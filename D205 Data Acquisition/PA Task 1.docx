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7195E" w14:textId="77777777" w:rsidR="576062CF" w:rsidRDefault="576062CF" w:rsidP="00FD478C"/>
    <w:p w14:paraId="7384EC2F" w14:textId="77777777" w:rsidR="576062CF" w:rsidRDefault="576062CF" w:rsidP="00FD478C"/>
    <w:p w14:paraId="4D65BA63" w14:textId="77777777" w:rsidR="576062CF" w:rsidRDefault="576062CF" w:rsidP="00FD478C"/>
    <w:p w14:paraId="52AC56C8" w14:textId="77777777" w:rsidR="576062CF" w:rsidRDefault="576062CF" w:rsidP="00FD478C"/>
    <w:p w14:paraId="275F1F01" w14:textId="4E27781D" w:rsidR="576062CF" w:rsidRDefault="00C95DF9" w:rsidP="005C48CC">
      <w:pPr>
        <w:pStyle w:val="Title"/>
      </w:pPr>
      <w:r w:rsidRPr="00C95DF9">
        <w:t>Performance Assessment</w:t>
      </w:r>
      <w:r w:rsidR="576062CF" w:rsidRPr="00FD478C">
        <w:t xml:space="preserve"> </w:t>
      </w:r>
      <w:r>
        <w:t>| Task 1</w:t>
      </w:r>
    </w:p>
    <w:p w14:paraId="255EDB7A" w14:textId="395316A9" w:rsidR="00C95DF9" w:rsidRDefault="00C95DF9" w:rsidP="00FD478C">
      <w:pPr>
        <w:pStyle w:val="Subtitle"/>
      </w:pPr>
      <w:r w:rsidRPr="00C95DF9">
        <w:t xml:space="preserve">Kiara </w:t>
      </w:r>
      <w:r>
        <w:t xml:space="preserve">A. </w:t>
      </w:r>
      <w:r w:rsidRPr="00C95DF9">
        <w:t>Ganger</w:t>
      </w:r>
      <w:r>
        <w:t xml:space="preserve"> | </w:t>
      </w:r>
      <w:r w:rsidRPr="00C95DF9">
        <w:t>007775841</w:t>
      </w:r>
    </w:p>
    <w:p w14:paraId="1E1B7933" w14:textId="644F40DD" w:rsidR="00FD478C" w:rsidRDefault="00C95DF9" w:rsidP="00FD478C">
      <w:pPr>
        <w:pStyle w:val="Subtitle"/>
      </w:pPr>
      <w:r>
        <w:t>Western Governors University</w:t>
      </w:r>
      <w:r w:rsidR="00FD478C" w:rsidRPr="00FD478C">
        <w:t xml:space="preserve"> </w:t>
      </w:r>
    </w:p>
    <w:p w14:paraId="1F055685" w14:textId="79D3B219" w:rsidR="00FD478C" w:rsidRDefault="00C95DF9" w:rsidP="00FD478C">
      <w:pPr>
        <w:pStyle w:val="Subtitle"/>
      </w:pPr>
      <w:r w:rsidRPr="00C95DF9">
        <w:t>D205</w:t>
      </w:r>
      <w:r>
        <w:t xml:space="preserve"> |</w:t>
      </w:r>
      <w:r w:rsidR="00FD478C" w:rsidRPr="00FD478C">
        <w:t xml:space="preserve"> </w:t>
      </w:r>
      <w:r w:rsidRPr="00C95DF9">
        <w:t>DATA ACQUISITION</w:t>
      </w:r>
      <w:r w:rsidR="00FD478C" w:rsidRPr="00FD478C">
        <w:t xml:space="preserve"> </w:t>
      </w:r>
    </w:p>
    <w:p w14:paraId="2AD5009D" w14:textId="77777777" w:rsidR="576062CF" w:rsidRDefault="576062CF" w:rsidP="00DF3215"/>
    <w:p w14:paraId="488547C6" w14:textId="77777777" w:rsidR="717E282B" w:rsidRDefault="717E282B" w:rsidP="00DF3215"/>
    <w:p w14:paraId="3C1F4E5F" w14:textId="77777777" w:rsidR="717E282B" w:rsidRDefault="717E282B" w:rsidP="00DF3215"/>
    <w:p w14:paraId="180E6B61" w14:textId="77777777" w:rsidR="717E282B" w:rsidRDefault="717E282B" w:rsidP="00DF3215"/>
    <w:p w14:paraId="7C3A2C0C" w14:textId="77777777" w:rsidR="717E282B" w:rsidRDefault="717E282B" w:rsidP="00DF3215"/>
    <w:p w14:paraId="5EB8B0F5" w14:textId="77777777" w:rsidR="709762D6" w:rsidRDefault="709762D6" w:rsidP="00DF3215"/>
    <w:p w14:paraId="6E6996B8" w14:textId="77777777" w:rsidR="709762D6" w:rsidRDefault="709762D6" w:rsidP="00DF3215"/>
    <w:p w14:paraId="63C80A60" w14:textId="77777777" w:rsidR="717E282B" w:rsidRDefault="717E282B" w:rsidP="00DF3215"/>
    <w:p w14:paraId="0C42F6B2" w14:textId="77777777" w:rsidR="5643BF48" w:rsidRDefault="5643BF48" w:rsidP="00DF3215"/>
    <w:p w14:paraId="7FFEBAC4" w14:textId="77777777" w:rsidR="733B038C" w:rsidRDefault="733B038C" w:rsidP="00DF3215"/>
    <w:p w14:paraId="6A4FE291" w14:textId="77777777" w:rsidR="717E282B" w:rsidRDefault="717E282B" w:rsidP="00DF3215"/>
    <w:p w14:paraId="06F31453" w14:textId="66F51C7A" w:rsidR="576062CF" w:rsidRDefault="576062CF" w:rsidP="00C95DF9">
      <w:pPr>
        <w:ind w:firstLine="0"/>
      </w:pPr>
      <w:r>
        <w:br w:type="page"/>
      </w:r>
    </w:p>
    <w:p w14:paraId="17E8F830" w14:textId="5404042D" w:rsidR="576062CF" w:rsidRPr="007D4A2B" w:rsidRDefault="00EF6406" w:rsidP="00C95DF9">
      <w:pPr>
        <w:pStyle w:val="Heading1"/>
        <w:numPr>
          <w:ilvl w:val="0"/>
          <w:numId w:val="1"/>
        </w:numPr>
      </w:pPr>
      <w:r>
        <w:rPr>
          <w:b w:val="0"/>
          <w:bCs w:val="0"/>
        </w:rPr>
        <w:lastRenderedPageBreak/>
        <w:t>Questi</w:t>
      </w:r>
      <w:r w:rsidR="00151F4F">
        <w:rPr>
          <w:b w:val="0"/>
          <w:bCs w:val="0"/>
        </w:rPr>
        <w:t xml:space="preserve">on: </w:t>
      </w:r>
      <w:r w:rsidR="0049308C">
        <w:rPr>
          <w:b w:val="0"/>
          <w:bCs w:val="0"/>
        </w:rPr>
        <w:t xml:space="preserve">Are </w:t>
      </w:r>
      <w:r w:rsidR="00AB44FE">
        <w:rPr>
          <w:b w:val="0"/>
          <w:bCs w:val="0"/>
        </w:rPr>
        <w:t xml:space="preserve">customers with </w:t>
      </w:r>
      <w:r w:rsidR="00EA3D6D">
        <w:rPr>
          <w:b w:val="0"/>
          <w:bCs w:val="0"/>
        </w:rPr>
        <w:t>children</w:t>
      </w:r>
      <w:r w:rsidR="0049308C">
        <w:rPr>
          <w:b w:val="0"/>
          <w:bCs w:val="0"/>
        </w:rPr>
        <w:t xml:space="preserve"> more prone to have having </w:t>
      </w:r>
      <w:r w:rsidR="00586CCB">
        <w:rPr>
          <w:b w:val="0"/>
          <w:bCs w:val="0"/>
        </w:rPr>
        <w:t xml:space="preserve">online </w:t>
      </w:r>
      <w:r w:rsidR="0049308C">
        <w:rPr>
          <w:b w:val="0"/>
          <w:bCs w:val="0"/>
        </w:rPr>
        <w:t>security th</w:t>
      </w:r>
      <w:r w:rsidR="00EE1033">
        <w:rPr>
          <w:b w:val="0"/>
          <w:bCs w:val="0"/>
        </w:rPr>
        <w:t>an customers</w:t>
      </w:r>
      <w:r w:rsidR="00AB44FE">
        <w:rPr>
          <w:b w:val="0"/>
          <w:bCs w:val="0"/>
        </w:rPr>
        <w:t xml:space="preserve"> without</w:t>
      </w:r>
      <w:r w:rsidR="00EE1033">
        <w:rPr>
          <w:b w:val="0"/>
          <w:bCs w:val="0"/>
        </w:rPr>
        <w:t>?</w:t>
      </w:r>
    </w:p>
    <w:p w14:paraId="53E8E565" w14:textId="36A6FA75" w:rsidR="00042D1C" w:rsidRDefault="00042D1C" w:rsidP="00042D1C">
      <w:pPr>
        <w:pStyle w:val="ListParagraph"/>
        <w:numPr>
          <w:ilvl w:val="0"/>
          <w:numId w:val="3"/>
        </w:numPr>
      </w:pPr>
      <w:r>
        <w:t xml:space="preserve"> </w:t>
      </w:r>
      <w:r w:rsidR="00997C85">
        <w:t>My question</w:t>
      </w:r>
      <w:r w:rsidR="00FC312C">
        <w:t xml:space="preserve"> will be answered by</w:t>
      </w:r>
      <w:r w:rsidR="002C2558">
        <w:t xml:space="preserve"> counting the ‘Yes’ and ‘No’ in the online_s</w:t>
      </w:r>
      <w:r w:rsidR="0056362A">
        <w:t xml:space="preserve">ecurity column in </w:t>
      </w:r>
      <w:r w:rsidR="0056362A" w:rsidRPr="006D4588">
        <w:rPr>
          <w:i/>
          <w:iCs/>
        </w:rPr>
        <w:t>services</w:t>
      </w:r>
      <w:r w:rsidR="0056362A">
        <w:t>. Then I will be</w:t>
      </w:r>
      <w:r w:rsidR="008A2E87">
        <w:t xml:space="preserve"> joining the </w:t>
      </w:r>
      <w:r w:rsidR="000E14DF">
        <w:t>customer</w:t>
      </w:r>
      <w:r w:rsidR="008A2E87">
        <w:t xml:space="preserve"> table to the </w:t>
      </w:r>
      <w:r w:rsidR="000E14DF">
        <w:t>services</w:t>
      </w:r>
      <w:r w:rsidR="008A2E87">
        <w:t xml:space="preserve"> table</w:t>
      </w:r>
      <w:r w:rsidR="00EB0D0E">
        <w:t xml:space="preserve"> using customer_id</w:t>
      </w:r>
      <w:r w:rsidR="008A2E87">
        <w:t>.</w:t>
      </w:r>
    </w:p>
    <w:p w14:paraId="5F8611D1" w14:textId="08B78DFE" w:rsidR="576062CF" w:rsidRDefault="72E609EB" w:rsidP="00042D1C">
      <w:pPr>
        <w:pStyle w:val="ListParagraph"/>
        <w:numPr>
          <w:ilvl w:val="0"/>
          <w:numId w:val="3"/>
        </w:numPr>
      </w:pPr>
      <w:r>
        <w:t xml:space="preserve"> </w:t>
      </w:r>
      <w:r w:rsidR="00EB0D0E">
        <w:t>In order to</w:t>
      </w:r>
      <w:r w:rsidR="00620D0A">
        <w:t xml:space="preserve"> answer this </w:t>
      </w:r>
      <w:r w:rsidR="004B4DEA">
        <w:t>question,</w:t>
      </w:r>
      <w:r w:rsidR="00620D0A">
        <w:t xml:space="preserve"> I will </w:t>
      </w:r>
      <w:r w:rsidR="00FF28FE">
        <w:t xml:space="preserve">be </w:t>
      </w:r>
      <w:r w:rsidR="00AB2568">
        <w:t>using</w:t>
      </w:r>
      <w:r w:rsidR="00620D0A">
        <w:t xml:space="preserve"> the</w:t>
      </w:r>
      <w:r w:rsidR="001974D0">
        <w:t xml:space="preserve"> </w:t>
      </w:r>
      <w:r w:rsidR="004B4DEA">
        <w:t>“</w:t>
      </w:r>
      <w:r w:rsidR="00CB7EC4">
        <w:t>online_security</w:t>
      </w:r>
      <w:r w:rsidR="004B4DEA">
        <w:t>”</w:t>
      </w:r>
      <w:r w:rsidR="001974D0">
        <w:t xml:space="preserve"> </w:t>
      </w:r>
      <w:r w:rsidR="0079254E">
        <w:t>and</w:t>
      </w:r>
      <w:r w:rsidR="00996913">
        <w:t xml:space="preserve"> the</w:t>
      </w:r>
      <w:r w:rsidR="0079254E">
        <w:t xml:space="preserve"> “customer_id” </w:t>
      </w:r>
      <w:r w:rsidR="001974D0">
        <w:t xml:space="preserve">column from the </w:t>
      </w:r>
      <w:r w:rsidR="00E80FFD">
        <w:rPr>
          <w:i/>
          <w:iCs/>
        </w:rPr>
        <w:t xml:space="preserve">services </w:t>
      </w:r>
      <w:r w:rsidR="00E80FFD">
        <w:t>table</w:t>
      </w:r>
      <w:r w:rsidR="001974D0">
        <w:t xml:space="preserve"> and the </w:t>
      </w:r>
      <w:r w:rsidR="004B4DEA">
        <w:t>“</w:t>
      </w:r>
      <w:r w:rsidR="001E0D4E">
        <w:t>customer_id</w:t>
      </w:r>
      <w:r w:rsidR="004B4DEA">
        <w:t>”</w:t>
      </w:r>
      <w:r w:rsidR="00E058C1">
        <w:t xml:space="preserve"> and</w:t>
      </w:r>
      <w:r w:rsidR="00842FAD">
        <w:t xml:space="preserve"> the</w:t>
      </w:r>
      <w:r w:rsidR="00E058C1">
        <w:t xml:space="preserve"> “children”</w:t>
      </w:r>
      <w:r w:rsidR="00697CDC">
        <w:t xml:space="preserve"> column from the </w:t>
      </w:r>
      <w:r w:rsidR="00F278AB">
        <w:rPr>
          <w:i/>
          <w:iCs/>
        </w:rPr>
        <w:t xml:space="preserve">customer </w:t>
      </w:r>
      <w:r w:rsidR="00F278AB">
        <w:t>table</w:t>
      </w:r>
      <w:r w:rsidR="00697CDC">
        <w:t xml:space="preserve"> </w:t>
      </w:r>
      <w:r w:rsidR="00842FAD">
        <w:t>by</w:t>
      </w:r>
      <w:r w:rsidR="00697CDC">
        <w:t xml:space="preserve"> joining them on </w:t>
      </w:r>
      <w:r w:rsidR="004B4DEA">
        <w:t>“</w:t>
      </w:r>
      <w:r w:rsidR="00721829">
        <w:t>customer_id</w:t>
      </w:r>
      <w:r w:rsidR="004B4DEA">
        <w:t>”</w:t>
      </w:r>
      <w:r w:rsidR="00721829">
        <w:t>.</w:t>
      </w:r>
    </w:p>
    <w:p w14:paraId="35666A99" w14:textId="252785E4" w:rsidR="576062CF" w:rsidRPr="007D4A2B" w:rsidRDefault="576062CF" w:rsidP="00042D1C">
      <w:pPr>
        <w:pStyle w:val="Heading2"/>
        <w:numPr>
          <w:ilvl w:val="0"/>
          <w:numId w:val="1"/>
        </w:numPr>
      </w:pPr>
      <w:r w:rsidRPr="007D4A2B">
        <w:t xml:space="preserve"> </w:t>
      </w:r>
      <w:r w:rsidR="008967BA" w:rsidRPr="00D74F13">
        <w:rPr>
          <w:noProof/>
        </w:rPr>
        <w:drawing>
          <wp:inline distT="0" distB="0" distL="0" distR="0" wp14:anchorId="7848364E" wp14:editId="055858EB">
            <wp:extent cx="5706271" cy="4334480"/>
            <wp:effectExtent l="0" t="0" r="8890" b="9525"/>
            <wp:docPr id="2111548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83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AF10" w14:textId="3553B188" w:rsidR="00042D1C" w:rsidRDefault="00042D1C" w:rsidP="008967BA">
      <w:pPr>
        <w:pStyle w:val="ListParagraph"/>
        <w:numPr>
          <w:ilvl w:val="0"/>
          <w:numId w:val="4"/>
        </w:numPr>
      </w:pPr>
      <w:r>
        <w:t xml:space="preserve"> </w:t>
      </w:r>
      <w:r w:rsidR="00D979EF">
        <w:t>The relationship between the ex</w:t>
      </w:r>
      <w:r w:rsidR="009C600E">
        <w:t xml:space="preserve">isting table customer and the created </w:t>
      </w:r>
      <w:r w:rsidR="00DE3D8F">
        <w:t xml:space="preserve">child </w:t>
      </w:r>
      <w:r w:rsidR="009C600E">
        <w:t>table service</w:t>
      </w:r>
      <w:r w:rsidR="00AA0576">
        <w:t>s</w:t>
      </w:r>
      <w:r w:rsidR="009C600E">
        <w:t xml:space="preserve"> is the customer_id column.</w:t>
      </w:r>
      <w:r w:rsidR="001326C7">
        <w:t xml:space="preserve"> Making this a </w:t>
      </w:r>
      <w:r w:rsidR="00F03B36">
        <w:t>1:1 relationship</w:t>
      </w:r>
      <w:r w:rsidR="00F1689C">
        <w:t>.</w:t>
      </w:r>
      <w:r w:rsidR="009C600E">
        <w:t xml:space="preserve"> </w:t>
      </w:r>
    </w:p>
    <w:p w14:paraId="0A128485" w14:textId="3A60C3F2" w:rsidR="009B45E6" w:rsidRDefault="001E51E9" w:rsidP="00042D1C">
      <w:pPr>
        <w:pStyle w:val="ListParagraph"/>
        <w:numPr>
          <w:ilvl w:val="0"/>
          <w:numId w:val="4"/>
        </w:numPr>
      </w:pPr>
      <w:r>
        <w:lastRenderedPageBreak/>
        <w:t>To create the servi</w:t>
      </w:r>
      <w:r w:rsidR="009B45E6">
        <w:t>ce</w:t>
      </w:r>
      <w:r w:rsidR="00AA0576">
        <w:t>s</w:t>
      </w:r>
      <w:r w:rsidR="009B45E6">
        <w:t xml:space="preserve"> </w:t>
      </w:r>
      <w:r w:rsidR="009A1943">
        <w:t>table,</w:t>
      </w:r>
      <w:r w:rsidR="009B45E6">
        <w:t xml:space="preserve"> I typed in the following query</w:t>
      </w:r>
      <w:r w:rsidR="002007F9">
        <w:t xml:space="preserve"> using the query tool in pgAdmin</w:t>
      </w:r>
      <w:r w:rsidR="009C2219">
        <w:t>4</w:t>
      </w:r>
      <w:r w:rsidR="003302B6">
        <w:t>:</w:t>
      </w:r>
    </w:p>
    <w:p w14:paraId="6290A2F9" w14:textId="0AFA2BEA" w:rsidR="00EB1F5C" w:rsidRDefault="009B45E6" w:rsidP="00A81F25">
      <w:pPr>
        <w:spacing w:line="276" w:lineRule="auto"/>
        <w:ind w:left="1080" w:firstLine="0"/>
      </w:pPr>
      <w:r w:rsidRPr="0049308C">
        <w:rPr>
          <w:color w:val="CC0099"/>
        </w:rPr>
        <w:t>CREATE TABLE</w:t>
      </w:r>
      <w:r>
        <w:t xml:space="preserve"> </w:t>
      </w:r>
      <w:r w:rsidR="00E924DE">
        <w:t>servic</w:t>
      </w:r>
      <w:r w:rsidR="0003537D">
        <w:t>e</w:t>
      </w:r>
      <w:r w:rsidR="003A6938">
        <w:t>s</w:t>
      </w:r>
    </w:p>
    <w:p w14:paraId="1708B3DA" w14:textId="08F38788" w:rsidR="0010513D" w:rsidRDefault="0010513D" w:rsidP="00A81F25">
      <w:pPr>
        <w:spacing w:line="276" w:lineRule="auto"/>
        <w:ind w:left="1080" w:firstLine="360"/>
      </w:pPr>
      <w:r>
        <w:t>(</w:t>
      </w:r>
      <w:r w:rsidR="00D31BE6">
        <w:t>c</w:t>
      </w:r>
      <w:r>
        <w:t xml:space="preserve">ustomer_id </w:t>
      </w:r>
      <w:r w:rsidRPr="0049308C">
        <w:rPr>
          <w:color w:val="4472C4" w:themeColor="accent1"/>
        </w:rPr>
        <w:t>text</w:t>
      </w:r>
      <w:r w:rsidR="00857392">
        <w:t xml:space="preserve"> </w:t>
      </w:r>
      <w:r w:rsidR="00857392" w:rsidRPr="0049308C">
        <w:rPr>
          <w:color w:val="CC0099"/>
        </w:rPr>
        <w:t>NOT</w:t>
      </w:r>
      <w:r w:rsidR="00857392">
        <w:t xml:space="preserve"> NULL,</w:t>
      </w:r>
    </w:p>
    <w:p w14:paraId="6948F296" w14:textId="7D9AD18E" w:rsidR="00D31BE6" w:rsidRDefault="00D31BE6" w:rsidP="00A81F25">
      <w:pPr>
        <w:spacing w:line="276" w:lineRule="auto"/>
        <w:ind w:left="1080" w:firstLine="360"/>
      </w:pPr>
      <w:r>
        <w:t xml:space="preserve">internet_serves </w:t>
      </w:r>
      <w:r w:rsidRPr="0049308C">
        <w:rPr>
          <w:color w:val="4472C4" w:themeColor="accent1"/>
        </w:rPr>
        <w:t>text</w:t>
      </w:r>
      <w:r w:rsidR="00857392">
        <w:t xml:space="preserve"> </w:t>
      </w:r>
      <w:r w:rsidR="00857392" w:rsidRPr="0049308C">
        <w:rPr>
          <w:color w:val="CC0099"/>
        </w:rPr>
        <w:t>NOT</w:t>
      </w:r>
      <w:r w:rsidR="00857392">
        <w:t xml:space="preserve"> NULL</w:t>
      </w:r>
      <w:r w:rsidR="00DD6660">
        <w:t>,</w:t>
      </w:r>
    </w:p>
    <w:p w14:paraId="25F0DAB0" w14:textId="2EFC5530" w:rsidR="00D31BE6" w:rsidRDefault="00EB1F5C" w:rsidP="00A81F25">
      <w:pPr>
        <w:spacing w:line="276" w:lineRule="auto"/>
        <w:ind w:left="1080" w:firstLine="360"/>
      </w:pPr>
      <w:r>
        <w:t>p</w:t>
      </w:r>
      <w:r w:rsidR="00D31BE6">
        <w:t xml:space="preserve">hone </w:t>
      </w:r>
      <w:r w:rsidR="00D31BE6" w:rsidRPr="0049308C">
        <w:rPr>
          <w:color w:val="4472C4" w:themeColor="accent1"/>
        </w:rPr>
        <w:t>text</w:t>
      </w:r>
      <w:r w:rsidR="00857392" w:rsidRPr="0049308C">
        <w:rPr>
          <w:color w:val="4472C4" w:themeColor="accent1"/>
        </w:rPr>
        <w:t xml:space="preserve"> </w:t>
      </w:r>
      <w:r w:rsidR="00857392" w:rsidRPr="0049308C">
        <w:rPr>
          <w:color w:val="CC0099"/>
        </w:rPr>
        <w:t>NOT</w:t>
      </w:r>
      <w:r w:rsidR="00857392">
        <w:t xml:space="preserve"> NULL</w:t>
      </w:r>
      <w:r w:rsidR="00D31BE6">
        <w:t>,</w:t>
      </w:r>
    </w:p>
    <w:p w14:paraId="606F2347" w14:textId="01B695F0" w:rsidR="0079351E" w:rsidRDefault="00EB1F5C" w:rsidP="00A81F25">
      <w:pPr>
        <w:spacing w:line="276" w:lineRule="auto"/>
        <w:ind w:left="1080" w:firstLine="360"/>
      </w:pPr>
      <w:r>
        <w:t>m</w:t>
      </w:r>
      <w:r w:rsidR="0079351E">
        <w:t xml:space="preserve">ultiple </w:t>
      </w:r>
      <w:r w:rsidR="0079351E" w:rsidRPr="0049308C">
        <w:rPr>
          <w:color w:val="4472C4" w:themeColor="accent1"/>
        </w:rPr>
        <w:t xml:space="preserve">text </w:t>
      </w:r>
      <w:r w:rsidR="0079351E" w:rsidRPr="0049308C">
        <w:rPr>
          <w:color w:val="CC0099"/>
        </w:rPr>
        <w:t>NOT</w:t>
      </w:r>
      <w:r w:rsidR="0079351E">
        <w:t xml:space="preserve"> NULL,</w:t>
      </w:r>
    </w:p>
    <w:p w14:paraId="7BA81B6A" w14:textId="3EF75EFF" w:rsidR="0079351E" w:rsidRDefault="00EB1F5C" w:rsidP="00A81F25">
      <w:pPr>
        <w:spacing w:line="276" w:lineRule="auto"/>
        <w:ind w:left="1080" w:firstLine="360"/>
      </w:pPr>
      <w:r>
        <w:t>o</w:t>
      </w:r>
      <w:r w:rsidR="0079351E">
        <w:t>nline_</w:t>
      </w:r>
      <w:r w:rsidR="00402C08">
        <w:t xml:space="preserve">security </w:t>
      </w:r>
      <w:r w:rsidR="003A6938" w:rsidRPr="0049308C">
        <w:rPr>
          <w:color w:val="4472C4" w:themeColor="accent1"/>
        </w:rPr>
        <w:t xml:space="preserve">text </w:t>
      </w:r>
      <w:r w:rsidR="00402C08" w:rsidRPr="0049308C">
        <w:rPr>
          <w:color w:val="CC0099"/>
        </w:rPr>
        <w:t>NOT</w:t>
      </w:r>
      <w:r w:rsidR="00402C08">
        <w:t xml:space="preserve"> NULL,</w:t>
      </w:r>
    </w:p>
    <w:p w14:paraId="760C2A70" w14:textId="7B090B03" w:rsidR="009212EF" w:rsidRDefault="009212EF" w:rsidP="00A81F25">
      <w:pPr>
        <w:spacing w:line="276" w:lineRule="auto"/>
        <w:ind w:left="1080" w:firstLine="360"/>
      </w:pPr>
      <w:r w:rsidRPr="009212EF">
        <w:t xml:space="preserve">online_backup </w:t>
      </w:r>
      <w:r w:rsidRPr="00657D03">
        <w:rPr>
          <w:color w:val="2E74B5" w:themeColor="accent5" w:themeShade="BF"/>
        </w:rPr>
        <w:t xml:space="preserve">text </w:t>
      </w:r>
      <w:r w:rsidRPr="009212EF">
        <w:rPr>
          <w:color w:val="D60093"/>
        </w:rPr>
        <w:t xml:space="preserve">NOT </w:t>
      </w:r>
      <w:r w:rsidRPr="009212EF">
        <w:t>NULL,</w:t>
      </w:r>
    </w:p>
    <w:p w14:paraId="5FDBC9B9" w14:textId="67FE1C18" w:rsidR="00866C37" w:rsidRDefault="00EB1F5C" w:rsidP="00A81F25">
      <w:pPr>
        <w:spacing w:line="276" w:lineRule="auto"/>
        <w:ind w:left="1080" w:firstLine="360"/>
      </w:pPr>
      <w:r>
        <w:t>d</w:t>
      </w:r>
      <w:r w:rsidR="00402C08">
        <w:t xml:space="preserve">evice_protection </w:t>
      </w:r>
      <w:r w:rsidR="00402C08" w:rsidRPr="0049308C">
        <w:rPr>
          <w:color w:val="4472C4" w:themeColor="accent1"/>
        </w:rPr>
        <w:t xml:space="preserve">text </w:t>
      </w:r>
      <w:r w:rsidR="00402C08" w:rsidRPr="0049308C">
        <w:rPr>
          <w:color w:val="CC0099"/>
        </w:rPr>
        <w:t>NOT</w:t>
      </w:r>
      <w:r w:rsidR="00402C08">
        <w:t xml:space="preserve"> NULL</w:t>
      </w:r>
      <w:r w:rsidR="009212EF">
        <w:t>,</w:t>
      </w:r>
    </w:p>
    <w:p w14:paraId="07D872DF" w14:textId="20EBB9F9" w:rsidR="009212EF" w:rsidRDefault="009212EF" w:rsidP="00A81F25">
      <w:pPr>
        <w:spacing w:line="276" w:lineRule="auto"/>
        <w:ind w:left="1080" w:firstLine="360"/>
      </w:pPr>
      <w:r w:rsidRPr="009212EF">
        <w:t xml:space="preserve">tech_support </w:t>
      </w:r>
      <w:r w:rsidRPr="00657D03">
        <w:rPr>
          <w:color w:val="2E74B5" w:themeColor="accent5" w:themeShade="BF"/>
        </w:rPr>
        <w:t xml:space="preserve">text </w:t>
      </w:r>
      <w:r w:rsidRPr="00657D03">
        <w:rPr>
          <w:color w:val="D60093"/>
        </w:rPr>
        <w:t xml:space="preserve">NOT </w:t>
      </w:r>
      <w:r w:rsidRPr="009212EF">
        <w:t>NUL</w:t>
      </w:r>
      <w:r w:rsidR="00657D03">
        <w:t>,</w:t>
      </w:r>
    </w:p>
    <w:p w14:paraId="48522BAF" w14:textId="77777777" w:rsidR="002B76CF" w:rsidRDefault="00866C37" w:rsidP="00A81F25">
      <w:pPr>
        <w:spacing w:line="276" w:lineRule="auto"/>
        <w:ind w:left="1080" w:firstLine="360"/>
      </w:pPr>
      <w:r w:rsidRPr="0049308C">
        <w:rPr>
          <w:color w:val="CC0099"/>
        </w:rPr>
        <w:t>PRI</w:t>
      </w:r>
      <w:r w:rsidR="003A6938" w:rsidRPr="0049308C">
        <w:rPr>
          <w:color w:val="CC0099"/>
        </w:rPr>
        <w:t>MARY</w:t>
      </w:r>
      <w:r w:rsidR="003A6938">
        <w:t xml:space="preserve"> </w:t>
      </w:r>
      <w:r w:rsidR="003A6938" w:rsidRPr="003B2906">
        <w:rPr>
          <w:color w:val="CC0099"/>
        </w:rPr>
        <w:t xml:space="preserve">KEY </w:t>
      </w:r>
      <w:r w:rsidR="003A6938">
        <w:t>(customer_id)</w:t>
      </w:r>
      <w:r w:rsidR="002B76CF">
        <w:t>,</w:t>
      </w:r>
    </w:p>
    <w:p w14:paraId="5294FB5F" w14:textId="77777777" w:rsidR="00A91253" w:rsidRPr="00F23FF7" w:rsidRDefault="000B4E7F" w:rsidP="00A81F25">
      <w:pPr>
        <w:spacing w:line="276" w:lineRule="auto"/>
        <w:ind w:left="1080" w:firstLine="360"/>
        <w:rPr>
          <w:color w:val="CC0099"/>
          <w:highlight w:val="yellow"/>
        </w:rPr>
      </w:pPr>
      <w:r w:rsidRPr="00F23FF7">
        <w:rPr>
          <w:color w:val="CC0099"/>
          <w:highlight w:val="yellow"/>
        </w:rPr>
        <w:t xml:space="preserve">CONSTRAINT </w:t>
      </w:r>
      <w:r w:rsidR="003B2B91" w:rsidRPr="00F23FF7">
        <w:rPr>
          <w:color w:val="000000" w:themeColor="text1"/>
          <w:highlight w:val="yellow"/>
        </w:rPr>
        <w:t xml:space="preserve">customer_id_fkey </w:t>
      </w:r>
      <w:r w:rsidR="003B2B91" w:rsidRPr="00F23FF7">
        <w:rPr>
          <w:color w:val="CC0099"/>
          <w:highlight w:val="yellow"/>
        </w:rPr>
        <w:t xml:space="preserve">FOREIGN KEY </w:t>
      </w:r>
      <w:r w:rsidR="000A1148" w:rsidRPr="00F23FF7">
        <w:rPr>
          <w:color w:val="CC0099"/>
          <w:highlight w:val="yellow"/>
        </w:rPr>
        <w:t>(</w:t>
      </w:r>
      <w:r w:rsidR="000A1148" w:rsidRPr="00F23FF7">
        <w:rPr>
          <w:color w:val="000000" w:themeColor="text1"/>
          <w:highlight w:val="yellow"/>
        </w:rPr>
        <w:t>customer_id</w:t>
      </w:r>
      <w:r w:rsidR="000A1148" w:rsidRPr="00F23FF7">
        <w:rPr>
          <w:color w:val="CC0099"/>
          <w:highlight w:val="yellow"/>
        </w:rPr>
        <w:t>)</w:t>
      </w:r>
    </w:p>
    <w:p w14:paraId="33460514" w14:textId="0C76289A" w:rsidR="00402C08" w:rsidRDefault="00D65F83" w:rsidP="00A81F25">
      <w:pPr>
        <w:spacing w:line="276" w:lineRule="auto"/>
        <w:ind w:left="1080" w:firstLine="360"/>
      </w:pPr>
      <w:r w:rsidRPr="00F23FF7">
        <w:rPr>
          <w:color w:val="CC0099"/>
          <w:highlight w:val="yellow"/>
        </w:rPr>
        <w:t xml:space="preserve">REFERENCES </w:t>
      </w:r>
      <w:r w:rsidRPr="00F23FF7">
        <w:rPr>
          <w:color w:val="000000" w:themeColor="text1"/>
          <w:highlight w:val="yellow"/>
        </w:rPr>
        <w:t>public.customer</w:t>
      </w:r>
      <w:r w:rsidR="00926722" w:rsidRPr="00F23FF7">
        <w:rPr>
          <w:color w:val="000000" w:themeColor="text1"/>
          <w:highlight w:val="yellow"/>
        </w:rPr>
        <w:t xml:space="preserve"> </w:t>
      </w:r>
      <w:r w:rsidR="00926722" w:rsidRPr="00F23FF7">
        <w:rPr>
          <w:color w:val="CC0099"/>
          <w:highlight w:val="yellow"/>
        </w:rPr>
        <w:t>(</w:t>
      </w:r>
      <w:r w:rsidR="00926722" w:rsidRPr="00F23FF7">
        <w:rPr>
          <w:color w:val="000000" w:themeColor="text1"/>
          <w:highlight w:val="yellow"/>
        </w:rPr>
        <w:t>customer_id</w:t>
      </w:r>
      <w:r w:rsidR="00926722" w:rsidRPr="00F23FF7">
        <w:rPr>
          <w:color w:val="CC0099"/>
          <w:highlight w:val="yellow"/>
        </w:rPr>
        <w:t>)</w:t>
      </w:r>
      <w:r w:rsidR="00EB1F5C" w:rsidRPr="00F23FF7">
        <w:rPr>
          <w:highlight w:val="yellow"/>
        </w:rPr>
        <w:t>)</w:t>
      </w:r>
      <w:r w:rsidR="001E0D4E" w:rsidRPr="00F23FF7">
        <w:rPr>
          <w:highlight w:val="yellow"/>
        </w:rPr>
        <w:t>;</w:t>
      </w:r>
    </w:p>
    <w:p w14:paraId="4D1A6937" w14:textId="0B642031" w:rsidR="00BF56E0" w:rsidRDefault="009C2219" w:rsidP="00EF547F">
      <w:pPr>
        <w:pStyle w:val="ListParagraph"/>
        <w:numPr>
          <w:ilvl w:val="0"/>
          <w:numId w:val="4"/>
        </w:numPr>
        <w:spacing w:line="276" w:lineRule="auto"/>
      </w:pPr>
      <w:r>
        <w:t xml:space="preserve">After creating the table I </w:t>
      </w:r>
      <w:r w:rsidR="002E58C9">
        <w:t xml:space="preserve">imported the services files from the c drive successfully and </w:t>
      </w:r>
      <w:r w:rsidR="008534E1">
        <w:t>t</w:t>
      </w:r>
      <w:r w:rsidR="001D107A">
        <w:t>his command was executed</w:t>
      </w:r>
      <w:r w:rsidR="003221B8">
        <w:t xml:space="preserve"> by pgAdmin 4</w:t>
      </w:r>
      <w:r w:rsidR="001D107A">
        <w:t xml:space="preserve"> to </w:t>
      </w:r>
      <w:r w:rsidR="008534E1">
        <w:t>load</w:t>
      </w:r>
      <w:r w:rsidR="001D107A">
        <w:t xml:space="preserve"> the service</w:t>
      </w:r>
      <w:r w:rsidR="008534E1">
        <w:t>s</w:t>
      </w:r>
      <w:r w:rsidR="001D107A">
        <w:t xml:space="preserve"> table</w:t>
      </w:r>
      <w:r w:rsidR="00FB0623">
        <w:t>:</w:t>
      </w:r>
    </w:p>
    <w:p w14:paraId="278FDBB6" w14:textId="44B2F9BB" w:rsidR="00FB0623" w:rsidRPr="003221B8" w:rsidRDefault="00E865C1" w:rsidP="00FB0623">
      <w:pPr>
        <w:spacing w:line="276" w:lineRule="auto"/>
        <w:ind w:left="1080" w:firstLine="360"/>
        <w:rPr>
          <w:i/>
          <w:iCs/>
        </w:rPr>
      </w:pPr>
      <w:r w:rsidRPr="003221B8">
        <w:rPr>
          <w:i/>
          <w:iCs/>
        </w:rPr>
        <w:t>"\\copy public.service</w:t>
      </w:r>
      <w:r w:rsidR="00607001" w:rsidRPr="003221B8">
        <w:rPr>
          <w:i/>
          <w:iCs/>
        </w:rPr>
        <w:t>s</w:t>
      </w:r>
      <w:r w:rsidRPr="003221B8">
        <w:rPr>
          <w:i/>
          <w:iCs/>
        </w:rPr>
        <w:t xml:space="preserve"> (customer_id, internet_service, phone, multiple, online_security, online_backup, device_protection, tech_support) FROM 'C:/LabFiles/Services.csv' DELIMITER ',' CSV HEADER QUOTE '\"' ESCAPE '''';""</w:t>
      </w:r>
    </w:p>
    <w:p w14:paraId="5E433382" w14:textId="332146A4" w:rsidR="00E73559" w:rsidRDefault="00625E45" w:rsidP="00BB1907">
      <w:pPr>
        <w:pStyle w:val="Heading3"/>
        <w:numPr>
          <w:ilvl w:val="0"/>
          <w:numId w:val="1"/>
        </w:numPr>
        <w:spacing w:line="276" w:lineRule="auto"/>
        <w:rPr>
          <w:b w:val="0"/>
          <w:bCs w:val="0"/>
          <w:i w:val="0"/>
          <w:iCs w:val="0"/>
          <w:color w:val="D60093"/>
        </w:rPr>
      </w:pPr>
      <w:r>
        <w:rPr>
          <w:b w:val="0"/>
          <w:bCs w:val="0"/>
          <w:i w:val="0"/>
          <w:iCs w:val="0"/>
        </w:rPr>
        <w:t xml:space="preserve">I </w:t>
      </w:r>
      <w:r w:rsidR="00E73559">
        <w:rPr>
          <w:b w:val="0"/>
          <w:bCs w:val="0"/>
          <w:i w:val="0"/>
          <w:iCs w:val="0"/>
        </w:rPr>
        <w:t>answer</w:t>
      </w:r>
      <w:r>
        <w:rPr>
          <w:b w:val="0"/>
          <w:bCs w:val="0"/>
          <w:i w:val="0"/>
          <w:iCs w:val="0"/>
        </w:rPr>
        <w:t>ed</w:t>
      </w:r>
      <w:r w:rsidR="00E73559">
        <w:rPr>
          <w:b w:val="0"/>
          <w:bCs w:val="0"/>
          <w:i w:val="0"/>
          <w:iCs w:val="0"/>
        </w:rPr>
        <w:t xml:space="preserve"> my </w:t>
      </w:r>
      <w:r w:rsidR="00B64B06">
        <w:rPr>
          <w:b w:val="0"/>
          <w:bCs w:val="0"/>
          <w:i w:val="0"/>
          <w:iCs w:val="0"/>
        </w:rPr>
        <w:t>research</w:t>
      </w:r>
      <w:r w:rsidR="00E73559">
        <w:rPr>
          <w:b w:val="0"/>
          <w:bCs w:val="0"/>
          <w:i w:val="0"/>
          <w:iCs w:val="0"/>
        </w:rPr>
        <w:t xml:space="preserve"> question </w:t>
      </w:r>
      <w:r w:rsidR="009B797A">
        <w:rPr>
          <w:b w:val="0"/>
          <w:bCs w:val="0"/>
          <w:i w:val="0"/>
          <w:iCs w:val="0"/>
        </w:rPr>
        <w:t xml:space="preserve">by running </w:t>
      </w:r>
      <w:r w:rsidR="00B64B06">
        <w:rPr>
          <w:b w:val="0"/>
          <w:bCs w:val="0"/>
          <w:i w:val="0"/>
          <w:iCs w:val="0"/>
        </w:rPr>
        <w:t>the following query:</w:t>
      </w:r>
    </w:p>
    <w:p w14:paraId="3AC19EBB" w14:textId="0C5CC6CC" w:rsidR="00BB1907" w:rsidRPr="00774557" w:rsidRDefault="00BB1907" w:rsidP="00E73559">
      <w:pPr>
        <w:pStyle w:val="Heading3"/>
        <w:spacing w:line="276" w:lineRule="auto"/>
        <w:ind w:left="720"/>
        <w:rPr>
          <w:b w:val="0"/>
          <w:bCs w:val="0"/>
          <w:i w:val="0"/>
          <w:iCs w:val="0"/>
          <w:color w:val="D60093"/>
        </w:rPr>
      </w:pPr>
      <w:r w:rsidRPr="00774557">
        <w:rPr>
          <w:b w:val="0"/>
          <w:bCs w:val="0"/>
          <w:i w:val="0"/>
          <w:iCs w:val="0"/>
          <w:color w:val="D60093"/>
        </w:rPr>
        <w:t xml:space="preserve">SELECT </w:t>
      </w:r>
    </w:p>
    <w:p w14:paraId="30F3489F" w14:textId="77777777" w:rsidR="00BB1907" w:rsidRPr="00BB1907" w:rsidRDefault="00BB1907" w:rsidP="00BB1907">
      <w:pPr>
        <w:pStyle w:val="Heading3"/>
        <w:spacing w:line="276" w:lineRule="auto"/>
        <w:ind w:left="720" w:firstLine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COUNT</w:t>
      </w:r>
      <w:r w:rsidRPr="00BB1907">
        <w:rPr>
          <w:b w:val="0"/>
          <w:bCs w:val="0"/>
          <w:i w:val="0"/>
          <w:iCs w:val="0"/>
        </w:rPr>
        <w:t>(</w:t>
      </w:r>
      <w:r w:rsidRPr="00BB1907">
        <w:rPr>
          <w:b w:val="0"/>
          <w:bCs w:val="0"/>
          <w:i w:val="0"/>
          <w:iCs w:val="0"/>
          <w:color w:val="D60093"/>
        </w:rPr>
        <w:t>CASE</w:t>
      </w:r>
      <w:r w:rsidRPr="00BB1907">
        <w:rPr>
          <w:b w:val="0"/>
          <w:bCs w:val="0"/>
          <w:i w:val="0"/>
          <w:iCs w:val="0"/>
        </w:rPr>
        <w:t xml:space="preserve"> </w:t>
      </w:r>
      <w:r w:rsidRPr="00BB1907">
        <w:rPr>
          <w:b w:val="0"/>
          <w:bCs w:val="0"/>
          <w:i w:val="0"/>
          <w:iCs w:val="0"/>
          <w:color w:val="D60093"/>
        </w:rPr>
        <w:t>WHEN</w:t>
      </w:r>
      <w:r w:rsidRPr="00BB1907">
        <w:rPr>
          <w:b w:val="0"/>
          <w:bCs w:val="0"/>
          <w:i w:val="0"/>
          <w:iCs w:val="0"/>
        </w:rPr>
        <w:t xml:space="preserve"> customer.children = 0 </w:t>
      </w:r>
      <w:r w:rsidRPr="00BB1907">
        <w:rPr>
          <w:b w:val="0"/>
          <w:bCs w:val="0"/>
          <w:i w:val="0"/>
          <w:iCs w:val="0"/>
          <w:color w:val="D60093"/>
        </w:rPr>
        <w:t>THEN</w:t>
      </w:r>
      <w:r w:rsidRPr="00BB1907">
        <w:rPr>
          <w:b w:val="0"/>
          <w:bCs w:val="0"/>
          <w:i w:val="0"/>
          <w:iCs w:val="0"/>
        </w:rPr>
        <w:t xml:space="preserve"> 1 </w:t>
      </w:r>
      <w:r w:rsidRPr="00BB1907">
        <w:rPr>
          <w:b w:val="0"/>
          <w:bCs w:val="0"/>
          <w:i w:val="0"/>
          <w:iCs w:val="0"/>
          <w:color w:val="D60093"/>
        </w:rPr>
        <w:t>ELSE</w:t>
      </w:r>
      <w:r w:rsidRPr="00BB1907">
        <w:rPr>
          <w:b w:val="0"/>
          <w:bCs w:val="0"/>
          <w:i w:val="0"/>
          <w:iCs w:val="0"/>
        </w:rPr>
        <w:t xml:space="preserve"> NULL </w:t>
      </w:r>
      <w:r w:rsidRPr="00BB1907">
        <w:rPr>
          <w:b w:val="0"/>
          <w:bCs w:val="0"/>
          <w:i w:val="0"/>
          <w:iCs w:val="0"/>
          <w:color w:val="D60093"/>
        </w:rPr>
        <w:t>END</w:t>
      </w:r>
      <w:r w:rsidRPr="00BB1907">
        <w:rPr>
          <w:b w:val="0"/>
          <w:bCs w:val="0"/>
          <w:i w:val="0"/>
          <w:iCs w:val="0"/>
        </w:rPr>
        <w:t xml:space="preserve">) </w:t>
      </w:r>
      <w:r w:rsidRPr="00BB1907">
        <w:rPr>
          <w:b w:val="0"/>
          <w:bCs w:val="0"/>
          <w:i w:val="0"/>
          <w:iCs w:val="0"/>
          <w:color w:val="D60093"/>
        </w:rPr>
        <w:t>AS</w:t>
      </w:r>
      <w:r w:rsidRPr="00BB1907">
        <w:rPr>
          <w:b w:val="0"/>
          <w:bCs w:val="0"/>
          <w:i w:val="0"/>
          <w:iCs w:val="0"/>
        </w:rPr>
        <w:t xml:space="preserve"> nk,</w:t>
      </w:r>
    </w:p>
    <w:p w14:paraId="0035C9B1" w14:textId="77777777" w:rsidR="00BB1907" w:rsidRPr="00BB1907" w:rsidRDefault="00BB1907" w:rsidP="00BB1907">
      <w:pPr>
        <w:pStyle w:val="Heading3"/>
        <w:spacing w:line="276" w:lineRule="auto"/>
        <w:ind w:left="720" w:firstLine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COUNT</w:t>
      </w:r>
      <w:r w:rsidRPr="00BB1907">
        <w:rPr>
          <w:b w:val="0"/>
          <w:bCs w:val="0"/>
          <w:i w:val="0"/>
          <w:iCs w:val="0"/>
        </w:rPr>
        <w:t>(</w:t>
      </w:r>
      <w:r w:rsidRPr="00BB1907">
        <w:rPr>
          <w:b w:val="0"/>
          <w:bCs w:val="0"/>
          <w:i w:val="0"/>
          <w:iCs w:val="0"/>
          <w:color w:val="D60093"/>
        </w:rPr>
        <w:t>CASE</w:t>
      </w:r>
      <w:r w:rsidRPr="00BB1907">
        <w:rPr>
          <w:b w:val="0"/>
          <w:bCs w:val="0"/>
          <w:i w:val="0"/>
          <w:iCs w:val="0"/>
        </w:rPr>
        <w:t xml:space="preserve"> </w:t>
      </w:r>
      <w:r w:rsidRPr="00BB1907">
        <w:rPr>
          <w:b w:val="0"/>
          <w:bCs w:val="0"/>
          <w:i w:val="0"/>
          <w:iCs w:val="0"/>
          <w:color w:val="D60093"/>
        </w:rPr>
        <w:t>WHEN</w:t>
      </w:r>
      <w:r w:rsidRPr="00BB1907">
        <w:rPr>
          <w:b w:val="0"/>
          <w:bCs w:val="0"/>
          <w:i w:val="0"/>
          <w:iCs w:val="0"/>
        </w:rPr>
        <w:t xml:space="preserve"> customer.children &gt; 0 </w:t>
      </w:r>
      <w:r w:rsidRPr="00BB1907">
        <w:rPr>
          <w:b w:val="0"/>
          <w:bCs w:val="0"/>
          <w:i w:val="0"/>
          <w:iCs w:val="0"/>
          <w:color w:val="D60093"/>
        </w:rPr>
        <w:t>THEN</w:t>
      </w:r>
      <w:r w:rsidRPr="00BB1907">
        <w:rPr>
          <w:b w:val="0"/>
          <w:bCs w:val="0"/>
          <w:i w:val="0"/>
          <w:iCs w:val="0"/>
        </w:rPr>
        <w:t xml:space="preserve"> 1 </w:t>
      </w:r>
      <w:r w:rsidRPr="00BB1907">
        <w:rPr>
          <w:b w:val="0"/>
          <w:bCs w:val="0"/>
          <w:i w:val="0"/>
          <w:iCs w:val="0"/>
          <w:color w:val="D60093"/>
        </w:rPr>
        <w:t>ELSE</w:t>
      </w:r>
      <w:r w:rsidRPr="00BB1907">
        <w:rPr>
          <w:b w:val="0"/>
          <w:bCs w:val="0"/>
          <w:i w:val="0"/>
          <w:iCs w:val="0"/>
        </w:rPr>
        <w:t xml:space="preserve"> NULL </w:t>
      </w:r>
      <w:r w:rsidRPr="00BB1907">
        <w:rPr>
          <w:b w:val="0"/>
          <w:bCs w:val="0"/>
          <w:i w:val="0"/>
          <w:iCs w:val="0"/>
          <w:color w:val="D60093"/>
        </w:rPr>
        <w:t>END</w:t>
      </w:r>
      <w:r w:rsidRPr="00BB1907">
        <w:rPr>
          <w:b w:val="0"/>
          <w:bCs w:val="0"/>
          <w:i w:val="0"/>
          <w:iCs w:val="0"/>
        </w:rPr>
        <w:t xml:space="preserve">) </w:t>
      </w:r>
      <w:r w:rsidRPr="00BB1907">
        <w:rPr>
          <w:b w:val="0"/>
          <w:bCs w:val="0"/>
          <w:i w:val="0"/>
          <w:iCs w:val="0"/>
          <w:color w:val="D60093"/>
        </w:rPr>
        <w:t>AS</w:t>
      </w:r>
      <w:r w:rsidRPr="00BB1907">
        <w:rPr>
          <w:b w:val="0"/>
          <w:bCs w:val="0"/>
          <w:i w:val="0"/>
          <w:iCs w:val="0"/>
        </w:rPr>
        <w:t xml:space="preserve"> yk,</w:t>
      </w:r>
    </w:p>
    <w:p w14:paraId="2A873B2E" w14:textId="67C5BCD5" w:rsidR="00BB1907" w:rsidRPr="00BB1907" w:rsidRDefault="00BB1907" w:rsidP="00774557">
      <w:pPr>
        <w:pStyle w:val="Heading3"/>
        <w:spacing w:line="276" w:lineRule="auto"/>
        <w:ind w:left="720" w:firstLine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</w:rPr>
        <w:t>service</w:t>
      </w:r>
      <w:r w:rsidR="006D4588">
        <w:rPr>
          <w:b w:val="0"/>
          <w:bCs w:val="0"/>
          <w:i w:val="0"/>
          <w:iCs w:val="0"/>
        </w:rPr>
        <w:t>s</w:t>
      </w:r>
      <w:r w:rsidRPr="00BB1907">
        <w:rPr>
          <w:b w:val="0"/>
          <w:bCs w:val="0"/>
          <w:i w:val="0"/>
          <w:iCs w:val="0"/>
        </w:rPr>
        <w:t>.online_security</w:t>
      </w:r>
    </w:p>
    <w:p w14:paraId="20F6302D" w14:textId="77777777" w:rsidR="00BB1907" w:rsidRPr="00BB1907" w:rsidRDefault="00BB1907" w:rsidP="00BB1907">
      <w:pPr>
        <w:pStyle w:val="Heading3"/>
        <w:spacing w:line="276" w:lineRule="auto"/>
        <w:ind w:left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FROM</w:t>
      </w:r>
      <w:r w:rsidRPr="00BB1907">
        <w:rPr>
          <w:b w:val="0"/>
          <w:bCs w:val="0"/>
          <w:i w:val="0"/>
          <w:iCs w:val="0"/>
        </w:rPr>
        <w:t xml:space="preserve"> customer</w:t>
      </w:r>
    </w:p>
    <w:p w14:paraId="1FA2F5C2" w14:textId="233C9FA8" w:rsidR="00BB1907" w:rsidRPr="00BB1907" w:rsidRDefault="00BB1907" w:rsidP="00BB1907">
      <w:pPr>
        <w:pStyle w:val="Heading3"/>
        <w:spacing w:line="276" w:lineRule="auto"/>
        <w:ind w:left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JOIN</w:t>
      </w:r>
      <w:r w:rsidRPr="00BB1907">
        <w:rPr>
          <w:b w:val="0"/>
          <w:bCs w:val="0"/>
          <w:i w:val="0"/>
          <w:iCs w:val="0"/>
        </w:rPr>
        <w:t xml:space="preserve"> service</w:t>
      </w:r>
      <w:r w:rsidR="006D4588">
        <w:rPr>
          <w:b w:val="0"/>
          <w:bCs w:val="0"/>
          <w:i w:val="0"/>
          <w:iCs w:val="0"/>
        </w:rPr>
        <w:t>s</w:t>
      </w:r>
    </w:p>
    <w:p w14:paraId="49BACAEC" w14:textId="77777777" w:rsidR="00BB1907" w:rsidRPr="00BB1907" w:rsidRDefault="00BB1907" w:rsidP="00BB1907">
      <w:pPr>
        <w:pStyle w:val="Heading3"/>
        <w:spacing w:line="276" w:lineRule="auto"/>
        <w:ind w:left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USING</w:t>
      </w:r>
      <w:r w:rsidRPr="00BB1907">
        <w:rPr>
          <w:b w:val="0"/>
          <w:bCs w:val="0"/>
          <w:i w:val="0"/>
          <w:iCs w:val="0"/>
        </w:rPr>
        <w:t xml:space="preserve"> (customer_id)</w:t>
      </w:r>
    </w:p>
    <w:p w14:paraId="1E07A976" w14:textId="77777777" w:rsidR="00BB1907" w:rsidRDefault="00BB1907" w:rsidP="00BB1907">
      <w:pPr>
        <w:pStyle w:val="Heading3"/>
        <w:spacing w:line="276" w:lineRule="auto"/>
        <w:ind w:left="720"/>
        <w:rPr>
          <w:b w:val="0"/>
          <w:bCs w:val="0"/>
          <w:i w:val="0"/>
          <w:iCs w:val="0"/>
        </w:rPr>
      </w:pPr>
      <w:r w:rsidRPr="00BB1907">
        <w:rPr>
          <w:b w:val="0"/>
          <w:bCs w:val="0"/>
          <w:i w:val="0"/>
          <w:iCs w:val="0"/>
          <w:color w:val="D60093"/>
        </w:rPr>
        <w:t>GROUP</w:t>
      </w:r>
      <w:r w:rsidRPr="00BB1907">
        <w:rPr>
          <w:b w:val="0"/>
          <w:bCs w:val="0"/>
          <w:i w:val="0"/>
          <w:iCs w:val="0"/>
        </w:rPr>
        <w:t xml:space="preserve"> </w:t>
      </w:r>
      <w:r w:rsidRPr="00BB1907">
        <w:rPr>
          <w:b w:val="0"/>
          <w:bCs w:val="0"/>
          <w:i w:val="0"/>
          <w:iCs w:val="0"/>
          <w:color w:val="D60093"/>
        </w:rPr>
        <w:t>BY</w:t>
      </w:r>
      <w:r w:rsidRPr="00BB1907">
        <w:rPr>
          <w:b w:val="0"/>
          <w:bCs w:val="0"/>
          <w:i w:val="0"/>
          <w:iCs w:val="0"/>
        </w:rPr>
        <w:t xml:space="preserve"> service.online_security;</w:t>
      </w:r>
    </w:p>
    <w:p w14:paraId="78D9DF21" w14:textId="77777777" w:rsidR="002D1FC5" w:rsidRPr="002D1FC5" w:rsidRDefault="002D1FC5" w:rsidP="002D1FC5">
      <w:pPr>
        <w:spacing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2D1FC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D1FC5">
        <w:rPr>
          <w:rFonts w:ascii="Times New Roman" w:eastAsia="Times New Roman" w:hAnsi="Times New Roman" w:cs="Times New Roman"/>
          <w:i/>
          <w:iCs/>
          <w:sz w:val="24"/>
          <w:szCs w:val="24"/>
        </w:rPr>
        <w:t>SQL CASE | Intermediate SQL - Mode</w:t>
      </w:r>
      <w:r w:rsidRPr="002D1FC5">
        <w:rPr>
          <w:rFonts w:ascii="Times New Roman" w:eastAsia="Times New Roman" w:hAnsi="Times New Roman" w:cs="Times New Roman"/>
          <w:sz w:val="24"/>
          <w:szCs w:val="24"/>
        </w:rPr>
        <w:t>, 2016)</w:t>
      </w:r>
    </w:p>
    <w:p w14:paraId="3B052ABE" w14:textId="0A35C331" w:rsidR="00AF3BAA" w:rsidRPr="00FF1286" w:rsidRDefault="00AF3BAA" w:rsidP="00AF3BAA"/>
    <w:p w14:paraId="3BE2E4EE" w14:textId="79FAD7A3" w:rsidR="00F3555E" w:rsidRDefault="00B64B06" w:rsidP="006052E3">
      <w:pPr>
        <w:pStyle w:val="ListParagraph"/>
        <w:numPr>
          <w:ilvl w:val="0"/>
          <w:numId w:val="14"/>
        </w:numPr>
      </w:pPr>
      <w:r>
        <w:t xml:space="preserve">This is the </w:t>
      </w:r>
      <w:r w:rsidR="00F3555E">
        <w:t>outcome</w:t>
      </w:r>
      <w:r>
        <w:t xml:space="preserve"> of the query </w:t>
      </w:r>
      <w:r w:rsidR="00F3555E">
        <w:t>ran</w:t>
      </w:r>
      <w:r w:rsidR="00896156">
        <w:t>:</w:t>
      </w:r>
    </w:p>
    <w:p w14:paraId="3C02B999" w14:textId="647A1E22" w:rsidR="006052E3" w:rsidRPr="002F6AE9" w:rsidRDefault="006052E3" w:rsidP="00F3555E">
      <w:pPr>
        <w:pStyle w:val="ListParagraph"/>
        <w:ind w:left="1080" w:firstLine="0"/>
      </w:pPr>
      <w:r>
        <w:object w:dxaOrig="3116" w:dyaOrig="890" w14:anchorId="74FF2F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9pt;height:43.95pt" o:ole="">
            <v:imagedata r:id="rId12" o:title=""/>
          </v:shape>
          <o:OLEObject Type="Embed" ProgID="Excel.SheetMacroEnabled.12" ShapeID="_x0000_i1025" DrawAspect="Content" ObjectID="_1771960402" r:id="rId13"/>
        </w:object>
      </w:r>
      <w:r>
        <w:br/>
        <w:t xml:space="preserve">I have also attached the csv file with my </w:t>
      </w:r>
      <w:r w:rsidR="001610C0">
        <w:t>submission.</w:t>
      </w:r>
    </w:p>
    <w:p w14:paraId="6AA1DC88" w14:textId="6791FF06" w:rsidR="576062CF" w:rsidRPr="006D5A52" w:rsidRDefault="007C34A9" w:rsidP="0016581E">
      <w:pPr>
        <w:pStyle w:val="Heading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I</w:t>
      </w:r>
      <w:r w:rsidR="00F3555E">
        <w:rPr>
          <w:b w:val="0"/>
          <w:bCs w:val="0"/>
        </w:rPr>
        <w:t xml:space="preserve"> </w:t>
      </w:r>
      <w:r w:rsidR="006D5A52">
        <w:rPr>
          <w:b w:val="0"/>
          <w:bCs w:val="0"/>
        </w:rPr>
        <w:t>think the company should have this</w:t>
      </w:r>
      <w:r w:rsidR="00BE1729">
        <w:rPr>
          <w:b w:val="0"/>
          <w:bCs w:val="0"/>
        </w:rPr>
        <w:t xml:space="preserve"> information</w:t>
      </w:r>
      <w:r w:rsidR="006D5A52">
        <w:rPr>
          <w:b w:val="0"/>
          <w:bCs w:val="0"/>
        </w:rPr>
        <w:t xml:space="preserve"> updated every</w:t>
      </w:r>
      <w:r w:rsidR="00C20CD3">
        <w:rPr>
          <w:b w:val="0"/>
          <w:bCs w:val="0"/>
        </w:rPr>
        <w:t xml:space="preserve"> two months.</w:t>
      </w:r>
    </w:p>
    <w:p w14:paraId="460F9826" w14:textId="289342B9" w:rsidR="576062CF" w:rsidRDefault="0016581E" w:rsidP="006D5A52">
      <w:pPr>
        <w:pStyle w:val="Quote"/>
        <w:numPr>
          <w:ilvl w:val="0"/>
          <w:numId w:val="9"/>
        </w:numPr>
      </w:pPr>
      <w:r>
        <w:lastRenderedPageBreak/>
        <w:t xml:space="preserve"> </w:t>
      </w:r>
      <w:r w:rsidR="00B43793">
        <w:t xml:space="preserve">The time period chosen is relevant because it gives the </w:t>
      </w:r>
      <w:r w:rsidR="002C5269">
        <w:t>company</w:t>
      </w:r>
      <w:r w:rsidR="00B43793">
        <w:t xml:space="preserve"> insight </w:t>
      </w:r>
      <w:r w:rsidR="009B6A58">
        <w:t>into</w:t>
      </w:r>
      <w:r w:rsidR="00B43793">
        <w:t xml:space="preserve"> how to mar</w:t>
      </w:r>
      <w:r w:rsidR="00455A60">
        <w:t xml:space="preserve">ket their products. If families with children are more likely to </w:t>
      </w:r>
      <w:r w:rsidR="0073502D">
        <w:t xml:space="preserve">use online </w:t>
      </w:r>
      <w:r w:rsidR="002C5269">
        <w:t>security,</w:t>
      </w:r>
      <w:r w:rsidR="0073502D">
        <w:t xml:space="preserve"> they can adjust their ads to be more family </w:t>
      </w:r>
      <w:r w:rsidR="002C5269">
        <w:t>friendly</w:t>
      </w:r>
      <w:r w:rsidR="006A63CB">
        <w:t xml:space="preserve"> and to pick the best places to run their ads</w:t>
      </w:r>
      <w:r w:rsidR="002C5269">
        <w:t>.</w:t>
      </w:r>
      <w:r w:rsidR="576062CF">
        <w:t xml:space="preserve"> </w:t>
      </w:r>
      <w:r w:rsidR="006D5A52">
        <w:t>“</w:t>
      </w:r>
      <w:r w:rsidR="006D5A52" w:rsidRPr="006D5A52">
        <w:t xml:space="preserve">Most businesses conduct multiple market research projects a year depending on their </w:t>
      </w:r>
      <w:r w:rsidR="006D5A52" w:rsidRPr="00BE1729">
        <w:t>needs and resources. Over 80% of companies conduct market research frequently, and 79% conduct at least five market research projects a year”</w:t>
      </w:r>
      <w:r w:rsidR="576062CF" w:rsidRPr="00BE1729">
        <w:t xml:space="preserve"> </w:t>
      </w:r>
      <w:sdt>
        <w:sdtPr>
          <w:id w:val="-1781335384"/>
          <w:citation/>
        </w:sdtPr>
        <w:sdtContent>
          <w:r w:rsidR="006810DE" w:rsidRPr="00BE1729">
            <w:fldChar w:fldCharType="begin"/>
          </w:r>
          <w:r w:rsidR="006810DE" w:rsidRPr="00BE1729">
            <w:instrText xml:space="preserve"> CITATION RHa23 \l 1033 </w:instrText>
          </w:r>
          <w:r w:rsidR="006810DE" w:rsidRPr="00BE1729">
            <w:fldChar w:fldCharType="separate"/>
          </w:r>
          <w:r w:rsidR="006810DE" w:rsidRPr="00BE1729">
            <w:rPr>
              <w:noProof/>
            </w:rPr>
            <w:t>(Haskin, 2023)</w:t>
          </w:r>
          <w:r w:rsidR="006810DE" w:rsidRPr="00BE1729">
            <w:fldChar w:fldCharType="end"/>
          </w:r>
        </w:sdtContent>
      </w:sdt>
      <w:r w:rsidR="006D5A52" w:rsidRPr="00BE1729">
        <w:t>.</w:t>
      </w:r>
      <w:r w:rsidR="00BE1729" w:rsidRPr="00BE1729">
        <w:t xml:space="preserve"> </w:t>
      </w:r>
    </w:p>
    <w:p w14:paraId="2F0F8CFA" w14:textId="3397B8A9" w:rsidR="0016581E" w:rsidRDefault="00120770" w:rsidP="00120770">
      <w:pPr>
        <w:pStyle w:val="Heading4"/>
        <w:numPr>
          <w:ilvl w:val="0"/>
          <w:numId w:val="1"/>
        </w:numPr>
      </w:pPr>
      <w:r>
        <w:t>Panopto</w:t>
      </w:r>
      <w:r w:rsidR="001F33CA">
        <w:t xml:space="preserve"> video:</w:t>
      </w:r>
      <w:r>
        <w:t xml:space="preserve"> </w:t>
      </w:r>
      <w:r w:rsidR="0016581E">
        <w:t xml:space="preserve"> </w:t>
      </w:r>
      <w:hyperlink r:id="rId14" w:history="1">
        <w:r w:rsidR="00F277D9" w:rsidRPr="0007170C">
          <w:rPr>
            <w:rStyle w:val="Hyperlink"/>
          </w:rPr>
          <w:t>https://wgu.hosted.panopto.com/Panopto/Pages/Viewer.aspx?id=6081cadc-cf8d-40ca-ac25-b12e012f4b6e</w:t>
        </w:r>
      </w:hyperlink>
      <w:r w:rsidR="00F277D9">
        <w:t xml:space="preserve"> </w:t>
      </w:r>
    </w:p>
    <w:p w14:paraId="0E86B3DC" w14:textId="3F775389" w:rsidR="007E7A11" w:rsidRPr="007E7A11" w:rsidRDefault="003A539D" w:rsidP="007E7A11">
      <w:pPr>
        <w:pStyle w:val="ListParagraph"/>
        <w:numPr>
          <w:ilvl w:val="0"/>
          <w:numId w:val="1"/>
        </w:numPr>
      </w:pPr>
      <w:r>
        <w:t>I did not use any outside code</w:t>
      </w:r>
      <w:r w:rsidR="009C2220">
        <w:t xml:space="preserve">. These are the sources I used to help justify my </w:t>
      </w:r>
      <w:r w:rsidR="00B24ADB">
        <w:t>research question and the query process.</w:t>
      </w:r>
    </w:p>
    <w:sdt>
      <w:sdtPr>
        <w:rPr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id w:val="852773993"/>
        <w:docPartObj>
          <w:docPartGallery w:val="Bibliographies"/>
          <w:docPartUnique/>
        </w:docPartObj>
      </w:sdtPr>
      <w:sdtContent>
        <w:p w14:paraId="39E4715F" w14:textId="3423B98E" w:rsidR="007E7A11" w:rsidRPr="004F29D3" w:rsidRDefault="00837D79" w:rsidP="007E7A11">
          <w:pPr>
            <w:pStyle w:val="Heading1"/>
            <w:rPr>
              <w:highlight w:val="yellow"/>
            </w:rPr>
          </w:pPr>
          <w:r w:rsidRPr="004F29D3">
            <w:rPr>
              <w:highlight w:val="yellow"/>
            </w:rPr>
            <w:t>Sources</w:t>
          </w:r>
        </w:p>
        <w:sdt>
          <w:sdtPr>
            <w:rPr>
              <w:rFonts w:ascii="Times New Roman" w:hAnsi="Times New Roman" w:cs="Times New Roman"/>
              <w:sz w:val="24"/>
              <w:szCs w:val="24"/>
              <w:highlight w:val="yellow"/>
            </w:rPr>
            <w:id w:val="-573587230"/>
            <w:bibliography/>
          </w:sdtPr>
          <w:sdtContent>
            <w:p w14:paraId="0BDE0A1A" w14:textId="77777777" w:rsidR="007E7A11" w:rsidRPr="004F29D3" w:rsidRDefault="007E7A11" w:rsidP="007E7A11">
              <w:pPr>
                <w:pStyle w:val="Bibliography"/>
                <w:ind w:left="720" w:hanging="720"/>
                <w:rPr>
                  <w:noProof/>
                  <w:highlight w:val="yellow"/>
                </w:rPr>
              </w:pPr>
              <w:r w:rsidRPr="004F29D3">
                <w:rPr>
                  <w:highlight w:val="yellow"/>
                </w:rPr>
                <w:fldChar w:fldCharType="begin"/>
              </w:r>
              <w:r w:rsidRPr="004F29D3">
                <w:rPr>
                  <w:highlight w:val="yellow"/>
                </w:rPr>
                <w:instrText xml:space="preserve"> BIBLIOGRAPHY </w:instrText>
              </w:r>
              <w:r w:rsidRPr="004F29D3">
                <w:rPr>
                  <w:highlight w:val="yellow"/>
                </w:rPr>
                <w:fldChar w:fldCharType="separate"/>
              </w:r>
              <w:r w:rsidRPr="004F29D3">
                <w:rPr>
                  <w:noProof/>
                  <w:highlight w:val="yellow"/>
                </w:rPr>
                <w:t xml:space="preserve">Haskin, R. (2023, November 10). </w:t>
              </w:r>
              <w:r w:rsidRPr="004F29D3">
                <w:rPr>
                  <w:i/>
                  <w:iCs/>
                  <w:noProof/>
                  <w:highlight w:val="yellow"/>
                </w:rPr>
                <w:t>Everything You Want to Know About Market Research</w:t>
              </w:r>
              <w:r w:rsidRPr="004F29D3">
                <w:rPr>
                  <w:noProof/>
                  <w:highlight w:val="yellow"/>
                </w:rPr>
                <w:t>. Retrieved from Hanover Research: https://www.hanoverresearch.com/insights-blog/what-is-market-research/?org=corporate#:~:text=Most%20businesses%20conduct%20multiple%20market</w:t>
              </w:r>
            </w:p>
            <w:p w14:paraId="32620137" w14:textId="7A2227AC" w:rsidR="00604294" w:rsidRPr="004F29D3" w:rsidRDefault="00604294" w:rsidP="00604294">
              <w:pPr>
                <w:ind w:firstLine="0"/>
                <w:rPr>
                  <w:highlight w:val="yellow"/>
                </w:rPr>
              </w:pPr>
              <w:r w:rsidRPr="004F29D3">
                <w:rPr>
                  <w:highlight w:val="yellow"/>
                </w:rPr>
                <w:t>pgAdmin 4 (2024)</w:t>
              </w:r>
            </w:p>
            <w:p w14:paraId="5BAC55B8" w14:textId="23760A83" w:rsidR="008A2AF7" w:rsidRPr="004F29D3" w:rsidRDefault="007E7A11" w:rsidP="007E7A11">
              <w:pPr>
                <w:pStyle w:val="NormalWeb"/>
                <w:ind w:left="720" w:hanging="720"/>
                <w:rPr>
                  <w:rFonts w:eastAsia="Times New Roman"/>
                  <w:highlight w:val="yellow"/>
                </w:rPr>
              </w:pPr>
              <w:r w:rsidRPr="004F29D3">
                <w:rPr>
                  <w:b/>
                  <w:bCs/>
                  <w:noProof/>
                  <w:highlight w:val="yellow"/>
                </w:rPr>
                <w:fldChar w:fldCharType="end"/>
              </w:r>
              <w:r w:rsidRPr="004F29D3">
                <w:rPr>
                  <w:rFonts w:eastAsia="Times New Roman"/>
                  <w:i/>
                  <w:iCs/>
                  <w:highlight w:val="yellow"/>
                </w:rPr>
                <w:t>SQL CASE | Intermediate SQL - Mode</w:t>
              </w:r>
              <w:r w:rsidRPr="004F29D3">
                <w:rPr>
                  <w:rFonts w:eastAsia="Times New Roman"/>
                  <w:highlight w:val="yellow"/>
                </w:rPr>
                <w:t xml:space="preserve">. (2016, May 23). Mode Resources. </w:t>
              </w:r>
              <w:hyperlink r:id="rId15" w:history="1">
                <w:r w:rsidR="008A2AF7" w:rsidRPr="004F29D3">
                  <w:rPr>
                    <w:rStyle w:val="Hyperlink"/>
                    <w:rFonts w:eastAsia="Times New Roman"/>
                    <w:highlight w:val="yellow"/>
                  </w:rPr>
                  <w:t>https://mode.com/sql-tutorial/sql-case</w:t>
                </w:r>
              </w:hyperlink>
            </w:p>
            <w:p w14:paraId="603650F3" w14:textId="7EAA05C5" w:rsidR="007E7A11" w:rsidRPr="009E3B33" w:rsidRDefault="00000000" w:rsidP="007E7A11">
              <w:pPr>
                <w:pStyle w:val="NormalWeb"/>
                <w:ind w:left="720" w:hanging="720"/>
                <w:rPr>
                  <w:rFonts w:eastAsia="Times New Roman"/>
                </w:rPr>
              </w:pPr>
            </w:p>
          </w:sdtContent>
        </w:sdt>
      </w:sdtContent>
    </w:sdt>
    <w:p w14:paraId="5F4CB52E" w14:textId="4B10348C" w:rsidR="576062CF" w:rsidRDefault="576062CF" w:rsidP="007E7A11">
      <w:pPr>
        <w:ind w:firstLine="0"/>
      </w:pPr>
    </w:p>
    <w:p w14:paraId="1CCF9B93" w14:textId="74A6EF97" w:rsidR="576062CF" w:rsidRDefault="576062CF" w:rsidP="007E7A11">
      <w:r>
        <w:br w:type="page"/>
      </w:r>
    </w:p>
    <w:sectPr w:rsidR="576062CF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2BAC3" w14:textId="77777777" w:rsidR="00EC5F90" w:rsidRDefault="00EC5F90">
      <w:pPr>
        <w:spacing w:line="240" w:lineRule="auto"/>
      </w:pPr>
      <w:r>
        <w:separator/>
      </w:r>
    </w:p>
  </w:endnote>
  <w:endnote w:type="continuationSeparator" w:id="0">
    <w:p w14:paraId="32620191" w14:textId="77777777" w:rsidR="00EC5F90" w:rsidRDefault="00EC5F90">
      <w:pPr>
        <w:spacing w:line="240" w:lineRule="auto"/>
      </w:pPr>
      <w:r>
        <w:continuationSeparator/>
      </w:r>
    </w:p>
  </w:endnote>
  <w:endnote w:type="continuationNotice" w:id="1">
    <w:p w14:paraId="3DA9510B" w14:textId="77777777" w:rsidR="00EC5F90" w:rsidRDefault="00EC5F9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D246312" w14:textId="77777777" w:rsidTr="733B038C">
      <w:tc>
        <w:tcPr>
          <w:tcW w:w="3120" w:type="dxa"/>
        </w:tcPr>
        <w:p w14:paraId="2D4C5307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6419F74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5330406C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77F9A2B2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6C285B0" w14:textId="77777777" w:rsidTr="733B038C">
      <w:tc>
        <w:tcPr>
          <w:tcW w:w="3120" w:type="dxa"/>
        </w:tcPr>
        <w:p w14:paraId="3EE9B4EE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26CEE4A1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A25C9FB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F8F932B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8DABA" w14:textId="77777777" w:rsidR="00EC5F90" w:rsidRDefault="00EC5F90">
      <w:pPr>
        <w:spacing w:line="240" w:lineRule="auto"/>
      </w:pPr>
      <w:r>
        <w:separator/>
      </w:r>
    </w:p>
  </w:footnote>
  <w:footnote w:type="continuationSeparator" w:id="0">
    <w:p w14:paraId="0DA4CDC8" w14:textId="77777777" w:rsidR="00EC5F90" w:rsidRDefault="00EC5F90">
      <w:pPr>
        <w:spacing w:line="240" w:lineRule="auto"/>
      </w:pPr>
      <w:r>
        <w:continuationSeparator/>
      </w:r>
    </w:p>
  </w:footnote>
  <w:footnote w:type="continuationNotice" w:id="1">
    <w:p w14:paraId="25090D51" w14:textId="77777777" w:rsidR="00EC5F90" w:rsidRDefault="00EC5F9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680F862F" w14:textId="77777777" w:rsidTr="001B7865">
      <w:tc>
        <w:tcPr>
          <w:tcW w:w="3120" w:type="dxa"/>
        </w:tcPr>
        <w:p w14:paraId="3A2DA66A" w14:textId="42037829" w:rsidR="00C95DF9" w:rsidRPr="00FD478C" w:rsidRDefault="00C95DF9" w:rsidP="00C95DF9">
          <w:pPr>
            <w:pStyle w:val="Title"/>
          </w:pPr>
          <w:r>
            <w:t>PA</w:t>
          </w:r>
          <w:r w:rsidRPr="00FD478C">
            <w:t xml:space="preserve"> </w:t>
          </w:r>
          <w:r>
            <w:t>| Task 1</w:t>
          </w:r>
        </w:p>
        <w:p w14:paraId="39659E2C" w14:textId="251538B8" w:rsidR="00604652" w:rsidRPr="00C95DF9" w:rsidRDefault="00604652" w:rsidP="00604652">
          <w:pPr>
            <w:pStyle w:val="Header"/>
          </w:pPr>
        </w:p>
      </w:tc>
      <w:tc>
        <w:tcPr>
          <w:tcW w:w="3120" w:type="dxa"/>
        </w:tcPr>
        <w:p w14:paraId="0A71E04B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4DB65CB6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369BB1A2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59AA3845" w14:textId="77777777" w:rsidTr="00FD478C">
      <w:tc>
        <w:tcPr>
          <w:tcW w:w="3120" w:type="dxa"/>
        </w:tcPr>
        <w:p w14:paraId="38161747" w14:textId="140DB40A" w:rsidR="733B038C" w:rsidRPr="00FD478C" w:rsidRDefault="00C95DF9" w:rsidP="00C95DF9">
          <w:pPr>
            <w:pStyle w:val="Title"/>
          </w:pPr>
          <w:r w:rsidRPr="00C95DF9">
            <w:t>Performance Assessment</w:t>
          </w:r>
          <w:r w:rsidRPr="00FD478C">
            <w:t xml:space="preserve"> </w:t>
          </w:r>
          <w:r>
            <w:t>| Task 1</w:t>
          </w:r>
        </w:p>
      </w:tc>
      <w:tc>
        <w:tcPr>
          <w:tcW w:w="3120" w:type="dxa"/>
        </w:tcPr>
        <w:p w14:paraId="4287D30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FB6FA3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723D87B4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27BC"/>
    <w:multiLevelType w:val="hybridMultilevel"/>
    <w:tmpl w:val="FB4C401E"/>
    <w:lvl w:ilvl="0" w:tplc="72C69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9350D"/>
    <w:multiLevelType w:val="hybridMultilevel"/>
    <w:tmpl w:val="8BE6648E"/>
    <w:lvl w:ilvl="0" w:tplc="521ED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846747"/>
    <w:multiLevelType w:val="hybridMultilevel"/>
    <w:tmpl w:val="794A9054"/>
    <w:lvl w:ilvl="0" w:tplc="6A2A433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A304F0"/>
    <w:multiLevelType w:val="hybridMultilevel"/>
    <w:tmpl w:val="5D946BD8"/>
    <w:lvl w:ilvl="0" w:tplc="D946EE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528C5"/>
    <w:multiLevelType w:val="hybridMultilevel"/>
    <w:tmpl w:val="36C81CBA"/>
    <w:lvl w:ilvl="0" w:tplc="A6C8F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3529B3"/>
    <w:multiLevelType w:val="hybridMultilevel"/>
    <w:tmpl w:val="2E6EB48E"/>
    <w:lvl w:ilvl="0" w:tplc="A4D87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0D0FCA"/>
    <w:multiLevelType w:val="hybridMultilevel"/>
    <w:tmpl w:val="6DD61AE6"/>
    <w:lvl w:ilvl="0" w:tplc="F01E4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517DC2"/>
    <w:multiLevelType w:val="hybridMultilevel"/>
    <w:tmpl w:val="D4E034CE"/>
    <w:lvl w:ilvl="0" w:tplc="E0A813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4DF7086"/>
    <w:multiLevelType w:val="hybridMultilevel"/>
    <w:tmpl w:val="95F45C34"/>
    <w:lvl w:ilvl="0" w:tplc="B8422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292E82"/>
    <w:multiLevelType w:val="hybridMultilevel"/>
    <w:tmpl w:val="F6ACC47E"/>
    <w:lvl w:ilvl="0" w:tplc="2D520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D953F3"/>
    <w:multiLevelType w:val="hybridMultilevel"/>
    <w:tmpl w:val="DD0C91DA"/>
    <w:lvl w:ilvl="0" w:tplc="C63C7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5C5777"/>
    <w:multiLevelType w:val="hybridMultilevel"/>
    <w:tmpl w:val="552A9EBC"/>
    <w:lvl w:ilvl="0" w:tplc="DB061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6A038F"/>
    <w:multiLevelType w:val="hybridMultilevel"/>
    <w:tmpl w:val="FAB23E6A"/>
    <w:lvl w:ilvl="0" w:tplc="5276E3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20211"/>
    <w:multiLevelType w:val="hybridMultilevel"/>
    <w:tmpl w:val="C9E29BD4"/>
    <w:lvl w:ilvl="0" w:tplc="1D105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C24D20"/>
    <w:multiLevelType w:val="multilevel"/>
    <w:tmpl w:val="FAB23E6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69206401">
    <w:abstractNumId w:val="3"/>
  </w:num>
  <w:num w:numId="2" w16cid:durableId="393241781">
    <w:abstractNumId w:val="5"/>
  </w:num>
  <w:num w:numId="3" w16cid:durableId="216749569">
    <w:abstractNumId w:val="12"/>
  </w:num>
  <w:num w:numId="4" w16cid:durableId="1324551298">
    <w:abstractNumId w:val="6"/>
  </w:num>
  <w:num w:numId="5" w16cid:durableId="753478145">
    <w:abstractNumId w:val="2"/>
  </w:num>
  <w:num w:numId="6" w16cid:durableId="1385832803">
    <w:abstractNumId w:val="13"/>
  </w:num>
  <w:num w:numId="7" w16cid:durableId="1471898479">
    <w:abstractNumId w:val="4"/>
  </w:num>
  <w:num w:numId="8" w16cid:durableId="964585428">
    <w:abstractNumId w:val="7"/>
  </w:num>
  <w:num w:numId="9" w16cid:durableId="601568251">
    <w:abstractNumId w:val="8"/>
  </w:num>
  <w:num w:numId="10" w16cid:durableId="897863414">
    <w:abstractNumId w:val="11"/>
  </w:num>
  <w:num w:numId="11" w16cid:durableId="69623815">
    <w:abstractNumId w:val="0"/>
  </w:num>
  <w:num w:numId="12" w16cid:durableId="1065493958">
    <w:abstractNumId w:val="10"/>
  </w:num>
  <w:num w:numId="13" w16cid:durableId="272909647">
    <w:abstractNumId w:val="1"/>
  </w:num>
  <w:num w:numId="14" w16cid:durableId="1496338167">
    <w:abstractNumId w:val="9"/>
  </w:num>
  <w:num w:numId="15" w16cid:durableId="844705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F9"/>
    <w:rsid w:val="00033047"/>
    <w:rsid w:val="0003537D"/>
    <w:rsid w:val="00042D1C"/>
    <w:rsid w:val="0006529B"/>
    <w:rsid w:val="00097960"/>
    <w:rsid w:val="00097DBB"/>
    <w:rsid w:val="000A1148"/>
    <w:rsid w:val="000B4E7F"/>
    <w:rsid w:val="000B7E61"/>
    <w:rsid w:val="000D7327"/>
    <w:rsid w:val="000E14DF"/>
    <w:rsid w:val="0010513D"/>
    <w:rsid w:val="00120770"/>
    <w:rsid w:val="00127C05"/>
    <w:rsid w:val="001310E1"/>
    <w:rsid w:val="001326C7"/>
    <w:rsid w:val="00151F4F"/>
    <w:rsid w:val="001610C0"/>
    <w:rsid w:val="0016581E"/>
    <w:rsid w:val="001974D0"/>
    <w:rsid w:val="001B7865"/>
    <w:rsid w:val="001D107A"/>
    <w:rsid w:val="001E0D4E"/>
    <w:rsid w:val="001E51E9"/>
    <w:rsid w:val="001F33CA"/>
    <w:rsid w:val="002007F9"/>
    <w:rsid w:val="002741B5"/>
    <w:rsid w:val="00291286"/>
    <w:rsid w:val="002B76CF"/>
    <w:rsid w:val="002C2558"/>
    <w:rsid w:val="002C3BE4"/>
    <w:rsid w:val="002C5269"/>
    <w:rsid w:val="002D1FC5"/>
    <w:rsid w:val="002E58C9"/>
    <w:rsid w:val="002F0F59"/>
    <w:rsid w:val="002F6AE9"/>
    <w:rsid w:val="002F7E04"/>
    <w:rsid w:val="00311763"/>
    <w:rsid w:val="003221B8"/>
    <w:rsid w:val="003302B6"/>
    <w:rsid w:val="00371BD9"/>
    <w:rsid w:val="00376D9C"/>
    <w:rsid w:val="003A539D"/>
    <w:rsid w:val="003A6938"/>
    <w:rsid w:val="003B2906"/>
    <w:rsid w:val="003B2B91"/>
    <w:rsid w:val="00402C08"/>
    <w:rsid w:val="0042207D"/>
    <w:rsid w:val="00455A60"/>
    <w:rsid w:val="0049308C"/>
    <w:rsid w:val="004956D7"/>
    <w:rsid w:val="004A32C6"/>
    <w:rsid w:val="004B4DEA"/>
    <w:rsid w:val="004C683E"/>
    <w:rsid w:val="004E131A"/>
    <w:rsid w:val="004F29D3"/>
    <w:rsid w:val="00500997"/>
    <w:rsid w:val="00507C10"/>
    <w:rsid w:val="00530EF3"/>
    <w:rsid w:val="0056362A"/>
    <w:rsid w:val="00586CCB"/>
    <w:rsid w:val="005936DA"/>
    <w:rsid w:val="005A78CC"/>
    <w:rsid w:val="005C48CC"/>
    <w:rsid w:val="005C61FF"/>
    <w:rsid w:val="00604294"/>
    <w:rsid w:val="00604652"/>
    <w:rsid w:val="006052E3"/>
    <w:rsid w:val="00607001"/>
    <w:rsid w:val="0061486F"/>
    <w:rsid w:val="00620D0A"/>
    <w:rsid w:val="00625E45"/>
    <w:rsid w:val="00641306"/>
    <w:rsid w:val="00657D03"/>
    <w:rsid w:val="006739DB"/>
    <w:rsid w:val="006810DE"/>
    <w:rsid w:val="00697CDC"/>
    <w:rsid w:val="006A63CB"/>
    <w:rsid w:val="006C101C"/>
    <w:rsid w:val="006D0036"/>
    <w:rsid w:val="006D4588"/>
    <w:rsid w:val="006D5A52"/>
    <w:rsid w:val="006D7A70"/>
    <w:rsid w:val="006F361E"/>
    <w:rsid w:val="006F4709"/>
    <w:rsid w:val="00702B81"/>
    <w:rsid w:val="00721829"/>
    <w:rsid w:val="00727711"/>
    <w:rsid w:val="0073502D"/>
    <w:rsid w:val="0074264E"/>
    <w:rsid w:val="00774557"/>
    <w:rsid w:val="00786673"/>
    <w:rsid w:val="0079254E"/>
    <w:rsid w:val="0079351E"/>
    <w:rsid w:val="00796468"/>
    <w:rsid w:val="007A31D5"/>
    <w:rsid w:val="007C34A9"/>
    <w:rsid w:val="007D4A2B"/>
    <w:rsid w:val="007E2D6A"/>
    <w:rsid w:val="007E7A11"/>
    <w:rsid w:val="008078FA"/>
    <w:rsid w:val="00812771"/>
    <w:rsid w:val="00823731"/>
    <w:rsid w:val="00837D79"/>
    <w:rsid w:val="00842FAD"/>
    <w:rsid w:val="008534E1"/>
    <w:rsid w:val="00854A98"/>
    <w:rsid w:val="00857392"/>
    <w:rsid w:val="00866C37"/>
    <w:rsid w:val="00896156"/>
    <w:rsid w:val="008967BA"/>
    <w:rsid w:val="008A2AF7"/>
    <w:rsid w:val="008A2E87"/>
    <w:rsid w:val="00904DBE"/>
    <w:rsid w:val="009145EC"/>
    <w:rsid w:val="009212EF"/>
    <w:rsid w:val="00926722"/>
    <w:rsid w:val="0094078E"/>
    <w:rsid w:val="00996913"/>
    <w:rsid w:val="00997C85"/>
    <w:rsid w:val="009A1943"/>
    <w:rsid w:val="009B45E6"/>
    <w:rsid w:val="009B6A58"/>
    <w:rsid w:val="009B797A"/>
    <w:rsid w:val="009C2219"/>
    <w:rsid w:val="009C2220"/>
    <w:rsid w:val="009C600E"/>
    <w:rsid w:val="009E3B33"/>
    <w:rsid w:val="00A06A18"/>
    <w:rsid w:val="00A75901"/>
    <w:rsid w:val="00A81F25"/>
    <w:rsid w:val="00A85077"/>
    <w:rsid w:val="00A91253"/>
    <w:rsid w:val="00AA0576"/>
    <w:rsid w:val="00AB2568"/>
    <w:rsid w:val="00AB44FE"/>
    <w:rsid w:val="00AF3BAA"/>
    <w:rsid w:val="00B241DE"/>
    <w:rsid w:val="00B24ADB"/>
    <w:rsid w:val="00B322E6"/>
    <w:rsid w:val="00B33CCF"/>
    <w:rsid w:val="00B43793"/>
    <w:rsid w:val="00B5233A"/>
    <w:rsid w:val="00B600EB"/>
    <w:rsid w:val="00B64B06"/>
    <w:rsid w:val="00B67878"/>
    <w:rsid w:val="00B736B5"/>
    <w:rsid w:val="00BA6612"/>
    <w:rsid w:val="00BB1907"/>
    <w:rsid w:val="00BD18E5"/>
    <w:rsid w:val="00BE1729"/>
    <w:rsid w:val="00BF56E0"/>
    <w:rsid w:val="00BF778E"/>
    <w:rsid w:val="00C20CD3"/>
    <w:rsid w:val="00C26C30"/>
    <w:rsid w:val="00C82FC1"/>
    <w:rsid w:val="00C87CDF"/>
    <w:rsid w:val="00C95DF9"/>
    <w:rsid w:val="00CA1E31"/>
    <w:rsid w:val="00CB1F2C"/>
    <w:rsid w:val="00CB7EC4"/>
    <w:rsid w:val="00CD7246"/>
    <w:rsid w:val="00CD7F50"/>
    <w:rsid w:val="00CE3B6E"/>
    <w:rsid w:val="00D217B5"/>
    <w:rsid w:val="00D31BE6"/>
    <w:rsid w:val="00D51692"/>
    <w:rsid w:val="00D654CC"/>
    <w:rsid w:val="00D65F83"/>
    <w:rsid w:val="00D74F13"/>
    <w:rsid w:val="00D979EF"/>
    <w:rsid w:val="00DA00AA"/>
    <w:rsid w:val="00DA395D"/>
    <w:rsid w:val="00DA50F0"/>
    <w:rsid w:val="00DD6660"/>
    <w:rsid w:val="00DE3D8F"/>
    <w:rsid w:val="00DF1ADF"/>
    <w:rsid w:val="00DF3215"/>
    <w:rsid w:val="00E058C1"/>
    <w:rsid w:val="00E078FD"/>
    <w:rsid w:val="00E23707"/>
    <w:rsid w:val="00E37C01"/>
    <w:rsid w:val="00E72640"/>
    <w:rsid w:val="00E73559"/>
    <w:rsid w:val="00E80FFD"/>
    <w:rsid w:val="00E865C1"/>
    <w:rsid w:val="00E879E7"/>
    <w:rsid w:val="00E924DE"/>
    <w:rsid w:val="00EA3D6D"/>
    <w:rsid w:val="00EB0D0E"/>
    <w:rsid w:val="00EB1F5C"/>
    <w:rsid w:val="00EC27B2"/>
    <w:rsid w:val="00EC5F90"/>
    <w:rsid w:val="00EE1033"/>
    <w:rsid w:val="00EF547F"/>
    <w:rsid w:val="00EF6406"/>
    <w:rsid w:val="00F03B36"/>
    <w:rsid w:val="00F1689C"/>
    <w:rsid w:val="00F23FF7"/>
    <w:rsid w:val="00F277D9"/>
    <w:rsid w:val="00F278AB"/>
    <w:rsid w:val="00F3555E"/>
    <w:rsid w:val="00F43ACD"/>
    <w:rsid w:val="00F46192"/>
    <w:rsid w:val="00F941E8"/>
    <w:rsid w:val="00FA4C9E"/>
    <w:rsid w:val="00FB0623"/>
    <w:rsid w:val="00FC2D5F"/>
    <w:rsid w:val="00FC312C"/>
    <w:rsid w:val="00FC4128"/>
    <w:rsid w:val="00FD1F08"/>
    <w:rsid w:val="00FD478C"/>
    <w:rsid w:val="00FE33F1"/>
    <w:rsid w:val="00FF1286"/>
    <w:rsid w:val="00FF1E90"/>
    <w:rsid w:val="00FF28FE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8E5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5DF9"/>
    <w:pPr>
      <w:ind w:firstLine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95DF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042D1C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739DB"/>
  </w:style>
  <w:style w:type="paragraph" w:styleId="NormalWeb">
    <w:name w:val="Normal (Web)"/>
    <w:basedOn w:val="Normal"/>
    <w:uiPriority w:val="99"/>
    <w:unhideWhenUsed/>
    <w:rsid w:val="006D5A52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77D9"/>
    <w:rPr>
      <w:color w:val="605E5C"/>
      <w:shd w:val="clear" w:color="auto" w:fill="E1DFDD"/>
    </w:rPr>
  </w:style>
  <w:style w:type="character" w:customStyle="1" w:styleId="url">
    <w:name w:val="url"/>
    <w:basedOn w:val="DefaultParagraphFont"/>
    <w:rsid w:val="004A3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6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3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05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6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65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Macro-Enabled_Worksheet.xlsm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ode.com/sql-tutorial/sql-case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gu.hosted.panopto.com/Panopto/Pages/Viewer.aspx?id=6081cadc-cf8d-40ca-ac25-b12e012f4b6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Professional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RHa23</b:Tag>
    <b:SourceType>InternetSite</b:SourceType>
    <b:Guid>{B4EFFF11-C308-4A66-BF59-8B3713338D5D}</b:Guid>
    <b:Author>
      <b:Author>
        <b:NameList>
          <b:Person>
            <b:Last>Haskin</b:Last>
            <b:First>R.</b:First>
          </b:Person>
        </b:NameList>
      </b:Author>
    </b:Author>
    <b:Title>Everything You Want to Know About Market Research</b:Title>
    <b:InternetSiteTitle>Hanover Research</b:InternetSiteTitle>
    <b:Year>2023</b:Year>
    <b:Month>November</b:Month>
    <b:Day>10</b:Day>
    <b:URL>https://www.hanoverresearch.com/insights-blog/what-is-market-research/?org=corporate#:~:text=Most%20businesses%20conduct%20multiple%20market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EF138A-9B9C-4A14-9A97-21845E4026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0</TotalTime>
  <Pages>5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Links>
    <vt:vector size="12" baseType="variant">
      <vt:variant>
        <vt:i4>1507328</vt:i4>
      </vt:variant>
      <vt:variant>
        <vt:i4>12</vt:i4>
      </vt:variant>
      <vt:variant>
        <vt:i4>0</vt:i4>
      </vt:variant>
      <vt:variant>
        <vt:i4>5</vt:i4>
      </vt:variant>
      <vt:variant>
        <vt:lpwstr>https://apastyle.apa.org/style-grammar-guidelines</vt:lpwstr>
      </vt:variant>
      <vt:variant>
        <vt:lpwstr/>
      </vt:variant>
      <vt:variant>
        <vt:i4>1310724</vt:i4>
      </vt:variant>
      <vt:variant>
        <vt:i4>6</vt:i4>
      </vt:variant>
      <vt:variant>
        <vt:i4>0</vt:i4>
      </vt:variant>
      <vt:variant>
        <vt:i4>5</vt:i4>
      </vt:variant>
      <vt:variant>
        <vt:lpwstr>https://wgu.hosted.panopto.com/Panopto/Pages/Viewer.aspx?id=6081cadc-cf8d-40ca-ac25-b12e012f4b6e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2024-02-22T14:41:00Z</dcterms:created>
  <dcterms:modified xsi:type="dcterms:W3CDTF">2024-03-15T03:27:00Z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