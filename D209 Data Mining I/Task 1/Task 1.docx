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A9239" w14:textId="77777777" w:rsidR="002C79E6" w:rsidRDefault="002C79E6" w:rsidP="00831478"/>
    <w:p w14:paraId="6C9F4F13" w14:textId="77777777" w:rsidR="007B7607" w:rsidRDefault="007B7607" w:rsidP="00831478"/>
    <w:p w14:paraId="1E3AB579" w14:textId="77777777" w:rsidR="007B7607" w:rsidRDefault="007B7607" w:rsidP="00831478"/>
    <w:p w14:paraId="2A627292" w14:textId="77777777" w:rsidR="007B7607" w:rsidRDefault="007B7607" w:rsidP="00831478"/>
    <w:p w14:paraId="0A4434F1" w14:textId="77777777" w:rsidR="007B7607" w:rsidRDefault="007B7607" w:rsidP="00831478"/>
    <w:p w14:paraId="2134050B" w14:textId="77777777" w:rsidR="007B7607" w:rsidRDefault="007B7607" w:rsidP="00831478"/>
    <w:p w14:paraId="46F44008" w14:textId="77777777" w:rsidR="007B7607" w:rsidRDefault="007B7607" w:rsidP="00831478"/>
    <w:p w14:paraId="4E59E9D3" w14:textId="77777777" w:rsidR="007B7607" w:rsidRDefault="007B7607" w:rsidP="00831478"/>
    <w:p w14:paraId="5271C866" w14:textId="77777777" w:rsidR="007B7607" w:rsidRDefault="007B7607" w:rsidP="00831478"/>
    <w:p w14:paraId="28AD2D06" w14:textId="77777777" w:rsidR="007B7607" w:rsidRDefault="007B7607" w:rsidP="00831478"/>
    <w:p w14:paraId="3EA87FDB" w14:textId="77777777" w:rsidR="002C79E6" w:rsidRDefault="002C79E6" w:rsidP="00831478"/>
    <w:p w14:paraId="613DC4A8" w14:textId="77777777" w:rsidR="002C79E6" w:rsidRDefault="002C79E6" w:rsidP="00831478"/>
    <w:p w14:paraId="19AE418B" w14:textId="77777777" w:rsidR="002C79E6" w:rsidRDefault="002C79E6" w:rsidP="00831478"/>
    <w:p w14:paraId="4D15232C" w14:textId="77777777" w:rsidR="002C79E6" w:rsidRDefault="002C79E6" w:rsidP="00831478"/>
    <w:p w14:paraId="3EF3393C" w14:textId="6D8C3B2C" w:rsidR="6A36C4BF" w:rsidRPr="00B863FB" w:rsidRDefault="00E65E53" w:rsidP="00831478">
      <w:pPr>
        <w:pStyle w:val="Title"/>
      </w:pPr>
      <w:r w:rsidRPr="00E65E53">
        <w:t>Classification</w:t>
      </w:r>
      <w:r>
        <w:t xml:space="preserve"> Analysis</w:t>
      </w:r>
    </w:p>
    <w:p w14:paraId="13E77C01" w14:textId="6320CE7F" w:rsidR="201D26C8" w:rsidRDefault="00794D20" w:rsidP="00831478">
      <w:pPr>
        <w:pStyle w:val="Subtitle"/>
      </w:pPr>
      <w:r>
        <w:t>Task 1</w:t>
      </w:r>
    </w:p>
    <w:p w14:paraId="328CF799" w14:textId="0713E4A9" w:rsidR="00A417C1" w:rsidRDefault="00E65E53" w:rsidP="00831478">
      <w:pPr>
        <w:pStyle w:val="Subtitle"/>
      </w:pPr>
      <w:r>
        <w:t>Kiara Angelys Ganger</w:t>
      </w:r>
    </w:p>
    <w:p w14:paraId="65037C20" w14:textId="34AE6466" w:rsidR="002C79E6" w:rsidRDefault="00E65E53" w:rsidP="00831478">
      <w:pPr>
        <w:pStyle w:val="Subtitle"/>
      </w:pPr>
      <w:r>
        <w:t>Western Governors University</w:t>
      </w:r>
    </w:p>
    <w:p w14:paraId="51BDC5C5" w14:textId="29F7AE19" w:rsidR="002C79E6" w:rsidRDefault="00E65E53" w:rsidP="00831478">
      <w:pPr>
        <w:pStyle w:val="Subtitle"/>
      </w:pPr>
      <w:r>
        <w:t>D 209 |</w:t>
      </w:r>
      <w:r w:rsidR="002C79E6">
        <w:t xml:space="preserve"> </w:t>
      </w:r>
      <w:r>
        <w:t>DATA Mining 1</w:t>
      </w:r>
    </w:p>
    <w:p w14:paraId="7858F0DA" w14:textId="7DEF20C6" w:rsidR="002C79E6" w:rsidRDefault="002C79E6" w:rsidP="00831478">
      <w:pPr>
        <w:pStyle w:val="Subtitle"/>
      </w:pPr>
    </w:p>
    <w:p w14:paraId="071CD6AE" w14:textId="46425B6F" w:rsidR="201D26C8" w:rsidRDefault="201D26C8" w:rsidP="00831478">
      <w:pPr>
        <w:pStyle w:val="Subtitle"/>
      </w:pPr>
    </w:p>
    <w:p w14:paraId="786491DF" w14:textId="77777777" w:rsidR="201D26C8" w:rsidRDefault="201D26C8" w:rsidP="00831478">
      <w:pPr>
        <w:pStyle w:val="Title2"/>
      </w:pPr>
    </w:p>
    <w:p w14:paraId="453D0ED9" w14:textId="77777777" w:rsidR="201D26C8" w:rsidRDefault="201D26C8" w:rsidP="00831478">
      <w:pPr>
        <w:pStyle w:val="Title2"/>
      </w:pPr>
    </w:p>
    <w:p w14:paraId="526F77F8" w14:textId="77777777" w:rsidR="201D26C8" w:rsidRDefault="201D26C8" w:rsidP="00831478">
      <w:pPr>
        <w:pStyle w:val="Title2"/>
      </w:pPr>
    </w:p>
    <w:p w14:paraId="195A3678" w14:textId="77777777" w:rsidR="201D26C8" w:rsidRDefault="201D26C8" w:rsidP="00831478">
      <w:pPr>
        <w:pStyle w:val="Title2"/>
      </w:pPr>
    </w:p>
    <w:p w14:paraId="34E8571C" w14:textId="77777777" w:rsidR="201D26C8" w:rsidRDefault="201D26C8" w:rsidP="00831478">
      <w:pPr>
        <w:pStyle w:val="Title2"/>
      </w:pPr>
    </w:p>
    <w:p w14:paraId="5062ABE1" w14:textId="77777777" w:rsidR="201D26C8" w:rsidRDefault="201D26C8" w:rsidP="00831478">
      <w:pPr>
        <w:pStyle w:val="Title2"/>
      </w:pPr>
    </w:p>
    <w:p w14:paraId="7468C75A" w14:textId="77777777" w:rsidR="201D26C8" w:rsidRDefault="201D26C8" w:rsidP="00831478">
      <w:pPr>
        <w:pStyle w:val="Title2"/>
      </w:pPr>
    </w:p>
    <w:p w14:paraId="72B4C81F" w14:textId="77777777" w:rsidR="000D4642" w:rsidRDefault="000D4642" w:rsidP="00831478">
      <w:r>
        <w:br w:type="page"/>
      </w:r>
    </w:p>
    <w:p w14:paraId="02D59C8C" w14:textId="23C98A55" w:rsidR="67AE9998" w:rsidRPr="00234509" w:rsidRDefault="00565312" w:rsidP="00234509">
      <w:pPr>
        <w:pStyle w:val="Heading1"/>
      </w:pPr>
      <w:r w:rsidRPr="00565312">
        <w:lastRenderedPageBreak/>
        <w:t>Part I: Research Question</w:t>
      </w:r>
    </w:p>
    <w:p w14:paraId="2BD01333" w14:textId="4C4BC4A3" w:rsidR="00EB575D" w:rsidRDefault="009035CF" w:rsidP="00831478">
      <w:pPr>
        <w:pStyle w:val="Heading2"/>
      </w:pPr>
      <w:r w:rsidRPr="009035CF">
        <w:t>Purpose of the Data Mining Report</w:t>
      </w:r>
      <w:r w:rsidR="00EB575D">
        <w:t>:</w:t>
      </w:r>
    </w:p>
    <w:p w14:paraId="228E71FE" w14:textId="7F3DC86A" w:rsidR="00674301" w:rsidRDefault="00AA6C1B" w:rsidP="00A00E4C">
      <w:pPr>
        <w:pStyle w:val="Heading3"/>
      </w:pPr>
      <w:r w:rsidRPr="00AA6C1B">
        <w:t>Proposed Question</w:t>
      </w:r>
      <w:r>
        <w:t>:</w:t>
      </w:r>
    </w:p>
    <w:p w14:paraId="77FAD547" w14:textId="3975CF1B" w:rsidR="00AA6C1B" w:rsidRDefault="00042FB8" w:rsidP="00831478">
      <w:r w:rsidRPr="00042FB8">
        <w:t xml:space="preserve">Can we predict which customers are at risk of churn using the </w:t>
      </w:r>
      <w:r w:rsidR="006E0957">
        <w:t>Naïve</w:t>
      </w:r>
      <w:r w:rsidRPr="00042FB8">
        <w:t xml:space="preserve"> Bayes classification method, to enable the telecom provider to proactively address potential customer loss?</w:t>
      </w:r>
    </w:p>
    <w:p w14:paraId="02554C4F" w14:textId="259AD8A7" w:rsidR="000510AE" w:rsidRDefault="00F136DB" w:rsidP="00A00E4C">
      <w:pPr>
        <w:pStyle w:val="Heading3"/>
      </w:pPr>
      <w:r>
        <w:t>G</w:t>
      </w:r>
      <w:r w:rsidRPr="00F136DB">
        <w:t>oal of the Data Analysi</w:t>
      </w:r>
      <w:r>
        <w:t>s:</w:t>
      </w:r>
    </w:p>
    <w:p w14:paraId="09D79CC8" w14:textId="1420A450" w:rsidR="00941DF4" w:rsidRDefault="0047245C" w:rsidP="00831478">
      <w:r>
        <w:rPr>
          <w:b/>
          <w:bCs/>
        </w:rPr>
        <w:t>Goal</w:t>
      </w:r>
      <w:r w:rsidR="00F55B6F" w:rsidRPr="00067144">
        <w:rPr>
          <w:b/>
          <w:bCs/>
        </w:rPr>
        <w:t>:</w:t>
      </w:r>
      <w:r w:rsidR="00F55B6F">
        <w:t xml:space="preserve"> </w:t>
      </w:r>
      <w:r w:rsidR="001B4837">
        <w:t>The goal</w:t>
      </w:r>
      <w:r w:rsidR="008105D8">
        <w:t xml:space="preserve"> of th</w:t>
      </w:r>
      <w:r w:rsidR="00E45A99">
        <w:t xml:space="preserve">is analysis is to create a predictive model that can help identify customers who are likely to churn in the </w:t>
      </w:r>
      <w:r w:rsidR="00E01BAE">
        <w:t xml:space="preserve">next </w:t>
      </w:r>
      <w:r w:rsidR="00E01BAE" w:rsidRPr="00831478">
        <w:t>month</w:t>
      </w:r>
      <w:r w:rsidR="00E01BAE">
        <w:t>.</w:t>
      </w:r>
      <w:r w:rsidR="00831478">
        <w:t xml:space="preserve"> </w:t>
      </w:r>
    </w:p>
    <w:p w14:paraId="343C6B84" w14:textId="2C2E3C4A" w:rsidR="002A171B" w:rsidRDefault="002A171B" w:rsidP="00941DF4">
      <w:pPr>
        <w:ind w:firstLine="360"/>
      </w:pPr>
      <w:r>
        <w:t xml:space="preserve">By using the </w:t>
      </w:r>
      <w:r w:rsidR="006E0957">
        <w:t>Naïve Bayes Class</w:t>
      </w:r>
      <w:r w:rsidR="00F61083">
        <w:t xml:space="preserve">ification Method, I hope to create a model that can </w:t>
      </w:r>
      <w:r w:rsidR="00941DF4">
        <w:t>analyze</w:t>
      </w:r>
      <w:r w:rsidR="00F61083">
        <w:t xml:space="preserve"> </w:t>
      </w:r>
      <w:r w:rsidR="00941DF4">
        <w:t>multiple</w:t>
      </w:r>
      <w:r w:rsidR="00C41344">
        <w:t xml:space="preserve"> attributes and predict </w:t>
      </w:r>
      <w:r w:rsidR="00A60DDC">
        <w:t xml:space="preserve">their churn probabilities. </w:t>
      </w:r>
      <w:r w:rsidR="0047245C">
        <w:t xml:space="preserve">This will help the company </w:t>
      </w:r>
      <w:r w:rsidR="00A32F2C">
        <w:t>create retention strategies to help reduce the churn rate and enhance retention.</w:t>
      </w:r>
    </w:p>
    <w:p w14:paraId="554914CF" w14:textId="2C35ABE3" w:rsidR="00075D0C" w:rsidRDefault="00075D0C" w:rsidP="00234509">
      <w:pPr>
        <w:pStyle w:val="Heading1"/>
      </w:pPr>
      <w:r w:rsidRPr="00075D0C">
        <w:t>Part II: Method Justification</w:t>
      </w:r>
    </w:p>
    <w:p w14:paraId="68414F9E" w14:textId="5712B894" w:rsidR="00234509" w:rsidRDefault="00514C0B" w:rsidP="00234509">
      <w:pPr>
        <w:pStyle w:val="Heading2"/>
      </w:pPr>
      <w:r>
        <w:t>Reason For Classification Method:</w:t>
      </w:r>
    </w:p>
    <w:p w14:paraId="237497D5" w14:textId="1FE8F06D" w:rsidR="00514C0B" w:rsidRDefault="007C1C19" w:rsidP="00A00E4C">
      <w:pPr>
        <w:pStyle w:val="Heading3"/>
        <w:numPr>
          <w:ilvl w:val="0"/>
          <w:numId w:val="14"/>
        </w:numPr>
      </w:pPr>
      <w:r w:rsidRPr="007C1C19">
        <w:t xml:space="preserve">How </w:t>
      </w:r>
      <w:r>
        <w:t>Naïve</w:t>
      </w:r>
      <w:r w:rsidRPr="007C1C19">
        <w:t xml:space="preserve"> Bayes Analyzes the Selected Data Set:</w:t>
      </w:r>
    </w:p>
    <w:p w14:paraId="0780EAD1" w14:textId="4D71A1A8" w:rsidR="007C1C19" w:rsidRDefault="00BA6E3F" w:rsidP="00DD1C3A">
      <w:pPr>
        <w:ind w:firstLine="450"/>
      </w:pPr>
      <w:r w:rsidRPr="00D75529">
        <w:t xml:space="preserve">Naïve Bayes </w:t>
      </w:r>
      <w:r w:rsidR="00FC1730">
        <w:t xml:space="preserve">is a statistical classification </w:t>
      </w:r>
      <w:r w:rsidR="008D502E">
        <w:t xml:space="preserve">method based on Bayes Theorem. </w:t>
      </w:r>
      <w:r w:rsidR="002D5B96">
        <w:t xml:space="preserve">When it comes to </w:t>
      </w:r>
      <w:r w:rsidR="00F6280C">
        <w:t>using large databases it has high accuracy</w:t>
      </w:r>
      <w:r w:rsidR="0007786C">
        <w:t xml:space="preserve">, speed and a reliable algorithm. </w:t>
      </w:r>
      <w:r w:rsidR="00D75529" w:rsidRPr="00D75529">
        <w:t xml:space="preserve">Naïve Bayes </w:t>
      </w:r>
      <w:r w:rsidR="00AA5763">
        <w:t xml:space="preserve">will analyze the data set by </w:t>
      </w:r>
      <w:r w:rsidR="00ED1E77">
        <w:t>calculating</w:t>
      </w:r>
      <w:r w:rsidR="00AA5763">
        <w:t xml:space="preserve"> the </w:t>
      </w:r>
      <w:r w:rsidR="002E7484">
        <w:t>probability of the target class Churn given the observed feature values</w:t>
      </w:r>
      <w:r w:rsidR="000837CE">
        <w:t xml:space="preserve">. The model will estimate the likelihood of </w:t>
      </w:r>
      <w:r w:rsidR="00BF112D">
        <w:t>each class (Churn or No Churn) for each feature</w:t>
      </w:r>
      <w:r w:rsidR="001E6944">
        <w:t xml:space="preserve"> </w:t>
      </w:r>
      <w:sdt>
        <w:sdtPr>
          <w:id w:val="-1718198014"/>
          <w:citation/>
        </w:sdtPr>
        <w:sdtEndPr/>
        <w:sdtContent>
          <w:r w:rsidR="002E3C32">
            <w:fldChar w:fldCharType="begin"/>
          </w:r>
          <w:r w:rsidR="002E3C32">
            <w:instrText xml:space="preserve"> CITATION Abi23 \l 1033 </w:instrText>
          </w:r>
          <w:r w:rsidR="002E3C32">
            <w:fldChar w:fldCharType="separate"/>
          </w:r>
          <w:r w:rsidR="002E3C32">
            <w:rPr>
              <w:noProof/>
            </w:rPr>
            <w:t>(Awan, 2023)</w:t>
          </w:r>
          <w:r w:rsidR="002E3C32">
            <w:fldChar w:fldCharType="end"/>
          </w:r>
        </w:sdtContent>
      </w:sdt>
    </w:p>
    <w:p w14:paraId="68129008" w14:textId="09D55991" w:rsidR="00DD1C3A" w:rsidRDefault="00F5635C" w:rsidP="00DD1C3A">
      <w:pPr>
        <w:ind w:firstLine="450"/>
      </w:pPr>
      <w:r>
        <w:t xml:space="preserve">The expected outcome is a model that assigns a </w:t>
      </w:r>
      <w:r w:rsidR="00ED1E77">
        <w:t>probability</w:t>
      </w:r>
      <w:r>
        <w:t xml:space="preserve"> score to each customer. </w:t>
      </w:r>
      <w:r w:rsidR="00ED1E77">
        <w:t>Letting</w:t>
      </w:r>
      <w:r>
        <w:t xml:space="preserve"> me know the likelihood of them churning out</w:t>
      </w:r>
      <w:r w:rsidR="00AC7683">
        <w:t>. The higher the score the more likely the</w:t>
      </w:r>
      <w:r w:rsidR="00ED1E77">
        <w:t>y are to churn</w:t>
      </w:r>
      <w:r w:rsidR="001E6944">
        <w:t>.</w:t>
      </w:r>
    </w:p>
    <w:p w14:paraId="021CBC72" w14:textId="6A6E4A62" w:rsidR="00663EDB" w:rsidRDefault="00663EDB" w:rsidP="00A00E4C">
      <w:pPr>
        <w:pStyle w:val="Heading3"/>
      </w:pPr>
      <w:r w:rsidRPr="00663EDB">
        <w:t xml:space="preserve">Assumption of </w:t>
      </w:r>
      <w:r>
        <w:t>Naïve</w:t>
      </w:r>
      <w:r w:rsidRPr="00663EDB">
        <w:t xml:space="preserve"> Bayes:</w:t>
      </w:r>
    </w:p>
    <w:p w14:paraId="35B94197" w14:textId="77777777" w:rsidR="006B7A36" w:rsidRDefault="0003611C" w:rsidP="0003611C">
      <w:r>
        <w:t xml:space="preserve">Summary of </w:t>
      </w:r>
      <w:r w:rsidR="006B7A36">
        <w:t>Assumption</w:t>
      </w:r>
    </w:p>
    <w:p w14:paraId="72E6E993" w14:textId="77777777" w:rsidR="00A31FB2" w:rsidRDefault="00A8122F" w:rsidP="0099253B">
      <w:pPr>
        <w:pStyle w:val="ListBullet"/>
      </w:pPr>
      <w:r w:rsidRPr="001A2C78">
        <w:t>Independence Assumption:</w:t>
      </w:r>
      <w:r>
        <w:t xml:space="preserve"> </w:t>
      </w:r>
    </w:p>
    <w:p w14:paraId="3F77AB29" w14:textId="2EC2669A" w:rsidR="00663EDB" w:rsidRDefault="00094A05" w:rsidP="00A31FB2">
      <w:pPr>
        <w:ind w:left="1080"/>
      </w:pPr>
      <w:r w:rsidRPr="00094A05">
        <w:t>Naïve Bayes assumes that the presence of a particular feature in a class is unrelated to the presence of any other feature. Known as the “Naïve” assumption</w:t>
      </w:r>
      <w:r w:rsidR="00D75529" w:rsidRPr="00D75529">
        <w:t xml:space="preserve"> </w:t>
      </w:r>
      <w:sdt>
        <w:sdtPr>
          <w:id w:val="-1167399957"/>
          <w:citation/>
        </w:sdtPr>
        <w:sdtEndPr/>
        <w:sdtContent>
          <w:r w:rsidR="00D75529">
            <w:fldChar w:fldCharType="begin"/>
          </w:r>
          <w:r w:rsidR="00D75529">
            <w:instrText xml:space="preserve"> CITATION Nai24 \l 1033 </w:instrText>
          </w:r>
          <w:r w:rsidR="00D75529">
            <w:fldChar w:fldCharType="separate"/>
          </w:r>
          <w:r w:rsidR="00D75529">
            <w:rPr>
              <w:noProof/>
            </w:rPr>
            <w:t>(Naive Bayes Classifier in R Programming, 2024)</w:t>
          </w:r>
          <w:r w:rsidR="00D75529">
            <w:fldChar w:fldCharType="end"/>
          </w:r>
        </w:sdtContent>
      </w:sdt>
      <w:r w:rsidR="00D72F7D">
        <w:t>.</w:t>
      </w:r>
    </w:p>
    <w:p w14:paraId="0E0858AD" w14:textId="6B5B3B93" w:rsidR="00A22703" w:rsidRDefault="00DE1FCD" w:rsidP="00A00E4C">
      <w:pPr>
        <w:pStyle w:val="Heading3"/>
      </w:pPr>
      <w:r w:rsidRPr="00F631F1">
        <w:t>P</w:t>
      </w:r>
      <w:r w:rsidR="00F631F1" w:rsidRPr="00F631F1">
        <w:t>ackages</w:t>
      </w:r>
      <w:r>
        <w:t>,</w:t>
      </w:r>
      <w:r w:rsidR="00F631F1" w:rsidRPr="00F631F1">
        <w:t xml:space="preserve"> </w:t>
      </w:r>
      <w:r>
        <w:t>L</w:t>
      </w:r>
      <w:r w:rsidR="00F631F1" w:rsidRPr="00F631F1">
        <w:t>ibraries</w:t>
      </w:r>
      <w:r w:rsidR="00F631F1">
        <w:t xml:space="preserve"> and Justifications:</w:t>
      </w:r>
    </w:p>
    <w:p w14:paraId="503DF657" w14:textId="630C250D" w:rsidR="00663EDB" w:rsidRDefault="00FC79EF" w:rsidP="00DE1FCD">
      <w:r>
        <w:t>Packages:</w:t>
      </w:r>
    </w:p>
    <w:p w14:paraId="7BC3AB07" w14:textId="0B99544F" w:rsidR="00FC79EF" w:rsidRPr="00045694" w:rsidRDefault="00045694" w:rsidP="0099253B">
      <w:pPr>
        <w:pStyle w:val="ListBullet"/>
      </w:pPr>
      <w:r w:rsidRPr="00565FDE">
        <w:rPr>
          <w:i/>
          <w:iCs/>
        </w:rPr>
        <w:t>readr</w:t>
      </w:r>
      <w:r>
        <w:t>:</w:t>
      </w:r>
    </w:p>
    <w:p w14:paraId="79ABD673" w14:textId="71584905" w:rsidR="00045694" w:rsidRPr="00A05B55" w:rsidRDefault="00226EFE" w:rsidP="0099253B">
      <w:pPr>
        <w:pStyle w:val="ListBullet"/>
        <w:numPr>
          <w:ilvl w:val="0"/>
          <w:numId w:val="0"/>
        </w:numPr>
        <w:ind w:left="1440"/>
      </w:pPr>
      <w:r w:rsidRPr="00F64067">
        <w:t>Purpose</w:t>
      </w:r>
      <w:r w:rsidR="00193F57" w:rsidRPr="00A05B55">
        <w:t xml:space="preserve"> – </w:t>
      </w:r>
      <w:r w:rsidR="00193F57" w:rsidRPr="00565FDE">
        <w:rPr>
          <w:b w:val="0"/>
          <w:bCs w:val="0"/>
          <w:i/>
          <w:iCs/>
        </w:rPr>
        <w:t>readr</w:t>
      </w:r>
      <w:r w:rsidR="00193F57" w:rsidRPr="00565FDE">
        <w:rPr>
          <w:b w:val="0"/>
          <w:bCs w:val="0"/>
        </w:rPr>
        <w:t xml:space="preserve"> is used to read </w:t>
      </w:r>
      <w:r w:rsidR="00701A2E" w:rsidRPr="00565FDE">
        <w:rPr>
          <w:b w:val="0"/>
          <w:bCs w:val="0"/>
        </w:rPr>
        <w:t>data from files on R, like CSV files</w:t>
      </w:r>
    </w:p>
    <w:p w14:paraId="1AE29D1B" w14:textId="19CFCCC4" w:rsidR="00701A2E" w:rsidRDefault="00701A2E" w:rsidP="0099253B">
      <w:pPr>
        <w:pStyle w:val="ListBullet"/>
        <w:numPr>
          <w:ilvl w:val="0"/>
          <w:numId w:val="0"/>
        </w:numPr>
        <w:ind w:left="1440"/>
      </w:pPr>
      <w:r w:rsidRPr="00F64067">
        <w:t>Justi</w:t>
      </w:r>
      <w:r w:rsidR="00504B0A" w:rsidRPr="00F64067">
        <w:t>fication</w:t>
      </w:r>
      <w:r w:rsidR="00504B0A" w:rsidRPr="00A05B55">
        <w:t xml:space="preserve"> – </w:t>
      </w:r>
      <w:r w:rsidR="00FD76B1" w:rsidRPr="00565FDE">
        <w:rPr>
          <w:b w:val="0"/>
          <w:bCs w:val="0"/>
        </w:rPr>
        <w:t>Ideally,</w:t>
      </w:r>
      <w:r w:rsidR="00504B0A" w:rsidRPr="00565FDE">
        <w:rPr>
          <w:b w:val="0"/>
          <w:bCs w:val="0"/>
        </w:rPr>
        <w:t xml:space="preserve"> </w:t>
      </w:r>
      <w:r w:rsidR="00C04CD0">
        <w:rPr>
          <w:b w:val="0"/>
          <w:bCs w:val="0"/>
        </w:rPr>
        <w:t xml:space="preserve"> </w:t>
      </w:r>
      <w:r w:rsidR="00504B0A" w:rsidRPr="00565FDE">
        <w:rPr>
          <w:b w:val="0"/>
          <w:bCs w:val="0"/>
        </w:rPr>
        <w:t xml:space="preserve">I tend to like to </w:t>
      </w:r>
      <w:r w:rsidR="00883E5B" w:rsidRPr="00565FDE">
        <w:rPr>
          <w:b w:val="0"/>
          <w:bCs w:val="0"/>
        </w:rPr>
        <w:t>use</w:t>
      </w:r>
      <w:r w:rsidR="00504B0A" w:rsidRPr="00565FDE">
        <w:rPr>
          <w:b w:val="0"/>
          <w:bCs w:val="0"/>
        </w:rPr>
        <w:t xml:space="preserve"> the base </w:t>
      </w:r>
      <w:r w:rsidR="001733C9" w:rsidRPr="00565FDE">
        <w:rPr>
          <w:b w:val="0"/>
          <w:bCs w:val="0"/>
        </w:rPr>
        <w:t>r package but for this task</w:t>
      </w:r>
      <w:r w:rsidR="00A05B55" w:rsidRPr="00565FDE">
        <w:rPr>
          <w:b w:val="0"/>
          <w:bCs w:val="0"/>
        </w:rPr>
        <w:t>,</w:t>
      </w:r>
      <w:r w:rsidR="001733C9" w:rsidRPr="00565FDE">
        <w:rPr>
          <w:b w:val="0"/>
          <w:bCs w:val="0"/>
        </w:rPr>
        <w:t xml:space="preserve"> </w:t>
      </w:r>
      <w:r w:rsidR="001733C9" w:rsidRPr="00565FDE">
        <w:rPr>
          <w:b w:val="0"/>
          <w:bCs w:val="0"/>
          <w:i/>
          <w:iCs/>
        </w:rPr>
        <w:t>readr</w:t>
      </w:r>
      <w:r w:rsidR="001733C9" w:rsidRPr="00565FDE">
        <w:rPr>
          <w:b w:val="0"/>
          <w:bCs w:val="0"/>
        </w:rPr>
        <w:t xml:space="preserve"> </w:t>
      </w:r>
      <w:r w:rsidR="00A05B55" w:rsidRPr="00565FDE">
        <w:rPr>
          <w:b w:val="0"/>
          <w:bCs w:val="0"/>
        </w:rPr>
        <w:t>reads</w:t>
      </w:r>
      <w:r w:rsidR="001733C9" w:rsidRPr="00565FDE">
        <w:rPr>
          <w:b w:val="0"/>
          <w:bCs w:val="0"/>
        </w:rPr>
        <w:t xml:space="preserve"> files </w:t>
      </w:r>
      <w:r w:rsidR="00883E5B" w:rsidRPr="00565FDE">
        <w:rPr>
          <w:b w:val="0"/>
          <w:bCs w:val="0"/>
        </w:rPr>
        <w:t>about</w:t>
      </w:r>
      <w:r w:rsidR="001733C9" w:rsidRPr="00565FDE">
        <w:rPr>
          <w:b w:val="0"/>
          <w:bCs w:val="0"/>
        </w:rPr>
        <w:t xml:space="preserve"> 10</w:t>
      </w:r>
      <w:r w:rsidR="008E03E0" w:rsidRPr="00565FDE">
        <w:rPr>
          <w:b w:val="0"/>
          <w:bCs w:val="0"/>
        </w:rPr>
        <w:t xml:space="preserve">x faster than the base r package. Jobs that run longer will have a </w:t>
      </w:r>
      <w:r w:rsidR="00492398" w:rsidRPr="00565FDE">
        <w:rPr>
          <w:b w:val="0"/>
          <w:bCs w:val="0"/>
        </w:rPr>
        <w:t xml:space="preserve">progress bar which I </w:t>
      </w:r>
      <w:r w:rsidR="00883E5B" w:rsidRPr="00565FDE">
        <w:rPr>
          <w:b w:val="0"/>
          <w:bCs w:val="0"/>
        </w:rPr>
        <w:t>won’t</w:t>
      </w:r>
      <w:r w:rsidR="00492398" w:rsidRPr="00565FDE">
        <w:rPr>
          <w:b w:val="0"/>
          <w:bCs w:val="0"/>
        </w:rPr>
        <w:t xml:space="preserve"> have with the base r </w:t>
      </w:r>
      <w:r w:rsidR="00485A95" w:rsidRPr="00565FDE">
        <w:rPr>
          <w:b w:val="0"/>
          <w:bCs w:val="0"/>
        </w:rPr>
        <w:t>package,</w:t>
      </w:r>
      <w:r w:rsidR="00492398" w:rsidRPr="00565FDE">
        <w:rPr>
          <w:b w:val="0"/>
          <w:bCs w:val="0"/>
        </w:rPr>
        <w:t xml:space="preserve"> and it doesn’t </w:t>
      </w:r>
      <w:r w:rsidR="001E1FAC" w:rsidRPr="00565FDE">
        <w:rPr>
          <w:b w:val="0"/>
          <w:bCs w:val="0"/>
        </w:rPr>
        <w:t>alter column names</w:t>
      </w:r>
      <w:r w:rsidR="001E1FAC" w:rsidRPr="00A05B55">
        <w:t xml:space="preserve"> </w:t>
      </w:r>
    </w:p>
    <w:p w14:paraId="42FE47C5" w14:textId="06573846" w:rsidR="00A05B55" w:rsidRPr="00F64067" w:rsidRDefault="00F64067" w:rsidP="0099253B">
      <w:pPr>
        <w:pStyle w:val="ListBullet"/>
      </w:pPr>
      <w:r w:rsidRPr="00565FDE">
        <w:rPr>
          <w:i/>
          <w:iCs/>
        </w:rPr>
        <w:t>dplyr</w:t>
      </w:r>
      <w:r>
        <w:t>:</w:t>
      </w:r>
    </w:p>
    <w:p w14:paraId="7EEEE37B" w14:textId="338E4991" w:rsidR="00FB5F09" w:rsidRPr="003945AC" w:rsidRDefault="00FB5F09" w:rsidP="0099253B">
      <w:pPr>
        <w:pStyle w:val="ListBullet"/>
        <w:numPr>
          <w:ilvl w:val="0"/>
          <w:numId w:val="0"/>
        </w:numPr>
        <w:ind w:left="1440"/>
      </w:pPr>
      <w:r w:rsidRPr="00F64067">
        <w:t>Purpose</w:t>
      </w:r>
      <w:r w:rsidRPr="00A05B55">
        <w:t xml:space="preserve"> – </w:t>
      </w:r>
      <w:r w:rsidRPr="00565FDE">
        <w:rPr>
          <w:b w:val="0"/>
          <w:bCs w:val="0"/>
          <w:i/>
          <w:iCs/>
        </w:rPr>
        <w:t>dpl</w:t>
      </w:r>
      <w:r w:rsidR="003945AC" w:rsidRPr="00565FDE">
        <w:rPr>
          <w:b w:val="0"/>
          <w:bCs w:val="0"/>
          <w:i/>
          <w:iCs/>
        </w:rPr>
        <w:t xml:space="preserve">yr </w:t>
      </w:r>
      <w:r w:rsidR="003945AC" w:rsidRPr="00565FDE">
        <w:rPr>
          <w:b w:val="0"/>
          <w:bCs w:val="0"/>
        </w:rPr>
        <w:t>have a set of functions that allow for data manipulation</w:t>
      </w:r>
      <w:r w:rsidR="006654E7" w:rsidRPr="00565FDE">
        <w:rPr>
          <w:b w:val="0"/>
          <w:bCs w:val="0"/>
        </w:rPr>
        <w:t xml:space="preserve"> and data cleaning</w:t>
      </w:r>
    </w:p>
    <w:p w14:paraId="0B697421" w14:textId="66C5710F" w:rsidR="00F64067" w:rsidRDefault="00FB5F09" w:rsidP="0099253B">
      <w:pPr>
        <w:pStyle w:val="ListBullet"/>
        <w:numPr>
          <w:ilvl w:val="0"/>
          <w:numId w:val="0"/>
        </w:numPr>
        <w:ind w:left="1440"/>
      </w:pPr>
      <w:r w:rsidRPr="00F64067">
        <w:t>Justification</w:t>
      </w:r>
      <w:r w:rsidRPr="00A05B55">
        <w:t xml:space="preserve"> – </w:t>
      </w:r>
      <w:r w:rsidR="006654E7" w:rsidRPr="00565FDE">
        <w:rPr>
          <w:b w:val="0"/>
          <w:bCs w:val="0"/>
        </w:rPr>
        <w:t xml:space="preserve">This is useful </w:t>
      </w:r>
      <w:r w:rsidR="00EB02C1" w:rsidRPr="00565FDE">
        <w:rPr>
          <w:b w:val="0"/>
          <w:bCs w:val="0"/>
        </w:rPr>
        <w:t xml:space="preserve">for preparing the data for any kind of </w:t>
      </w:r>
      <w:r w:rsidR="007F479F" w:rsidRPr="00565FDE">
        <w:rPr>
          <w:b w:val="0"/>
          <w:bCs w:val="0"/>
        </w:rPr>
        <w:t>analysis</w:t>
      </w:r>
      <w:r w:rsidR="00EB02C1" w:rsidRPr="00565FDE">
        <w:rPr>
          <w:b w:val="0"/>
          <w:bCs w:val="0"/>
        </w:rPr>
        <w:t xml:space="preserve">. Due to its </w:t>
      </w:r>
      <w:r w:rsidR="002D71B1" w:rsidRPr="00565FDE">
        <w:rPr>
          <w:b w:val="0"/>
          <w:bCs w:val="0"/>
        </w:rPr>
        <w:t xml:space="preserve">abilities to filter, select, and </w:t>
      </w:r>
      <w:r w:rsidR="007F479F" w:rsidRPr="00565FDE">
        <w:rPr>
          <w:b w:val="0"/>
          <w:bCs w:val="0"/>
        </w:rPr>
        <w:t>mutation datasets.</w:t>
      </w:r>
      <w:r w:rsidRPr="00A05B55">
        <w:t xml:space="preserve"> </w:t>
      </w:r>
    </w:p>
    <w:p w14:paraId="72CDCA44" w14:textId="0A28C69F" w:rsidR="00CD174D" w:rsidRPr="00F64ABE" w:rsidRDefault="00235463" w:rsidP="0099253B">
      <w:pPr>
        <w:pStyle w:val="ListBullet"/>
      </w:pPr>
      <w:r w:rsidRPr="00565FDE">
        <w:rPr>
          <w:i/>
          <w:iCs/>
        </w:rPr>
        <w:t>g</w:t>
      </w:r>
      <w:r w:rsidR="00F64ABE" w:rsidRPr="00565FDE">
        <w:rPr>
          <w:i/>
          <w:iCs/>
        </w:rPr>
        <w:t>gplot2</w:t>
      </w:r>
      <w:r w:rsidR="00F64ABE">
        <w:t>:</w:t>
      </w:r>
    </w:p>
    <w:p w14:paraId="20824FCB" w14:textId="47F483C8" w:rsidR="00F64ABE" w:rsidRPr="00F64ABE" w:rsidRDefault="00F64ABE" w:rsidP="0099253B">
      <w:pPr>
        <w:pStyle w:val="ListBullet"/>
        <w:numPr>
          <w:ilvl w:val="0"/>
          <w:numId w:val="0"/>
        </w:numPr>
        <w:ind w:left="1440"/>
      </w:pPr>
      <w:r w:rsidRPr="00F64ABE">
        <w:t>Purpose</w:t>
      </w:r>
      <w:r>
        <w:t xml:space="preserve"> – </w:t>
      </w:r>
      <w:r w:rsidRPr="00565FDE">
        <w:rPr>
          <w:b w:val="0"/>
          <w:bCs w:val="0"/>
          <w:i/>
          <w:iCs/>
        </w:rPr>
        <w:t xml:space="preserve">ggplot2 </w:t>
      </w:r>
      <w:r w:rsidRPr="00565FDE">
        <w:rPr>
          <w:b w:val="0"/>
          <w:bCs w:val="0"/>
        </w:rPr>
        <w:t>is a data visualization package</w:t>
      </w:r>
      <w:r w:rsidR="00C06B9E">
        <w:t xml:space="preserve">. </w:t>
      </w:r>
    </w:p>
    <w:p w14:paraId="53341332" w14:textId="31075F05" w:rsidR="00F64ABE" w:rsidRDefault="00F64ABE" w:rsidP="0099253B">
      <w:pPr>
        <w:pStyle w:val="ListBullet"/>
        <w:numPr>
          <w:ilvl w:val="0"/>
          <w:numId w:val="0"/>
        </w:numPr>
        <w:ind w:left="1440"/>
      </w:pPr>
      <w:r w:rsidRPr="00F64ABE">
        <w:t>Justification</w:t>
      </w:r>
      <w:r>
        <w:t xml:space="preserve"> – </w:t>
      </w:r>
      <w:r w:rsidR="00C06B9E" w:rsidRPr="00565FDE">
        <w:rPr>
          <w:b w:val="0"/>
          <w:bCs w:val="0"/>
        </w:rPr>
        <w:t xml:space="preserve">With </w:t>
      </w:r>
      <w:r w:rsidR="00C06B9E" w:rsidRPr="00565FDE">
        <w:rPr>
          <w:b w:val="0"/>
          <w:bCs w:val="0"/>
          <w:i/>
          <w:iCs/>
        </w:rPr>
        <w:t xml:space="preserve">ggplot2 </w:t>
      </w:r>
      <w:r w:rsidR="00C06B9E" w:rsidRPr="00565FDE">
        <w:rPr>
          <w:b w:val="0"/>
          <w:bCs w:val="0"/>
        </w:rPr>
        <w:t xml:space="preserve">I will be able to create </w:t>
      </w:r>
      <w:r w:rsidR="006148C8" w:rsidRPr="00565FDE">
        <w:rPr>
          <w:b w:val="0"/>
          <w:bCs w:val="0"/>
        </w:rPr>
        <w:t>visualize analysis to view patterns, trends and the distribution of the data</w:t>
      </w:r>
    </w:p>
    <w:p w14:paraId="4AA98F0B" w14:textId="169EAE3A" w:rsidR="00235463" w:rsidRPr="004B0142" w:rsidRDefault="00235463" w:rsidP="0099253B">
      <w:pPr>
        <w:pStyle w:val="ListBullet"/>
      </w:pPr>
      <w:r w:rsidRPr="00565FDE">
        <w:rPr>
          <w:i/>
          <w:iCs/>
        </w:rPr>
        <w:t>caret</w:t>
      </w:r>
      <w:r>
        <w:t>:</w:t>
      </w:r>
    </w:p>
    <w:p w14:paraId="028C6D99" w14:textId="3758B71E" w:rsidR="004B0142" w:rsidRDefault="004B0142" w:rsidP="0099253B">
      <w:pPr>
        <w:pStyle w:val="ListBullet"/>
        <w:numPr>
          <w:ilvl w:val="0"/>
          <w:numId w:val="0"/>
        </w:numPr>
        <w:ind w:left="1440"/>
      </w:pPr>
      <w:r>
        <w:t xml:space="preserve">Purpose – </w:t>
      </w:r>
      <w:r w:rsidRPr="00565FDE">
        <w:rPr>
          <w:b w:val="0"/>
          <w:bCs w:val="0"/>
          <w:i/>
          <w:iCs/>
        </w:rPr>
        <w:t>caret</w:t>
      </w:r>
      <w:r w:rsidRPr="00565FDE">
        <w:rPr>
          <w:b w:val="0"/>
          <w:bCs w:val="0"/>
        </w:rPr>
        <w:t xml:space="preserve"> </w:t>
      </w:r>
      <w:r w:rsidR="001839A8" w:rsidRPr="00565FDE">
        <w:rPr>
          <w:b w:val="0"/>
          <w:bCs w:val="0"/>
        </w:rPr>
        <w:t xml:space="preserve">has the functions needed </w:t>
      </w:r>
      <w:r w:rsidR="00B638A4" w:rsidRPr="00565FDE">
        <w:rPr>
          <w:b w:val="0"/>
          <w:bCs w:val="0"/>
        </w:rPr>
        <w:t xml:space="preserve">for </w:t>
      </w:r>
      <w:r w:rsidR="0021182A" w:rsidRPr="00565FDE">
        <w:rPr>
          <w:b w:val="0"/>
          <w:bCs w:val="0"/>
        </w:rPr>
        <w:t>complex regression and classification problems</w:t>
      </w:r>
    </w:p>
    <w:p w14:paraId="002705B4" w14:textId="6DEB8BBC" w:rsidR="006A0BA0" w:rsidRDefault="006A0BA0" w:rsidP="0099253B">
      <w:pPr>
        <w:pStyle w:val="ListBullet"/>
        <w:numPr>
          <w:ilvl w:val="0"/>
          <w:numId w:val="0"/>
        </w:numPr>
        <w:ind w:left="1440"/>
      </w:pPr>
      <w:r>
        <w:lastRenderedPageBreak/>
        <w:t xml:space="preserve">Justification </w:t>
      </w:r>
      <w:r w:rsidR="009B1048">
        <w:t>–</w:t>
      </w:r>
      <w:r>
        <w:t xml:space="preserve"> </w:t>
      </w:r>
      <w:r w:rsidR="009B1048" w:rsidRPr="00565FDE">
        <w:rPr>
          <w:b w:val="0"/>
          <w:bCs w:val="0"/>
        </w:rPr>
        <w:t xml:space="preserve">With </w:t>
      </w:r>
      <w:r w:rsidR="009B1048" w:rsidRPr="00565FDE">
        <w:rPr>
          <w:b w:val="0"/>
          <w:bCs w:val="0"/>
          <w:i/>
          <w:iCs/>
        </w:rPr>
        <w:t>caret</w:t>
      </w:r>
      <w:r w:rsidR="009B1048" w:rsidRPr="00565FDE">
        <w:rPr>
          <w:b w:val="0"/>
          <w:bCs w:val="0"/>
        </w:rPr>
        <w:t xml:space="preserve"> </w:t>
      </w:r>
      <w:r w:rsidR="00E5154C" w:rsidRPr="00565FDE">
        <w:rPr>
          <w:b w:val="0"/>
          <w:bCs w:val="0"/>
        </w:rPr>
        <w:t>I can split the data into train and test groups</w:t>
      </w:r>
      <w:r w:rsidR="00F25C57" w:rsidRPr="00565FDE">
        <w:rPr>
          <w:b w:val="0"/>
          <w:bCs w:val="0"/>
        </w:rPr>
        <w:t xml:space="preserve">, model training and create </w:t>
      </w:r>
      <w:proofErr w:type="spellStart"/>
      <w:r w:rsidR="00F25C57" w:rsidRPr="00565FDE">
        <w:rPr>
          <w:b w:val="0"/>
          <w:bCs w:val="0"/>
        </w:rPr>
        <w:t>a</w:t>
      </w:r>
      <w:proofErr w:type="spellEnd"/>
      <w:r w:rsidR="00F25C57" w:rsidRPr="00565FDE">
        <w:rPr>
          <w:b w:val="0"/>
          <w:bCs w:val="0"/>
        </w:rPr>
        <w:t xml:space="preserve"> evaluation model. This </w:t>
      </w:r>
      <w:r w:rsidR="005E7687" w:rsidRPr="00565FDE">
        <w:rPr>
          <w:b w:val="0"/>
          <w:bCs w:val="0"/>
        </w:rPr>
        <w:t>makes</w:t>
      </w:r>
      <w:r w:rsidR="00F25C57" w:rsidRPr="00565FDE">
        <w:rPr>
          <w:b w:val="0"/>
          <w:bCs w:val="0"/>
        </w:rPr>
        <w:t xml:space="preserve"> the </w:t>
      </w:r>
      <w:r w:rsidR="002460BE" w:rsidRPr="00565FDE">
        <w:rPr>
          <w:b w:val="0"/>
          <w:bCs w:val="0"/>
        </w:rPr>
        <w:t>model much easier and more standardized.</w:t>
      </w:r>
    </w:p>
    <w:p w14:paraId="0B27B83D" w14:textId="7E28D2FB" w:rsidR="002460BE" w:rsidRPr="00462E0F" w:rsidRDefault="00462E0F" w:rsidP="0099253B">
      <w:pPr>
        <w:pStyle w:val="ListBullet"/>
      </w:pPr>
      <w:r w:rsidRPr="00565FDE">
        <w:rPr>
          <w:i/>
          <w:iCs/>
        </w:rPr>
        <w:t>e1071</w:t>
      </w:r>
      <w:r>
        <w:t>:</w:t>
      </w:r>
    </w:p>
    <w:p w14:paraId="5B62BB0F" w14:textId="7BC39784" w:rsidR="00462E0F" w:rsidRDefault="00462E0F" w:rsidP="0099253B">
      <w:pPr>
        <w:pStyle w:val="ListBullet"/>
        <w:numPr>
          <w:ilvl w:val="0"/>
          <w:numId w:val="0"/>
        </w:numPr>
        <w:ind w:left="1440"/>
      </w:pPr>
      <w:r>
        <w:t>Purpose</w:t>
      </w:r>
      <w:r w:rsidR="00423B8C">
        <w:t xml:space="preserve"> – </w:t>
      </w:r>
      <w:r w:rsidR="00423B8C" w:rsidRPr="00565FDE">
        <w:rPr>
          <w:b w:val="0"/>
          <w:bCs w:val="0"/>
        </w:rPr>
        <w:t xml:space="preserve">Contains </w:t>
      </w:r>
      <w:r w:rsidR="007B6FA8">
        <w:rPr>
          <w:b w:val="0"/>
          <w:bCs w:val="0"/>
        </w:rPr>
        <w:t>tools for</w:t>
      </w:r>
      <w:r w:rsidR="00423B8C" w:rsidRPr="00565FDE">
        <w:rPr>
          <w:b w:val="0"/>
          <w:bCs w:val="0"/>
        </w:rPr>
        <w:t xml:space="preserve"> implement </w:t>
      </w:r>
      <w:r w:rsidR="00E02C2F" w:rsidRPr="00565FDE">
        <w:rPr>
          <w:b w:val="0"/>
          <w:bCs w:val="0"/>
        </w:rPr>
        <w:t>Naïve Bayes Classifier</w:t>
      </w:r>
      <w:r w:rsidR="007B6FA8">
        <w:rPr>
          <w:b w:val="0"/>
          <w:bCs w:val="0"/>
        </w:rPr>
        <w:t xml:space="preserve"> and other m</w:t>
      </w:r>
      <w:r w:rsidR="00BB6F80">
        <w:rPr>
          <w:b w:val="0"/>
          <w:bCs w:val="0"/>
        </w:rPr>
        <w:t>achine learning algorithms</w:t>
      </w:r>
    </w:p>
    <w:p w14:paraId="69BDB6A0" w14:textId="77ECEB3E" w:rsidR="00E02C2F" w:rsidRDefault="00E02C2F" w:rsidP="0099253B">
      <w:pPr>
        <w:pStyle w:val="ListBullet"/>
        <w:numPr>
          <w:ilvl w:val="0"/>
          <w:numId w:val="0"/>
        </w:numPr>
        <w:ind w:left="1440"/>
      </w:pPr>
      <w:r>
        <w:t xml:space="preserve">Justification </w:t>
      </w:r>
      <w:r w:rsidR="00711BA8">
        <w:t>–</w:t>
      </w:r>
      <w:r>
        <w:t xml:space="preserve"> </w:t>
      </w:r>
      <w:r w:rsidR="00711BA8" w:rsidRPr="00565FDE">
        <w:rPr>
          <w:b w:val="0"/>
          <w:bCs w:val="0"/>
        </w:rPr>
        <w:t xml:space="preserve">This package has the tools needed to </w:t>
      </w:r>
      <w:r w:rsidR="005814A7" w:rsidRPr="00565FDE">
        <w:rPr>
          <w:b w:val="0"/>
          <w:bCs w:val="0"/>
        </w:rPr>
        <w:t>complete</w:t>
      </w:r>
      <w:r w:rsidR="00711BA8" w:rsidRPr="00565FDE">
        <w:rPr>
          <w:b w:val="0"/>
          <w:bCs w:val="0"/>
        </w:rPr>
        <w:t xml:space="preserve"> this paper and</w:t>
      </w:r>
      <w:r w:rsidR="005814A7" w:rsidRPr="00565FDE">
        <w:rPr>
          <w:b w:val="0"/>
          <w:bCs w:val="0"/>
        </w:rPr>
        <w:t xml:space="preserve"> build the churn prediction model.</w:t>
      </w:r>
    </w:p>
    <w:p w14:paraId="6A40ED88" w14:textId="454C0BF8" w:rsidR="00EA4038" w:rsidRPr="004C164F" w:rsidRDefault="00EA4038" w:rsidP="0099253B">
      <w:pPr>
        <w:pStyle w:val="ListBullet"/>
      </w:pPr>
      <w:r w:rsidRPr="00565FDE">
        <w:rPr>
          <w:i/>
          <w:iCs/>
        </w:rPr>
        <w:t>dumm</w:t>
      </w:r>
      <w:r w:rsidR="001C3D54">
        <w:rPr>
          <w:i/>
          <w:iCs/>
        </w:rPr>
        <w:t>y</w:t>
      </w:r>
      <w:r>
        <w:t>:</w:t>
      </w:r>
    </w:p>
    <w:p w14:paraId="0623B148" w14:textId="02BE0FF8" w:rsidR="004C164F" w:rsidRDefault="004C164F" w:rsidP="0099253B">
      <w:pPr>
        <w:pStyle w:val="ListBullet"/>
        <w:numPr>
          <w:ilvl w:val="0"/>
          <w:numId w:val="0"/>
        </w:numPr>
        <w:ind w:left="1440"/>
      </w:pPr>
      <w:r w:rsidRPr="003F7BC2">
        <w:t>Purpose –</w:t>
      </w:r>
      <w:r>
        <w:t xml:space="preserve"> </w:t>
      </w:r>
      <w:r w:rsidR="002C71B5" w:rsidRPr="00565FDE">
        <w:rPr>
          <w:b w:val="0"/>
          <w:bCs w:val="0"/>
        </w:rPr>
        <w:t xml:space="preserve">One Hot </w:t>
      </w:r>
      <w:r w:rsidR="003F7BC2" w:rsidRPr="00565FDE">
        <w:rPr>
          <w:b w:val="0"/>
          <w:bCs w:val="0"/>
        </w:rPr>
        <w:t>encoding</w:t>
      </w:r>
    </w:p>
    <w:p w14:paraId="51DDB63B" w14:textId="6F9B3B78" w:rsidR="002C71B5" w:rsidRDefault="003F7BC2" w:rsidP="0099253B">
      <w:pPr>
        <w:pStyle w:val="ListBullet"/>
        <w:numPr>
          <w:ilvl w:val="0"/>
          <w:numId w:val="0"/>
        </w:numPr>
        <w:ind w:left="1440"/>
      </w:pPr>
      <w:r w:rsidRPr="003F7BC2">
        <w:t>Justification</w:t>
      </w:r>
      <w:r w:rsidR="002C71B5" w:rsidRPr="003F7BC2">
        <w:t xml:space="preserve"> </w:t>
      </w:r>
      <w:r w:rsidR="002A350D" w:rsidRPr="003F7BC2">
        <w:t>–</w:t>
      </w:r>
      <w:r w:rsidR="002C71B5">
        <w:t xml:space="preserve"> </w:t>
      </w:r>
      <w:r w:rsidR="00E32A43" w:rsidRPr="00DD503E">
        <w:rPr>
          <w:b w:val="0"/>
          <w:bCs w:val="0"/>
        </w:rPr>
        <w:t xml:space="preserve">Converts </w:t>
      </w:r>
      <w:r w:rsidR="002A350D" w:rsidRPr="00565FDE">
        <w:rPr>
          <w:b w:val="0"/>
          <w:bCs w:val="0"/>
        </w:rPr>
        <w:t>cat</w:t>
      </w:r>
      <w:r w:rsidR="00BD49AF" w:rsidRPr="00565FDE">
        <w:rPr>
          <w:b w:val="0"/>
          <w:bCs w:val="0"/>
        </w:rPr>
        <w:t>egorical variables into a numeric format</w:t>
      </w:r>
      <w:r w:rsidR="005C5E6B" w:rsidRPr="00565FDE">
        <w:rPr>
          <w:b w:val="0"/>
          <w:bCs w:val="0"/>
        </w:rPr>
        <w:t xml:space="preserve">. </w:t>
      </w:r>
      <w:r w:rsidR="00783F37" w:rsidRPr="00783F37">
        <w:rPr>
          <w:b w:val="0"/>
          <w:bCs w:val="0"/>
          <w:i/>
          <w:iCs/>
        </w:rPr>
        <w:t>d</w:t>
      </w:r>
      <w:r w:rsidR="00E32A43" w:rsidRPr="00783F37">
        <w:rPr>
          <w:b w:val="0"/>
          <w:bCs w:val="0"/>
          <w:i/>
          <w:iCs/>
        </w:rPr>
        <w:t>u</w:t>
      </w:r>
      <w:r w:rsidR="00783F37" w:rsidRPr="00783F37">
        <w:rPr>
          <w:b w:val="0"/>
          <w:bCs w:val="0"/>
          <w:i/>
          <w:iCs/>
        </w:rPr>
        <w:t>mmy</w:t>
      </w:r>
      <w:r w:rsidR="00783F37">
        <w:rPr>
          <w:b w:val="0"/>
          <w:bCs w:val="0"/>
        </w:rPr>
        <w:t xml:space="preserve"> also gives</w:t>
      </w:r>
      <w:r w:rsidR="005C5E6B" w:rsidRPr="00565FDE">
        <w:rPr>
          <w:b w:val="0"/>
          <w:bCs w:val="0"/>
        </w:rPr>
        <w:t xml:space="preserve"> each </w:t>
      </w:r>
      <w:r w:rsidRPr="00565FDE">
        <w:rPr>
          <w:b w:val="0"/>
          <w:bCs w:val="0"/>
        </w:rPr>
        <w:t>category its own column</w:t>
      </w:r>
      <w:r>
        <w:t>.</w:t>
      </w:r>
    </w:p>
    <w:p w14:paraId="64A68159" w14:textId="33CFBC03" w:rsidR="00C54E69" w:rsidRPr="00104554" w:rsidRDefault="00104554" w:rsidP="0099253B">
      <w:pPr>
        <w:pStyle w:val="ListBullet"/>
      </w:pPr>
      <w:r w:rsidRPr="00565FDE">
        <w:rPr>
          <w:i/>
          <w:iCs/>
        </w:rPr>
        <w:t>car</w:t>
      </w:r>
      <w:r>
        <w:t>:</w:t>
      </w:r>
    </w:p>
    <w:p w14:paraId="6CA611ED" w14:textId="7257E91F" w:rsidR="00104554" w:rsidRPr="003D3939" w:rsidRDefault="00F412B1" w:rsidP="0099253B">
      <w:pPr>
        <w:pStyle w:val="ListBullet"/>
        <w:numPr>
          <w:ilvl w:val="0"/>
          <w:numId w:val="0"/>
        </w:numPr>
        <w:ind w:left="1440"/>
      </w:pPr>
      <w:r w:rsidRPr="003F7BC2">
        <w:t xml:space="preserve">Purpose </w:t>
      </w:r>
      <w:r w:rsidR="00104554">
        <w:t xml:space="preserve">– </w:t>
      </w:r>
      <w:r w:rsidR="00FD76B1" w:rsidRPr="00FD76B1">
        <w:rPr>
          <w:b w:val="0"/>
          <w:bCs w:val="0"/>
        </w:rPr>
        <w:t>Companion to Applied Regression (CAR) tools</w:t>
      </w:r>
    </w:p>
    <w:p w14:paraId="2CEFDF1F" w14:textId="18F84ED1" w:rsidR="00104554" w:rsidRDefault="00104554" w:rsidP="0099253B">
      <w:pPr>
        <w:pStyle w:val="ListBullet"/>
        <w:numPr>
          <w:ilvl w:val="0"/>
          <w:numId w:val="0"/>
        </w:numPr>
        <w:ind w:left="1440"/>
      </w:pPr>
      <w:r>
        <w:t>Justi</w:t>
      </w:r>
      <w:r w:rsidR="003D3939">
        <w:t xml:space="preserve">fication </w:t>
      </w:r>
      <w:r w:rsidR="001C3D54">
        <w:t>–</w:t>
      </w:r>
      <w:r w:rsidR="00EF368B">
        <w:rPr>
          <w:b w:val="0"/>
          <w:bCs w:val="0"/>
        </w:rPr>
        <w:t xml:space="preserve">is </w:t>
      </w:r>
      <w:r w:rsidR="002E5E0C">
        <w:rPr>
          <w:b w:val="0"/>
          <w:bCs w:val="0"/>
        </w:rPr>
        <w:t>used</w:t>
      </w:r>
      <w:r w:rsidR="00EF368B">
        <w:rPr>
          <w:b w:val="0"/>
          <w:bCs w:val="0"/>
        </w:rPr>
        <w:t xml:space="preserve"> for </w:t>
      </w:r>
      <w:r w:rsidR="00F26C26">
        <w:rPr>
          <w:b w:val="0"/>
          <w:bCs w:val="0"/>
        </w:rPr>
        <w:t xml:space="preserve">regression analysis. Its great for finding </w:t>
      </w:r>
      <w:r w:rsidR="002E5E0C">
        <w:rPr>
          <w:b w:val="0"/>
          <w:bCs w:val="0"/>
        </w:rPr>
        <w:t xml:space="preserve">collinearity and will allow me to run the </w:t>
      </w:r>
      <w:proofErr w:type="spellStart"/>
      <w:r w:rsidR="002E5E0C" w:rsidRPr="002E5E0C">
        <w:rPr>
          <w:b w:val="0"/>
          <w:bCs w:val="0"/>
          <w:i/>
          <w:iCs/>
        </w:rPr>
        <w:t>vif</w:t>
      </w:r>
      <w:proofErr w:type="spellEnd"/>
      <w:r w:rsidR="002E5E0C" w:rsidRPr="002E5E0C">
        <w:rPr>
          <w:b w:val="0"/>
          <w:bCs w:val="0"/>
          <w:i/>
          <w:iCs/>
        </w:rPr>
        <w:t>()</w:t>
      </w:r>
      <w:r w:rsidR="002E5E0C">
        <w:rPr>
          <w:b w:val="0"/>
          <w:bCs w:val="0"/>
        </w:rPr>
        <w:t xml:space="preserve"> function</w:t>
      </w:r>
      <w:r w:rsidR="00E32A43">
        <w:rPr>
          <w:b w:val="0"/>
          <w:bCs w:val="0"/>
        </w:rPr>
        <w:t xml:space="preserve"> </w:t>
      </w:r>
    </w:p>
    <w:p w14:paraId="2F73FA17" w14:textId="4913ABD5" w:rsidR="001C3D54" w:rsidRPr="00104554" w:rsidRDefault="00AA014A" w:rsidP="001C3D54">
      <w:pPr>
        <w:pStyle w:val="ListBullet"/>
      </w:pPr>
      <w:proofErr w:type="spellStart"/>
      <w:r>
        <w:rPr>
          <w:i/>
          <w:iCs/>
        </w:rPr>
        <w:t>pROC</w:t>
      </w:r>
      <w:proofErr w:type="spellEnd"/>
      <w:r w:rsidR="001C3D54">
        <w:t>:</w:t>
      </w:r>
    </w:p>
    <w:p w14:paraId="0F4E1F9F" w14:textId="764B9DF2" w:rsidR="001C3D54" w:rsidRPr="003D3939" w:rsidRDefault="001C3D54" w:rsidP="001C3D54">
      <w:pPr>
        <w:pStyle w:val="ListBullet"/>
        <w:numPr>
          <w:ilvl w:val="0"/>
          <w:numId w:val="0"/>
        </w:numPr>
        <w:ind w:left="1440"/>
      </w:pPr>
      <w:r w:rsidRPr="003F7BC2">
        <w:t xml:space="preserve">Purpose </w:t>
      </w:r>
      <w:r>
        <w:t xml:space="preserve">– </w:t>
      </w:r>
      <w:r w:rsidR="006444C5" w:rsidRPr="009D3637">
        <w:rPr>
          <w:b w:val="0"/>
          <w:bCs w:val="0"/>
        </w:rPr>
        <w:t>ROC cur</w:t>
      </w:r>
      <w:r w:rsidR="009D3637" w:rsidRPr="009D3637">
        <w:rPr>
          <w:b w:val="0"/>
          <w:bCs w:val="0"/>
        </w:rPr>
        <w:t>ve analysis</w:t>
      </w:r>
    </w:p>
    <w:p w14:paraId="00812E94" w14:textId="7136F2DF" w:rsidR="001C3D54" w:rsidRPr="00104554" w:rsidRDefault="001C3D54" w:rsidP="00100DDD">
      <w:pPr>
        <w:pStyle w:val="ListBullet"/>
        <w:numPr>
          <w:ilvl w:val="0"/>
          <w:numId w:val="0"/>
        </w:numPr>
        <w:ind w:left="1440"/>
      </w:pPr>
      <w:r>
        <w:t xml:space="preserve">Justification </w:t>
      </w:r>
      <w:r w:rsidR="009D3637">
        <w:t>–</w:t>
      </w:r>
      <w:r>
        <w:t xml:space="preserve"> </w:t>
      </w:r>
      <w:r w:rsidR="009D3637" w:rsidRPr="009D3637">
        <w:rPr>
          <w:b w:val="0"/>
          <w:bCs w:val="0"/>
        </w:rPr>
        <w:t>Has tools for visualizing, smoothing, and comparing ROC curves</w:t>
      </w:r>
    </w:p>
    <w:p w14:paraId="6042B91A" w14:textId="1273CE16" w:rsidR="00C34E64" w:rsidRDefault="008D3CED" w:rsidP="008D3CED">
      <w:pPr>
        <w:pStyle w:val="Heading1"/>
      </w:pPr>
      <w:r>
        <w:t>Part III:</w:t>
      </w:r>
      <w:r w:rsidR="00125AF2">
        <w:t>Data Preparation</w:t>
      </w:r>
    </w:p>
    <w:p w14:paraId="0A849F49" w14:textId="3D40DC42" w:rsidR="007306A2" w:rsidRDefault="00C07077" w:rsidP="00C07077">
      <w:pPr>
        <w:pStyle w:val="Heading2"/>
      </w:pPr>
      <w:r w:rsidRPr="00C07077">
        <w:t>Performing Data Preparation</w:t>
      </w:r>
    </w:p>
    <w:p w14:paraId="6F8AF778" w14:textId="0A1FBCB7" w:rsidR="00C07077" w:rsidRDefault="00241918" w:rsidP="00A00E4C">
      <w:pPr>
        <w:pStyle w:val="Heading3"/>
        <w:numPr>
          <w:ilvl w:val="0"/>
          <w:numId w:val="16"/>
        </w:numPr>
      </w:pPr>
      <w:r w:rsidRPr="00241918">
        <w:t>Data Preprocessing Goal</w:t>
      </w:r>
      <w:r>
        <w:t xml:space="preserve">: </w:t>
      </w:r>
    </w:p>
    <w:p w14:paraId="6EBE471B" w14:textId="337DCB2F" w:rsidR="00B03ECE" w:rsidRPr="00B03ECE" w:rsidRDefault="00B03ECE" w:rsidP="00D109C1">
      <w:pPr>
        <w:ind w:firstLine="360"/>
      </w:pPr>
      <w:r w:rsidRPr="00B03ECE">
        <w:t xml:space="preserve">To tailor the data preparation process for the </w:t>
      </w:r>
      <w:r w:rsidR="008922C7">
        <w:t>Naïve</w:t>
      </w:r>
      <w:r w:rsidRPr="00B03ECE">
        <w:t xml:space="preserve"> Bayes model, </w:t>
      </w:r>
      <w:r>
        <w:t>I</w:t>
      </w:r>
      <w:r w:rsidRPr="00B03ECE">
        <w:t xml:space="preserve"> will follow specific steps to ensure the data is ready for analysis.</w:t>
      </w:r>
      <w:r w:rsidR="00AF4EB1">
        <w:t xml:space="preserve"> </w:t>
      </w:r>
      <w:r w:rsidR="005B1593">
        <w:t>Such as</w:t>
      </w:r>
      <w:r w:rsidR="00FF64CA" w:rsidRPr="00FF64CA">
        <w:t xml:space="preserve"> handling missing data, removing outliers, and converting categorical variables into numeric format using one-hot encoding.</w:t>
      </w:r>
      <w:r w:rsidR="005B1593">
        <w:t xml:space="preserve"> </w:t>
      </w:r>
      <w:r w:rsidR="008922C7">
        <w:t xml:space="preserve">Including the following - </w:t>
      </w:r>
    </w:p>
    <w:p w14:paraId="3EFD87D9" w14:textId="2F142439" w:rsidR="00F03E30" w:rsidRDefault="00F03E30" w:rsidP="00F03E30">
      <w:r>
        <w:rPr>
          <w:b/>
          <w:bCs/>
        </w:rPr>
        <w:t xml:space="preserve">Goal: </w:t>
      </w:r>
      <w:r w:rsidR="008922C7">
        <w:t>for Native Bayes</w:t>
      </w:r>
      <w:r w:rsidR="00D523C8" w:rsidRPr="00D523C8">
        <w:t xml:space="preserve"> </w:t>
      </w:r>
      <w:r w:rsidR="00D523C8">
        <w:t>s</w:t>
      </w:r>
      <w:r w:rsidR="00D523C8" w:rsidRPr="00D523C8">
        <w:t>electing relevant features that contribute significantly to the model's predictive power</w:t>
      </w:r>
      <w:r w:rsidR="008922C7">
        <w:t xml:space="preserve"> </w:t>
      </w:r>
    </w:p>
    <w:p w14:paraId="4DD05F4D" w14:textId="6B070BFE" w:rsidR="00D523C8" w:rsidRDefault="008A5CDA" w:rsidP="00A00E4C">
      <w:pPr>
        <w:pStyle w:val="Heading3"/>
      </w:pPr>
      <w:r w:rsidRPr="008A5CDA">
        <w:t>Initial Data Set Variables</w:t>
      </w:r>
    </w:p>
    <w:tbl>
      <w:tblPr>
        <w:tblStyle w:val="APAReport"/>
        <w:tblW w:w="0" w:type="auto"/>
        <w:tblInd w:w="720" w:type="dxa"/>
        <w:tblLook w:val="04A0" w:firstRow="1" w:lastRow="0" w:firstColumn="1" w:lastColumn="0" w:noHBand="0" w:noVBand="1"/>
      </w:tblPr>
      <w:tblGrid>
        <w:gridCol w:w="5048"/>
        <w:gridCol w:w="5032"/>
      </w:tblGrid>
      <w:tr w:rsidR="007A5CA2" w14:paraId="3066DD2A" w14:textId="77777777" w:rsidTr="00432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tcW w:w="5048" w:type="dxa"/>
            <w:shd w:val="clear" w:color="auto" w:fill="EBE6F2" w:themeFill="accent5" w:themeFillTint="33"/>
          </w:tcPr>
          <w:p w14:paraId="5777B364" w14:textId="2ED59096" w:rsidR="007A5CA2" w:rsidRPr="00472F67" w:rsidRDefault="000E1E5A" w:rsidP="00432CD5">
            <w:pPr>
              <w:spacing w:line="240" w:lineRule="auto"/>
              <w:ind w:left="0"/>
              <w:jc w:val="center"/>
              <w:rPr>
                <w:b/>
                <w:bCs/>
                <w:color w:val="4B376B" w:themeColor="accent5" w:themeShade="80"/>
                <w:sz w:val="20"/>
                <w:szCs w:val="20"/>
              </w:rPr>
            </w:pPr>
            <w:r w:rsidRPr="00472F67">
              <w:rPr>
                <w:b/>
                <w:bCs/>
                <w:color w:val="4B376B" w:themeColor="accent5" w:themeShade="80"/>
                <w:sz w:val="20"/>
                <w:szCs w:val="20"/>
              </w:rPr>
              <w:t>Variable</w:t>
            </w:r>
          </w:p>
        </w:tc>
        <w:tc>
          <w:tcPr>
            <w:tcW w:w="5032" w:type="dxa"/>
            <w:shd w:val="clear" w:color="auto" w:fill="EBE6F2" w:themeFill="accent5" w:themeFillTint="33"/>
          </w:tcPr>
          <w:p w14:paraId="2629E5F0" w14:textId="2E823320" w:rsidR="007A5CA2" w:rsidRPr="00472F67" w:rsidRDefault="000E1E5A" w:rsidP="00432CD5">
            <w:pPr>
              <w:spacing w:line="240" w:lineRule="auto"/>
              <w:ind w:left="0"/>
              <w:jc w:val="center"/>
              <w:rPr>
                <w:b/>
                <w:bCs/>
                <w:color w:val="4B376B" w:themeColor="accent5" w:themeShade="80"/>
                <w:sz w:val="20"/>
                <w:szCs w:val="20"/>
              </w:rPr>
            </w:pPr>
            <w:r w:rsidRPr="00472F67">
              <w:rPr>
                <w:b/>
                <w:bCs/>
                <w:color w:val="4B376B" w:themeColor="accent5" w:themeShade="80"/>
                <w:sz w:val="20"/>
                <w:szCs w:val="20"/>
              </w:rPr>
              <w:t>Type</w:t>
            </w:r>
          </w:p>
        </w:tc>
      </w:tr>
      <w:tr w:rsidR="007A5CA2" w14:paraId="6AE09A0C" w14:textId="77777777" w:rsidTr="007C7C47">
        <w:tc>
          <w:tcPr>
            <w:tcW w:w="5048" w:type="dxa"/>
          </w:tcPr>
          <w:p w14:paraId="753F57D7" w14:textId="0E7D4A9F" w:rsidR="007A5CA2" w:rsidRPr="00A01283" w:rsidRDefault="000E1E5A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Churn</w:t>
            </w:r>
            <w:r w:rsidR="00E51726" w:rsidRPr="00A01283">
              <w:rPr>
                <w:sz w:val="18"/>
                <w:szCs w:val="18"/>
              </w:rPr>
              <w:t>(target variable)</w:t>
            </w:r>
          </w:p>
        </w:tc>
        <w:tc>
          <w:tcPr>
            <w:tcW w:w="5032" w:type="dxa"/>
          </w:tcPr>
          <w:p w14:paraId="1A19CD2B" w14:textId="6FDAE036" w:rsidR="00E51726" w:rsidRPr="00A01283" w:rsidRDefault="008E7385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7A5CA2" w14:paraId="3095EF24" w14:textId="77777777" w:rsidTr="007C7C47">
        <w:tc>
          <w:tcPr>
            <w:tcW w:w="5048" w:type="dxa"/>
          </w:tcPr>
          <w:p w14:paraId="4582BDBD" w14:textId="3F8C5CB8" w:rsidR="007A5CA2" w:rsidRPr="00A01283" w:rsidRDefault="00EE1111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Marital</w:t>
            </w:r>
          </w:p>
        </w:tc>
        <w:tc>
          <w:tcPr>
            <w:tcW w:w="5032" w:type="dxa"/>
          </w:tcPr>
          <w:p w14:paraId="43B5CD68" w14:textId="2796E151" w:rsidR="007A5CA2" w:rsidRPr="00A01283" w:rsidRDefault="00064D00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7A5CA2" w14:paraId="34D3405A" w14:textId="77777777" w:rsidTr="007C7C47">
        <w:tc>
          <w:tcPr>
            <w:tcW w:w="5048" w:type="dxa"/>
          </w:tcPr>
          <w:p w14:paraId="03040230" w14:textId="622FFA91" w:rsidR="007A5CA2" w:rsidRPr="00A01283" w:rsidRDefault="00AF3845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F3845">
              <w:rPr>
                <w:sz w:val="18"/>
                <w:szCs w:val="18"/>
              </w:rPr>
              <w:t>Gender</w:t>
            </w:r>
          </w:p>
        </w:tc>
        <w:tc>
          <w:tcPr>
            <w:tcW w:w="5032" w:type="dxa"/>
          </w:tcPr>
          <w:p w14:paraId="4BD49133" w14:textId="59150EF6" w:rsidR="007A5CA2" w:rsidRPr="00A01283" w:rsidRDefault="00064D00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1162F2" w14:paraId="589139A5" w14:textId="77777777" w:rsidTr="007C7C47">
        <w:tc>
          <w:tcPr>
            <w:tcW w:w="5048" w:type="dxa"/>
          </w:tcPr>
          <w:p w14:paraId="2758799D" w14:textId="0756F555" w:rsidR="001162F2" w:rsidRPr="00A01283" w:rsidRDefault="001B0AB8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 xml:space="preserve">Contract </w:t>
            </w:r>
          </w:p>
        </w:tc>
        <w:tc>
          <w:tcPr>
            <w:tcW w:w="5032" w:type="dxa"/>
          </w:tcPr>
          <w:p w14:paraId="083E495D" w14:textId="5FC1FF5E" w:rsidR="001162F2" w:rsidRPr="00A01283" w:rsidRDefault="001162F2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1162F2" w14:paraId="48D90BF3" w14:textId="77777777" w:rsidTr="007C7C47">
        <w:tc>
          <w:tcPr>
            <w:tcW w:w="5048" w:type="dxa"/>
          </w:tcPr>
          <w:p w14:paraId="565D4602" w14:textId="072DACEE" w:rsidR="001162F2" w:rsidRPr="00A01283" w:rsidRDefault="0060187C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Internet Service</w:t>
            </w:r>
          </w:p>
        </w:tc>
        <w:tc>
          <w:tcPr>
            <w:tcW w:w="5032" w:type="dxa"/>
          </w:tcPr>
          <w:p w14:paraId="5353971D" w14:textId="318447E5" w:rsidR="001162F2" w:rsidRPr="00A01283" w:rsidRDefault="001162F2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7A5CA2" w14:paraId="1C538AA0" w14:textId="77777777" w:rsidTr="007C7C47">
        <w:tc>
          <w:tcPr>
            <w:tcW w:w="5048" w:type="dxa"/>
          </w:tcPr>
          <w:p w14:paraId="49AC5001" w14:textId="49A8C390" w:rsidR="0069753C" w:rsidRPr="00A01283" w:rsidRDefault="00D85D53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Phone</w:t>
            </w:r>
          </w:p>
        </w:tc>
        <w:tc>
          <w:tcPr>
            <w:tcW w:w="5032" w:type="dxa"/>
          </w:tcPr>
          <w:p w14:paraId="72861153" w14:textId="29230CA7" w:rsidR="007A5CA2" w:rsidRPr="00A01283" w:rsidRDefault="008E7385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597C9E" w14:paraId="408F1B00" w14:textId="77777777" w:rsidTr="007C7C47">
        <w:tc>
          <w:tcPr>
            <w:tcW w:w="5048" w:type="dxa"/>
          </w:tcPr>
          <w:p w14:paraId="714B5C77" w14:textId="62EB8F37" w:rsidR="00597C9E" w:rsidRPr="00A01283" w:rsidRDefault="00A10E5D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10E5D">
              <w:rPr>
                <w:sz w:val="18"/>
                <w:szCs w:val="18"/>
              </w:rPr>
              <w:t>Multiple</w:t>
            </w:r>
          </w:p>
        </w:tc>
        <w:tc>
          <w:tcPr>
            <w:tcW w:w="5032" w:type="dxa"/>
          </w:tcPr>
          <w:p w14:paraId="73272A4F" w14:textId="5F381CBB" w:rsidR="00597C9E" w:rsidRPr="00A01283" w:rsidRDefault="00597C9E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597C9E" w14:paraId="3DCBFF1E" w14:textId="77777777" w:rsidTr="007C7C47">
        <w:tc>
          <w:tcPr>
            <w:tcW w:w="5048" w:type="dxa"/>
          </w:tcPr>
          <w:p w14:paraId="443CE438" w14:textId="7788728E" w:rsidR="00597C9E" w:rsidRPr="00A01283" w:rsidRDefault="0060187C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Online Security</w:t>
            </w:r>
          </w:p>
        </w:tc>
        <w:tc>
          <w:tcPr>
            <w:tcW w:w="5032" w:type="dxa"/>
          </w:tcPr>
          <w:p w14:paraId="6F0C169A" w14:textId="270C3B68" w:rsidR="00597C9E" w:rsidRPr="00A01283" w:rsidRDefault="00990E1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990E14" w14:paraId="33AC02C7" w14:textId="77777777" w:rsidTr="007C7C47">
        <w:tc>
          <w:tcPr>
            <w:tcW w:w="5048" w:type="dxa"/>
          </w:tcPr>
          <w:p w14:paraId="37C4694D" w14:textId="309401E7" w:rsidR="00990E14" w:rsidRPr="00A01283" w:rsidRDefault="0060187C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Online Backup</w:t>
            </w:r>
          </w:p>
        </w:tc>
        <w:tc>
          <w:tcPr>
            <w:tcW w:w="5032" w:type="dxa"/>
          </w:tcPr>
          <w:p w14:paraId="05088A3D" w14:textId="2D4FC341" w:rsidR="00990E14" w:rsidRPr="00A01283" w:rsidRDefault="00990E1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B9717B" w14:paraId="617527A0" w14:textId="77777777" w:rsidTr="007C7C47">
        <w:tc>
          <w:tcPr>
            <w:tcW w:w="5048" w:type="dxa"/>
          </w:tcPr>
          <w:p w14:paraId="5D02F1B3" w14:textId="6D65D692" w:rsidR="00B9717B" w:rsidRPr="00A01283" w:rsidRDefault="007D02C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Device Protection</w:t>
            </w:r>
          </w:p>
        </w:tc>
        <w:tc>
          <w:tcPr>
            <w:tcW w:w="5032" w:type="dxa"/>
          </w:tcPr>
          <w:p w14:paraId="54FF4E8C" w14:textId="42935367" w:rsidR="00B9717B" w:rsidRPr="00A01283" w:rsidRDefault="00B9717B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990E14" w14:paraId="551AA472" w14:textId="77777777" w:rsidTr="007C7C47">
        <w:tc>
          <w:tcPr>
            <w:tcW w:w="5048" w:type="dxa"/>
          </w:tcPr>
          <w:p w14:paraId="707793E8" w14:textId="5F02589B" w:rsidR="00990E14" w:rsidRPr="00A01283" w:rsidRDefault="007D02C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Tech Support</w:t>
            </w:r>
          </w:p>
        </w:tc>
        <w:tc>
          <w:tcPr>
            <w:tcW w:w="5032" w:type="dxa"/>
          </w:tcPr>
          <w:p w14:paraId="36722C4F" w14:textId="1838AD77" w:rsidR="00990E14" w:rsidRPr="00A01283" w:rsidRDefault="00990E1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990E14" w14:paraId="7A71EE32" w14:textId="77777777" w:rsidTr="007C7C47">
        <w:tc>
          <w:tcPr>
            <w:tcW w:w="5048" w:type="dxa"/>
          </w:tcPr>
          <w:p w14:paraId="09421E09" w14:textId="7DC850DB" w:rsidR="00990E14" w:rsidRPr="00A01283" w:rsidRDefault="007D02C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Streaming TV</w:t>
            </w:r>
          </w:p>
        </w:tc>
        <w:tc>
          <w:tcPr>
            <w:tcW w:w="5032" w:type="dxa"/>
          </w:tcPr>
          <w:p w14:paraId="4886E7A8" w14:textId="7AFF1CBE" w:rsidR="00F056FB" w:rsidRPr="00A01283" w:rsidRDefault="00990E1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990E14" w14:paraId="0A7D8FA7" w14:textId="77777777" w:rsidTr="007C7C47">
        <w:tc>
          <w:tcPr>
            <w:tcW w:w="5048" w:type="dxa"/>
          </w:tcPr>
          <w:p w14:paraId="369A028C" w14:textId="70AFAF2E" w:rsidR="00990E14" w:rsidRPr="00A01283" w:rsidRDefault="007D02C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Streaming Movies</w:t>
            </w:r>
          </w:p>
        </w:tc>
        <w:tc>
          <w:tcPr>
            <w:tcW w:w="5032" w:type="dxa"/>
          </w:tcPr>
          <w:p w14:paraId="4D60828F" w14:textId="4A703EB6" w:rsidR="00990E14" w:rsidRPr="00A01283" w:rsidRDefault="00990E1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990E14" w14:paraId="258B090D" w14:textId="77777777" w:rsidTr="007C7C47">
        <w:tc>
          <w:tcPr>
            <w:tcW w:w="5048" w:type="dxa"/>
          </w:tcPr>
          <w:p w14:paraId="6C784CB7" w14:textId="2E0E721B" w:rsidR="00990E14" w:rsidRPr="00A01283" w:rsidRDefault="007D02C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Paperless Billing</w:t>
            </w:r>
          </w:p>
        </w:tc>
        <w:tc>
          <w:tcPr>
            <w:tcW w:w="5032" w:type="dxa"/>
          </w:tcPr>
          <w:p w14:paraId="5E23FC18" w14:textId="716BA28F" w:rsidR="00990E14" w:rsidRPr="00A01283" w:rsidRDefault="00990E1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Categorical</w:t>
            </w:r>
          </w:p>
        </w:tc>
      </w:tr>
      <w:tr w:rsidR="00990E14" w14:paraId="1EE1D45E" w14:textId="77777777" w:rsidTr="007C7C47">
        <w:tc>
          <w:tcPr>
            <w:tcW w:w="5048" w:type="dxa"/>
          </w:tcPr>
          <w:p w14:paraId="6D5FE964" w14:textId="31062014" w:rsidR="00990E14" w:rsidRPr="00A01283" w:rsidRDefault="00365F7B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Children</w:t>
            </w:r>
          </w:p>
        </w:tc>
        <w:tc>
          <w:tcPr>
            <w:tcW w:w="5032" w:type="dxa"/>
          </w:tcPr>
          <w:p w14:paraId="13898C8E" w14:textId="70EF861E" w:rsidR="00981B6F" w:rsidRPr="00A01283" w:rsidRDefault="005321F7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Numeric</w:t>
            </w:r>
          </w:p>
        </w:tc>
      </w:tr>
      <w:tr w:rsidR="00981B6F" w14:paraId="5C3B61B5" w14:textId="77777777" w:rsidTr="007C7C47">
        <w:tc>
          <w:tcPr>
            <w:tcW w:w="5048" w:type="dxa"/>
          </w:tcPr>
          <w:p w14:paraId="35624A7E" w14:textId="44D1529A" w:rsidR="00981B6F" w:rsidRPr="00A01283" w:rsidRDefault="00AF63B7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Income</w:t>
            </w:r>
          </w:p>
        </w:tc>
        <w:tc>
          <w:tcPr>
            <w:tcW w:w="5032" w:type="dxa"/>
          </w:tcPr>
          <w:p w14:paraId="16D09D9E" w14:textId="665B97C2" w:rsidR="00981B6F" w:rsidRPr="00A01283" w:rsidRDefault="00534C15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Numeric</w:t>
            </w:r>
          </w:p>
        </w:tc>
      </w:tr>
      <w:tr w:rsidR="00981B6F" w14:paraId="0D9566FE" w14:textId="77777777" w:rsidTr="007C7C47">
        <w:tc>
          <w:tcPr>
            <w:tcW w:w="5048" w:type="dxa"/>
          </w:tcPr>
          <w:p w14:paraId="14E3ADE6" w14:textId="69C36ED7" w:rsidR="00981B6F" w:rsidRPr="00A01283" w:rsidRDefault="00620B11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Outage Sec Per week</w:t>
            </w:r>
          </w:p>
        </w:tc>
        <w:tc>
          <w:tcPr>
            <w:tcW w:w="5032" w:type="dxa"/>
          </w:tcPr>
          <w:p w14:paraId="7D930E38" w14:textId="61CFCAE5" w:rsidR="00981B6F" w:rsidRPr="00A01283" w:rsidRDefault="00534C15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Numeric</w:t>
            </w:r>
          </w:p>
        </w:tc>
      </w:tr>
      <w:tr w:rsidR="00042297" w14:paraId="1A4833E1" w14:textId="77777777" w:rsidTr="007C7C47">
        <w:tc>
          <w:tcPr>
            <w:tcW w:w="5048" w:type="dxa"/>
          </w:tcPr>
          <w:p w14:paraId="4E719E55" w14:textId="036B0A2A" w:rsidR="00042297" w:rsidRPr="00A01283" w:rsidRDefault="0058138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Yearly Equipment Failure</w:t>
            </w:r>
          </w:p>
        </w:tc>
        <w:tc>
          <w:tcPr>
            <w:tcW w:w="5032" w:type="dxa"/>
          </w:tcPr>
          <w:p w14:paraId="77D3FAC4" w14:textId="4F91B1CD" w:rsidR="00042297" w:rsidRPr="00A01283" w:rsidRDefault="0058138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</w:t>
            </w:r>
          </w:p>
        </w:tc>
      </w:tr>
      <w:tr w:rsidR="00042297" w14:paraId="6344CAB8" w14:textId="77777777" w:rsidTr="007C7C47">
        <w:tc>
          <w:tcPr>
            <w:tcW w:w="5048" w:type="dxa"/>
          </w:tcPr>
          <w:p w14:paraId="052A362F" w14:textId="2CE5C08E" w:rsidR="00042297" w:rsidRPr="00A01283" w:rsidRDefault="007D02C4" w:rsidP="00432CD5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Tenure</w:t>
            </w:r>
          </w:p>
        </w:tc>
        <w:tc>
          <w:tcPr>
            <w:tcW w:w="5032" w:type="dxa"/>
          </w:tcPr>
          <w:p w14:paraId="3F6D683D" w14:textId="7DE29440" w:rsidR="001E5D52" w:rsidRPr="00A01283" w:rsidRDefault="00534C15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Numeric</w:t>
            </w:r>
          </w:p>
        </w:tc>
      </w:tr>
      <w:tr w:rsidR="001162F2" w14:paraId="5F024FD8" w14:textId="77777777" w:rsidTr="007C7C47">
        <w:tc>
          <w:tcPr>
            <w:tcW w:w="5048" w:type="dxa"/>
          </w:tcPr>
          <w:p w14:paraId="04A9AA0D" w14:textId="17A89634" w:rsidR="001162F2" w:rsidRPr="00A01283" w:rsidRDefault="0094544D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94544D">
              <w:rPr>
                <w:sz w:val="18"/>
                <w:szCs w:val="18"/>
              </w:rPr>
              <w:t>Monthly</w:t>
            </w:r>
            <w:r>
              <w:rPr>
                <w:sz w:val="18"/>
                <w:szCs w:val="18"/>
              </w:rPr>
              <w:t xml:space="preserve"> </w:t>
            </w:r>
            <w:r w:rsidRPr="0094544D">
              <w:rPr>
                <w:sz w:val="18"/>
                <w:szCs w:val="18"/>
              </w:rPr>
              <w:t>Charge</w:t>
            </w:r>
          </w:p>
        </w:tc>
        <w:tc>
          <w:tcPr>
            <w:tcW w:w="5032" w:type="dxa"/>
          </w:tcPr>
          <w:p w14:paraId="7BED7083" w14:textId="23A8086B" w:rsidR="001162F2" w:rsidRPr="00A01283" w:rsidRDefault="001162F2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Numeric</w:t>
            </w:r>
          </w:p>
        </w:tc>
      </w:tr>
      <w:tr w:rsidR="001162F2" w14:paraId="698FDC85" w14:textId="77777777" w:rsidTr="007C7C47">
        <w:tc>
          <w:tcPr>
            <w:tcW w:w="5048" w:type="dxa"/>
          </w:tcPr>
          <w:p w14:paraId="597C0A92" w14:textId="273EEC2B" w:rsidR="001162F2" w:rsidRPr="00A01283" w:rsidRDefault="000620CA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0620CA">
              <w:rPr>
                <w:sz w:val="18"/>
                <w:szCs w:val="18"/>
              </w:rPr>
              <w:t>Bandwidth</w:t>
            </w:r>
            <w:r>
              <w:rPr>
                <w:sz w:val="18"/>
                <w:szCs w:val="18"/>
              </w:rPr>
              <w:t xml:space="preserve"> </w:t>
            </w:r>
            <w:r w:rsidRPr="000620CA">
              <w:rPr>
                <w:sz w:val="18"/>
                <w:szCs w:val="18"/>
              </w:rPr>
              <w:t>GB</w:t>
            </w:r>
            <w:r>
              <w:rPr>
                <w:sz w:val="18"/>
                <w:szCs w:val="18"/>
              </w:rPr>
              <w:t xml:space="preserve"> </w:t>
            </w:r>
            <w:r w:rsidRPr="000620CA">
              <w:rPr>
                <w:sz w:val="18"/>
                <w:szCs w:val="18"/>
              </w:rPr>
              <w:t>Year</w:t>
            </w:r>
          </w:p>
        </w:tc>
        <w:tc>
          <w:tcPr>
            <w:tcW w:w="5032" w:type="dxa"/>
          </w:tcPr>
          <w:p w14:paraId="06AE58C3" w14:textId="143298D8" w:rsidR="001162F2" w:rsidRPr="00A01283" w:rsidRDefault="001162F2" w:rsidP="001162F2">
            <w:pPr>
              <w:spacing w:line="240" w:lineRule="auto"/>
              <w:ind w:left="0"/>
              <w:jc w:val="center"/>
              <w:rPr>
                <w:sz w:val="18"/>
                <w:szCs w:val="18"/>
              </w:rPr>
            </w:pPr>
            <w:r w:rsidRPr="00A01283">
              <w:rPr>
                <w:sz w:val="18"/>
                <w:szCs w:val="18"/>
              </w:rPr>
              <w:t>Numeric</w:t>
            </w:r>
          </w:p>
        </w:tc>
      </w:tr>
    </w:tbl>
    <w:p w14:paraId="7FB8A3D3" w14:textId="0B978B63" w:rsidR="008A5CDA" w:rsidRDefault="00925D05" w:rsidP="00A00E4C">
      <w:pPr>
        <w:pStyle w:val="Heading3"/>
      </w:pPr>
      <w:r w:rsidRPr="00925D05">
        <w:lastRenderedPageBreak/>
        <w:t>Data Preparation Steps</w:t>
      </w:r>
    </w:p>
    <w:p w14:paraId="537BC77B" w14:textId="4ABC9FD3" w:rsidR="00AC3FEC" w:rsidRDefault="00AC3FEC" w:rsidP="0099253B">
      <w:pPr>
        <w:pStyle w:val="ListBullet"/>
      </w:pPr>
      <w:r w:rsidRPr="006758BC">
        <w:t>Step</w:t>
      </w:r>
      <w:r>
        <w:t xml:space="preserve"> </w:t>
      </w:r>
      <w:r w:rsidRPr="006758BC">
        <w:t>1:</w:t>
      </w:r>
    </w:p>
    <w:p w14:paraId="22DB563C" w14:textId="59E43012" w:rsidR="00AC3FEC" w:rsidRDefault="00AC3FEC" w:rsidP="00CD2B00">
      <w:pPr>
        <w:pStyle w:val="NoSpacing"/>
      </w:pPr>
      <w:r>
        <w:t xml:space="preserve">Install and or load the </w:t>
      </w:r>
      <w:r w:rsidR="001161E4">
        <w:t>packages and libraries</w:t>
      </w:r>
    </w:p>
    <w:p w14:paraId="56BC7CEA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1. </w:t>
      </w:r>
      <w:r w:rsidRPr="002B12F9">
        <w:rPr>
          <w:rFonts w:ascii="Consolas" w:hAnsi="Consolas" w:cs="Courier New"/>
          <w:color w:val="880000"/>
          <w:sz w:val="14"/>
          <w:szCs w:val="14"/>
        </w:rPr>
        <w:t># Install Packages</w:t>
      </w:r>
    </w:p>
    <w:p w14:paraId="18110E9A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2.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"readr"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6169EB81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3.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"dplyr"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377CB198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4.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"ggplot2"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45B5E61E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5.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"caret"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6E49D4D4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6.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"e1071"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2176B13E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7.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"dummy"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617A6479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8.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install</w:t>
      </w:r>
      <w:r w:rsidRPr="002B12F9">
        <w:rPr>
          <w:rFonts w:ascii="Consolas" w:hAnsi="Consolas" w:cs="Courier New"/>
          <w:color w:val="666600"/>
          <w:sz w:val="14"/>
          <w:szCs w:val="14"/>
        </w:rPr>
        <w:t>.</w:t>
      </w:r>
      <w:r w:rsidRPr="002B12F9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"car"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2F6D64B4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 9. </w:t>
      </w:r>
      <w:r w:rsidRPr="002B12F9">
        <w:rPr>
          <w:rFonts w:ascii="Consolas" w:hAnsi="Consolas" w:cs="Courier New"/>
          <w:color w:val="880000"/>
          <w:sz w:val="14"/>
          <w:szCs w:val="14"/>
        </w:rPr>
        <w:t># Load necessary libraries</w:t>
      </w:r>
    </w:p>
    <w:p w14:paraId="12BD12B4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10.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readr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reading data</w:t>
      </w:r>
    </w:p>
    <w:p w14:paraId="7A83378A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11.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dplyr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data manipulation</w:t>
      </w:r>
    </w:p>
    <w:p w14:paraId="16F69329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12.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ggplot2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data visualization</w:t>
      </w:r>
    </w:p>
    <w:p w14:paraId="0C784046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13.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caret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model training and evaluation</w:t>
      </w:r>
    </w:p>
    <w:p w14:paraId="7C466FA1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14.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e1071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Naive Bayes classifier</w:t>
      </w:r>
    </w:p>
    <w:p w14:paraId="35356827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15.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dummy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one-hot encoding</w:t>
      </w:r>
    </w:p>
    <w:p w14:paraId="5CE972F6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16.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car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VIF calculation</w:t>
      </w:r>
    </w:p>
    <w:p w14:paraId="02EC3C8F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17. </w:t>
      </w:r>
      <w:r w:rsidRPr="002B12F9">
        <w:rPr>
          <w:rFonts w:ascii="Consolas" w:hAnsi="Consolas" w:cs="Courier New"/>
          <w:color w:val="000000"/>
          <w:sz w:val="14"/>
          <w:szCs w:val="14"/>
        </w:rPr>
        <w:t>library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pROC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2B12F9">
        <w:rPr>
          <w:rFonts w:ascii="Consolas" w:hAnsi="Consolas" w:cs="Courier New"/>
          <w:color w:val="880000"/>
          <w:sz w:val="14"/>
          <w:szCs w:val="14"/>
        </w:rPr>
        <w:t># For ROC curve analysis</w:t>
      </w:r>
    </w:p>
    <w:p w14:paraId="3BDBF0B9" w14:textId="77777777" w:rsidR="00D23AC8" w:rsidRPr="002B12F9" w:rsidRDefault="00D23AC8" w:rsidP="004F7E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4603263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18. </w:t>
      </w:r>
      <w:r w:rsidRPr="002B12F9">
        <w:rPr>
          <w:rFonts w:ascii="Consolas" w:hAnsi="Consolas" w:cs="Courier New"/>
          <w:color w:val="000000"/>
          <w:sz w:val="14"/>
          <w:szCs w:val="14"/>
        </w:rPr>
        <w:t> </w:t>
      </w:r>
    </w:p>
    <w:p w14:paraId="39CDB735" w14:textId="2F2C59BF" w:rsidR="00925D05" w:rsidRPr="00925D05" w:rsidRDefault="00925D05" w:rsidP="0099253B">
      <w:pPr>
        <w:pStyle w:val="ListBullet"/>
      </w:pPr>
      <w:r>
        <w:t xml:space="preserve">Step </w:t>
      </w:r>
      <w:r w:rsidR="00AC3FEC">
        <w:t>2</w:t>
      </w:r>
      <w:r>
        <w:t>:</w:t>
      </w:r>
    </w:p>
    <w:p w14:paraId="7756ACFA" w14:textId="6628C0F4" w:rsidR="00DF7A7D" w:rsidRDefault="00FC1B0B" w:rsidP="00CD2B00">
      <w:pPr>
        <w:pStyle w:val="NoSpacing"/>
      </w:pPr>
      <w:r>
        <w:t>Load and in</w:t>
      </w:r>
      <w:r w:rsidR="004E2B22">
        <w:t xml:space="preserve">spect the data – Here I loaded the dataset using </w:t>
      </w:r>
      <w:r w:rsidR="004E2B22" w:rsidRPr="004E2B22">
        <w:rPr>
          <w:i/>
          <w:iCs/>
        </w:rPr>
        <w:t>readr</w:t>
      </w:r>
      <w:r w:rsidR="008F22A5">
        <w:t xml:space="preserve">, </w:t>
      </w:r>
      <w:r w:rsidR="00C13C80">
        <w:t xml:space="preserve">and </w:t>
      </w:r>
      <w:r w:rsidR="00721A41">
        <w:t>re</w:t>
      </w:r>
      <w:r w:rsidR="00C13C80">
        <w:t>view</w:t>
      </w:r>
      <w:r w:rsidR="00721A41">
        <w:t>ed</w:t>
      </w:r>
      <w:r w:rsidR="00C13C80">
        <w:t xml:space="preserve"> the</w:t>
      </w:r>
      <w:r w:rsidR="00DF7A7D">
        <w:t xml:space="preserve"> structure </w:t>
      </w:r>
    </w:p>
    <w:p w14:paraId="02CCE880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1. </w:t>
      </w:r>
      <w:r w:rsidRPr="002B12F9">
        <w:rPr>
          <w:rFonts w:ascii="Consolas" w:hAnsi="Consolas" w:cs="Courier New"/>
          <w:color w:val="880000"/>
          <w:sz w:val="14"/>
          <w:szCs w:val="14"/>
        </w:rPr>
        <w:t># Load the dataset</w:t>
      </w:r>
    </w:p>
    <w:p w14:paraId="0A003824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2. 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2B12F9">
        <w:rPr>
          <w:rFonts w:ascii="Consolas" w:hAnsi="Consolas" w:cs="Courier New"/>
          <w:color w:val="666600"/>
          <w:sz w:val="14"/>
          <w:szCs w:val="14"/>
        </w:rPr>
        <w:t>&lt;-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2B12F9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8800"/>
          <w:sz w:val="14"/>
          <w:szCs w:val="14"/>
        </w:rPr>
        <w:t>'C:/Users/</w:t>
      </w:r>
      <w:proofErr w:type="spellStart"/>
      <w:r w:rsidRPr="002B12F9">
        <w:rPr>
          <w:rFonts w:ascii="Consolas" w:hAnsi="Consolas" w:cs="Courier New"/>
          <w:color w:val="008800"/>
          <w:sz w:val="14"/>
          <w:szCs w:val="14"/>
        </w:rPr>
        <w:t>kiara</w:t>
      </w:r>
      <w:proofErr w:type="spellEnd"/>
      <w:r w:rsidRPr="002B12F9">
        <w:rPr>
          <w:rFonts w:ascii="Consolas" w:hAnsi="Consolas" w:cs="Courier New"/>
          <w:color w:val="008800"/>
          <w:sz w:val="14"/>
          <w:szCs w:val="14"/>
        </w:rPr>
        <w:t>/OneDrive/WGU MSDA/D209/churn_clean.csv'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4576750D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3. </w:t>
      </w:r>
      <w:r w:rsidRPr="002B12F9">
        <w:rPr>
          <w:rFonts w:ascii="Consolas" w:hAnsi="Consolas" w:cs="Courier New"/>
          <w:color w:val="660066"/>
          <w:sz w:val="14"/>
          <w:szCs w:val="14"/>
        </w:rPr>
        <w:t>View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churn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6C75587D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4. </w:t>
      </w:r>
      <w:r w:rsidRPr="002B12F9">
        <w:rPr>
          <w:rFonts w:ascii="Consolas" w:hAnsi="Consolas" w:cs="Courier New"/>
          <w:color w:val="880000"/>
          <w:sz w:val="14"/>
          <w:szCs w:val="14"/>
        </w:rPr>
        <w:t># Inspect the data</w:t>
      </w:r>
    </w:p>
    <w:p w14:paraId="6CD0B017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5. </w:t>
      </w:r>
      <w:r w:rsidRPr="002B12F9">
        <w:rPr>
          <w:rFonts w:ascii="Consolas" w:hAnsi="Consolas" w:cs="Courier New"/>
          <w:color w:val="000000"/>
          <w:sz w:val="14"/>
          <w:szCs w:val="14"/>
        </w:rPr>
        <w:t>head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data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</w:p>
    <w:p w14:paraId="1D0045CA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6. </w:t>
      </w:r>
      <w:r w:rsidRPr="002B12F9">
        <w:rPr>
          <w:rFonts w:ascii="Consolas" w:hAnsi="Consolas" w:cs="Courier New"/>
          <w:color w:val="000000"/>
          <w:sz w:val="14"/>
          <w:szCs w:val="14"/>
        </w:rPr>
        <w:t>str</w:t>
      </w:r>
      <w:r w:rsidRPr="002B12F9">
        <w:rPr>
          <w:rFonts w:ascii="Consolas" w:hAnsi="Consolas" w:cs="Courier New"/>
          <w:color w:val="666600"/>
          <w:sz w:val="14"/>
          <w:szCs w:val="14"/>
        </w:rPr>
        <w:t>(</w:t>
      </w:r>
      <w:r w:rsidRPr="002B12F9">
        <w:rPr>
          <w:rFonts w:ascii="Consolas" w:hAnsi="Consolas" w:cs="Courier New"/>
          <w:color w:val="000000"/>
          <w:sz w:val="14"/>
          <w:szCs w:val="14"/>
        </w:rPr>
        <w:t>data</w:t>
      </w:r>
      <w:r w:rsidRPr="002B12F9">
        <w:rPr>
          <w:rFonts w:ascii="Consolas" w:hAnsi="Consolas" w:cs="Courier New"/>
          <w:color w:val="666600"/>
          <w:sz w:val="14"/>
          <w:szCs w:val="14"/>
        </w:rPr>
        <w:t>)</w:t>
      </w:r>
      <w:r w:rsidRPr="002B12F9">
        <w:rPr>
          <w:rFonts w:ascii="Consolas" w:hAnsi="Consolas" w:cs="Courier New"/>
          <w:color w:val="000000"/>
          <w:sz w:val="14"/>
          <w:szCs w:val="14"/>
        </w:rPr>
        <w:t xml:space="preserve"> </w:t>
      </w:r>
    </w:p>
    <w:p w14:paraId="2E820B5C" w14:textId="77777777" w:rsidR="00D14C17" w:rsidRPr="002B12F9" w:rsidRDefault="00D14C17" w:rsidP="00D14C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22097527"/>
        <w:rPr>
          <w:rFonts w:ascii="Consolas" w:hAnsi="Consolas" w:cs="Courier New"/>
          <w:sz w:val="14"/>
          <w:szCs w:val="14"/>
        </w:rPr>
      </w:pPr>
      <w:r w:rsidRPr="002B12F9">
        <w:rPr>
          <w:rFonts w:ascii="Consolas" w:hAnsi="Consolas" w:cs="Courier New"/>
          <w:sz w:val="14"/>
          <w:szCs w:val="14"/>
        </w:rPr>
        <w:t xml:space="preserve">7. </w:t>
      </w:r>
      <w:r w:rsidRPr="002B12F9">
        <w:rPr>
          <w:rFonts w:ascii="Consolas" w:hAnsi="Consolas" w:cs="Courier New"/>
          <w:color w:val="000000"/>
          <w:sz w:val="14"/>
          <w:szCs w:val="14"/>
        </w:rPr>
        <w:t> </w:t>
      </w:r>
    </w:p>
    <w:p w14:paraId="4E285AA4" w14:textId="542BFFB9" w:rsidR="00E76917" w:rsidRDefault="008006DB" w:rsidP="00D14C17">
      <w:pPr>
        <w:pStyle w:val="ListBullet"/>
      </w:pPr>
      <w:r w:rsidRPr="008006DB">
        <w:t>Step 3:</w:t>
      </w:r>
    </w:p>
    <w:p w14:paraId="23348176" w14:textId="49B01F5E" w:rsidR="004D469A" w:rsidRDefault="00525666" w:rsidP="00CD2B00">
      <w:pPr>
        <w:pStyle w:val="NoSpacing"/>
      </w:pPr>
      <w:r>
        <w:t>Check for and r</w:t>
      </w:r>
      <w:r w:rsidRPr="00525666">
        <w:t xml:space="preserve">emove </w:t>
      </w:r>
      <w:r>
        <w:t xml:space="preserve">any </w:t>
      </w:r>
      <w:r w:rsidRPr="00525666">
        <w:t>null values, missing data,</w:t>
      </w:r>
      <w:r>
        <w:t xml:space="preserve"> duplicates</w:t>
      </w:r>
      <w:r w:rsidR="007D1E25">
        <w:t>, and</w:t>
      </w:r>
      <w:r w:rsidRPr="00525666">
        <w:t xml:space="preserve"> outliers</w:t>
      </w:r>
    </w:p>
    <w:p w14:paraId="0F95A371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1. </w:t>
      </w:r>
      <w:r w:rsidRPr="00723E56">
        <w:rPr>
          <w:rFonts w:ascii="Consolas" w:hAnsi="Consolas" w:cs="Courier New"/>
          <w:color w:val="880000"/>
          <w:sz w:val="14"/>
          <w:szCs w:val="14"/>
        </w:rPr>
        <w:t># Inspect the data for missing, duplicated or outliers</w:t>
      </w:r>
    </w:p>
    <w:p w14:paraId="7AABEBA8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2. </w:t>
      </w:r>
      <w:r w:rsidRPr="00723E56">
        <w:rPr>
          <w:rFonts w:ascii="Consolas" w:hAnsi="Consolas" w:cs="Courier New"/>
          <w:color w:val="FF9900"/>
          <w:sz w:val="14"/>
          <w:szCs w:val="14"/>
        </w:rPr>
        <w:t>sum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FF9900"/>
          <w:sz w:val="14"/>
          <w:szCs w:val="14"/>
        </w:rPr>
        <w:t>is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FF9900"/>
          <w:sz w:val="14"/>
          <w:szCs w:val="14"/>
        </w:rPr>
        <w:t>na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))</w:t>
      </w:r>
    </w:p>
    <w:p w14:paraId="307C826B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3. </w:t>
      </w:r>
      <w:r w:rsidRPr="00723E56">
        <w:rPr>
          <w:rFonts w:ascii="Consolas" w:hAnsi="Consolas" w:cs="Courier New"/>
          <w:color w:val="FF9900"/>
          <w:sz w:val="14"/>
          <w:szCs w:val="14"/>
        </w:rPr>
        <w:t>sum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duplicated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))</w:t>
      </w:r>
    </w:p>
    <w:p w14:paraId="33A41C69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4. </w:t>
      </w:r>
      <w:r w:rsidRPr="00723E56">
        <w:rPr>
          <w:rFonts w:ascii="Consolas" w:hAnsi="Consolas" w:cs="Courier New"/>
          <w:color w:val="880000"/>
          <w:sz w:val="14"/>
          <w:szCs w:val="14"/>
        </w:rPr>
        <w:t># Function to identify and remove outliers using IQR method</w:t>
      </w:r>
    </w:p>
    <w:p w14:paraId="39E2C44F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5.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remove_outliers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function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{</w:t>
      </w:r>
    </w:p>
    <w:p w14:paraId="4B91CE36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6.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Q1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quantile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[[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666600"/>
          <w:sz w:val="14"/>
          <w:szCs w:val="14"/>
        </w:rPr>
        <w:t>]],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0.25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na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rm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B0F0"/>
          <w:sz w:val="14"/>
          <w:szCs w:val="14"/>
        </w:rPr>
        <w:t>TRUE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33A0BA58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7.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Q3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quantile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[[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666600"/>
          <w:sz w:val="14"/>
          <w:szCs w:val="14"/>
        </w:rPr>
        <w:t>]],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0.75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na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rm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B0F0"/>
          <w:sz w:val="14"/>
          <w:szCs w:val="14"/>
        </w:rPr>
        <w:t>TRUE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38199BCF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8.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IQR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Q3 </w:t>
      </w:r>
      <w:r w:rsidRPr="00723E56">
        <w:rPr>
          <w:rFonts w:ascii="Consolas" w:hAnsi="Consolas" w:cs="Courier New"/>
          <w:color w:val="666600"/>
          <w:sz w:val="14"/>
          <w:szCs w:val="14"/>
        </w:rPr>
        <w:t>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Q1</w:t>
      </w:r>
    </w:p>
    <w:p w14:paraId="497B25DF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9.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lower_bound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Q1 </w:t>
      </w:r>
      <w:r w:rsidRPr="00723E56">
        <w:rPr>
          <w:rFonts w:ascii="Consolas" w:hAnsi="Consolas" w:cs="Courier New"/>
          <w:color w:val="666600"/>
          <w:sz w:val="14"/>
          <w:szCs w:val="14"/>
        </w:rPr>
        <w:t>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1.5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*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IQR</w:t>
      </w:r>
    </w:p>
    <w:p w14:paraId="1468B567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10.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upper_bound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Q3 </w:t>
      </w:r>
      <w:r w:rsidRPr="00723E56">
        <w:rPr>
          <w:rFonts w:ascii="Consolas" w:hAnsi="Consolas" w:cs="Courier New"/>
          <w:color w:val="666600"/>
          <w:sz w:val="14"/>
          <w:szCs w:val="14"/>
        </w:rPr>
        <w:t>+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1.5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*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IQR</w:t>
      </w:r>
    </w:p>
    <w:p w14:paraId="1003FEA5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11.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[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[[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666600"/>
          <w:sz w:val="14"/>
          <w:szCs w:val="14"/>
        </w:rPr>
        <w:t>]]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&gt;=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lower_bound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&amp;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[[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666600"/>
          <w:sz w:val="14"/>
          <w:szCs w:val="14"/>
        </w:rPr>
        <w:t>]]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upper_bound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]</w:t>
      </w:r>
    </w:p>
    <w:p w14:paraId="044CCBB3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12.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723E56">
        <w:rPr>
          <w:rFonts w:ascii="Consolas" w:hAnsi="Consolas" w:cs="Courier New"/>
          <w:color w:val="000088"/>
          <w:sz w:val="14"/>
          <w:szCs w:val="14"/>
        </w:rPr>
        <w:t>return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df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112F37A5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13. </w:t>
      </w:r>
      <w:r w:rsidRPr="00723E56">
        <w:rPr>
          <w:rFonts w:ascii="Consolas" w:hAnsi="Consolas" w:cs="Courier New"/>
          <w:color w:val="666600"/>
          <w:sz w:val="14"/>
          <w:szCs w:val="14"/>
        </w:rPr>
        <w:t>}</w:t>
      </w:r>
    </w:p>
    <w:p w14:paraId="5B766F76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14.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699ED662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15. </w:t>
      </w:r>
      <w:r w:rsidRPr="00723E56">
        <w:rPr>
          <w:rFonts w:ascii="Consolas" w:hAnsi="Consolas" w:cs="Courier New"/>
          <w:color w:val="880000"/>
          <w:sz w:val="14"/>
          <w:szCs w:val="14"/>
        </w:rPr>
        <w:t># Apply the function to numeric variables</w:t>
      </w:r>
    </w:p>
    <w:p w14:paraId="0D93699C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16.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numeric_vars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8800"/>
          <w:sz w:val="14"/>
          <w:szCs w:val="14"/>
        </w:rPr>
        <w:t>'Children'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'Income'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'Tenure'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MonthlyCharge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Bandwidth_GB_Year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6B4750BF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17.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29F1AFBE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18. </w:t>
      </w:r>
      <w:r w:rsidRPr="00723E56">
        <w:rPr>
          <w:rFonts w:ascii="Consolas" w:hAnsi="Consolas" w:cs="Courier New"/>
          <w:color w:val="000088"/>
          <w:sz w:val="14"/>
          <w:szCs w:val="14"/>
        </w:rPr>
        <w:t>for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in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numeric_vars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{</w:t>
      </w:r>
    </w:p>
    <w:p w14:paraId="37EFC558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19.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remove_outliers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var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04729917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20. </w:t>
      </w:r>
      <w:r w:rsidRPr="00723E56">
        <w:rPr>
          <w:rFonts w:ascii="Consolas" w:hAnsi="Consolas" w:cs="Courier New"/>
          <w:color w:val="666600"/>
          <w:sz w:val="14"/>
          <w:szCs w:val="14"/>
        </w:rPr>
        <w:t>}</w:t>
      </w:r>
    </w:p>
    <w:p w14:paraId="3B67ABD9" w14:textId="77777777" w:rsidR="00121DEC" w:rsidRPr="00723E56" w:rsidRDefault="00121DEC" w:rsidP="00F13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529420554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21.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77953A96" w14:textId="6ABECAC4" w:rsidR="00733EB9" w:rsidRPr="00F3603D" w:rsidRDefault="00F3603D" w:rsidP="0099253B">
      <w:pPr>
        <w:pStyle w:val="ListBullet"/>
      </w:pPr>
      <w:r>
        <w:t>Step 4:</w:t>
      </w:r>
    </w:p>
    <w:p w14:paraId="0A623513" w14:textId="2221E7EF" w:rsidR="005F1188" w:rsidRDefault="00EA1C42" w:rsidP="00CD2B00">
      <w:pPr>
        <w:pStyle w:val="NoSpacing"/>
      </w:pPr>
      <w:r>
        <w:t xml:space="preserve">Preform </w:t>
      </w:r>
      <w:r w:rsidR="00EA27DA">
        <w:t>Label</w:t>
      </w:r>
      <w:r>
        <w:t xml:space="preserve"> Encoding </w:t>
      </w:r>
      <w:r w:rsidR="00EA27DA">
        <w:t>on Yes/No Variables</w:t>
      </w:r>
      <w:r w:rsidR="00102484">
        <w:t xml:space="preserve"> </w:t>
      </w:r>
      <w:r w:rsidR="0003705D">
        <w:t xml:space="preserve">and One Hot on </w:t>
      </w:r>
      <w:r w:rsidR="000D675A">
        <w:t>Variables with 3 or more options</w:t>
      </w:r>
    </w:p>
    <w:p w14:paraId="501392B5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1. </w:t>
      </w:r>
      <w:r w:rsidRPr="00723E56">
        <w:rPr>
          <w:rFonts w:ascii="Consolas" w:hAnsi="Consolas" w:cs="Courier New"/>
          <w:color w:val="880000"/>
          <w:sz w:val="14"/>
          <w:szCs w:val="14"/>
        </w:rPr>
        <w:t># Apply label encoding to other categorical variables</w:t>
      </w:r>
    </w:p>
    <w:p w14:paraId="19F01AD3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2.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%&gt;%</w:t>
      </w:r>
    </w:p>
    <w:p w14:paraId="2B41C7CD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3.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mutate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</w:p>
    <w:p w14:paraId="159AD153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4.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723E56">
        <w:rPr>
          <w:rFonts w:ascii="Consolas" w:hAnsi="Consolas" w:cs="Courier New"/>
          <w:color w:val="660066"/>
          <w:sz w:val="14"/>
          <w:szCs w:val="14"/>
        </w:rPr>
        <w:t>Churn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660066"/>
          <w:sz w:val="14"/>
          <w:szCs w:val="14"/>
        </w:rPr>
        <w:t>Churn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6F5D2C6D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5.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723E56">
        <w:rPr>
          <w:rFonts w:ascii="Consolas" w:hAnsi="Consolas" w:cs="Courier New"/>
          <w:color w:val="660066"/>
          <w:sz w:val="14"/>
          <w:szCs w:val="14"/>
        </w:rPr>
        <w:t>Phone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660066"/>
          <w:sz w:val="14"/>
          <w:szCs w:val="14"/>
        </w:rPr>
        <w:t>Phone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647E322E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6.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r w:rsidRPr="00723E56">
        <w:rPr>
          <w:rFonts w:ascii="Consolas" w:hAnsi="Consolas" w:cs="Courier New"/>
          <w:color w:val="660066"/>
          <w:sz w:val="14"/>
          <w:szCs w:val="14"/>
        </w:rPr>
        <w:t>Multiple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660066"/>
          <w:sz w:val="14"/>
          <w:szCs w:val="14"/>
        </w:rPr>
        <w:t>Multiple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5857EDCB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7.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PaperlessBilling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PaperlessBilling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404A71D8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8.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OnlineSecurity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OnlineSecurity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02FE30EE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9.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OnlineBackup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OnlineBackup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6CA7DC8C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10.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DeviceProtection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DeviceProtection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7EC4C8A4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11.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TechSupport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TechSupport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5E522DFE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12.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StreamingTV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StreamingTV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),</w:t>
      </w:r>
    </w:p>
    <w:p w14:paraId="11BB5134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13.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StreamingMovies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StreamingMovies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"Yes"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0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5A26E8E4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14.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21C16B17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15. </w:t>
      </w:r>
      <w:r w:rsidRPr="00723E56">
        <w:rPr>
          <w:rFonts w:ascii="Consolas" w:hAnsi="Consolas" w:cs="Courier New"/>
          <w:color w:val="880000"/>
          <w:sz w:val="14"/>
          <w:szCs w:val="14"/>
        </w:rPr>
        <w:t># One Hot Encode</w:t>
      </w:r>
    </w:p>
    <w:p w14:paraId="1436194A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16.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internet_dummies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model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000000"/>
          <w:sz w:val="14"/>
          <w:szCs w:val="14"/>
        </w:rPr>
        <w:t>matrix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~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InternetService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data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7A74EDBE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17.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cbind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internet_dummies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72D18543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18.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%&gt;%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select</w:t>
      </w:r>
      <w:r w:rsidRPr="00723E56">
        <w:rPr>
          <w:rFonts w:ascii="Consolas" w:hAnsi="Consolas" w:cs="Courier New"/>
          <w:color w:val="666600"/>
          <w:sz w:val="14"/>
          <w:szCs w:val="14"/>
        </w:rPr>
        <w:t>(-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InternetService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6AF24343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19.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6B0B5F24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lastRenderedPageBreak/>
        <w:t xml:space="preserve">20.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gender_dummies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model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000000"/>
          <w:sz w:val="14"/>
          <w:szCs w:val="14"/>
        </w:rPr>
        <w:t>matrix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~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0066"/>
          <w:sz w:val="14"/>
          <w:szCs w:val="14"/>
        </w:rPr>
        <w:t>Gender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data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2E4DE762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21.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cbind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gender_dummies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7DB26574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22.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%&gt;%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select</w:t>
      </w:r>
      <w:r w:rsidRPr="00723E56">
        <w:rPr>
          <w:rFonts w:ascii="Consolas" w:hAnsi="Consolas" w:cs="Courier New"/>
          <w:color w:val="666600"/>
          <w:sz w:val="14"/>
          <w:szCs w:val="14"/>
        </w:rPr>
        <w:t>(-</w:t>
      </w:r>
      <w:r w:rsidRPr="00723E56">
        <w:rPr>
          <w:rFonts w:ascii="Consolas" w:hAnsi="Consolas" w:cs="Courier New"/>
          <w:color w:val="660066"/>
          <w:sz w:val="14"/>
          <w:szCs w:val="14"/>
        </w:rPr>
        <w:t>Gender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3FEAFE97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23.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3535AC9D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24.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marital_dummies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model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000000"/>
          <w:sz w:val="14"/>
          <w:szCs w:val="14"/>
        </w:rPr>
        <w:t>matrix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~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0066"/>
          <w:sz w:val="14"/>
          <w:szCs w:val="14"/>
        </w:rPr>
        <w:t>Marital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data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672BE0FE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25.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cbind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marital_dummies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196367F0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26.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%&gt;%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select</w:t>
      </w:r>
      <w:r w:rsidRPr="00723E56">
        <w:rPr>
          <w:rFonts w:ascii="Consolas" w:hAnsi="Consolas" w:cs="Courier New"/>
          <w:color w:val="666600"/>
          <w:sz w:val="14"/>
          <w:szCs w:val="14"/>
        </w:rPr>
        <w:t>(-</w:t>
      </w:r>
      <w:r w:rsidRPr="00723E56">
        <w:rPr>
          <w:rFonts w:ascii="Consolas" w:hAnsi="Consolas" w:cs="Courier New"/>
          <w:color w:val="660066"/>
          <w:sz w:val="14"/>
          <w:szCs w:val="14"/>
        </w:rPr>
        <w:t>Marital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159718BD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27.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609CC720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28.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contract_dummies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model</w:t>
      </w:r>
      <w:r w:rsidRPr="00723E56">
        <w:rPr>
          <w:rFonts w:ascii="Consolas" w:hAnsi="Consolas" w:cs="Courier New"/>
          <w:color w:val="666600"/>
          <w:sz w:val="14"/>
          <w:szCs w:val="14"/>
        </w:rPr>
        <w:t>.</w:t>
      </w:r>
      <w:r w:rsidRPr="00723E56">
        <w:rPr>
          <w:rFonts w:ascii="Consolas" w:hAnsi="Consolas" w:cs="Courier New"/>
          <w:color w:val="000000"/>
          <w:sz w:val="14"/>
          <w:szCs w:val="14"/>
        </w:rPr>
        <w:t>matrix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~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0066"/>
          <w:sz w:val="14"/>
          <w:szCs w:val="14"/>
        </w:rPr>
        <w:t>Contract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6666"/>
          <w:sz w:val="14"/>
          <w:szCs w:val="14"/>
        </w:rPr>
        <w:t>1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data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799006DD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29.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cbind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  <w:r w:rsidRPr="00723E56">
        <w:rPr>
          <w:rFonts w:ascii="Consolas" w:hAnsi="Consolas" w:cs="Courier New"/>
          <w:color w:val="000000"/>
          <w:sz w:val="14"/>
          <w:szCs w:val="14"/>
        </w:rPr>
        <w:t>churn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723E56">
        <w:rPr>
          <w:rFonts w:ascii="Consolas" w:hAnsi="Consolas" w:cs="Courier New"/>
          <w:color w:val="000000"/>
          <w:sz w:val="14"/>
          <w:szCs w:val="14"/>
        </w:rPr>
        <w:t>contract_dummies</w:t>
      </w:r>
      <w:proofErr w:type="spellEnd"/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2564503C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30.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%&gt;%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0088"/>
          <w:sz w:val="14"/>
          <w:szCs w:val="14"/>
        </w:rPr>
        <w:t>select</w:t>
      </w:r>
      <w:r w:rsidRPr="00723E56">
        <w:rPr>
          <w:rFonts w:ascii="Consolas" w:hAnsi="Consolas" w:cs="Courier New"/>
          <w:color w:val="666600"/>
          <w:sz w:val="14"/>
          <w:szCs w:val="14"/>
        </w:rPr>
        <w:t>(-</w:t>
      </w:r>
      <w:r w:rsidRPr="00723E56">
        <w:rPr>
          <w:rFonts w:ascii="Consolas" w:hAnsi="Consolas" w:cs="Courier New"/>
          <w:color w:val="660066"/>
          <w:sz w:val="14"/>
          <w:szCs w:val="14"/>
        </w:rPr>
        <w:t>Contract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1466E2B2" w14:textId="77777777" w:rsidR="00684D46" w:rsidRPr="00723E56" w:rsidRDefault="00684D46" w:rsidP="00684D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57757338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31.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5EFD91AD" w14:textId="090E637A" w:rsidR="003157BF" w:rsidRPr="00521E94" w:rsidRDefault="00521E94" w:rsidP="0099253B">
      <w:pPr>
        <w:pStyle w:val="ListBullet"/>
      </w:pPr>
      <w:r>
        <w:t>Step 5:</w:t>
      </w:r>
    </w:p>
    <w:p w14:paraId="24932A7E" w14:textId="62F573A6" w:rsidR="00521E94" w:rsidRDefault="00521E94" w:rsidP="00CD2B00">
      <w:pPr>
        <w:pStyle w:val="NoSpacing"/>
      </w:pPr>
      <w:r>
        <w:t>Rename the dummy columns</w:t>
      </w:r>
    </w:p>
    <w:p w14:paraId="152E310B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1. </w:t>
      </w:r>
      <w:r w:rsidRPr="00723E56">
        <w:rPr>
          <w:rFonts w:ascii="Consolas" w:hAnsi="Consolas" w:cs="Courier New"/>
          <w:color w:val="880000"/>
          <w:sz w:val="14"/>
          <w:szCs w:val="14"/>
        </w:rPr>
        <w:t># Rename the column for better coding</w:t>
      </w:r>
    </w:p>
    <w:p w14:paraId="281C2A12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2.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&lt;-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723E56">
        <w:rPr>
          <w:rFonts w:ascii="Consolas" w:hAnsi="Consolas" w:cs="Courier New"/>
          <w:color w:val="666600"/>
          <w:sz w:val="14"/>
          <w:szCs w:val="14"/>
        </w:rPr>
        <w:t>%&gt;%</w:t>
      </w:r>
    </w:p>
    <w:p w14:paraId="5B86BB6B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3.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rename</w:t>
      </w:r>
      <w:r w:rsidRPr="00723E56">
        <w:rPr>
          <w:rFonts w:ascii="Consolas" w:hAnsi="Consolas" w:cs="Courier New"/>
          <w:color w:val="666600"/>
          <w:sz w:val="14"/>
          <w:szCs w:val="14"/>
        </w:rPr>
        <w:t>(</w:t>
      </w:r>
    </w:p>
    <w:p w14:paraId="5AD0F1A1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4.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InternetService_None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`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InternetServiceNone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`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1CD28DB3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5.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InternetService_Fiber_Optic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`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InternetServiceFiber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 xml:space="preserve"> Optic`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5492C832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6.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InternetService_DSL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`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InternetServiceDSL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`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1E16FA89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7.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Contract_Monthly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ContractMonth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-to-month'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72962179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8.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Contract_One_Year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ContractOne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 xml:space="preserve"> year'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048F18A5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 9.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Contract_Two_Year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ContractTwo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 xml:space="preserve"> Year'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00B124D2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10.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Gender_Female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GenderFemale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26DE4C94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11.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Gender_Male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GenderMale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392C9DC3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12.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Gender_Nonbinary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GenderNonbinary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7FAD1891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13.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Marital_Divorced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MaritalDivorced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2E946937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14.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Marital_Married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MaritalMarried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0E95243F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15.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Marital_Never_Married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MaritalNever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 xml:space="preserve"> Married'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0A9C4062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16.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Marital_Separated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MaritalSeparated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r w:rsidRPr="00723E56">
        <w:rPr>
          <w:rFonts w:ascii="Consolas" w:hAnsi="Consolas" w:cs="Courier New"/>
          <w:color w:val="666600"/>
          <w:sz w:val="14"/>
          <w:szCs w:val="14"/>
        </w:rPr>
        <w:t>,</w:t>
      </w:r>
    </w:p>
    <w:p w14:paraId="275EAB9F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17.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723E56">
        <w:rPr>
          <w:rFonts w:ascii="Consolas" w:hAnsi="Consolas" w:cs="Courier New"/>
          <w:color w:val="660066"/>
          <w:sz w:val="14"/>
          <w:szCs w:val="14"/>
        </w:rPr>
        <w:t>Marital_Widowed</w:t>
      </w:r>
      <w:proofErr w:type="spellEnd"/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666600"/>
          <w:sz w:val="14"/>
          <w:szCs w:val="14"/>
        </w:rPr>
        <w:t>=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723E56">
        <w:rPr>
          <w:rFonts w:ascii="Consolas" w:hAnsi="Consolas" w:cs="Courier New"/>
          <w:color w:val="008800"/>
          <w:sz w:val="14"/>
          <w:szCs w:val="14"/>
        </w:rPr>
        <w:t>MaritalWidowed</w:t>
      </w:r>
      <w:proofErr w:type="spellEnd"/>
      <w:r w:rsidRPr="00723E56">
        <w:rPr>
          <w:rFonts w:ascii="Consolas" w:hAnsi="Consolas" w:cs="Courier New"/>
          <w:color w:val="008800"/>
          <w:sz w:val="14"/>
          <w:szCs w:val="14"/>
        </w:rPr>
        <w:t>'</w:t>
      </w:r>
    </w:p>
    <w:p w14:paraId="75EAB931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18. </w:t>
      </w:r>
      <w:r w:rsidRPr="00723E56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723E56">
        <w:rPr>
          <w:rFonts w:ascii="Consolas" w:hAnsi="Consolas" w:cs="Courier New"/>
          <w:color w:val="666600"/>
          <w:sz w:val="14"/>
          <w:szCs w:val="14"/>
        </w:rPr>
        <w:t>)</w:t>
      </w:r>
    </w:p>
    <w:p w14:paraId="48CF831D" w14:textId="77777777" w:rsidR="00E638C6" w:rsidRPr="00723E56" w:rsidRDefault="00E638C6" w:rsidP="009978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619798670"/>
        <w:rPr>
          <w:rFonts w:ascii="Consolas" w:hAnsi="Consolas" w:cs="Courier New"/>
          <w:sz w:val="14"/>
          <w:szCs w:val="14"/>
        </w:rPr>
      </w:pPr>
      <w:r w:rsidRPr="00723E56">
        <w:rPr>
          <w:rFonts w:ascii="Consolas" w:hAnsi="Consolas" w:cs="Courier New"/>
          <w:sz w:val="14"/>
          <w:szCs w:val="14"/>
        </w:rPr>
        <w:t xml:space="preserve">19. </w:t>
      </w:r>
      <w:r w:rsidRPr="00723E56">
        <w:rPr>
          <w:rFonts w:ascii="Consolas" w:hAnsi="Consolas" w:cs="Courier New"/>
          <w:color w:val="000000"/>
          <w:sz w:val="14"/>
          <w:szCs w:val="14"/>
        </w:rPr>
        <w:t> </w:t>
      </w:r>
    </w:p>
    <w:p w14:paraId="49122251" w14:textId="0783CB82" w:rsidR="00521E94" w:rsidRPr="00122E93" w:rsidRDefault="00122E93" w:rsidP="0099253B">
      <w:pPr>
        <w:pStyle w:val="ListBullet"/>
      </w:pPr>
      <w:r>
        <w:t>Step 6:</w:t>
      </w:r>
    </w:p>
    <w:p w14:paraId="3CA95605" w14:textId="66CCABFF" w:rsidR="000E7E37" w:rsidRDefault="00122E93" w:rsidP="00CD2B00">
      <w:pPr>
        <w:pStyle w:val="NoSpacing"/>
      </w:pPr>
      <w:r>
        <w:t xml:space="preserve">Select variables for </w:t>
      </w:r>
      <w:r w:rsidR="006260CB">
        <w:t xml:space="preserve">model dataset </w:t>
      </w:r>
      <w:r w:rsidR="000E7E37">
        <w:t>by creating a subset</w:t>
      </w:r>
    </w:p>
    <w:p w14:paraId="0B776B9B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1. </w:t>
      </w:r>
      <w:r w:rsidRPr="00FB3122">
        <w:rPr>
          <w:rFonts w:ascii="Consolas" w:hAnsi="Consolas" w:cs="Courier New"/>
          <w:color w:val="880000"/>
          <w:sz w:val="14"/>
          <w:szCs w:val="14"/>
        </w:rPr>
        <w:t># Subset of the Dataset with the variables for my initial model -1 dummy variable</w:t>
      </w:r>
    </w:p>
    <w:p w14:paraId="7F67CAFC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2. </w:t>
      </w:r>
      <w:proofErr w:type="spellStart"/>
      <w:r w:rsidRPr="00FB3122">
        <w:rPr>
          <w:rFonts w:ascii="Consolas" w:hAnsi="Consolas" w:cs="Courier New"/>
          <w:color w:val="000000"/>
          <w:sz w:val="14"/>
          <w:szCs w:val="14"/>
        </w:rPr>
        <w:t>variables_used</w:t>
      </w:r>
      <w:proofErr w:type="spellEnd"/>
      <w:r w:rsidRPr="00FB3122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B3122">
        <w:rPr>
          <w:rFonts w:ascii="Consolas" w:hAnsi="Consolas" w:cs="Courier New"/>
          <w:color w:val="666600"/>
          <w:sz w:val="14"/>
          <w:szCs w:val="14"/>
        </w:rPr>
        <w:t>&lt;-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B3122">
        <w:rPr>
          <w:rFonts w:ascii="Consolas" w:hAnsi="Consolas" w:cs="Courier New"/>
          <w:color w:val="666600"/>
          <w:sz w:val="14"/>
          <w:szCs w:val="14"/>
        </w:rPr>
        <w:t>(</w:t>
      </w:r>
    </w:p>
    <w:p w14:paraId="4BE30FCB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3.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"Churn"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60E1CE76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4.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"Children"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51BA7E66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5.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"Income"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7A9000B8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6.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017881BE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7.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071602E9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8.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"Phone"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727A508D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 9.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"Multiple"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5971277F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10.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OnlineSecurity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65051584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11.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OnlineBackup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0F1755C1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12.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DeviceProtection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0D4176B4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13.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TechSupport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2373839A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14.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StreamingTV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218C64DE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15.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StreamingMovies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22065BC9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16.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PaperlessBilling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68FBFE44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17.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"Tenure"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26566526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18.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MonthlyCharge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5B73329A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19.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Bandwidth_GB_Year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6D6928F1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20.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InternetService_DSL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76548E13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21.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InternetService_Fiber_Optic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24DB57BB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22.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Gender_Female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0DC158E9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23.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Gender_Male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4D7C8A0E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24.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Marital_Divorced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3DC929C1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25.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Marital_Married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6953B5D1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26.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Marital_Never_Married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4B72F18F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27.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Marital_Separated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13A9E49A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28.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Contract_Monthly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r w:rsidRPr="00FB3122">
        <w:rPr>
          <w:rFonts w:ascii="Consolas" w:hAnsi="Consolas" w:cs="Courier New"/>
          <w:color w:val="666600"/>
          <w:sz w:val="14"/>
          <w:szCs w:val="14"/>
        </w:rPr>
        <w:t>,</w:t>
      </w:r>
    </w:p>
    <w:p w14:paraId="77B39FC4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29.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B3122">
        <w:rPr>
          <w:rFonts w:ascii="Consolas" w:hAnsi="Consolas" w:cs="Courier New"/>
          <w:color w:val="008800"/>
          <w:sz w:val="14"/>
          <w:szCs w:val="14"/>
        </w:rPr>
        <w:t>Contract_One_Year</w:t>
      </w:r>
      <w:proofErr w:type="spellEnd"/>
      <w:r w:rsidRPr="00FB3122">
        <w:rPr>
          <w:rFonts w:ascii="Consolas" w:hAnsi="Consolas" w:cs="Courier New"/>
          <w:color w:val="008800"/>
          <w:sz w:val="14"/>
          <w:szCs w:val="14"/>
        </w:rPr>
        <w:t>"</w:t>
      </w:r>
    </w:p>
    <w:p w14:paraId="41050868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30. </w:t>
      </w:r>
      <w:r w:rsidRPr="00FB3122">
        <w:rPr>
          <w:rFonts w:ascii="Consolas" w:hAnsi="Consolas" w:cs="Courier New"/>
          <w:color w:val="666600"/>
          <w:sz w:val="14"/>
          <w:szCs w:val="14"/>
        </w:rPr>
        <w:t>)</w:t>
      </w:r>
    </w:p>
    <w:p w14:paraId="79204E53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31. 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task_1 </w:t>
      </w:r>
      <w:r w:rsidRPr="00FB3122">
        <w:rPr>
          <w:rFonts w:ascii="Consolas" w:hAnsi="Consolas" w:cs="Courier New"/>
          <w:color w:val="666600"/>
          <w:sz w:val="14"/>
          <w:szCs w:val="14"/>
        </w:rPr>
        <w:t>&lt;-</w:t>
      </w:r>
      <w:r w:rsidRPr="00FB3122">
        <w:rPr>
          <w:rFonts w:ascii="Consolas" w:hAnsi="Consolas" w:cs="Courier New"/>
          <w:color w:val="000000"/>
          <w:sz w:val="14"/>
          <w:szCs w:val="14"/>
        </w:rPr>
        <w:t xml:space="preserve"> churn</w:t>
      </w:r>
      <w:r w:rsidRPr="00FB3122">
        <w:rPr>
          <w:rFonts w:ascii="Consolas" w:hAnsi="Consolas" w:cs="Courier New"/>
          <w:color w:val="666600"/>
          <w:sz w:val="14"/>
          <w:szCs w:val="14"/>
        </w:rPr>
        <w:t>[</w:t>
      </w:r>
      <w:proofErr w:type="spellStart"/>
      <w:r w:rsidRPr="00FB3122">
        <w:rPr>
          <w:rFonts w:ascii="Consolas" w:hAnsi="Consolas" w:cs="Courier New"/>
          <w:color w:val="000000"/>
          <w:sz w:val="14"/>
          <w:szCs w:val="14"/>
        </w:rPr>
        <w:t>variables_used</w:t>
      </w:r>
      <w:proofErr w:type="spellEnd"/>
      <w:r w:rsidRPr="00FB3122">
        <w:rPr>
          <w:rFonts w:ascii="Consolas" w:hAnsi="Consolas" w:cs="Courier New"/>
          <w:color w:val="666600"/>
          <w:sz w:val="14"/>
          <w:szCs w:val="14"/>
        </w:rPr>
        <w:t>]</w:t>
      </w:r>
    </w:p>
    <w:p w14:paraId="6769D078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32. </w:t>
      </w:r>
      <w:r w:rsidRPr="00FB3122">
        <w:rPr>
          <w:rFonts w:ascii="Consolas" w:hAnsi="Consolas" w:cs="Courier New"/>
          <w:color w:val="660066"/>
          <w:sz w:val="14"/>
          <w:szCs w:val="14"/>
        </w:rPr>
        <w:t>View</w:t>
      </w:r>
      <w:r w:rsidRPr="00FB3122">
        <w:rPr>
          <w:rFonts w:ascii="Consolas" w:hAnsi="Consolas" w:cs="Courier New"/>
          <w:color w:val="666600"/>
          <w:sz w:val="14"/>
          <w:szCs w:val="14"/>
        </w:rPr>
        <w:t>(</w:t>
      </w:r>
      <w:r w:rsidRPr="00FB3122">
        <w:rPr>
          <w:rFonts w:ascii="Consolas" w:hAnsi="Consolas" w:cs="Courier New"/>
          <w:color w:val="000000"/>
          <w:sz w:val="14"/>
          <w:szCs w:val="14"/>
        </w:rPr>
        <w:t>task_1</w:t>
      </w:r>
      <w:r w:rsidRPr="00FB3122">
        <w:rPr>
          <w:rFonts w:ascii="Consolas" w:hAnsi="Consolas" w:cs="Courier New"/>
          <w:color w:val="666600"/>
          <w:sz w:val="14"/>
          <w:szCs w:val="14"/>
        </w:rPr>
        <w:t>)</w:t>
      </w:r>
    </w:p>
    <w:p w14:paraId="616F716B" w14:textId="77777777" w:rsidR="000538AD" w:rsidRPr="00FB3122" w:rsidRDefault="000538AD" w:rsidP="000538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38780512"/>
        <w:rPr>
          <w:rFonts w:ascii="Consolas" w:hAnsi="Consolas" w:cs="Courier New"/>
          <w:sz w:val="14"/>
          <w:szCs w:val="14"/>
        </w:rPr>
      </w:pPr>
      <w:r w:rsidRPr="00FB3122">
        <w:rPr>
          <w:rFonts w:ascii="Consolas" w:hAnsi="Consolas" w:cs="Courier New"/>
          <w:sz w:val="14"/>
          <w:szCs w:val="14"/>
        </w:rPr>
        <w:t xml:space="preserve">33. </w:t>
      </w:r>
      <w:r w:rsidRPr="00FB3122">
        <w:rPr>
          <w:rFonts w:ascii="Consolas" w:hAnsi="Consolas" w:cs="Courier New"/>
          <w:color w:val="000000"/>
          <w:sz w:val="14"/>
          <w:szCs w:val="14"/>
        </w:rPr>
        <w:t> </w:t>
      </w:r>
    </w:p>
    <w:p w14:paraId="5348178E" w14:textId="77A7D140" w:rsidR="00BB7EF8" w:rsidRPr="00A05DC4" w:rsidRDefault="00A05DC4" w:rsidP="0099253B">
      <w:pPr>
        <w:pStyle w:val="ListBullet"/>
      </w:pPr>
      <w:r>
        <w:t>Step 7:</w:t>
      </w:r>
    </w:p>
    <w:p w14:paraId="7368059A" w14:textId="33D0DC38" w:rsidR="005C3AF8" w:rsidRDefault="00156D8C" w:rsidP="00CD2B00">
      <w:pPr>
        <w:pStyle w:val="NoSpacing"/>
      </w:pPr>
      <w:r>
        <w:t xml:space="preserve">Naïve Bayes </w:t>
      </w:r>
      <w:r w:rsidR="00FD5C2D">
        <w:t>assumes all features are independent from one another</w:t>
      </w:r>
      <w:r w:rsidR="007907DF">
        <w:t xml:space="preserve">, but checking for correlation can </w:t>
      </w:r>
      <w:r w:rsidR="00F0478A">
        <w:t xml:space="preserve">help </w:t>
      </w:r>
      <w:r w:rsidR="00062C94">
        <w:t>the stability of the mode</w:t>
      </w:r>
      <w:r w:rsidR="005C3AF8">
        <w:t>l. Here I am checking for correlation</w:t>
      </w:r>
      <w:r w:rsidR="00A63FBB">
        <w:t>:</w:t>
      </w:r>
    </w:p>
    <w:p w14:paraId="23EC555C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1.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ini_mod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&lt;-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glm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</w:p>
    <w:p w14:paraId="3C936F48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2.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773FD">
        <w:rPr>
          <w:rFonts w:ascii="Consolas" w:hAnsi="Consolas" w:cs="Courier New"/>
          <w:color w:val="660066"/>
          <w:sz w:val="14"/>
          <w:szCs w:val="14"/>
        </w:rPr>
        <w:t>Churn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~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.,</w:t>
      </w:r>
    </w:p>
    <w:p w14:paraId="7F20F438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3.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family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008800"/>
          <w:sz w:val="14"/>
          <w:szCs w:val="14"/>
        </w:rPr>
        <w:t>"binomial"</w:t>
      </w:r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2E460B18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4.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data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task_1</w:t>
      </w:r>
    </w:p>
    <w:p w14:paraId="50247035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5. 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20F18EF3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6. </w:t>
      </w:r>
      <w:r w:rsidRPr="00F773FD">
        <w:rPr>
          <w:rFonts w:ascii="Consolas" w:hAnsi="Consolas" w:cs="Courier New"/>
          <w:color w:val="000088"/>
          <w:sz w:val="14"/>
          <w:szCs w:val="14"/>
        </w:rPr>
        <w:t>print</w:t>
      </w:r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ini_mod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6E05D71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7.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vif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ini_mod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711A87B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lastRenderedPageBreak/>
        <w:t xml:space="preserve"> 8. </w:t>
      </w:r>
      <w:r w:rsidRPr="00F773FD">
        <w:rPr>
          <w:rFonts w:ascii="Consolas" w:hAnsi="Consolas" w:cs="Courier New"/>
          <w:color w:val="000000"/>
          <w:sz w:val="14"/>
          <w:szCs w:val="14"/>
        </w:rPr>
        <w:t> </w:t>
      </w:r>
    </w:p>
    <w:p w14:paraId="21D668F4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 9.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ini_mod2 </w:t>
      </w:r>
      <w:r w:rsidRPr="00F773FD">
        <w:rPr>
          <w:rFonts w:ascii="Consolas" w:hAnsi="Consolas" w:cs="Courier New"/>
          <w:color w:val="666600"/>
          <w:sz w:val="14"/>
          <w:szCs w:val="14"/>
        </w:rPr>
        <w:t>&lt;-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glm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</w:p>
    <w:p w14:paraId="398525E4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10.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773FD">
        <w:rPr>
          <w:rFonts w:ascii="Consolas" w:hAnsi="Consolas" w:cs="Courier New"/>
          <w:color w:val="660066"/>
          <w:sz w:val="14"/>
          <w:szCs w:val="14"/>
        </w:rPr>
        <w:t>Churn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~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Children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Income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Phone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Multiple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440B8015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11.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OnlineSecurity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OnlineBackup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DeviceProtection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TechSupport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StreamingTV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StreamingMovies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083D80D2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12.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PaperlessBilling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Tenure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MonthlyCharge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InternetService_DSL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InternetService_Fiber_Optic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3A83ADF0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13.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Gender_Female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Gender_Male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Marital_Divorced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Marital_Married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Marital_Never_Married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</w:p>
    <w:p w14:paraId="68B4AC1F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14.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Marital_Separated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Contract_Monthly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Contract_One_Year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763C1C97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15.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family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008800"/>
          <w:sz w:val="14"/>
          <w:szCs w:val="14"/>
        </w:rPr>
        <w:t>"binomial"</w:t>
      </w:r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7B21CC4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16.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data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task_1</w:t>
      </w:r>
    </w:p>
    <w:p w14:paraId="5AA7CB7D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17. 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72365DB0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18. </w:t>
      </w:r>
      <w:r w:rsidRPr="00F773FD">
        <w:rPr>
          <w:rFonts w:ascii="Consolas" w:hAnsi="Consolas" w:cs="Courier New"/>
          <w:color w:val="000088"/>
          <w:sz w:val="14"/>
          <w:szCs w:val="14"/>
        </w:rPr>
        <w:t>print</w:t>
      </w:r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r w:rsidRPr="00F773FD">
        <w:rPr>
          <w:rFonts w:ascii="Consolas" w:hAnsi="Consolas" w:cs="Courier New"/>
          <w:color w:val="000000"/>
          <w:sz w:val="14"/>
          <w:szCs w:val="14"/>
        </w:rPr>
        <w:t>ini_mod2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2AB51CA1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19.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vif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r w:rsidRPr="00F773FD">
        <w:rPr>
          <w:rFonts w:ascii="Consolas" w:hAnsi="Consolas" w:cs="Courier New"/>
          <w:color w:val="000000"/>
          <w:sz w:val="14"/>
          <w:szCs w:val="14"/>
        </w:rPr>
        <w:t>ini_mod2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0118115A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20. </w:t>
      </w:r>
      <w:r w:rsidRPr="00F773FD">
        <w:rPr>
          <w:rFonts w:ascii="Consolas" w:hAnsi="Consolas" w:cs="Courier New"/>
          <w:color w:val="000000"/>
          <w:sz w:val="14"/>
          <w:szCs w:val="14"/>
        </w:rPr>
        <w:t> </w:t>
      </w:r>
    </w:p>
    <w:p w14:paraId="135E5A67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21.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ini_mod3 </w:t>
      </w:r>
      <w:r w:rsidRPr="00F773FD">
        <w:rPr>
          <w:rFonts w:ascii="Consolas" w:hAnsi="Consolas" w:cs="Courier New"/>
          <w:color w:val="666600"/>
          <w:sz w:val="14"/>
          <w:szCs w:val="14"/>
        </w:rPr>
        <w:t>&lt;-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glm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</w:p>
    <w:p w14:paraId="25BED772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22.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773FD">
        <w:rPr>
          <w:rFonts w:ascii="Consolas" w:hAnsi="Consolas" w:cs="Courier New"/>
          <w:color w:val="660066"/>
          <w:sz w:val="14"/>
          <w:szCs w:val="14"/>
        </w:rPr>
        <w:t>Churn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~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Children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Income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Phone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Multiple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255BEDF8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23.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OnlineSecurity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OnlineBackup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DeviceProtection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TechSupport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StreamingTV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StreamingMovies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52C5121B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24.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PaperlessBilling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Tenure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InternetService_DSL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InternetService_Fiber_Optic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6D54712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25.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Gender_Female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Gender_Male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Marital_Divorced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Marital_Married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Marital_Never_Married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</w:p>
    <w:p w14:paraId="5B86F249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26.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Marital_Separated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Contract_Monthly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Contract_One_Year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6309CF08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27.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family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008800"/>
          <w:sz w:val="14"/>
          <w:szCs w:val="14"/>
        </w:rPr>
        <w:t>"binomial"</w:t>
      </w:r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0A58510F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28.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data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task_1</w:t>
      </w:r>
    </w:p>
    <w:p w14:paraId="792A562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29. 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68392994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30. </w:t>
      </w:r>
      <w:r w:rsidRPr="00F773FD">
        <w:rPr>
          <w:rFonts w:ascii="Consolas" w:hAnsi="Consolas" w:cs="Courier New"/>
          <w:color w:val="000088"/>
          <w:sz w:val="14"/>
          <w:szCs w:val="14"/>
        </w:rPr>
        <w:t>print</w:t>
      </w:r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r w:rsidRPr="00F773FD">
        <w:rPr>
          <w:rFonts w:ascii="Consolas" w:hAnsi="Consolas" w:cs="Courier New"/>
          <w:color w:val="000000"/>
          <w:sz w:val="14"/>
          <w:szCs w:val="14"/>
        </w:rPr>
        <w:t>ini_mod3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73FD112B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31.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vif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r w:rsidRPr="00F773FD">
        <w:rPr>
          <w:rFonts w:ascii="Consolas" w:hAnsi="Consolas" w:cs="Courier New"/>
          <w:color w:val="000000"/>
          <w:sz w:val="14"/>
          <w:szCs w:val="14"/>
        </w:rPr>
        <w:t>ini_mod3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4E8888D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32. </w:t>
      </w:r>
      <w:r w:rsidRPr="00F773FD">
        <w:rPr>
          <w:rFonts w:ascii="Consolas" w:hAnsi="Consolas" w:cs="Courier New"/>
          <w:color w:val="000000"/>
          <w:sz w:val="14"/>
          <w:szCs w:val="14"/>
        </w:rPr>
        <w:t> </w:t>
      </w:r>
    </w:p>
    <w:p w14:paraId="66F79C5D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33.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ini_mod4 </w:t>
      </w:r>
      <w:r w:rsidRPr="00F773FD">
        <w:rPr>
          <w:rFonts w:ascii="Consolas" w:hAnsi="Consolas" w:cs="Courier New"/>
          <w:color w:val="666600"/>
          <w:sz w:val="14"/>
          <w:szCs w:val="14"/>
        </w:rPr>
        <w:t>&lt;-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glm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</w:p>
    <w:p w14:paraId="44369552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34.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773FD">
        <w:rPr>
          <w:rFonts w:ascii="Consolas" w:hAnsi="Consolas" w:cs="Courier New"/>
          <w:color w:val="660066"/>
          <w:sz w:val="14"/>
          <w:szCs w:val="14"/>
        </w:rPr>
        <w:t>Churn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~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Children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Income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Phone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Multiple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7D0B3617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35.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OnlineSecurity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OnlineBackup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DeviceProtection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TechSupport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StreamingTV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StreamingMovies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3226FF40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36.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PaperlessBilling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0066"/>
          <w:sz w:val="14"/>
          <w:szCs w:val="14"/>
        </w:rPr>
        <w:t>Tenure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InternetService_DSL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InternetService_Fiber_Optic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</w:p>
    <w:p w14:paraId="1D1B0D7F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37.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Gender_Female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Marital_Divorced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Marital_Married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Marital_Never_Married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</w:p>
    <w:p w14:paraId="31E19369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38.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 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Marital_Separated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Contract_Monthly</w:t>
      </w:r>
      <w:proofErr w:type="spellEnd"/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666600"/>
          <w:sz w:val="14"/>
          <w:szCs w:val="14"/>
        </w:rPr>
        <w:t>+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773FD">
        <w:rPr>
          <w:rFonts w:ascii="Consolas" w:hAnsi="Consolas" w:cs="Courier New"/>
          <w:color w:val="660066"/>
          <w:sz w:val="14"/>
          <w:szCs w:val="14"/>
        </w:rPr>
        <w:t>Contract_One_Year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35E0E78E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39.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family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773FD">
        <w:rPr>
          <w:rFonts w:ascii="Consolas" w:hAnsi="Consolas" w:cs="Courier New"/>
          <w:color w:val="008800"/>
          <w:sz w:val="14"/>
          <w:szCs w:val="14"/>
        </w:rPr>
        <w:t>"binomial"</w:t>
      </w:r>
      <w:r w:rsidRPr="00F773FD">
        <w:rPr>
          <w:rFonts w:ascii="Consolas" w:hAnsi="Consolas" w:cs="Courier New"/>
          <w:color w:val="666600"/>
          <w:sz w:val="14"/>
          <w:szCs w:val="14"/>
        </w:rPr>
        <w:t>,</w:t>
      </w:r>
    </w:p>
    <w:p w14:paraId="10200636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40. 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 data </w:t>
      </w:r>
      <w:r w:rsidRPr="00F773FD">
        <w:rPr>
          <w:rFonts w:ascii="Consolas" w:hAnsi="Consolas" w:cs="Courier New"/>
          <w:color w:val="666600"/>
          <w:sz w:val="14"/>
          <w:szCs w:val="14"/>
        </w:rPr>
        <w:t>=</w:t>
      </w:r>
      <w:r w:rsidRPr="00F773FD">
        <w:rPr>
          <w:rFonts w:ascii="Consolas" w:hAnsi="Consolas" w:cs="Courier New"/>
          <w:color w:val="000000"/>
          <w:sz w:val="14"/>
          <w:szCs w:val="14"/>
        </w:rPr>
        <w:t xml:space="preserve"> task_1</w:t>
      </w:r>
    </w:p>
    <w:p w14:paraId="379AEE01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41. 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4DA97288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42. </w:t>
      </w:r>
      <w:r w:rsidRPr="00F773FD">
        <w:rPr>
          <w:rFonts w:ascii="Consolas" w:hAnsi="Consolas" w:cs="Courier New"/>
          <w:color w:val="000088"/>
          <w:sz w:val="14"/>
          <w:szCs w:val="14"/>
        </w:rPr>
        <w:t>print</w:t>
      </w:r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r w:rsidRPr="00F773FD">
        <w:rPr>
          <w:rFonts w:ascii="Consolas" w:hAnsi="Consolas" w:cs="Courier New"/>
          <w:color w:val="000000"/>
          <w:sz w:val="14"/>
          <w:szCs w:val="14"/>
        </w:rPr>
        <w:t>ini_mod4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789BA0E5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43. </w:t>
      </w:r>
      <w:proofErr w:type="spellStart"/>
      <w:r w:rsidRPr="00F773FD">
        <w:rPr>
          <w:rFonts w:ascii="Consolas" w:hAnsi="Consolas" w:cs="Courier New"/>
          <w:color w:val="000000"/>
          <w:sz w:val="14"/>
          <w:szCs w:val="14"/>
        </w:rPr>
        <w:t>vif</w:t>
      </w:r>
      <w:proofErr w:type="spellEnd"/>
      <w:r w:rsidRPr="00F773FD">
        <w:rPr>
          <w:rFonts w:ascii="Consolas" w:hAnsi="Consolas" w:cs="Courier New"/>
          <w:color w:val="666600"/>
          <w:sz w:val="14"/>
          <w:szCs w:val="14"/>
        </w:rPr>
        <w:t>(</w:t>
      </w:r>
      <w:r w:rsidRPr="00F773FD">
        <w:rPr>
          <w:rFonts w:ascii="Consolas" w:hAnsi="Consolas" w:cs="Courier New"/>
          <w:color w:val="000000"/>
          <w:sz w:val="14"/>
          <w:szCs w:val="14"/>
        </w:rPr>
        <w:t>ini_mod4</w:t>
      </w:r>
      <w:r w:rsidRPr="00F773FD">
        <w:rPr>
          <w:rFonts w:ascii="Consolas" w:hAnsi="Consolas" w:cs="Courier New"/>
          <w:color w:val="666600"/>
          <w:sz w:val="14"/>
          <w:szCs w:val="14"/>
        </w:rPr>
        <w:t>)</w:t>
      </w:r>
    </w:p>
    <w:p w14:paraId="05787B10" w14:textId="77777777" w:rsidR="00D20904" w:rsidRPr="00F773FD" w:rsidRDefault="00D20904" w:rsidP="00D209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5490211"/>
        <w:rPr>
          <w:rFonts w:ascii="Consolas" w:hAnsi="Consolas" w:cs="Courier New"/>
          <w:sz w:val="14"/>
          <w:szCs w:val="14"/>
        </w:rPr>
      </w:pPr>
      <w:r w:rsidRPr="00F773FD">
        <w:rPr>
          <w:rFonts w:ascii="Consolas" w:hAnsi="Consolas" w:cs="Courier New"/>
          <w:sz w:val="14"/>
          <w:szCs w:val="14"/>
        </w:rPr>
        <w:t xml:space="preserve">44. </w:t>
      </w:r>
      <w:r w:rsidRPr="00F773FD">
        <w:rPr>
          <w:rFonts w:ascii="Consolas" w:hAnsi="Consolas" w:cs="Courier New"/>
          <w:color w:val="000000"/>
          <w:sz w:val="14"/>
          <w:szCs w:val="14"/>
        </w:rPr>
        <w:t> </w:t>
      </w:r>
    </w:p>
    <w:p w14:paraId="273E88E1" w14:textId="678996AE" w:rsidR="00EB535D" w:rsidRDefault="00A0687B" w:rsidP="00122A83">
      <w:pPr>
        <w:ind w:firstLine="360"/>
      </w:pPr>
      <w:r>
        <w:t xml:space="preserve">In the initial run, </w:t>
      </w:r>
      <w:r w:rsidR="00B06C3B" w:rsidRPr="00B06C3B">
        <w:t>Bandwidth</w:t>
      </w:r>
      <w:r w:rsidR="00B06C3B">
        <w:t xml:space="preserve"> </w:t>
      </w:r>
      <w:r w:rsidR="00B06C3B" w:rsidRPr="00B06C3B">
        <w:t>GB</w:t>
      </w:r>
      <w:r w:rsidR="002E11BD">
        <w:t xml:space="preserve"> </w:t>
      </w:r>
      <w:r w:rsidR="00B06C3B" w:rsidRPr="00B06C3B">
        <w:t xml:space="preserve">Year </w:t>
      </w:r>
      <w:r>
        <w:t xml:space="preserve">came back with a </w:t>
      </w:r>
      <w:proofErr w:type="spellStart"/>
      <w:r w:rsidRPr="00F773FD">
        <w:rPr>
          <w:i/>
          <w:iCs/>
        </w:rPr>
        <w:t>vif</w:t>
      </w:r>
      <w:proofErr w:type="spellEnd"/>
      <w:r>
        <w:t xml:space="preserve"> of </w:t>
      </w:r>
      <w:r w:rsidR="002E11BD">
        <w:t>738.07</w:t>
      </w:r>
      <w:r w:rsidR="00B415F1">
        <w:t>.</w:t>
      </w:r>
      <w:r w:rsidR="002E11BD">
        <w:t xml:space="preserve"> </w:t>
      </w:r>
      <w:r w:rsidR="0012705F">
        <w:t>So,</w:t>
      </w:r>
      <w:r w:rsidR="00EE61D9">
        <w:t xml:space="preserve"> I removed it and ran it again.</w:t>
      </w:r>
      <w:r w:rsidR="0012705F">
        <w:t xml:space="preserve"> </w:t>
      </w:r>
      <w:r w:rsidR="00EB535D">
        <w:t>This time the next highest score was Monthly Charge with 26.2</w:t>
      </w:r>
      <w:r w:rsidR="00571A4C">
        <w:t>1</w:t>
      </w:r>
      <w:r w:rsidR="00EB535D">
        <w:t xml:space="preserve">. </w:t>
      </w:r>
      <w:r w:rsidR="00073668">
        <w:t>The next one was Gender Male</w:t>
      </w:r>
      <w:r w:rsidR="00B02ABC">
        <w:t xml:space="preserve"> which after removal balanced out the model.</w:t>
      </w:r>
    </w:p>
    <w:p w14:paraId="2E3817D4" w14:textId="45917A35" w:rsidR="00C2372B" w:rsidRDefault="005355A6" w:rsidP="0099253B">
      <w:pPr>
        <w:pStyle w:val="ListBullet"/>
      </w:pPr>
      <w:r>
        <w:t>Step 8:</w:t>
      </w:r>
    </w:p>
    <w:p w14:paraId="34B671DA" w14:textId="2B09F14B" w:rsidR="00C2372B" w:rsidRDefault="00C2372B" w:rsidP="00CD2B00">
      <w:pPr>
        <w:pStyle w:val="NoSpacing"/>
      </w:pPr>
      <w:r>
        <w:t xml:space="preserve">Drop unneeded columns </w:t>
      </w:r>
      <w:r w:rsidR="00097B5C">
        <w:t>and save</w:t>
      </w:r>
      <w:r w:rsidR="00E24600">
        <w:t xml:space="preserve"> the update</w:t>
      </w:r>
    </w:p>
    <w:p w14:paraId="0881BB16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1. </w:t>
      </w:r>
      <w:proofErr w:type="spellStart"/>
      <w:r w:rsidRPr="00842398">
        <w:rPr>
          <w:rFonts w:ascii="Consolas" w:hAnsi="Consolas" w:cs="Courier New"/>
          <w:color w:val="000000"/>
          <w:sz w:val="14"/>
          <w:szCs w:val="14"/>
        </w:rPr>
        <w:t>variables_used</w:t>
      </w:r>
      <w:proofErr w:type="spellEnd"/>
      <w:r w:rsidRPr="00842398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42398">
        <w:rPr>
          <w:rFonts w:ascii="Consolas" w:hAnsi="Consolas" w:cs="Courier New"/>
          <w:color w:val="666600"/>
          <w:sz w:val="14"/>
          <w:szCs w:val="14"/>
        </w:rPr>
        <w:t>&lt;-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842398">
        <w:rPr>
          <w:rFonts w:ascii="Consolas" w:hAnsi="Consolas" w:cs="Courier New"/>
          <w:color w:val="666600"/>
          <w:sz w:val="14"/>
          <w:szCs w:val="14"/>
        </w:rPr>
        <w:t>(</w:t>
      </w:r>
    </w:p>
    <w:p w14:paraId="73F2EDF1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2.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"Churn"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499F242C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3.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"Children"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793B7BEE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4.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"Income"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7A0E5264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5.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127BCD21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6.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327915C6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7.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"Phone"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6A451BE7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8.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"Multiple"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784C57FD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 9.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OnlineSecurity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23D87468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10.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OnlineBackup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41F6780C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11.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DeviceProtection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27683C07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12.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TechSupport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64D39FF3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13.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StreamingTV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25AC0B17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14.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StreamingMovies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543234B7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15.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PaperlessBilling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251D35A3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16.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"Tenure"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6C9F69EE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17.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InternetService_DSL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3AAFC6BF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18.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InternetService_Fiber_Optic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04686DD3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19.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Gender_Female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3549E25D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20.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Marital_Divorced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6E7DD1CA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21.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Marital_Married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6BE62193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22.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Marital_Never_Married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76A2F385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23.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Marital_Separated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64651D8A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24.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Contract_Monthly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</w:p>
    <w:p w14:paraId="162B2A73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25.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842398">
        <w:rPr>
          <w:rFonts w:ascii="Consolas" w:hAnsi="Consolas" w:cs="Courier New"/>
          <w:color w:val="008800"/>
          <w:sz w:val="14"/>
          <w:szCs w:val="14"/>
        </w:rPr>
        <w:t>Contract_One_Year</w:t>
      </w:r>
      <w:proofErr w:type="spellEnd"/>
      <w:r w:rsidRPr="00842398">
        <w:rPr>
          <w:rFonts w:ascii="Consolas" w:hAnsi="Consolas" w:cs="Courier New"/>
          <w:color w:val="008800"/>
          <w:sz w:val="14"/>
          <w:szCs w:val="14"/>
        </w:rPr>
        <w:t>"</w:t>
      </w:r>
    </w:p>
    <w:p w14:paraId="11084629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26. </w:t>
      </w:r>
      <w:r w:rsidRPr="00842398">
        <w:rPr>
          <w:rFonts w:ascii="Consolas" w:hAnsi="Consolas" w:cs="Courier New"/>
          <w:color w:val="666600"/>
          <w:sz w:val="14"/>
          <w:szCs w:val="14"/>
        </w:rPr>
        <w:t>)</w:t>
      </w:r>
    </w:p>
    <w:p w14:paraId="05785835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27.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task_1 </w:t>
      </w:r>
      <w:r w:rsidRPr="00842398">
        <w:rPr>
          <w:rFonts w:ascii="Consolas" w:hAnsi="Consolas" w:cs="Courier New"/>
          <w:color w:val="666600"/>
          <w:sz w:val="14"/>
          <w:szCs w:val="14"/>
        </w:rPr>
        <w:t>&lt;-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task_1</w:t>
      </w:r>
      <w:r w:rsidRPr="00842398">
        <w:rPr>
          <w:rFonts w:ascii="Consolas" w:hAnsi="Consolas" w:cs="Courier New"/>
          <w:color w:val="666600"/>
          <w:sz w:val="14"/>
          <w:szCs w:val="14"/>
        </w:rPr>
        <w:t>[</w:t>
      </w:r>
      <w:proofErr w:type="spellStart"/>
      <w:r w:rsidRPr="00842398">
        <w:rPr>
          <w:rFonts w:ascii="Consolas" w:hAnsi="Consolas" w:cs="Courier New"/>
          <w:color w:val="000000"/>
          <w:sz w:val="14"/>
          <w:szCs w:val="14"/>
        </w:rPr>
        <w:t>variables_used</w:t>
      </w:r>
      <w:proofErr w:type="spellEnd"/>
      <w:r w:rsidRPr="00842398">
        <w:rPr>
          <w:rFonts w:ascii="Consolas" w:hAnsi="Consolas" w:cs="Courier New"/>
          <w:color w:val="666600"/>
          <w:sz w:val="14"/>
          <w:szCs w:val="14"/>
        </w:rPr>
        <w:t>]</w:t>
      </w:r>
    </w:p>
    <w:p w14:paraId="74DC9D67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28. </w:t>
      </w:r>
      <w:proofErr w:type="spellStart"/>
      <w:r w:rsidRPr="00842398">
        <w:rPr>
          <w:rFonts w:ascii="Consolas" w:hAnsi="Consolas" w:cs="Courier New"/>
          <w:color w:val="000000"/>
          <w:sz w:val="14"/>
          <w:szCs w:val="14"/>
        </w:rPr>
        <w:t>write_csv</w:t>
      </w:r>
      <w:proofErr w:type="spellEnd"/>
      <w:r w:rsidRPr="00842398">
        <w:rPr>
          <w:rFonts w:ascii="Consolas" w:hAnsi="Consolas" w:cs="Courier New"/>
          <w:color w:val="666600"/>
          <w:sz w:val="14"/>
          <w:szCs w:val="14"/>
        </w:rPr>
        <w:t>(</w:t>
      </w:r>
      <w:r w:rsidRPr="00842398">
        <w:rPr>
          <w:rFonts w:ascii="Consolas" w:hAnsi="Consolas" w:cs="Courier New"/>
          <w:color w:val="000000"/>
          <w:sz w:val="14"/>
          <w:szCs w:val="14"/>
        </w:rPr>
        <w:t>task_1</w:t>
      </w:r>
      <w:r w:rsidRPr="00842398">
        <w:rPr>
          <w:rFonts w:ascii="Consolas" w:hAnsi="Consolas" w:cs="Courier New"/>
          <w:color w:val="666600"/>
          <w:sz w:val="14"/>
          <w:szCs w:val="14"/>
        </w:rPr>
        <w:t>,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42398">
        <w:rPr>
          <w:rFonts w:ascii="Consolas" w:hAnsi="Consolas" w:cs="Courier New"/>
          <w:color w:val="008800"/>
          <w:sz w:val="14"/>
          <w:szCs w:val="14"/>
        </w:rPr>
        <w:t>"C:/Users/kiara/OneDrive/WGU MSDA/D209/task_1.csv"</w:t>
      </w:r>
      <w:r w:rsidRPr="00842398">
        <w:rPr>
          <w:rFonts w:ascii="Consolas" w:hAnsi="Consolas" w:cs="Courier New"/>
          <w:color w:val="666600"/>
          <w:sz w:val="14"/>
          <w:szCs w:val="14"/>
        </w:rPr>
        <w:t>)</w:t>
      </w:r>
    </w:p>
    <w:p w14:paraId="4E8F6271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29. 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task_1 </w:t>
      </w:r>
      <w:r w:rsidRPr="00842398">
        <w:rPr>
          <w:rFonts w:ascii="Consolas" w:hAnsi="Consolas" w:cs="Courier New"/>
          <w:color w:val="666600"/>
          <w:sz w:val="14"/>
          <w:szCs w:val="14"/>
        </w:rPr>
        <w:t>&lt;-</w:t>
      </w:r>
      <w:r w:rsidRPr="00842398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842398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842398">
        <w:rPr>
          <w:rFonts w:ascii="Consolas" w:hAnsi="Consolas" w:cs="Courier New"/>
          <w:color w:val="666600"/>
          <w:sz w:val="14"/>
          <w:szCs w:val="14"/>
        </w:rPr>
        <w:t>(</w:t>
      </w:r>
      <w:r w:rsidRPr="00842398">
        <w:rPr>
          <w:rFonts w:ascii="Consolas" w:hAnsi="Consolas" w:cs="Courier New"/>
          <w:color w:val="008800"/>
          <w:sz w:val="14"/>
          <w:szCs w:val="14"/>
        </w:rPr>
        <w:t>"C:/Users/kiara/OneDrive/WGU MSDA/D209/task_1.csv"</w:t>
      </w:r>
      <w:r w:rsidRPr="00842398">
        <w:rPr>
          <w:rFonts w:ascii="Consolas" w:hAnsi="Consolas" w:cs="Courier New"/>
          <w:color w:val="666600"/>
          <w:sz w:val="14"/>
          <w:szCs w:val="14"/>
        </w:rPr>
        <w:t>)</w:t>
      </w:r>
    </w:p>
    <w:p w14:paraId="6DC063C9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30. </w:t>
      </w:r>
      <w:r w:rsidRPr="00842398">
        <w:rPr>
          <w:rFonts w:ascii="Consolas" w:hAnsi="Consolas" w:cs="Courier New"/>
          <w:color w:val="660066"/>
          <w:sz w:val="14"/>
          <w:szCs w:val="14"/>
        </w:rPr>
        <w:t>View</w:t>
      </w:r>
      <w:r w:rsidRPr="00842398">
        <w:rPr>
          <w:rFonts w:ascii="Consolas" w:hAnsi="Consolas" w:cs="Courier New"/>
          <w:color w:val="666600"/>
          <w:sz w:val="14"/>
          <w:szCs w:val="14"/>
        </w:rPr>
        <w:t>(</w:t>
      </w:r>
      <w:r w:rsidRPr="00842398">
        <w:rPr>
          <w:rFonts w:ascii="Consolas" w:hAnsi="Consolas" w:cs="Courier New"/>
          <w:color w:val="000000"/>
          <w:sz w:val="14"/>
          <w:szCs w:val="14"/>
        </w:rPr>
        <w:t>task_1</w:t>
      </w:r>
      <w:r w:rsidRPr="00842398">
        <w:rPr>
          <w:rFonts w:ascii="Consolas" w:hAnsi="Consolas" w:cs="Courier New"/>
          <w:color w:val="666600"/>
          <w:sz w:val="14"/>
          <w:szCs w:val="14"/>
        </w:rPr>
        <w:t>)</w:t>
      </w:r>
    </w:p>
    <w:p w14:paraId="08C114F4" w14:textId="77777777" w:rsidR="00C65FAC" w:rsidRPr="00842398" w:rsidRDefault="00C65FAC" w:rsidP="00C65F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067847073"/>
        <w:rPr>
          <w:rFonts w:ascii="Consolas" w:hAnsi="Consolas" w:cs="Courier New"/>
          <w:sz w:val="14"/>
          <w:szCs w:val="14"/>
        </w:rPr>
      </w:pPr>
      <w:r w:rsidRPr="00842398">
        <w:rPr>
          <w:rFonts w:ascii="Consolas" w:hAnsi="Consolas" w:cs="Courier New"/>
          <w:sz w:val="14"/>
          <w:szCs w:val="14"/>
        </w:rPr>
        <w:t xml:space="preserve">31. </w:t>
      </w:r>
      <w:r w:rsidRPr="00842398">
        <w:rPr>
          <w:rFonts w:ascii="Consolas" w:hAnsi="Consolas" w:cs="Courier New"/>
          <w:color w:val="000000"/>
          <w:sz w:val="14"/>
          <w:szCs w:val="14"/>
        </w:rPr>
        <w:t> </w:t>
      </w:r>
    </w:p>
    <w:p w14:paraId="16219B57" w14:textId="32692F9D" w:rsidR="005355A6" w:rsidRDefault="009F19D9" w:rsidP="00A00E4C">
      <w:pPr>
        <w:pStyle w:val="Heading3"/>
      </w:pPr>
      <w:r>
        <w:t>Clean data</w:t>
      </w:r>
      <w:r w:rsidR="005E0651">
        <w:t xml:space="preserve"> set:</w:t>
      </w:r>
    </w:p>
    <w:p w14:paraId="290A032A" w14:textId="03564AF1" w:rsidR="005E0651" w:rsidRDefault="005E0651" w:rsidP="005E0651">
      <w:r>
        <w:t>Please see file: task_1.csv</w:t>
      </w:r>
    </w:p>
    <w:p w14:paraId="37C3C335" w14:textId="03CED024" w:rsidR="00447B72" w:rsidRDefault="00447B72" w:rsidP="00447B72">
      <w:pPr>
        <w:pStyle w:val="Heading1"/>
      </w:pPr>
      <w:r>
        <w:lastRenderedPageBreak/>
        <w:t>Part IV Analysis</w:t>
      </w:r>
    </w:p>
    <w:p w14:paraId="7B47B780" w14:textId="4B7239E3" w:rsidR="00447B72" w:rsidRDefault="009D2F44" w:rsidP="00447B72">
      <w:pPr>
        <w:pStyle w:val="Heading2"/>
      </w:pPr>
      <w:r>
        <w:t>D</w:t>
      </w:r>
      <w:r w:rsidRPr="009D2F44">
        <w:t xml:space="preserve">ata </w:t>
      </w:r>
      <w:r>
        <w:t>A</w:t>
      </w:r>
      <w:r w:rsidRPr="009D2F44">
        <w:t xml:space="preserve">nalysis and </w:t>
      </w:r>
      <w:r>
        <w:t>R</w:t>
      </w:r>
      <w:r w:rsidRPr="009D2F44">
        <w:t>eport</w:t>
      </w:r>
    </w:p>
    <w:p w14:paraId="06D9F464" w14:textId="701D3518" w:rsidR="009D2F44" w:rsidRDefault="00701AAF" w:rsidP="00A00E4C">
      <w:pPr>
        <w:pStyle w:val="Heading3"/>
        <w:numPr>
          <w:ilvl w:val="0"/>
          <w:numId w:val="18"/>
        </w:numPr>
      </w:pPr>
      <w:r w:rsidRPr="00701AAF">
        <w:t>Splitting the Data</w:t>
      </w:r>
    </w:p>
    <w:p w14:paraId="07DFCF9B" w14:textId="6D0D036D" w:rsidR="00701AAF" w:rsidRDefault="00227CFD" w:rsidP="00122A83">
      <w:pPr>
        <w:ind w:firstLine="360"/>
      </w:pPr>
      <w:r>
        <w:t xml:space="preserve">In this step I split the data set into training and </w:t>
      </w:r>
      <w:r w:rsidR="00734E39">
        <w:t>testing datasets. This way I can evaluate the</w:t>
      </w:r>
      <w:r w:rsidR="009E0394">
        <w:t xml:space="preserve"> models</w:t>
      </w:r>
    </w:p>
    <w:p w14:paraId="43CF099A" w14:textId="49888DB8" w:rsidR="009E0394" w:rsidRDefault="009E0394" w:rsidP="00701AAF">
      <w:r>
        <w:t xml:space="preserve"> performance on unseen data. </w:t>
      </w:r>
    </w:p>
    <w:p w14:paraId="46E1D2FC" w14:textId="5681BD6C" w:rsidR="00C660A1" w:rsidRDefault="00C660A1" w:rsidP="00701AAF">
      <w:r>
        <w:t>Code for sp</w:t>
      </w:r>
      <w:r w:rsidR="00C4709A">
        <w:t>litting the data:</w:t>
      </w:r>
    </w:p>
    <w:p w14:paraId="7A361118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1. </w:t>
      </w:r>
      <w:r w:rsidRPr="00887161">
        <w:rPr>
          <w:rFonts w:ascii="Consolas" w:hAnsi="Consolas" w:cs="Courier New"/>
          <w:color w:val="880000"/>
          <w:sz w:val="14"/>
          <w:szCs w:val="14"/>
        </w:rPr>
        <w:t># Set seed for reproducibility</w:t>
      </w:r>
    </w:p>
    <w:p w14:paraId="073ABB49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2. </w:t>
      </w:r>
      <w:proofErr w:type="spellStart"/>
      <w:r w:rsidRPr="00887161">
        <w:rPr>
          <w:rFonts w:ascii="Consolas" w:hAnsi="Consolas" w:cs="Courier New"/>
          <w:color w:val="000088"/>
          <w:sz w:val="14"/>
          <w:szCs w:val="14"/>
        </w:rPr>
        <w:t>set</w:t>
      </w:r>
      <w:r w:rsidRPr="00887161">
        <w:rPr>
          <w:rFonts w:ascii="Consolas" w:hAnsi="Consolas" w:cs="Courier New"/>
          <w:color w:val="666600"/>
          <w:sz w:val="14"/>
          <w:szCs w:val="14"/>
        </w:rPr>
        <w:t>.</w:t>
      </w:r>
      <w:r w:rsidRPr="00887161">
        <w:rPr>
          <w:rFonts w:ascii="Consolas" w:hAnsi="Consolas" w:cs="Courier New"/>
          <w:color w:val="000000"/>
          <w:sz w:val="14"/>
          <w:szCs w:val="14"/>
        </w:rPr>
        <w:t>seed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(</w:t>
      </w:r>
      <w:r w:rsidRPr="00887161">
        <w:rPr>
          <w:rFonts w:ascii="Consolas" w:hAnsi="Consolas" w:cs="Courier New"/>
          <w:color w:val="006666"/>
          <w:sz w:val="14"/>
          <w:szCs w:val="14"/>
        </w:rPr>
        <w:t>123</w:t>
      </w:r>
      <w:r w:rsidRPr="00887161">
        <w:rPr>
          <w:rFonts w:ascii="Consolas" w:hAnsi="Consolas" w:cs="Courier New"/>
          <w:color w:val="666600"/>
          <w:sz w:val="14"/>
          <w:szCs w:val="14"/>
        </w:rPr>
        <w:t>)</w:t>
      </w:r>
    </w:p>
    <w:p w14:paraId="732F92D8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3. </w:t>
      </w:r>
      <w:r w:rsidRPr="00887161">
        <w:rPr>
          <w:rFonts w:ascii="Consolas" w:hAnsi="Consolas" w:cs="Courier New"/>
          <w:color w:val="000000"/>
          <w:sz w:val="14"/>
          <w:szCs w:val="14"/>
        </w:rPr>
        <w:t> </w:t>
      </w:r>
    </w:p>
    <w:p w14:paraId="03215292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4. </w:t>
      </w:r>
      <w:r w:rsidRPr="00887161">
        <w:rPr>
          <w:rFonts w:ascii="Consolas" w:hAnsi="Consolas" w:cs="Courier New"/>
          <w:color w:val="880000"/>
          <w:sz w:val="14"/>
          <w:szCs w:val="14"/>
        </w:rPr>
        <w:t># Split the data into training (70%) and testing (30%) sets</w:t>
      </w:r>
    </w:p>
    <w:p w14:paraId="3069664F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5. 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trainIndex</w:t>
      </w:r>
      <w:proofErr w:type="spellEnd"/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666600"/>
          <w:sz w:val="14"/>
          <w:szCs w:val="14"/>
        </w:rPr>
        <w:t>&lt;-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createDataPartition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(</w:t>
      </w:r>
      <w:r w:rsidRPr="00887161">
        <w:rPr>
          <w:rFonts w:ascii="Consolas" w:hAnsi="Consolas" w:cs="Courier New"/>
          <w:color w:val="000000"/>
          <w:sz w:val="14"/>
          <w:szCs w:val="14"/>
        </w:rPr>
        <w:t>task_1$Churn</w:t>
      </w:r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p </w:t>
      </w:r>
      <w:r w:rsidRPr="00887161">
        <w:rPr>
          <w:rFonts w:ascii="Consolas" w:hAnsi="Consolas" w:cs="Courier New"/>
          <w:color w:val="666600"/>
          <w:sz w:val="14"/>
          <w:szCs w:val="14"/>
        </w:rPr>
        <w:t>=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666600"/>
          <w:sz w:val="14"/>
          <w:szCs w:val="14"/>
        </w:rPr>
        <w:t>.</w:t>
      </w:r>
      <w:r w:rsidRPr="00887161">
        <w:rPr>
          <w:rFonts w:ascii="Consolas" w:hAnsi="Consolas" w:cs="Courier New"/>
          <w:color w:val="006666"/>
          <w:sz w:val="14"/>
          <w:szCs w:val="14"/>
        </w:rPr>
        <w:t>8</w:t>
      </w:r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list </w:t>
      </w:r>
      <w:r w:rsidRPr="00887161">
        <w:rPr>
          <w:rFonts w:ascii="Consolas" w:hAnsi="Consolas" w:cs="Courier New"/>
          <w:color w:val="666600"/>
          <w:sz w:val="14"/>
          <w:szCs w:val="14"/>
        </w:rPr>
        <w:t>=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FALSE</w:t>
      </w:r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times </w:t>
      </w:r>
      <w:r w:rsidRPr="00887161">
        <w:rPr>
          <w:rFonts w:ascii="Consolas" w:hAnsi="Consolas" w:cs="Courier New"/>
          <w:color w:val="666600"/>
          <w:sz w:val="14"/>
          <w:szCs w:val="14"/>
        </w:rPr>
        <w:t>=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006666"/>
          <w:sz w:val="14"/>
          <w:szCs w:val="14"/>
        </w:rPr>
        <w:t>1</w:t>
      </w:r>
      <w:r w:rsidRPr="00887161">
        <w:rPr>
          <w:rFonts w:ascii="Consolas" w:hAnsi="Consolas" w:cs="Courier New"/>
          <w:color w:val="666600"/>
          <w:sz w:val="14"/>
          <w:szCs w:val="14"/>
        </w:rPr>
        <w:t>)</w:t>
      </w:r>
    </w:p>
    <w:p w14:paraId="5686B22D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6. 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666600"/>
          <w:sz w:val="14"/>
          <w:szCs w:val="14"/>
        </w:rPr>
        <w:t>&lt;-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task_1</w:t>
      </w:r>
      <w:r w:rsidRPr="00887161">
        <w:rPr>
          <w:rFonts w:ascii="Consolas" w:hAnsi="Consolas" w:cs="Courier New"/>
          <w:color w:val="666600"/>
          <w:sz w:val="14"/>
          <w:szCs w:val="14"/>
        </w:rPr>
        <w:t>[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trainIndex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666600"/>
          <w:sz w:val="14"/>
          <w:szCs w:val="14"/>
        </w:rPr>
        <w:t>]</w:t>
      </w:r>
    </w:p>
    <w:p w14:paraId="086E5226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7. 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666600"/>
          <w:sz w:val="14"/>
          <w:szCs w:val="14"/>
        </w:rPr>
        <w:t>&lt;-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task_1</w:t>
      </w:r>
      <w:r w:rsidRPr="00887161">
        <w:rPr>
          <w:rFonts w:ascii="Consolas" w:hAnsi="Consolas" w:cs="Courier New"/>
          <w:color w:val="666600"/>
          <w:sz w:val="14"/>
          <w:szCs w:val="14"/>
        </w:rPr>
        <w:t>[-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trainIndex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666600"/>
          <w:sz w:val="14"/>
          <w:szCs w:val="14"/>
        </w:rPr>
        <w:t>]</w:t>
      </w:r>
    </w:p>
    <w:p w14:paraId="0B524191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8. </w:t>
      </w:r>
      <w:r w:rsidRPr="00887161">
        <w:rPr>
          <w:rFonts w:ascii="Consolas" w:hAnsi="Consolas" w:cs="Courier New"/>
          <w:color w:val="000000"/>
          <w:sz w:val="14"/>
          <w:szCs w:val="14"/>
        </w:rPr>
        <w:t> </w:t>
      </w:r>
    </w:p>
    <w:p w14:paraId="6DAA0F45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 9. </w:t>
      </w:r>
      <w:r w:rsidRPr="00887161">
        <w:rPr>
          <w:rFonts w:ascii="Consolas" w:hAnsi="Consolas" w:cs="Courier New"/>
          <w:color w:val="880000"/>
          <w:sz w:val="14"/>
          <w:szCs w:val="14"/>
        </w:rPr>
        <w:t># Save the training and testing datasets</w:t>
      </w:r>
    </w:p>
    <w:p w14:paraId="3018C1BA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10. 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write_csv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008800"/>
          <w:sz w:val="14"/>
          <w:szCs w:val="14"/>
        </w:rPr>
        <w:t>"C:/Users/kiara/OneDrive/WGU MSDA/D209/trainData.csv"</w:t>
      </w:r>
      <w:r w:rsidRPr="00887161">
        <w:rPr>
          <w:rFonts w:ascii="Consolas" w:hAnsi="Consolas" w:cs="Courier New"/>
          <w:color w:val="666600"/>
          <w:sz w:val="14"/>
          <w:szCs w:val="14"/>
        </w:rPr>
        <w:t>)</w:t>
      </w:r>
    </w:p>
    <w:p w14:paraId="40CCD98E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11. 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write_csv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887161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887161">
        <w:rPr>
          <w:rFonts w:ascii="Consolas" w:hAnsi="Consolas" w:cs="Courier New"/>
          <w:color w:val="666600"/>
          <w:sz w:val="14"/>
          <w:szCs w:val="14"/>
        </w:rPr>
        <w:t>,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887161">
        <w:rPr>
          <w:rFonts w:ascii="Consolas" w:hAnsi="Consolas" w:cs="Courier New"/>
          <w:color w:val="008800"/>
          <w:sz w:val="14"/>
          <w:szCs w:val="14"/>
        </w:rPr>
        <w:t>"C:/Users/kiara/OneDrive/WGU MSDA/D209/testData.csv"</w:t>
      </w:r>
      <w:r w:rsidRPr="00887161">
        <w:rPr>
          <w:rFonts w:ascii="Consolas" w:hAnsi="Consolas" w:cs="Courier New"/>
          <w:color w:val="666600"/>
          <w:sz w:val="14"/>
          <w:szCs w:val="14"/>
        </w:rPr>
        <w:t>)</w:t>
      </w:r>
      <w:r w:rsidRPr="00887161">
        <w:rPr>
          <w:rFonts w:ascii="Consolas" w:hAnsi="Consolas" w:cs="Courier New"/>
          <w:color w:val="000000"/>
          <w:sz w:val="14"/>
          <w:szCs w:val="14"/>
        </w:rPr>
        <w:t xml:space="preserve">   </w:t>
      </w:r>
    </w:p>
    <w:p w14:paraId="0DC30663" w14:textId="77777777" w:rsidR="00C4709A" w:rsidRPr="00887161" w:rsidRDefault="00C4709A" w:rsidP="00C470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56796870"/>
        <w:rPr>
          <w:rFonts w:ascii="Consolas" w:hAnsi="Consolas" w:cs="Courier New"/>
          <w:sz w:val="14"/>
          <w:szCs w:val="14"/>
        </w:rPr>
      </w:pPr>
      <w:r w:rsidRPr="00887161">
        <w:rPr>
          <w:rFonts w:ascii="Consolas" w:hAnsi="Consolas" w:cs="Courier New"/>
          <w:sz w:val="14"/>
          <w:szCs w:val="14"/>
        </w:rPr>
        <w:t xml:space="preserve">12. </w:t>
      </w:r>
      <w:r w:rsidRPr="00887161">
        <w:rPr>
          <w:rFonts w:ascii="Consolas" w:hAnsi="Consolas" w:cs="Courier New"/>
          <w:color w:val="000000"/>
          <w:sz w:val="14"/>
          <w:szCs w:val="14"/>
        </w:rPr>
        <w:t> </w:t>
      </w:r>
    </w:p>
    <w:p w14:paraId="2A060600" w14:textId="2D8763EE" w:rsidR="00C4709A" w:rsidRDefault="00C4709A" w:rsidP="00C4709A">
      <w:r>
        <w:t xml:space="preserve">Code </w:t>
      </w:r>
      <w:r w:rsidR="002E4B81">
        <w:t xml:space="preserve">to </w:t>
      </w:r>
      <w:r w:rsidR="00E46740">
        <w:t>verify the split</w:t>
      </w:r>
    </w:p>
    <w:p w14:paraId="0C6B3A9E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1. </w:t>
      </w:r>
      <w:r w:rsidRPr="00A41D6E">
        <w:rPr>
          <w:rFonts w:ascii="Consolas" w:hAnsi="Consolas" w:cs="Courier New"/>
          <w:color w:val="880000"/>
          <w:sz w:val="14"/>
          <w:szCs w:val="14"/>
        </w:rPr>
        <w:t># Load the saved files to verify</w:t>
      </w:r>
    </w:p>
    <w:p w14:paraId="08B47C2B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2. </w:t>
      </w:r>
      <w:proofErr w:type="spellStart"/>
      <w:r w:rsidRPr="00A41D6E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A41D6E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A41D6E">
        <w:rPr>
          <w:rFonts w:ascii="Consolas" w:hAnsi="Consolas" w:cs="Courier New"/>
          <w:color w:val="666600"/>
          <w:sz w:val="14"/>
          <w:szCs w:val="14"/>
        </w:rPr>
        <w:t>&lt;-</w:t>
      </w:r>
      <w:r w:rsidRPr="00A41D6E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A41D6E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A41D6E">
        <w:rPr>
          <w:rFonts w:ascii="Consolas" w:hAnsi="Consolas" w:cs="Courier New"/>
          <w:color w:val="666600"/>
          <w:sz w:val="14"/>
          <w:szCs w:val="14"/>
        </w:rPr>
        <w:t>(</w:t>
      </w:r>
      <w:r w:rsidRPr="00A41D6E">
        <w:rPr>
          <w:rFonts w:ascii="Consolas" w:hAnsi="Consolas" w:cs="Courier New"/>
          <w:color w:val="008800"/>
          <w:sz w:val="14"/>
          <w:szCs w:val="14"/>
        </w:rPr>
        <w:t>"C:/Users/kiara/OneDrive/WGU MSDA/D209/trainData.csv"</w:t>
      </w:r>
      <w:r w:rsidRPr="00A41D6E">
        <w:rPr>
          <w:rFonts w:ascii="Consolas" w:hAnsi="Consolas" w:cs="Courier New"/>
          <w:color w:val="666600"/>
          <w:sz w:val="14"/>
          <w:szCs w:val="14"/>
        </w:rPr>
        <w:t>)</w:t>
      </w:r>
    </w:p>
    <w:p w14:paraId="0F0C3D04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3. </w:t>
      </w:r>
      <w:proofErr w:type="spellStart"/>
      <w:r w:rsidRPr="00A41D6E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A41D6E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A41D6E">
        <w:rPr>
          <w:rFonts w:ascii="Consolas" w:hAnsi="Consolas" w:cs="Courier New"/>
          <w:color w:val="666600"/>
          <w:sz w:val="14"/>
          <w:szCs w:val="14"/>
        </w:rPr>
        <w:t>&lt;-</w:t>
      </w:r>
      <w:r w:rsidRPr="00A41D6E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A41D6E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A41D6E">
        <w:rPr>
          <w:rFonts w:ascii="Consolas" w:hAnsi="Consolas" w:cs="Courier New"/>
          <w:color w:val="666600"/>
          <w:sz w:val="14"/>
          <w:szCs w:val="14"/>
        </w:rPr>
        <w:t>(</w:t>
      </w:r>
      <w:r w:rsidRPr="00A41D6E">
        <w:rPr>
          <w:rFonts w:ascii="Consolas" w:hAnsi="Consolas" w:cs="Courier New"/>
          <w:color w:val="008800"/>
          <w:sz w:val="14"/>
          <w:szCs w:val="14"/>
        </w:rPr>
        <w:t>"C:/Users/kiara/OneDrive/WGU MSDA/D209/testData.csv"</w:t>
      </w:r>
      <w:r w:rsidRPr="00A41D6E">
        <w:rPr>
          <w:rFonts w:ascii="Consolas" w:hAnsi="Consolas" w:cs="Courier New"/>
          <w:color w:val="666600"/>
          <w:sz w:val="14"/>
          <w:szCs w:val="14"/>
        </w:rPr>
        <w:t>)</w:t>
      </w:r>
    </w:p>
    <w:p w14:paraId="638D6930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4. </w:t>
      </w:r>
      <w:r w:rsidRPr="00A41D6E">
        <w:rPr>
          <w:rFonts w:ascii="Consolas" w:hAnsi="Consolas" w:cs="Courier New"/>
          <w:color w:val="000000"/>
          <w:sz w:val="14"/>
          <w:szCs w:val="14"/>
        </w:rPr>
        <w:t> </w:t>
      </w:r>
    </w:p>
    <w:p w14:paraId="4309531E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5. </w:t>
      </w:r>
      <w:r w:rsidRPr="00A41D6E">
        <w:rPr>
          <w:rFonts w:ascii="Consolas" w:hAnsi="Consolas" w:cs="Courier New"/>
          <w:color w:val="880000"/>
          <w:sz w:val="14"/>
          <w:szCs w:val="14"/>
        </w:rPr>
        <w:t># Ensure the data is correctly loaded</w:t>
      </w:r>
    </w:p>
    <w:p w14:paraId="57C68954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6. </w:t>
      </w:r>
      <w:r w:rsidRPr="00A41D6E">
        <w:rPr>
          <w:rFonts w:ascii="Consolas" w:hAnsi="Consolas" w:cs="Courier New"/>
          <w:color w:val="000088"/>
          <w:sz w:val="14"/>
          <w:szCs w:val="14"/>
        </w:rPr>
        <w:t>print</w:t>
      </w:r>
      <w:r w:rsidRPr="00A41D6E">
        <w:rPr>
          <w:rFonts w:ascii="Consolas" w:hAnsi="Consolas" w:cs="Courier New"/>
          <w:color w:val="666600"/>
          <w:sz w:val="14"/>
          <w:szCs w:val="14"/>
        </w:rPr>
        <w:t>(</w:t>
      </w:r>
      <w:r w:rsidRPr="00A41D6E">
        <w:rPr>
          <w:rFonts w:ascii="Consolas" w:hAnsi="Consolas" w:cs="Courier New"/>
          <w:color w:val="000000"/>
          <w:sz w:val="14"/>
          <w:szCs w:val="14"/>
        </w:rPr>
        <w:t>head</w:t>
      </w:r>
      <w:r w:rsidRPr="00A41D6E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A41D6E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A41D6E">
        <w:rPr>
          <w:rFonts w:ascii="Consolas" w:hAnsi="Consolas" w:cs="Courier New"/>
          <w:color w:val="666600"/>
          <w:sz w:val="14"/>
          <w:szCs w:val="14"/>
        </w:rPr>
        <w:t>))</w:t>
      </w:r>
    </w:p>
    <w:p w14:paraId="768F36C6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7. </w:t>
      </w:r>
      <w:r w:rsidRPr="00A41D6E">
        <w:rPr>
          <w:rFonts w:ascii="Consolas" w:hAnsi="Consolas" w:cs="Courier New"/>
          <w:color w:val="000088"/>
          <w:sz w:val="14"/>
          <w:szCs w:val="14"/>
        </w:rPr>
        <w:t>print</w:t>
      </w:r>
      <w:r w:rsidRPr="00A41D6E">
        <w:rPr>
          <w:rFonts w:ascii="Consolas" w:hAnsi="Consolas" w:cs="Courier New"/>
          <w:color w:val="666600"/>
          <w:sz w:val="14"/>
          <w:szCs w:val="14"/>
        </w:rPr>
        <w:t>(</w:t>
      </w:r>
      <w:r w:rsidRPr="00A41D6E">
        <w:rPr>
          <w:rFonts w:ascii="Consolas" w:hAnsi="Consolas" w:cs="Courier New"/>
          <w:color w:val="000000"/>
          <w:sz w:val="14"/>
          <w:szCs w:val="14"/>
        </w:rPr>
        <w:t>head</w:t>
      </w:r>
      <w:r w:rsidRPr="00A41D6E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A41D6E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A41D6E">
        <w:rPr>
          <w:rFonts w:ascii="Consolas" w:hAnsi="Consolas" w:cs="Courier New"/>
          <w:color w:val="666600"/>
          <w:sz w:val="14"/>
          <w:szCs w:val="14"/>
        </w:rPr>
        <w:t>))</w:t>
      </w:r>
    </w:p>
    <w:p w14:paraId="6F355345" w14:textId="77777777" w:rsidR="00230611" w:rsidRPr="00A41D6E" w:rsidRDefault="00230611" w:rsidP="00C919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302494946"/>
        <w:rPr>
          <w:rFonts w:ascii="Consolas" w:hAnsi="Consolas" w:cs="Courier New"/>
          <w:sz w:val="14"/>
          <w:szCs w:val="14"/>
        </w:rPr>
      </w:pPr>
      <w:r w:rsidRPr="00A41D6E">
        <w:rPr>
          <w:rFonts w:ascii="Consolas" w:hAnsi="Consolas" w:cs="Courier New"/>
          <w:sz w:val="14"/>
          <w:szCs w:val="14"/>
        </w:rPr>
        <w:t xml:space="preserve">8. </w:t>
      </w:r>
      <w:r w:rsidRPr="00A41D6E">
        <w:rPr>
          <w:rFonts w:ascii="Consolas" w:hAnsi="Consolas" w:cs="Courier New"/>
          <w:color w:val="000000"/>
          <w:sz w:val="14"/>
          <w:szCs w:val="14"/>
        </w:rPr>
        <w:t> </w:t>
      </w:r>
    </w:p>
    <w:p w14:paraId="07377F06" w14:textId="351CB985" w:rsidR="009E0394" w:rsidRPr="0099253B" w:rsidRDefault="0065130E" w:rsidP="0099253B">
      <w:pPr>
        <w:pStyle w:val="ListBullet"/>
      </w:pPr>
      <w:r w:rsidRPr="0099253B">
        <w:t xml:space="preserve">Please see files </w:t>
      </w:r>
    </w:p>
    <w:p w14:paraId="30C99699" w14:textId="479E3ED8" w:rsidR="0065130E" w:rsidRPr="00CD2B00" w:rsidRDefault="00776CD4" w:rsidP="00CD2B00">
      <w:pPr>
        <w:pStyle w:val="NoSpacing"/>
      </w:pPr>
      <w:r w:rsidRPr="00CD2B00">
        <w:t>traindata.csv</w:t>
      </w:r>
    </w:p>
    <w:p w14:paraId="0F0AB670" w14:textId="5B1DD3D7" w:rsidR="00776CD4" w:rsidRDefault="00776CD4" w:rsidP="00CD2B00">
      <w:pPr>
        <w:pStyle w:val="NoSpacing"/>
      </w:pPr>
      <w:r>
        <w:t>testdata</w:t>
      </w:r>
      <w:r w:rsidR="002410AE">
        <w:t>.csv</w:t>
      </w:r>
    </w:p>
    <w:p w14:paraId="0596E052" w14:textId="483E65BA" w:rsidR="00286DB6" w:rsidRPr="00286DB6" w:rsidRDefault="00A02676" w:rsidP="00A00E4C">
      <w:pPr>
        <w:pStyle w:val="Heading3"/>
      </w:pPr>
      <w:r>
        <w:t>A</w:t>
      </w:r>
      <w:r w:rsidRPr="00A02676">
        <w:t xml:space="preserve">nalysis </w:t>
      </w:r>
      <w:r>
        <w:t>T</w:t>
      </w:r>
      <w:r w:rsidRPr="00A02676">
        <w:t>echnique</w:t>
      </w:r>
      <w:r>
        <w:t xml:space="preserve"> and </w:t>
      </w:r>
      <w:r w:rsidR="003C18EF">
        <w:t>I</w:t>
      </w:r>
      <w:r w:rsidR="003C18EF" w:rsidRPr="003C18EF">
        <w:t xml:space="preserve">ntermediate </w:t>
      </w:r>
      <w:r w:rsidR="003C18EF">
        <w:t>C</w:t>
      </w:r>
      <w:r w:rsidR="003C18EF" w:rsidRPr="003C18EF">
        <w:t>alculations</w:t>
      </w:r>
      <w:r w:rsidR="00286DB6">
        <w:t>:</w:t>
      </w:r>
    </w:p>
    <w:p w14:paraId="2B253636" w14:textId="3FA756AF" w:rsidR="003C18EF" w:rsidRDefault="003C18EF" w:rsidP="0099253B">
      <w:pPr>
        <w:pStyle w:val="ListBullet"/>
      </w:pPr>
      <w:r>
        <w:t>Analysis Technique</w:t>
      </w:r>
    </w:p>
    <w:p w14:paraId="27EC277C" w14:textId="718A0419" w:rsidR="00E250DC" w:rsidRPr="005C118D" w:rsidRDefault="00C50C94" w:rsidP="00122A83">
      <w:pPr>
        <w:ind w:firstLine="360"/>
      </w:pPr>
      <w:r>
        <w:t>For this analysis I used the Naïve Bayes classifier, because it is</w:t>
      </w:r>
      <w:r w:rsidR="00AB389F">
        <w:t xml:space="preserve"> a</w:t>
      </w:r>
      <w:r>
        <w:t xml:space="preserve"> simple yet effective</w:t>
      </w:r>
      <w:r w:rsidR="00AB389F">
        <w:t xml:space="preserve"> algorithm for binary classification.</w:t>
      </w:r>
      <w:r w:rsidR="008E2B17">
        <w:t xml:space="preserve"> It is also extremely useful when using large datasets</w:t>
      </w:r>
      <w:r w:rsidR="0073580B">
        <w:t xml:space="preserve">. </w:t>
      </w:r>
      <w:r w:rsidR="005C118D">
        <w:t>First,</w:t>
      </w:r>
      <w:r w:rsidR="00F24152">
        <w:t xml:space="preserve"> I split the data into 80</w:t>
      </w:r>
      <w:r w:rsidR="00CE3662">
        <w:t xml:space="preserve">% training and 20% testing. </w:t>
      </w:r>
      <w:r w:rsidR="005C118D">
        <w:t xml:space="preserve">This will ensure I train on a substantial portion on the data. </w:t>
      </w:r>
      <w:r w:rsidR="005C0078">
        <w:t xml:space="preserve">The model was trained using </w:t>
      </w:r>
      <w:r w:rsidR="004C7C14">
        <w:t xml:space="preserve">all the chosen variables </w:t>
      </w:r>
      <w:r w:rsidR="00732175">
        <w:t xml:space="preserve">to predict the target variable </w:t>
      </w:r>
      <w:r w:rsidR="00732175" w:rsidRPr="00732175">
        <w:rPr>
          <w:i/>
          <w:iCs/>
        </w:rPr>
        <w:t>Churn</w:t>
      </w:r>
      <w:r w:rsidR="00732175">
        <w:rPr>
          <w:i/>
          <w:iCs/>
        </w:rPr>
        <w:t xml:space="preserve">. </w:t>
      </w:r>
      <w:r w:rsidR="007D0FAE">
        <w:t xml:space="preserve">I </w:t>
      </w:r>
      <w:r w:rsidR="00483A10">
        <w:t xml:space="preserve">had predictions made on the test data to evaluate the model’s performance. Then </w:t>
      </w:r>
      <w:r w:rsidR="00FD3565">
        <w:t>ran a confusion matrix to evaluate the model’s performance in terms of accuracy, sensitivity,</w:t>
      </w:r>
      <w:r w:rsidR="00B442B8">
        <w:t xml:space="preserve"> and other relevant </w:t>
      </w:r>
      <w:r w:rsidR="0019202F">
        <w:t>metrics</w:t>
      </w:r>
      <w:r w:rsidR="00B442B8">
        <w:t>.</w:t>
      </w:r>
    </w:p>
    <w:p w14:paraId="5643F5EC" w14:textId="1E03947B" w:rsidR="008851D7" w:rsidRDefault="00B442B8" w:rsidP="005078DB">
      <w:pPr>
        <w:pStyle w:val="ListBullet"/>
      </w:pPr>
      <w:r>
        <w:t>Screenshots</w:t>
      </w:r>
    </w:p>
    <w:p w14:paraId="57D2CC83" w14:textId="612C1E58" w:rsidR="00155829" w:rsidRDefault="001C15A8" w:rsidP="00155829">
      <w:r>
        <w:rPr>
          <w:noProof/>
        </w:rPr>
        <w:drawing>
          <wp:anchor distT="0" distB="0" distL="114300" distR="114300" simplePos="0" relativeHeight="251659264" behindDoc="0" locked="0" layoutInCell="1" allowOverlap="1" wp14:anchorId="33AB3998" wp14:editId="4E0EFC2F">
            <wp:simplePos x="0" y="0"/>
            <wp:positionH relativeFrom="column">
              <wp:posOffset>3184029</wp:posOffset>
            </wp:positionH>
            <wp:positionV relativeFrom="paragraph">
              <wp:posOffset>117392</wp:posOffset>
            </wp:positionV>
            <wp:extent cx="1641475" cy="588010"/>
            <wp:effectExtent l="0" t="0" r="0" b="2540"/>
            <wp:wrapSquare wrapText="bothSides"/>
            <wp:docPr id="158126628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66280" name="Picture 1" descr="A screen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078">
        <w:rPr>
          <w:noProof/>
        </w:rPr>
        <w:drawing>
          <wp:inline distT="0" distB="0" distL="0" distR="0" wp14:anchorId="4D451839" wp14:editId="5B537FB8">
            <wp:extent cx="2218414" cy="2768276"/>
            <wp:effectExtent l="0" t="0" r="0" b="0"/>
            <wp:docPr id="534865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54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6774" cy="281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078">
        <w:t xml:space="preserve">  </w:t>
      </w:r>
    </w:p>
    <w:p w14:paraId="68AADC14" w14:textId="50320670" w:rsidR="00E250DC" w:rsidRDefault="00E250DC" w:rsidP="00A00E4C">
      <w:pPr>
        <w:pStyle w:val="Heading3"/>
      </w:pPr>
      <w:r>
        <w:lastRenderedPageBreak/>
        <w:t>Code</w:t>
      </w:r>
      <w:r w:rsidR="003403A9">
        <w:t xml:space="preserve"> Used:</w:t>
      </w:r>
    </w:p>
    <w:p w14:paraId="42E96748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1. 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task_1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8800"/>
          <w:sz w:val="14"/>
          <w:szCs w:val="14"/>
        </w:rPr>
        <w:t>"C:/Users/kiara/OneDrive/WGU MSDA/D209/task_1.csv"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0F2C1332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2. </w:t>
      </w:r>
      <w:r w:rsidRPr="00C907F3">
        <w:rPr>
          <w:rFonts w:ascii="Consolas" w:hAnsi="Consolas" w:cs="Courier New"/>
          <w:color w:val="660066"/>
          <w:sz w:val="14"/>
          <w:szCs w:val="14"/>
        </w:rPr>
        <w:t>View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0000"/>
          <w:sz w:val="14"/>
          <w:szCs w:val="14"/>
        </w:rPr>
        <w:t>task_1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28E91711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3.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1126BFF8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4. </w:t>
      </w:r>
      <w:r w:rsidRPr="00C907F3">
        <w:rPr>
          <w:rFonts w:ascii="Consolas" w:hAnsi="Consolas" w:cs="Courier New"/>
          <w:color w:val="880000"/>
          <w:sz w:val="14"/>
          <w:szCs w:val="14"/>
        </w:rPr>
        <w:t># Set seed for reproducibility</w:t>
      </w:r>
    </w:p>
    <w:p w14:paraId="169F49F0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5. </w:t>
      </w:r>
      <w:proofErr w:type="spellStart"/>
      <w:r w:rsidRPr="00C907F3">
        <w:rPr>
          <w:rFonts w:ascii="Consolas" w:hAnsi="Consolas" w:cs="Courier New"/>
          <w:color w:val="000088"/>
          <w:sz w:val="14"/>
          <w:szCs w:val="14"/>
        </w:rPr>
        <w:t>set</w:t>
      </w:r>
      <w:r w:rsidRPr="00C907F3">
        <w:rPr>
          <w:rFonts w:ascii="Consolas" w:hAnsi="Consolas" w:cs="Courier New"/>
          <w:color w:val="666600"/>
          <w:sz w:val="14"/>
          <w:szCs w:val="14"/>
        </w:rPr>
        <w:t>.</w:t>
      </w:r>
      <w:r w:rsidRPr="00C907F3">
        <w:rPr>
          <w:rFonts w:ascii="Consolas" w:hAnsi="Consolas" w:cs="Courier New"/>
          <w:color w:val="000000"/>
          <w:sz w:val="14"/>
          <w:szCs w:val="14"/>
        </w:rPr>
        <w:t>seed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6666"/>
          <w:sz w:val="14"/>
          <w:szCs w:val="14"/>
        </w:rPr>
        <w:t>123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77E4428B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6.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0AD9BDD8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7. </w:t>
      </w:r>
      <w:r w:rsidRPr="00C907F3">
        <w:rPr>
          <w:rFonts w:ascii="Consolas" w:hAnsi="Consolas" w:cs="Courier New"/>
          <w:color w:val="880000"/>
          <w:sz w:val="14"/>
          <w:szCs w:val="14"/>
        </w:rPr>
        <w:t># Split the data into training (70%) and testing (30%) sets</w:t>
      </w:r>
    </w:p>
    <w:p w14:paraId="5E54B7F2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8.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trainIndex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createDataPartition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0000"/>
          <w:sz w:val="14"/>
          <w:szCs w:val="14"/>
        </w:rPr>
        <w:t>task_1$Churn</w:t>
      </w:r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p </w:t>
      </w:r>
      <w:r w:rsidRPr="00C907F3">
        <w:rPr>
          <w:rFonts w:ascii="Consolas" w:hAnsi="Consolas" w:cs="Courier New"/>
          <w:color w:val="666600"/>
          <w:sz w:val="14"/>
          <w:szCs w:val="14"/>
        </w:rPr>
        <w:t>=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.</w:t>
      </w:r>
      <w:r w:rsidRPr="00C907F3">
        <w:rPr>
          <w:rFonts w:ascii="Consolas" w:hAnsi="Consolas" w:cs="Courier New"/>
          <w:color w:val="006666"/>
          <w:sz w:val="14"/>
          <w:szCs w:val="14"/>
        </w:rPr>
        <w:t>8</w:t>
      </w:r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list </w:t>
      </w:r>
      <w:r w:rsidRPr="00C907F3">
        <w:rPr>
          <w:rFonts w:ascii="Consolas" w:hAnsi="Consolas" w:cs="Courier New"/>
          <w:color w:val="666600"/>
          <w:sz w:val="14"/>
          <w:szCs w:val="14"/>
        </w:rPr>
        <w:t>=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FALSE</w:t>
      </w:r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times </w:t>
      </w:r>
      <w:r w:rsidRPr="00C907F3">
        <w:rPr>
          <w:rFonts w:ascii="Consolas" w:hAnsi="Consolas" w:cs="Courier New"/>
          <w:color w:val="666600"/>
          <w:sz w:val="14"/>
          <w:szCs w:val="14"/>
        </w:rPr>
        <w:t>=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006666"/>
          <w:sz w:val="14"/>
          <w:szCs w:val="14"/>
        </w:rPr>
        <w:t>1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7321ACC2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 9.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task_1</w:t>
      </w:r>
      <w:r w:rsidRPr="00C907F3">
        <w:rPr>
          <w:rFonts w:ascii="Consolas" w:hAnsi="Consolas" w:cs="Courier New"/>
          <w:color w:val="666600"/>
          <w:sz w:val="14"/>
          <w:szCs w:val="14"/>
        </w:rPr>
        <w:t>[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trainIndex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]</w:t>
      </w:r>
    </w:p>
    <w:p w14:paraId="6DED7341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10.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task_1</w:t>
      </w:r>
      <w:r w:rsidRPr="00C907F3">
        <w:rPr>
          <w:rFonts w:ascii="Consolas" w:hAnsi="Consolas" w:cs="Courier New"/>
          <w:color w:val="666600"/>
          <w:sz w:val="14"/>
          <w:szCs w:val="14"/>
        </w:rPr>
        <w:t>[-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trainIndex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]</w:t>
      </w:r>
    </w:p>
    <w:p w14:paraId="496B6A4A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11.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38D98574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12. </w:t>
      </w:r>
      <w:r w:rsidRPr="00C907F3">
        <w:rPr>
          <w:rFonts w:ascii="Consolas" w:hAnsi="Consolas" w:cs="Courier New"/>
          <w:color w:val="880000"/>
          <w:sz w:val="14"/>
          <w:szCs w:val="14"/>
        </w:rPr>
        <w:t># Save the training and testing datasets</w:t>
      </w:r>
    </w:p>
    <w:p w14:paraId="0BE1948D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13.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write_csv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008800"/>
          <w:sz w:val="14"/>
          <w:szCs w:val="14"/>
        </w:rPr>
        <w:t>"C:/Users/kiara/OneDrive/WGU MSDA/D209/trainData.csv"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680C9DCB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14.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write_csv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008800"/>
          <w:sz w:val="14"/>
          <w:szCs w:val="14"/>
        </w:rPr>
        <w:t>"C:/Users/kiara/OneDrive/WGU MSDA/D209/testData.csv"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                   </w:t>
      </w:r>
    </w:p>
    <w:p w14:paraId="470E53E8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15.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0BB5B8FC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16. </w:t>
      </w:r>
      <w:r w:rsidRPr="00C907F3">
        <w:rPr>
          <w:rFonts w:ascii="Consolas" w:hAnsi="Consolas" w:cs="Courier New"/>
          <w:color w:val="880000"/>
          <w:sz w:val="14"/>
          <w:szCs w:val="14"/>
        </w:rPr>
        <w:t># Load the saved files to verify</w:t>
      </w:r>
    </w:p>
    <w:p w14:paraId="55865CE2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17.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8800"/>
          <w:sz w:val="14"/>
          <w:szCs w:val="14"/>
        </w:rPr>
        <w:t>"C:/Users/kiara/OneDrive/WGU MSDA/D209/trainData.csv"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1EA632EE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18.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read_csv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8800"/>
          <w:sz w:val="14"/>
          <w:szCs w:val="14"/>
        </w:rPr>
        <w:t>"C:/Users/kiara/OneDrive/WGU MSDA/D209/testData.csv"</w:t>
      </w:r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68FC8C5B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19.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3BA16C3B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20. </w:t>
      </w:r>
      <w:r w:rsidRPr="00C907F3">
        <w:rPr>
          <w:rFonts w:ascii="Consolas" w:hAnsi="Consolas" w:cs="Courier New"/>
          <w:color w:val="880000"/>
          <w:sz w:val="14"/>
          <w:szCs w:val="14"/>
        </w:rPr>
        <w:t># Ensure the data is correctly loaded</w:t>
      </w:r>
    </w:p>
    <w:p w14:paraId="3AC1DFDC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21. </w:t>
      </w:r>
      <w:r w:rsidRPr="00C907F3">
        <w:rPr>
          <w:rFonts w:ascii="Consolas" w:hAnsi="Consolas" w:cs="Courier New"/>
          <w:color w:val="000088"/>
          <w:sz w:val="14"/>
          <w:szCs w:val="14"/>
        </w:rPr>
        <w:t>print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0000"/>
          <w:sz w:val="14"/>
          <w:szCs w:val="14"/>
        </w:rPr>
        <w:t>head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))</w:t>
      </w:r>
    </w:p>
    <w:p w14:paraId="3AB5DF40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22. </w:t>
      </w:r>
      <w:r w:rsidRPr="00C907F3">
        <w:rPr>
          <w:rFonts w:ascii="Consolas" w:hAnsi="Consolas" w:cs="Courier New"/>
          <w:color w:val="000088"/>
          <w:sz w:val="14"/>
          <w:szCs w:val="14"/>
        </w:rPr>
        <w:t>print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0000"/>
          <w:sz w:val="14"/>
          <w:szCs w:val="14"/>
        </w:rPr>
        <w:t>head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))</w:t>
      </w:r>
    </w:p>
    <w:p w14:paraId="6E427C67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23.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07AB79AD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24. </w:t>
      </w:r>
      <w:r w:rsidRPr="00C907F3">
        <w:rPr>
          <w:rFonts w:ascii="Consolas" w:hAnsi="Consolas" w:cs="Courier New"/>
          <w:color w:val="880000"/>
          <w:sz w:val="14"/>
          <w:szCs w:val="14"/>
        </w:rPr>
        <w:t># Train the Naive Bayes model</w:t>
      </w:r>
    </w:p>
    <w:p w14:paraId="586797DF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25.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nb_model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naiveBayes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660066"/>
          <w:sz w:val="14"/>
          <w:szCs w:val="14"/>
        </w:rPr>
        <w:t>Churn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~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.,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data </w:t>
      </w:r>
      <w:r w:rsidRPr="00C907F3">
        <w:rPr>
          <w:rFonts w:ascii="Consolas" w:hAnsi="Consolas" w:cs="Courier New"/>
          <w:color w:val="666600"/>
          <w:sz w:val="14"/>
          <w:szCs w:val="14"/>
        </w:rPr>
        <w:t>=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trainData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193A1E6E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26.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65AE2253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27. </w:t>
      </w:r>
      <w:r w:rsidRPr="00C907F3">
        <w:rPr>
          <w:rFonts w:ascii="Consolas" w:hAnsi="Consolas" w:cs="Courier New"/>
          <w:color w:val="880000"/>
          <w:sz w:val="14"/>
          <w:szCs w:val="14"/>
        </w:rPr>
        <w:t># Predict on the test data</w:t>
      </w:r>
    </w:p>
    <w:p w14:paraId="6467A51D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28. 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predictions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predict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nb_model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77363701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29.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75E909A9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30. </w:t>
      </w:r>
      <w:r w:rsidRPr="00C907F3">
        <w:rPr>
          <w:rFonts w:ascii="Consolas" w:hAnsi="Consolas" w:cs="Courier New"/>
          <w:color w:val="880000"/>
          <w:sz w:val="14"/>
          <w:szCs w:val="14"/>
        </w:rPr>
        <w:t># Ensure that both predictions and actual values are factors with the same levels</w:t>
      </w:r>
    </w:p>
    <w:p w14:paraId="0824929B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31.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testData$Churn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factor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testData$Churn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7E1901AC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32. 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predictions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factor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0000"/>
          <w:sz w:val="14"/>
          <w:szCs w:val="14"/>
        </w:rPr>
        <w:t>predictions</w:t>
      </w:r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levels </w:t>
      </w:r>
      <w:r w:rsidRPr="00C907F3">
        <w:rPr>
          <w:rFonts w:ascii="Consolas" w:hAnsi="Consolas" w:cs="Courier New"/>
          <w:color w:val="666600"/>
          <w:sz w:val="14"/>
          <w:szCs w:val="14"/>
        </w:rPr>
        <w:t>=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levels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testData$Churn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))</w:t>
      </w:r>
    </w:p>
    <w:p w14:paraId="20621A9F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33.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6EA41868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34. </w:t>
      </w:r>
      <w:r w:rsidRPr="00C907F3">
        <w:rPr>
          <w:rFonts w:ascii="Consolas" w:hAnsi="Consolas" w:cs="Courier New"/>
          <w:color w:val="880000"/>
          <w:sz w:val="14"/>
          <w:szCs w:val="14"/>
        </w:rPr>
        <w:t># Evaluate the model performance</w:t>
      </w:r>
    </w:p>
    <w:p w14:paraId="28493509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35.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C907F3">
        <w:rPr>
          <w:rFonts w:ascii="Consolas" w:hAnsi="Consolas" w:cs="Courier New"/>
          <w:color w:val="666600"/>
          <w:sz w:val="14"/>
          <w:szCs w:val="14"/>
        </w:rPr>
        <w:t>&lt;-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confusionMatrix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r w:rsidRPr="00C907F3">
        <w:rPr>
          <w:rFonts w:ascii="Consolas" w:hAnsi="Consolas" w:cs="Courier New"/>
          <w:color w:val="000000"/>
          <w:sz w:val="14"/>
          <w:szCs w:val="14"/>
        </w:rPr>
        <w:t>predictions</w:t>
      </w:r>
      <w:r w:rsidRPr="00C907F3">
        <w:rPr>
          <w:rFonts w:ascii="Consolas" w:hAnsi="Consolas" w:cs="Courier New"/>
          <w:color w:val="666600"/>
          <w:sz w:val="14"/>
          <w:szCs w:val="14"/>
        </w:rPr>
        <w:t>,</w:t>
      </w:r>
      <w:r w:rsidRPr="00C907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testData$Churn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1B845970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36.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3F67D5E2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37. </w:t>
      </w:r>
      <w:r w:rsidRPr="00C907F3">
        <w:rPr>
          <w:rFonts w:ascii="Consolas" w:hAnsi="Consolas" w:cs="Courier New"/>
          <w:color w:val="880000"/>
          <w:sz w:val="14"/>
          <w:szCs w:val="14"/>
        </w:rPr>
        <w:t># Print the confusion matrix and its table</w:t>
      </w:r>
    </w:p>
    <w:p w14:paraId="0D8521C9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38. </w:t>
      </w:r>
      <w:r w:rsidRPr="00C907F3">
        <w:rPr>
          <w:rFonts w:ascii="Consolas" w:hAnsi="Consolas" w:cs="Courier New"/>
          <w:color w:val="000088"/>
          <w:sz w:val="14"/>
          <w:szCs w:val="14"/>
        </w:rPr>
        <w:t>print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476DD7F6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39. </w:t>
      </w:r>
      <w:r w:rsidRPr="00C907F3">
        <w:rPr>
          <w:rFonts w:ascii="Consolas" w:hAnsi="Consolas" w:cs="Courier New"/>
          <w:color w:val="000088"/>
          <w:sz w:val="14"/>
          <w:szCs w:val="14"/>
        </w:rPr>
        <w:t>print</w:t>
      </w:r>
      <w:r w:rsidRPr="00C907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C907F3">
        <w:rPr>
          <w:rFonts w:ascii="Consolas" w:hAnsi="Consolas" w:cs="Courier New"/>
          <w:color w:val="000000"/>
          <w:sz w:val="14"/>
          <w:szCs w:val="14"/>
        </w:rPr>
        <w:t>conf_matrix$table</w:t>
      </w:r>
      <w:proofErr w:type="spellEnd"/>
      <w:r w:rsidRPr="00C907F3">
        <w:rPr>
          <w:rFonts w:ascii="Consolas" w:hAnsi="Consolas" w:cs="Courier New"/>
          <w:color w:val="666600"/>
          <w:sz w:val="14"/>
          <w:szCs w:val="14"/>
        </w:rPr>
        <w:t>)</w:t>
      </w:r>
    </w:p>
    <w:p w14:paraId="5C02DE31" w14:textId="77777777" w:rsidR="00C907F3" w:rsidRPr="00C907F3" w:rsidRDefault="00C907F3" w:rsidP="00C907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975140168"/>
        <w:rPr>
          <w:rFonts w:ascii="Consolas" w:hAnsi="Consolas" w:cs="Courier New"/>
          <w:sz w:val="14"/>
          <w:szCs w:val="14"/>
        </w:rPr>
      </w:pPr>
      <w:r w:rsidRPr="00C907F3">
        <w:rPr>
          <w:rFonts w:ascii="Consolas" w:hAnsi="Consolas" w:cs="Courier New"/>
          <w:sz w:val="14"/>
          <w:szCs w:val="14"/>
        </w:rPr>
        <w:t xml:space="preserve">40. </w:t>
      </w:r>
      <w:r w:rsidRPr="00C907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2C36B6C4" w14:textId="025854CD" w:rsidR="00E250DC" w:rsidRDefault="00BE67EC" w:rsidP="00BE67EC">
      <w:pPr>
        <w:pStyle w:val="Heading1"/>
      </w:pPr>
      <w:r>
        <w:t>Part V: Data Summary and Implications</w:t>
      </w:r>
    </w:p>
    <w:p w14:paraId="268B00FD" w14:textId="1F433A66" w:rsidR="00BE67EC" w:rsidRDefault="00A00E4C" w:rsidP="00BE67EC">
      <w:pPr>
        <w:pStyle w:val="Heading2"/>
      </w:pPr>
      <w:r>
        <w:t>Summarize your analysis</w:t>
      </w:r>
    </w:p>
    <w:p w14:paraId="35AF5AFB" w14:textId="31B3CFA4" w:rsidR="00B40311" w:rsidRDefault="002F6B68" w:rsidP="00270A09">
      <w:pPr>
        <w:pStyle w:val="Heading3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156C0DC" wp14:editId="0ACA0CE4">
            <wp:simplePos x="0" y="0"/>
            <wp:positionH relativeFrom="column">
              <wp:posOffset>3597827</wp:posOffset>
            </wp:positionH>
            <wp:positionV relativeFrom="paragraph">
              <wp:posOffset>227330</wp:posOffset>
            </wp:positionV>
            <wp:extent cx="1645920" cy="591185"/>
            <wp:effectExtent l="0" t="0" r="0" b="0"/>
            <wp:wrapNone/>
            <wp:docPr id="202583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0311">
        <w:t>Explanation of</w:t>
      </w:r>
      <w:r w:rsidR="00966CB8">
        <w:t xml:space="preserve"> Model</w:t>
      </w:r>
    </w:p>
    <w:p w14:paraId="522A8575" w14:textId="1664BD03" w:rsidR="00A00E4C" w:rsidRDefault="00A809F1" w:rsidP="00B40311">
      <w:pPr>
        <w:rPr>
          <w:noProof/>
        </w:rPr>
      </w:pPr>
      <w:r>
        <w:t>Based on the m</w:t>
      </w:r>
      <w:r w:rsidR="009D4A23">
        <w:t xml:space="preserve">atrix table I created </w:t>
      </w:r>
      <w:r w:rsidR="00326E01">
        <w:t>in section D2</w:t>
      </w:r>
      <w:r w:rsidR="00B44937">
        <w:t>,</w:t>
      </w:r>
      <w:r w:rsidR="00AC60B6" w:rsidRPr="00AC60B6">
        <w:rPr>
          <w:noProof/>
        </w:rPr>
        <w:t xml:space="preserve"> </w:t>
      </w:r>
    </w:p>
    <w:p w14:paraId="23F93F28" w14:textId="433CDDF4" w:rsidR="00236BCF" w:rsidRDefault="00EE72EA" w:rsidP="00236BCF">
      <w:r>
        <w:rPr>
          <w:noProof/>
        </w:rPr>
        <w:t>a</w:t>
      </w:r>
      <w:r w:rsidR="00236BCF">
        <w:rPr>
          <w:noProof/>
        </w:rPr>
        <w:t xml:space="preserve">nd a combination of </w:t>
      </w:r>
      <w:r w:rsidR="00236BCF">
        <w:t xml:space="preserve"> </w:t>
      </w:r>
      <w:r w:rsidR="00110074">
        <w:t xml:space="preserve">Using the R code provided in </w:t>
      </w:r>
    </w:p>
    <w:p w14:paraId="6C01070A" w14:textId="77777777" w:rsidR="00EE72EA" w:rsidRDefault="00110074" w:rsidP="00236BCF">
      <w:r>
        <w:t xml:space="preserve">the power point for class D209 Task1. I imputed my </w:t>
      </w:r>
    </w:p>
    <w:p w14:paraId="7198CCCD" w14:textId="4CB817C3" w:rsidR="00326E01" w:rsidRDefault="00110074" w:rsidP="00236BCF">
      <w:r>
        <w:t>numbers to match my confusion matrix and ran the following code</w:t>
      </w:r>
      <w:r w:rsidR="00EE72EA">
        <w:t>s</w:t>
      </w:r>
      <w:r>
        <w:t xml:space="preserve"> to calculate</w:t>
      </w:r>
      <w:r w:rsidR="00EE72EA">
        <w:t xml:space="preserve"> the following:</w:t>
      </w:r>
      <w:r w:rsidR="00AC60B6" w:rsidRPr="00AC60B6">
        <w:rPr>
          <w:noProof/>
        </w:rPr>
        <w:t xml:space="preserve"> </w:t>
      </w:r>
    </w:p>
    <w:p w14:paraId="7018ACD9" w14:textId="6CA6B4B7" w:rsidR="002E0478" w:rsidRDefault="00AF4CFF" w:rsidP="0099253B">
      <w:pPr>
        <w:pStyle w:val="ListBullet"/>
      </w:pPr>
      <w:r w:rsidRPr="004C0FD8">
        <w:t>Accuracy</w:t>
      </w:r>
    </w:p>
    <w:p w14:paraId="5BC49028" w14:textId="77777777" w:rsidR="009C1E1B" w:rsidRPr="009C1E1B" w:rsidRDefault="009C1E1B" w:rsidP="009C1E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73939833"/>
        <w:rPr>
          <w:rFonts w:ascii="Consolas" w:hAnsi="Consolas" w:cs="Courier New"/>
          <w:sz w:val="14"/>
          <w:szCs w:val="14"/>
        </w:rPr>
      </w:pPr>
      <w:r w:rsidRPr="009C1E1B">
        <w:rPr>
          <w:rFonts w:ascii="Consolas" w:hAnsi="Consolas" w:cs="Courier New"/>
          <w:sz w:val="14"/>
          <w:szCs w:val="14"/>
        </w:rPr>
        <w:t xml:space="preserve">1. </w:t>
      </w:r>
      <w:r w:rsidRPr="009C1E1B">
        <w:rPr>
          <w:rFonts w:ascii="Consolas" w:hAnsi="Consolas" w:cs="Courier New"/>
          <w:color w:val="880000"/>
          <w:sz w:val="14"/>
          <w:szCs w:val="14"/>
        </w:rPr>
        <w:t># Calculate and print the accuracy of the model</w:t>
      </w:r>
    </w:p>
    <w:p w14:paraId="1EDB4419" w14:textId="77777777" w:rsidR="009C1E1B" w:rsidRPr="009C1E1B" w:rsidRDefault="009C1E1B" w:rsidP="009C1E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73939833"/>
        <w:rPr>
          <w:rFonts w:ascii="Consolas" w:hAnsi="Consolas" w:cs="Courier New"/>
          <w:sz w:val="14"/>
          <w:szCs w:val="14"/>
        </w:rPr>
      </w:pPr>
      <w:r w:rsidRPr="009C1E1B">
        <w:rPr>
          <w:rFonts w:ascii="Consolas" w:hAnsi="Consolas" w:cs="Courier New"/>
          <w:sz w:val="14"/>
          <w:szCs w:val="14"/>
        </w:rPr>
        <w:t xml:space="preserve">2. 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accuracy </w:t>
      </w:r>
      <w:r w:rsidRPr="009C1E1B">
        <w:rPr>
          <w:rFonts w:ascii="Consolas" w:hAnsi="Consolas" w:cs="Courier New"/>
          <w:color w:val="666600"/>
          <w:sz w:val="14"/>
          <w:szCs w:val="14"/>
        </w:rPr>
        <w:t>&lt;-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9C1E1B">
        <w:rPr>
          <w:rFonts w:ascii="Consolas" w:hAnsi="Consolas" w:cs="Courier New"/>
          <w:color w:val="000000"/>
          <w:sz w:val="14"/>
          <w:szCs w:val="14"/>
        </w:rPr>
        <w:t>conf_matrix$overall</w:t>
      </w:r>
      <w:proofErr w:type="spellEnd"/>
      <w:r w:rsidRPr="009C1E1B">
        <w:rPr>
          <w:rFonts w:ascii="Consolas" w:hAnsi="Consolas" w:cs="Courier New"/>
          <w:color w:val="666600"/>
          <w:sz w:val="14"/>
          <w:szCs w:val="14"/>
        </w:rPr>
        <w:t>[</w:t>
      </w:r>
      <w:r w:rsidRPr="009C1E1B">
        <w:rPr>
          <w:rFonts w:ascii="Consolas" w:hAnsi="Consolas" w:cs="Courier New"/>
          <w:color w:val="008800"/>
          <w:sz w:val="14"/>
          <w:szCs w:val="14"/>
        </w:rPr>
        <w:t>'Accuracy'</w:t>
      </w:r>
      <w:r w:rsidRPr="009C1E1B">
        <w:rPr>
          <w:rFonts w:ascii="Consolas" w:hAnsi="Consolas" w:cs="Courier New"/>
          <w:color w:val="666600"/>
          <w:sz w:val="14"/>
          <w:szCs w:val="14"/>
        </w:rPr>
        <w:t>]</w:t>
      </w:r>
    </w:p>
    <w:p w14:paraId="5CD02655" w14:textId="77777777" w:rsidR="009C1E1B" w:rsidRPr="009C1E1B" w:rsidRDefault="009C1E1B" w:rsidP="009C1E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73939833"/>
        <w:rPr>
          <w:rFonts w:ascii="Consolas" w:hAnsi="Consolas" w:cs="Courier New"/>
          <w:sz w:val="14"/>
          <w:szCs w:val="14"/>
        </w:rPr>
      </w:pPr>
      <w:r w:rsidRPr="009C1E1B">
        <w:rPr>
          <w:rFonts w:ascii="Consolas" w:hAnsi="Consolas" w:cs="Courier New"/>
          <w:sz w:val="14"/>
          <w:szCs w:val="14"/>
        </w:rPr>
        <w:t xml:space="preserve">3. </w:t>
      </w:r>
      <w:r w:rsidRPr="009C1E1B">
        <w:rPr>
          <w:rFonts w:ascii="Consolas" w:hAnsi="Consolas" w:cs="Courier New"/>
          <w:color w:val="000088"/>
          <w:sz w:val="14"/>
          <w:szCs w:val="14"/>
        </w:rPr>
        <w:t>print</w:t>
      </w:r>
      <w:r w:rsidRPr="009C1E1B">
        <w:rPr>
          <w:rFonts w:ascii="Consolas" w:hAnsi="Consolas" w:cs="Courier New"/>
          <w:color w:val="666600"/>
          <w:sz w:val="14"/>
          <w:szCs w:val="14"/>
        </w:rPr>
        <w:t>(</w:t>
      </w:r>
      <w:r w:rsidRPr="009C1E1B">
        <w:rPr>
          <w:rFonts w:ascii="Consolas" w:hAnsi="Consolas" w:cs="Courier New"/>
          <w:color w:val="000000"/>
          <w:sz w:val="14"/>
          <w:szCs w:val="14"/>
        </w:rPr>
        <w:t>paste</w:t>
      </w:r>
      <w:r w:rsidRPr="009C1E1B">
        <w:rPr>
          <w:rFonts w:ascii="Consolas" w:hAnsi="Consolas" w:cs="Courier New"/>
          <w:color w:val="666600"/>
          <w:sz w:val="14"/>
          <w:szCs w:val="14"/>
        </w:rPr>
        <w:t>(</w:t>
      </w:r>
      <w:r w:rsidRPr="009C1E1B">
        <w:rPr>
          <w:rFonts w:ascii="Consolas" w:hAnsi="Consolas" w:cs="Courier New"/>
          <w:color w:val="008800"/>
          <w:sz w:val="14"/>
          <w:szCs w:val="14"/>
        </w:rPr>
        <w:t>"Accuracy: "</w:t>
      </w:r>
      <w:r w:rsidRPr="009C1E1B">
        <w:rPr>
          <w:rFonts w:ascii="Consolas" w:hAnsi="Consolas" w:cs="Courier New"/>
          <w:color w:val="666600"/>
          <w:sz w:val="14"/>
          <w:szCs w:val="14"/>
        </w:rPr>
        <w:t>,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round</w:t>
      </w:r>
      <w:r w:rsidRPr="009C1E1B">
        <w:rPr>
          <w:rFonts w:ascii="Consolas" w:hAnsi="Consolas" w:cs="Courier New"/>
          <w:color w:val="666600"/>
          <w:sz w:val="14"/>
          <w:szCs w:val="14"/>
        </w:rPr>
        <w:t>(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accuracy </w:t>
      </w:r>
      <w:r w:rsidRPr="009C1E1B">
        <w:rPr>
          <w:rFonts w:ascii="Consolas" w:hAnsi="Consolas" w:cs="Courier New"/>
          <w:color w:val="666600"/>
          <w:sz w:val="14"/>
          <w:szCs w:val="14"/>
        </w:rPr>
        <w:t>*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9C1E1B">
        <w:rPr>
          <w:rFonts w:ascii="Consolas" w:hAnsi="Consolas" w:cs="Courier New"/>
          <w:color w:val="006666"/>
          <w:sz w:val="14"/>
          <w:szCs w:val="14"/>
        </w:rPr>
        <w:t>100</w:t>
      </w:r>
      <w:r w:rsidRPr="009C1E1B">
        <w:rPr>
          <w:rFonts w:ascii="Consolas" w:hAnsi="Consolas" w:cs="Courier New"/>
          <w:color w:val="666600"/>
          <w:sz w:val="14"/>
          <w:szCs w:val="14"/>
        </w:rPr>
        <w:t>,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9C1E1B">
        <w:rPr>
          <w:rFonts w:ascii="Consolas" w:hAnsi="Consolas" w:cs="Courier New"/>
          <w:color w:val="006666"/>
          <w:sz w:val="14"/>
          <w:szCs w:val="14"/>
        </w:rPr>
        <w:t>2</w:t>
      </w:r>
      <w:r w:rsidRPr="009C1E1B">
        <w:rPr>
          <w:rFonts w:ascii="Consolas" w:hAnsi="Consolas" w:cs="Courier New"/>
          <w:color w:val="666600"/>
          <w:sz w:val="14"/>
          <w:szCs w:val="14"/>
        </w:rPr>
        <w:t>),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9C1E1B">
        <w:rPr>
          <w:rFonts w:ascii="Consolas" w:hAnsi="Consolas" w:cs="Courier New"/>
          <w:color w:val="008800"/>
          <w:sz w:val="14"/>
          <w:szCs w:val="14"/>
        </w:rPr>
        <w:t>"%"</w:t>
      </w:r>
      <w:r w:rsidRPr="009C1E1B">
        <w:rPr>
          <w:rFonts w:ascii="Consolas" w:hAnsi="Consolas" w:cs="Courier New"/>
          <w:color w:val="666600"/>
          <w:sz w:val="14"/>
          <w:szCs w:val="14"/>
        </w:rPr>
        <w:t>,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9C1E1B">
        <w:rPr>
          <w:rFonts w:ascii="Consolas" w:hAnsi="Consolas" w:cs="Courier New"/>
          <w:color w:val="000000"/>
          <w:sz w:val="14"/>
          <w:szCs w:val="14"/>
        </w:rPr>
        <w:t>sep</w:t>
      </w:r>
      <w:proofErr w:type="spellEnd"/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9C1E1B">
        <w:rPr>
          <w:rFonts w:ascii="Consolas" w:hAnsi="Consolas" w:cs="Courier New"/>
          <w:color w:val="666600"/>
          <w:sz w:val="14"/>
          <w:szCs w:val="14"/>
        </w:rPr>
        <w:t>=</w:t>
      </w:r>
      <w:r w:rsidRPr="009C1E1B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9C1E1B">
        <w:rPr>
          <w:rFonts w:ascii="Consolas" w:hAnsi="Consolas" w:cs="Courier New"/>
          <w:color w:val="008800"/>
          <w:sz w:val="14"/>
          <w:szCs w:val="14"/>
        </w:rPr>
        <w:t>""</w:t>
      </w:r>
      <w:r w:rsidRPr="009C1E1B">
        <w:rPr>
          <w:rFonts w:ascii="Consolas" w:hAnsi="Consolas" w:cs="Courier New"/>
          <w:color w:val="666600"/>
          <w:sz w:val="14"/>
          <w:szCs w:val="14"/>
        </w:rPr>
        <w:t>))</w:t>
      </w:r>
    </w:p>
    <w:p w14:paraId="385B6E03" w14:textId="77777777" w:rsidR="009C1E1B" w:rsidRPr="009C1E1B" w:rsidRDefault="009C1E1B" w:rsidP="009C1E1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773939833"/>
        <w:rPr>
          <w:rFonts w:ascii="Consolas" w:hAnsi="Consolas" w:cs="Courier New"/>
          <w:sz w:val="14"/>
          <w:szCs w:val="14"/>
        </w:rPr>
      </w:pPr>
      <w:r w:rsidRPr="009C1E1B">
        <w:rPr>
          <w:rFonts w:ascii="Consolas" w:hAnsi="Consolas" w:cs="Courier New"/>
          <w:sz w:val="14"/>
          <w:szCs w:val="14"/>
        </w:rPr>
        <w:t xml:space="preserve">4. </w:t>
      </w:r>
      <w:r w:rsidRPr="009C1E1B">
        <w:rPr>
          <w:rFonts w:ascii="Consolas" w:hAnsi="Consolas" w:cs="Courier New"/>
          <w:color w:val="000000"/>
          <w:sz w:val="14"/>
          <w:szCs w:val="14"/>
        </w:rPr>
        <w:t> </w:t>
      </w:r>
    </w:p>
    <w:p w14:paraId="00BBE880" w14:textId="70E1A087" w:rsidR="00271DC1" w:rsidRPr="00DC76C5" w:rsidRDefault="00DC76C5" w:rsidP="00512004">
      <w:pPr>
        <w:rPr>
          <w:color w:val="7030A0"/>
          <w:sz w:val="20"/>
          <w:szCs w:val="22"/>
        </w:rPr>
      </w:pPr>
      <m:oMathPara>
        <m:oMath>
          <m:r>
            <w:rPr>
              <w:rFonts w:ascii="Cambria Math" w:hAnsi="Cambria Math" w:cs="Courier New"/>
              <w:color w:val="7030A0"/>
              <w:sz w:val="20"/>
              <w:szCs w:val="22"/>
            </w:rPr>
            <m:t>Accuracy=</m:t>
          </m:r>
          <m:f>
            <m:fPr>
              <m:ctrlPr>
                <w:rPr>
                  <w:rFonts w:ascii="Cambria Math" w:hAnsi="Cambria Math" w:cs="Courier New"/>
                  <w:i/>
                  <w:color w:val="7030A0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 xml:space="preserve"> 1239+323</m:t>
              </m:r>
            </m:num>
            <m:den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1239+129+133+323</m:t>
              </m:r>
            </m:den>
          </m:f>
          <m:r>
            <w:rPr>
              <w:rFonts w:ascii="Cambria Math" w:hAnsi="Cambria Math" w:cs="Courier New"/>
              <w:color w:val="7030A0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 w:cs="Courier New"/>
                  <w:i/>
                  <w:color w:val="7030A0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1562</m:t>
              </m:r>
            </m:num>
            <m:den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1824</m:t>
              </m:r>
            </m:den>
          </m:f>
          <m:r>
            <w:rPr>
              <w:rFonts w:ascii="Cambria Math" w:hAnsi="Cambria Math" w:cs="Courier New"/>
              <w:color w:val="7030A0"/>
              <w:sz w:val="20"/>
              <w:szCs w:val="22"/>
            </w:rPr>
            <m:t>≈0.8564</m:t>
          </m:r>
        </m:oMath>
      </m:oMathPara>
    </w:p>
    <w:p w14:paraId="536E1361" w14:textId="3821CCCE" w:rsidR="00776828" w:rsidRDefault="0057567E" w:rsidP="00776828">
      <w:r>
        <w:t>T</w:t>
      </w:r>
      <w:r w:rsidR="00776828">
        <w:t>he accura</w:t>
      </w:r>
      <w:r w:rsidR="0039716D">
        <w:t>cy of the model is:</w:t>
      </w:r>
    </w:p>
    <w:p w14:paraId="622469B5" w14:textId="77777777" w:rsidR="001B0F28" w:rsidRPr="001B0F28" w:rsidRDefault="001B0F28" w:rsidP="001B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ind w:left="0" w:firstLine="720"/>
        <w:rPr>
          <w:rFonts w:ascii="Lucida Console" w:eastAsia="Times New Roman" w:hAnsi="Lucida Console" w:cs="Courier New"/>
          <w:color w:val="000000"/>
          <w:sz w:val="20"/>
          <w:szCs w:val="20"/>
          <w:lang w:eastAsia="en-US"/>
        </w:rPr>
      </w:pPr>
      <w:r w:rsidRPr="001B0F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US"/>
        </w:rPr>
        <w:t>"Accuracy: 85.64%"</w:t>
      </w:r>
    </w:p>
    <w:p w14:paraId="4CEAAE5A" w14:textId="3E227383" w:rsidR="00512004" w:rsidRDefault="00D802F9" w:rsidP="00FA64CD">
      <w:pPr>
        <w:pStyle w:val="ListBullet"/>
        <w:rPr>
          <w:lang w:eastAsia="en-US"/>
        </w:rPr>
      </w:pPr>
      <w:r w:rsidRPr="004C0FD8">
        <w:rPr>
          <w:lang w:eastAsia="en-US"/>
        </w:rPr>
        <w:t>Sen</w:t>
      </w:r>
      <w:r w:rsidR="009E4A37" w:rsidRPr="004C0FD8">
        <w:rPr>
          <w:lang w:eastAsia="en-US"/>
        </w:rPr>
        <w:t>sitivity</w:t>
      </w:r>
      <w:r w:rsidR="00FA64CD">
        <w:rPr>
          <w:lang w:eastAsia="en-US"/>
        </w:rPr>
        <w:t xml:space="preserve"> and </w:t>
      </w:r>
      <w:r w:rsidR="00FA64CD" w:rsidRPr="00A65306">
        <w:rPr>
          <w:lang w:eastAsia="en-US"/>
        </w:rPr>
        <w:t>Specificity</w:t>
      </w:r>
    </w:p>
    <w:p w14:paraId="71C9AC13" w14:textId="77777777" w:rsidR="0054723A" w:rsidRPr="0054723A" w:rsidRDefault="0054723A" w:rsidP="005472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76201647"/>
        <w:rPr>
          <w:rFonts w:ascii="Consolas" w:hAnsi="Consolas" w:cs="Courier New"/>
          <w:sz w:val="14"/>
          <w:szCs w:val="14"/>
        </w:rPr>
      </w:pPr>
      <w:r w:rsidRPr="0054723A">
        <w:rPr>
          <w:rFonts w:ascii="Consolas" w:hAnsi="Consolas" w:cs="Courier New"/>
          <w:sz w:val="14"/>
          <w:szCs w:val="14"/>
        </w:rPr>
        <w:t xml:space="preserve">1. </w:t>
      </w:r>
      <w:r w:rsidRPr="0054723A">
        <w:rPr>
          <w:rFonts w:ascii="Consolas" w:hAnsi="Consolas" w:cs="Courier New"/>
          <w:color w:val="880000"/>
          <w:sz w:val="14"/>
          <w:szCs w:val="14"/>
        </w:rPr>
        <w:t># Calculate and print the sensitivity and specificity</w:t>
      </w:r>
    </w:p>
    <w:p w14:paraId="60DB46B7" w14:textId="77777777" w:rsidR="0054723A" w:rsidRPr="0054723A" w:rsidRDefault="0054723A" w:rsidP="005472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76201647"/>
        <w:rPr>
          <w:rFonts w:ascii="Consolas" w:hAnsi="Consolas" w:cs="Courier New"/>
          <w:sz w:val="14"/>
          <w:szCs w:val="14"/>
        </w:rPr>
      </w:pPr>
      <w:r w:rsidRPr="0054723A">
        <w:rPr>
          <w:rFonts w:ascii="Consolas" w:hAnsi="Consolas" w:cs="Courier New"/>
          <w:sz w:val="14"/>
          <w:szCs w:val="14"/>
        </w:rPr>
        <w:t xml:space="preserve">2. 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sensitivity </w:t>
      </w:r>
      <w:r w:rsidRPr="0054723A">
        <w:rPr>
          <w:rFonts w:ascii="Consolas" w:hAnsi="Consolas" w:cs="Courier New"/>
          <w:color w:val="666600"/>
          <w:sz w:val="14"/>
          <w:szCs w:val="14"/>
        </w:rPr>
        <w:t>&lt;-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54723A">
        <w:rPr>
          <w:rFonts w:ascii="Consolas" w:hAnsi="Consolas" w:cs="Courier New"/>
          <w:color w:val="000000"/>
          <w:sz w:val="14"/>
          <w:szCs w:val="14"/>
        </w:rPr>
        <w:t>conf_matrix$byClass</w:t>
      </w:r>
      <w:proofErr w:type="spellEnd"/>
      <w:r w:rsidRPr="0054723A">
        <w:rPr>
          <w:rFonts w:ascii="Consolas" w:hAnsi="Consolas" w:cs="Courier New"/>
          <w:color w:val="666600"/>
          <w:sz w:val="14"/>
          <w:szCs w:val="14"/>
        </w:rPr>
        <w:t>[</w:t>
      </w:r>
      <w:r w:rsidRPr="0054723A">
        <w:rPr>
          <w:rFonts w:ascii="Consolas" w:hAnsi="Consolas" w:cs="Courier New"/>
          <w:color w:val="008800"/>
          <w:sz w:val="14"/>
          <w:szCs w:val="14"/>
        </w:rPr>
        <w:t>'Sensitivity'</w:t>
      </w:r>
      <w:r w:rsidRPr="0054723A">
        <w:rPr>
          <w:rFonts w:ascii="Consolas" w:hAnsi="Consolas" w:cs="Courier New"/>
          <w:color w:val="666600"/>
          <w:sz w:val="14"/>
          <w:szCs w:val="14"/>
        </w:rPr>
        <w:t>]</w:t>
      </w:r>
    </w:p>
    <w:p w14:paraId="5734D763" w14:textId="77777777" w:rsidR="0054723A" w:rsidRPr="0054723A" w:rsidRDefault="0054723A" w:rsidP="005472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76201647"/>
        <w:rPr>
          <w:rFonts w:ascii="Consolas" w:hAnsi="Consolas" w:cs="Courier New"/>
          <w:sz w:val="14"/>
          <w:szCs w:val="14"/>
        </w:rPr>
      </w:pPr>
      <w:r w:rsidRPr="0054723A">
        <w:rPr>
          <w:rFonts w:ascii="Consolas" w:hAnsi="Consolas" w:cs="Courier New"/>
          <w:sz w:val="14"/>
          <w:szCs w:val="14"/>
        </w:rPr>
        <w:t xml:space="preserve">3. 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specificity </w:t>
      </w:r>
      <w:r w:rsidRPr="0054723A">
        <w:rPr>
          <w:rFonts w:ascii="Consolas" w:hAnsi="Consolas" w:cs="Courier New"/>
          <w:color w:val="666600"/>
          <w:sz w:val="14"/>
          <w:szCs w:val="14"/>
        </w:rPr>
        <w:t>&lt;-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54723A">
        <w:rPr>
          <w:rFonts w:ascii="Consolas" w:hAnsi="Consolas" w:cs="Courier New"/>
          <w:color w:val="000000"/>
          <w:sz w:val="14"/>
          <w:szCs w:val="14"/>
        </w:rPr>
        <w:t>conf_matrix$byClass</w:t>
      </w:r>
      <w:proofErr w:type="spellEnd"/>
      <w:r w:rsidRPr="0054723A">
        <w:rPr>
          <w:rFonts w:ascii="Consolas" w:hAnsi="Consolas" w:cs="Courier New"/>
          <w:color w:val="666600"/>
          <w:sz w:val="14"/>
          <w:szCs w:val="14"/>
        </w:rPr>
        <w:t>[</w:t>
      </w:r>
      <w:r w:rsidRPr="0054723A">
        <w:rPr>
          <w:rFonts w:ascii="Consolas" w:hAnsi="Consolas" w:cs="Courier New"/>
          <w:color w:val="008800"/>
          <w:sz w:val="14"/>
          <w:szCs w:val="14"/>
        </w:rPr>
        <w:t>'Specificity'</w:t>
      </w:r>
      <w:r w:rsidRPr="0054723A">
        <w:rPr>
          <w:rFonts w:ascii="Consolas" w:hAnsi="Consolas" w:cs="Courier New"/>
          <w:color w:val="666600"/>
          <w:sz w:val="14"/>
          <w:szCs w:val="14"/>
        </w:rPr>
        <w:t>]</w:t>
      </w:r>
    </w:p>
    <w:p w14:paraId="2137C2F0" w14:textId="77777777" w:rsidR="0054723A" w:rsidRPr="0054723A" w:rsidRDefault="0054723A" w:rsidP="005472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76201647"/>
        <w:rPr>
          <w:rFonts w:ascii="Consolas" w:hAnsi="Consolas" w:cs="Courier New"/>
          <w:sz w:val="14"/>
          <w:szCs w:val="14"/>
        </w:rPr>
      </w:pPr>
      <w:r w:rsidRPr="0054723A">
        <w:rPr>
          <w:rFonts w:ascii="Consolas" w:hAnsi="Consolas" w:cs="Courier New"/>
          <w:sz w:val="14"/>
          <w:szCs w:val="14"/>
        </w:rPr>
        <w:t xml:space="preserve">4. </w:t>
      </w:r>
      <w:r w:rsidRPr="0054723A">
        <w:rPr>
          <w:rFonts w:ascii="Consolas" w:hAnsi="Consolas" w:cs="Courier New"/>
          <w:color w:val="000088"/>
          <w:sz w:val="14"/>
          <w:szCs w:val="14"/>
        </w:rPr>
        <w:t>print</w:t>
      </w:r>
      <w:r w:rsidRPr="0054723A">
        <w:rPr>
          <w:rFonts w:ascii="Consolas" w:hAnsi="Consolas" w:cs="Courier New"/>
          <w:color w:val="666600"/>
          <w:sz w:val="14"/>
          <w:szCs w:val="14"/>
        </w:rPr>
        <w:t>(</w:t>
      </w:r>
      <w:r w:rsidRPr="0054723A">
        <w:rPr>
          <w:rFonts w:ascii="Consolas" w:hAnsi="Consolas" w:cs="Courier New"/>
          <w:color w:val="000000"/>
          <w:sz w:val="14"/>
          <w:szCs w:val="14"/>
        </w:rPr>
        <w:t>paste</w:t>
      </w:r>
      <w:r w:rsidRPr="0054723A">
        <w:rPr>
          <w:rFonts w:ascii="Consolas" w:hAnsi="Consolas" w:cs="Courier New"/>
          <w:color w:val="666600"/>
          <w:sz w:val="14"/>
          <w:szCs w:val="14"/>
        </w:rPr>
        <w:t>(</w:t>
      </w:r>
      <w:r w:rsidRPr="0054723A">
        <w:rPr>
          <w:rFonts w:ascii="Consolas" w:hAnsi="Consolas" w:cs="Courier New"/>
          <w:color w:val="008800"/>
          <w:sz w:val="14"/>
          <w:szCs w:val="14"/>
        </w:rPr>
        <w:t>"Sensitivity: "</w:t>
      </w:r>
      <w:r w:rsidRPr="0054723A">
        <w:rPr>
          <w:rFonts w:ascii="Consolas" w:hAnsi="Consolas" w:cs="Courier New"/>
          <w:color w:val="666600"/>
          <w:sz w:val="14"/>
          <w:szCs w:val="14"/>
        </w:rPr>
        <w:t>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round</w:t>
      </w:r>
      <w:r w:rsidRPr="0054723A">
        <w:rPr>
          <w:rFonts w:ascii="Consolas" w:hAnsi="Consolas" w:cs="Courier New"/>
          <w:color w:val="666600"/>
          <w:sz w:val="14"/>
          <w:szCs w:val="14"/>
        </w:rPr>
        <w:t>(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sensitivity </w:t>
      </w:r>
      <w:r w:rsidRPr="0054723A">
        <w:rPr>
          <w:rFonts w:ascii="Consolas" w:hAnsi="Consolas" w:cs="Courier New"/>
          <w:color w:val="666600"/>
          <w:sz w:val="14"/>
          <w:szCs w:val="14"/>
        </w:rPr>
        <w:t>*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6666"/>
          <w:sz w:val="14"/>
          <w:szCs w:val="14"/>
        </w:rPr>
        <w:t>100</w:t>
      </w:r>
      <w:r w:rsidRPr="0054723A">
        <w:rPr>
          <w:rFonts w:ascii="Consolas" w:hAnsi="Consolas" w:cs="Courier New"/>
          <w:color w:val="666600"/>
          <w:sz w:val="14"/>
          <w:szCs w:val="14"/>
        </w:rPr>
        <w:t>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6666"/>
          <w:sz w:val="14"/>
          <w:szCs w:val="14"/>
        </w:rPr>
        <w:t>2</w:t>
      </w:r>
      <w:r w:rsidRPr="0054723A">
        <w:rPr>
          <w:rFonts w:ascii="Consolas" w:hAnsi="Consolas" w:cs="Courier New"/>
          <w:color w:val="666600"/>
          <w:sz w:val="14"/>
          <w:szCs w:val="14"/>
        </w:rPr>
        <w:t>),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8800"/>
          <w:sz w:val="14"/>
          <w:szCs w:val="14"/>
        </w:rPr>
        <w:t>"%"</w:t>
      </w:r>
      <w:r w:rsidRPr="0054723A">
        <w:rPr>
          <w:rFonts w:ascii="Consolas" w:hAnsi="Consolas" w:cs="Courier New"/>
          <w:color w:val="666600"/>
          <w:sz w:val="14"/>
          <w:szCs w:val="14"/>
        </w:rPr>
        <w:t>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54723A">
        <w:rPr>
          <w:rFonts w:ascii="Consolas" w:hAnsi="Consolas" w:cs="Courier New"/>
          <w:color w:val="000000"/>
          <w:sz w:val="14"/>
          <w:szCs w:val="14"/>
        </w:rPr>
        <w:t>sep</w:t>
      </w:r>
      <w:proofErr w:type="spellEnd"/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666600"/>
          <w:sz w:val="14"/>
          <w:szCs w:val="14"/>
        </w:rPr>
        <w:t>=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8800"/>
          <w:sz w:val="14"/>
          <w:szCs w:val="14"/>
        </w:rPr>
        <w:t>""</w:t>
      </w:r>
      <w:r w:rsidRPr="0054723A">
        <w:rPr>
          <w:rFonts w:ascii="Consolas" w:hAnsi="Consolas" w:cs="Courier New"/>
          <w:color w:val="666600"/>
          <w:sz w:val="14"/>
          <w:szCs w:val="14"/>
        </w:rPr>
        <w:t>))</w:t>
      </w:r>
    </w:p>
    <w:p w14:paraId="733E4016" w14:textId="77777777" w:rsidR="0054723A" w:rsidRPr="0054723A" w:rsidRDefault="0054723A" w:rsidP="005472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76201647"/>
        <w:rPr>
          <w:rFonts w:ascii="Consolas" w:hAnsi="Consolas" w:cs="Courier New"/>
          <w:sz w:val="14"/>
          <w:szCs w:val="14"/>
        </w:rPr>
      </w:pPr>
      <w:r w:rsidRPr="0054723A">
        <w:rPr>
          <w:rFonts w:ascii="Consolas" w:hAnsi="Consolas" w:cs="Courier New"/>
          <w:sz w:val="14"/>
          <w:szCs w:val="14"/>
        </w:rPr>
        <w:t xml:space="preserve">5. </w:t>
      </w:r>
      <w:r w:rsidRPr="0054723A">
        <w:rPr>
          <w:rFonts w:ascii="Consolas" w:hAnsi="Consolas" w:cs="Courier New"/>
          <w:color w:val="000088"/>
          <w:sz w:val="14"/>
          <w:szCs w:val="14"/>
        </w:rPr>
        <w:t>print</w:t>
      </w:r>
      <w:r w:rsidRPr="0054723A">
        <w:rPr>
          <w:rFonts w:ascii="Consolas" w:hAnsi="Consolas" w:cs="Courier New"/>
          <w:color w:val="666600"/>
          <w:sz w:val="14"/>
          <w:szCs w:val="14"/>
        </w:rPr>
        <w:t>(</w:t>
      </w:r>
      <w:r w:rsidRPr="0054723A">
        <w:rPr>
          <w:rFonts w:ascii="Consolas" w:hAnsi="Consolas" w:cs="Courier New"/>
          <w:color w:val="000000"/>
          <w:sz w:val="14"/>
          <w:szCs w:val="14"/>
        </w:rPr>
        <w:t>paste</w:t>
      </w:r>
      <w:r w:rsidRPr="0054723A">
        <w:rPr>
          <w:rFonts w:ascii="Consolas" w:hAnsi="Consolas" w:cs="Courier New"/>
          <w:color w:val="666600"/>
          <w:sz w:val="14"/>
          <w:szCs w:val="14"/>
        </w:rPr>
        <w:t>(</w:t>
      </w:r>
      <w:r w:rsidRPr="0054723A">
        <w:rPr>
          <w:rFonts w:ascii="Consolas" w:hAnsi="Consolas" w:cs="Courier New"/>
          <w:color w:val="008800"/>
          <w:sz w:val="14"/>
          <w:szCs w:val="14"/>
        </w:rPr>
        <w:t>"Specificity: "</w:t>
      </w:r>
      <w:r w:rsidRPr="0054723A">
        <w:rPr>
          <w:rFonts w:ascii="Consolas" w:hAnsi="Consolas" w:cs="Courier New"/>
          <w:color w:val="666600"/>
          <w:sz w:val="14"/>
          <w:szCs w:val="14"/>
        </w:rPr>
        <w:t>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round</w:t>
      </w:r>
      <w:r w:rsidRPr="0054723A">
        <w:rPr>
          <w:rFonts w:ascii="Consolas" w:hAnsi="Consolas" w:cs="Courier New"/>
          <w:color w:val="666600"/>
          <w:sz w:val="14"/>
          <w:szCs w:val="14"/>
        </w:rPr>
        <w:t>(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specificity </w:t>
      </w:r>
      <w:r w:rsidRPr="0054723A">
        <w:rPr>
          <w:rFonts w:ascii="Consolas" w:hAnsi="Consolas" w:cs="Courier New"/>
          <w:color w:val="666600"/>
          <w:sz w:val="14"/>
          <w:szCs w:val="14"/>
        </w:rPr>
        <w:t>*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6666"/>
          <w:sz w:val="14"/>
          <w:szCs w:val="14"/>
        </w:rPr>
        <w:t>100</w:t>
      </w:r>
      <w:r w:rsidRPr="0054723A">
        <w:rPr>
          <w:rFonts w:ascii="Consolas" w:hAnsi="Consolas" w:cs="Courier New"/>
          <w:color w:val="666600"/>
          <w:sz w:val="14"/>
          <w:szCs w:val="14"/>
        </w:rPr>
        <w:t>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6666"/>
          <w:sz w:val="14"/>
          <w:szCs w:val="14"/>
        </w:rPr>
        <w:t>2</w:t>
      </w:r>
      <w:r w:rsidRPr="0054723A">
        <w:rPr>
          <w:rFonts w:ascii="Consolas" w:hAnsi="Consolas" w:cs="Courier New"/>
          <w:color w:val="666600"/>
          <w:sz w:val="14"/>
          <w:szCs w:val="14"/>
        </w:rPr>
        <w:t>),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8800"/>
          <w:sz w:val="14"/>
          <w:szCs w:val="14"/>
        </w:rPr>
        <w:t>"%"</w:t>
      </w:r>
      <w:r w:rsidRPr="0054723A">
        <w:rPr>
          <w:rFonts w:ascii="Consolas" w:hAnsi="Consolas" w:cs="Courier New"/>
          <w:color w:val="666600"/>
          <w:sz w:val="14"/>
          <w:szCs w:val="14"/>
        </w:rPr>
        <w:t>,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54723A">
        <w:rPr>
          <w:rFonts w:ascii="Consolas" w:hAnsi="Consolas" w:cs="Courier New"/>
          <w:color w:val="000000"/>
          <w:sz w:val="14"/>
          <w:szCs w:val="14"/>
        </w:rPr>
        <w:t>sep</w:t>
      </w:r>
      <w:proofErr w:type="spellEnd"/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666600"/>
          <w:sz w:val="14"/>
          <w:szCs w:val="14"/>
        </w:rPr>
        <w:t>=</w:t>
      </w:r>
      <w:r w:rsidRPr="0054723A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54723A">
        <w:rPr>
          <w:rFonts w:ascii="Consolas" w:hAnsi="Consolas" w:cs="Courier New"/>
          <w:color w:val="008800"/>
          <w:sz w:val="14"/>
          <w:szCs w:val="14"/>
        </w:rPr>
        <w:t>""</w:t>
      </w:r>
      <w:r w:rsidRPr="0054723A">
        <w:rPr>
          <w:rFonts w:ascii="Consolas" w:hAnsi="Consolas" w:cs="Courier New"/>
          <w:color w:val="666600"/>
          <w:sz w:val="14"/>
          <w:szCs w:val="14"/>
        </w:rPr>
        <w:t>))</w:t>
      </w:r>
    </w:p>
    <w:p w14:paraId="362D7019" w14:textId="77777777" w:rsidR="0054723A" w:rsidRPr="0054723A" w:rsidRDefault="0054723A" w:rsidP="0054723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376201647"/>
        <w:rPr>
          <w:rFonts w:ascii="Consolas" w:hAnsi="Consolas" w:cs="Courier New"/>
          <w:sz w:val="14"/>
          <w:szCs w:val="14"/>
        </w:rPr>
      </w:pPr>
      <w:r w:rsidRPr="0054723A">
        <w:rPr>
          <w:rFonts w:ascii="Consolas" w:hAnsi="Consolas" w:cs="Courier New"/>
          <w:sz w:val="14"/>
          <w:szCs w:val="14"/>
        </w:rPr>
        <w:t xml:space="preserve">6. </w:t>
      </w:r>
      <w:r w:rsidRPr="0054723A">
        <w:rPr>
          <w:rFonts w:ascii="Consolas" w:hAnsi="Consolas" w:cs="Courier New"/>
          <w:color w:val="000000"/>
          <w:sz w:val="14"/>
          <w:szCs w:val="14"/>
        </w:rPr>
        <w:t> </w:t>
      </w:r>
    </w:p>
    <w:p w14:paraId="5F87B212" w14:textId="621D9B39" w:rsidR="006844BA" w:rsidRPr="00960E76" w:rsidRDefault="00960E76" w:rsidP="009E4A37">
      <w:pPr>
        <w:rPr>
          <w:color w:val="7030A0"/>
          <w:sz w:val="20"/>
          <w:szCs w:val="22"/>
        </w:rPr>
      </w:pPr>
      <m:oMathPara>
        <m:oMath>
          <m:r>
            <w:rPr>
              <w:rFonts w:ascii="Cambria Math" w:hAnsi="Cambria Math" w:cs="Courier New"/>
              <w:color w:val="7030A0"/>
              <w:sz w:val="20"/>
              <w:szCs w:val="22"/>
            </w:rPr>
            <m:t xml:space="preserve">Sensitivity= </m:t>
          </m:r>
          <m:f>
            <m:fPr>
              <m:ctrlPr>
                <w:rPr>
                  <w:rFonts w:ascii="Cambria Math" w:hAnsi="Cambria Math" w:cs="Courier New"/>
                  <w:i/>
                  <w:color w:val="7030A0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1239</m:t>
              </m:r>
            </m:num>
            <m:den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1239+133</m:t>
              </m:r>
            </m:den>
          </m:f>
          <m:r>
            <w:rPr>
              <w:rFonts w:ascii="Cambria Math" w:hAnsi="Cambria Math" w:cs="Courier New"/>
              <w:color w:val="7030A0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 w:cs="Courier New"/>
                  <w:i/>
                  <w:color w:val="7030A0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1239</m:t>
              </m:r>
            </m:num>
            <m:den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1372</m:t>
              </m:r>
            </m:den>
          </m:f>
          <m:r>
            <w:rPr>
              <w:rFonts w:ascii="Cambria Math" w:hAnsi="Cambria Math" w:cs="Courier New"/>
              <w:color w:val="7030A0"/>
              <w:sz w:val="20"/>
              <w:szCs w:val="22"/>
            </w:rPr>
            <m:t>≈0.9031</m:t>
          </m:r>
        </m:oMath>
      </m:oMathPara>
    </w:p>
    <w:p w14:paraId="3EBCDF0C" w14:textId="19342224" w:rsidR="006844BA" w:rsidRDefault="0057567E" w:rsidP="009E4A37">
      <w:r>
        <w:t>The sensitivity of the model is 90</w:t>
      </w:r>
      <w:r w:rsidR="009C3047">
        <w:t>.31%</w:t>
      </w:r>
    </w:p>
    <w:p w14:paraId="5284C42C" w14:textId="77777777" w:rsidR="00DE520F" w:rsidRPr="00DE520F" w:rsidRDefault="00DE520F" w:rsidP="00DE52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ind w:left="0" w:firstLine="720"/>
        <w:rPr>
          <w:rFonts w:ascii="Lucida Console" w:eastAsia="Times New Roman" w:hAnsi="Lucida Console" w:cs="Courier New"/>
          <w:color w:val="000000"/>
          <w:sz w:val="20"/>
          <w:szCs w:val="20"/>
          <w:lang w:eastAsia="en-US"/>
        </w:rPr>
      </w:pPr>
      <w:r w:rsidRPr="00DE520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US"/>
        </w:rPr>
        <w:t>"Sensitivity: 90.31%"</w:t>
      </w:r>
    </w:p>
    <w:p w14:paraId="74548746" w14:textId="47970B14" w:rsidR="00A73ACF" w:rsidRPr="0083000D" w:rsidRDefault="005E2B76" w:rsidP="009E4A37">
      <w:pPr>
        <w:rPr>
          <w:color w:val="7030A0"/>
        </w:rPr>
      </w:pPr>
      <m:oMathPara>
        <m:oMath>
          <m:r>
            <w:rPr>
              <w:rFonts w:ascii="Cambria Math" w:hAnsi="Cambria Math" w:cs="Courier New"/>
              <w:color w:val="7030A0"/>
              <w:sz w:val="20"/>
              <w:szCs w:val="22"/>
            </w:rPr>
            <w:lastRenderedPageBreak/>
            <m:t>S</m:t>
          </m:r>
          <m:r>
            <w:rPr>
              <w:rFonts w:ascii="Cambria Math" w:hAnsi="Cambria Math" w:cs="Cambria Math"/>
              <w:color w:val="7030A0"/>
              <w:sz w:val="20"/>
              <w:szCs w:val="22"/>
            </w:rPr>
            <m:t>pecificity</m:t>
          </m:r>
          <m:r>
            <w:rPr>
              <w:rFonts w:ascii="Cambria Math" w:hAnsi="Cambria Math" w:cs="Courier New"/>
              <w:color w:val="7030A0"/>
              <w:sz w:val="20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ourier New"/>
                  <w:i/>
                  <w:color w:val="7030A0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323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323+129</m:t>
              </m:r>
            </m:den>
          </m:f>
          <m:r>
            <w:rPr>
              <w:rFonts w:ascii="Cambria Math" w:hAnsi="Cambria Math" w:cs="Courier New"/>
              <w:color w:val="7030A0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 w:cs="Courier New"/>
                  <w:i/>
                  <w:color w:val="7030A0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323</m:t>
              </m:r>
            </m:num>
            <m:den>
              <m:r>
                <w:rPr>
                  <w:rFonts w:ascii="Cambria Math" w:hAnsi="Cambria Math" w:cs="Courier New"/>
                  <w:color w:val="7030A0"/>
                  <w:sz w:val="20"/>
                  <w:szCs w:val="22"/>
                </w:rPr>
                <m:t>452</m:t>
              </m:r>
            </m:den>
          </m:f>
          <m:r>
            <w:rPr>
              <w:rFonts w:ascii="Cambria Math" w:hAnsi="Cambria Math" w:cs="Courier New"/>
              <w:color w:val="7030A0"/>
              <w:sz w:val="20"/>
              <w:szCs w:val="22"/>
            </w:rPr>
            <m:t>≈0.7146</m:t>
          </m:r>
        </m:oMath>
      </m:oMathPara>
    </w:p>
    <w:p w14:paraId="6766D376" w14:textId="4BCBB0D5" w:rsidR="00A73ACF" w:rsidRDefault="0083000D" w:rsidP="009E4A37">
      <w:r w:rsidRPr="0083000D">
        <w:t xml:space="preserve">The </w:t>
      </w:r>
      <w:r w:rsidR="00C44937" w:rsidRPr="00C44937">
        <w:t xml:space="preserve">specificity </w:t>
      </w:r>
      <w:r w:rsidRPr="0083000D">
        <w:t>of the model is</w:t>
      </w:r>
    </w:p>
    <w:p w14:paraId="7C1B9284" w14:textId="77777777" w:rsidR="00DE520F" w:rsidRPr="00DE520F" w:rsidRDefault="00DE520F" w:rsidP="00DE52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ind w:left="0" w:firstLine="720"/>
        <w:rPr>
          <w:rFonts w:ascii="Lucida Console" w:eastAsia="Times New Roman" w:hAnsi="Lucida Console" w:cs="Courier New"/>
          <w:color w:val="000000"/>
          <w:sz w:val="20"/>
          <w:szCs w:val="20"/>
          <w:lang w:eastAsia="en-US"/>
        </w:rPr>
      </w:pPr>
      <w:r w:rsidRPr="00DE520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US"/>
        </w:rPr>
        <w:t>"Specificity: 71.46%"</w:t>
      </w:r>
    </w:p>
    <w:p w14:paraId="553FE253" w14:textId="0A63B249" w:rsidR="00C44937" w:rsidRDefault="00E837A3" w:rsidP="00026214">
      <w:pPr>
        <w:pStyle w:val="ListBullet"/>
      </w:pPr>
      <w:r w:rsidRPr="00E837A3">
        <w:t>Area under the curve</w:t>
      </w:r>
    </w:p>
    <w:p w14:paraId="380506CC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1. </w:t>
      </w:r>
      <w:r w:rsidRPr="00064FF3">
        <w:rPr>
          <w:rFonts w:ascii="Consolas" w:hAnsi="Consolas" w:cs="Courier New"/>
          <w:color w:val="880000"/>
          <w:sz w:val="14"/>
          <w:szCs w:val="14"/>
        </w:rPr>
        <w:t># Calculate and print the AUC</w:t>
      </w:r>
    </w:p>
    <w:p w14:paraId="33E28E69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2.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predictions_prob</w:t>
      </w:r>
      <w:proofErr w:type="spellEnd"/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666600"/>
          <w:sz w:val="14"/>
          <w:szCs w:val="14"/>
        </w:rPr>
        <w:t>&lt;-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predict</w:t>
      </w:r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nb_model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testData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type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8800"/>
          <w:sz w:val="14"/>
          <w:szCs w:val="14"/>
        </w:rPr>
        <w:t>"raw"</w:t>
      </w:r>
      <w:r w:rsidRPr="00064FF3">
        <w:rPr>
          <w:rFonts w:ascii="Consolas" w:hAnsi="Consolas" w:cs="Courier New"/>
          <w:color w:val="666600"/>
          <w:sz w:val="14"/>
          <w:szCs w:val="14"/>
        </w:rPr>
        <w:t>)</w:t>
      </w:r>
    </w:p>
    <w:p w14:paraId="157E24DE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3.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roc_obj</w:t>
      </w:r>
      <w:proofErr w:type="spellEnd"/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666600"/>
          <w:sz w:val="14"/>
          <w:szCs w:val="14"/>
        </w:rPr>
        <w:t>&lt;-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roc</w:t>
      </w:r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testData$Churn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predictions_prob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[,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6666"/>
          <w:sz w:val="14"/>
          <w:szCs w:val="14"/>
        </w:rPr>
        <w:t>2</w:t>
      </w:r>
      <w:r w:rsidRPr="00064FF3">
        <w:rPr>
          <w:rFonts w:ascii="Consolas" w:hAnsi="Consolas" w:cs="Courier New"/>
          <w:color w:val="666600"/>
          <w:sz w:val="14"/>
          <w:szCs w:val="14"/>
        </w:rPr>
        <w:t>])</w:t>
      </w:r>
    </w:p>
    <w:p w14:paraId="23592082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4.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auc_value</w:t>
      </w:r>
      <w:proofErr w:type="spellEnd"/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666600"/>
          <w:sz w:val="14"/>
          <w:szCs w:val="14"/>
        </w:rPr>
        <w:t>&lt;-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auc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roc_obj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)</w:t>
      </w:r>
    </w:p>
    <w:p w14:paraId="2D40D61F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5. </w:t>
      </w:r>
      <w:r w:rsidRPr="00064FF3">
        <w:rPr>
          <w:rFonts w:ascii="Consolas" w:hAnsi="Consolas" w:cs="Courier New"/>
          <w:color w:val="000088"/>
          <w:sz w:val="14"/>
          <w:szCs w:val="14"/>
        </w:rPr>
        <w:t>print</w:t>
      </w:r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r w:rsidRPr="00064FF3">
        <w:rPr>
          <w:rFonts w:ascii="Consolas" w:hAnsi="Consolas" w:cs="Courier New"/>
          <w:color w:val="000000"/>
          <w:sz w:val="14"/>
          <w:szCs w:val="14"/>
        </w:rPr>
        <w:t>paste</w:t>
      </w:r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r w:rsidRPr="00064FF3">
        <w:rPr>
          <w:rFonts w:ascii="Consolas" w:hAnsi="Consolas" w:cs="Courier New"/>
          <w:color w:val="008800"/>
          <w:sz w:val="14"/>
          <w:szCs w:val="14"/>
        </w:rPr>
        <w:t>"AUC: "</w:t>
      </w:r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round</w:t>
      </w:r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auc_value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6666"/>
          <w:sz w:val="14"/>
          <w:szCs w:val="14"/>
        </w:rPr>
        <w:t>4</w:t>
      </w:r>
      <w:r w:rsidRPr="00064FF3">
        <w:rPr>
          <w:rFonts w:ascii="Consolas" w:hAnsi="Consolas" w:cs="Courier New"/>
          <w:color w:val="666600"/>
          <w:sz w:val="14"/>
          <w:szCs w:val="14"/>
        </w:rPr>
        <w:t>)))</w:t>
      </w:r>
    </w:p>
    <w:p w14:paraId="2B633443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6. </w:t>
      </w:r>
      <w:r w:rsidRPr="00064F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17D8AF61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7. </w:t>
      </w:r>
      <w:r w:rsidRPr="00064FF3">
        <w:rPr>
          <w:rFonts w:ascii="Consolas" w:hAnsi="Consolas" w:cs="Courier New"/>
          <w:color w:val="880000"/>
          <w:sz w:val="14"/>
          <w:szCs w:val="14"/>
        </w:rPr>
        <w:t># Plot the ROC curve</w:t>
      </w:r>
    </w:p>
    <w:p w14:paraId="6ECCE930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8. </w:t>
      </w:r>
      <w:r w:rsidRPr="00064FF3">
        <w:rPr>
          <w:rFonts w:ascii="Consolas" w:hAnsi="Consolas" w:cs="Courier New"/>
          <w:color w:val="000000"/>
          <w:sz w:val="14"/>
          <w:szCs w:val="14"/>
        </w:rPr>
        <w:t>plot</w:t>
      </w:r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roc_obj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col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8800"/>
          <w:sz w:val="14"/>
          <w:szCs w:val="14"/>
        </w:rPr>
        <w:t>"#1c61b6"</w:t>
      </w:r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main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8800"/>
          <w:sz w:val="14"/>
          <w:szCs w:val="14"/>
        </w:rPr>
        <w:t>"ROC Curve for Naive Bayes Model"</w:t>
      </w:r>
      <w:r w:rsidRPr="00064FF3">
        <w:rPr>
          <w:rFonts w:ascii="Consolas" w:hAnsi="Consolas" w:cs="Courier New"/>
          <w:color w:val="666600"/>
          <w:sz w:val="14"/>
          <w:szCs w:val="14"/>
        </w:rPr>
        <w:t>)</w:t>
      </w:r>
    </w:p>
    <w:p w14:paraId="461AC52E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 9.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abline</w:t>
      </w:r>
      <w:proofErr w:type="spellEnd"/>
      <w:r w:rsidRPr="00064FF3">
        <w:rPr>
          <w:rFonts w:ascii="Consolas" w:hAnsi="Consolas" w:cs="Courier New"/>
          <w:color w:val="666600"/>
          <w:sz w:val="14"/>
          <w:szCs w:val="14"/>
        </w:rPr>
        <w:t>(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a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6666"/>
          <w:sz w:val="14"/>
          <w:szCs w:val="14"/>
        </w:rPr>
        <w:t>0</w:t>
      </w:r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b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6666"/>
          <w:sz w:val="14"/>
          <w:szCs w:val="14"/>
        </w:rPr>
        <w:t>1</w:t>
      </w:r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col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8800"/>
          <w:sz w:val="14"/>
          <w:szCs w:val="14"/>
        </w:rPr>
        <w:t>"red"</w:t>
      </w:r>
      <w:r w:rsidRPr="00064FF3">
        <w:rPr>
          <w:rFonts w:ascii="Consolas" w:hAnsi="Consolas" w:cs="Courier New"/>
          <w:color w:val="666600"/>
          <w:sz w:val="14"/>
          <w:szCs w:val="14"/>
        </w:rPr>
        <w:t>,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064FF3">
        <w:rPr>
          <w:rFonts w:ascii="Consolas" w:hAnsi="Consolas" w:cs="Courier New"/>
          <w:color w:val="000000"/>
          <w:sz w:val="14"/>
          <w:szCs w:val="14"/>
        </w:rPr>
        <w:t>lty</w:t>
      </w:r>
      <w:proofErr w:type="spellEnd"/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666600"/>
          <w:sz w:val="14"/>
          <w:szCs w:val="14"/>
        </w:rPr>
        <w:t>=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006666"/>
          <w:sz w:val="14"/>
          <w:szCs w:val="14"/>
        </w:rPr>
        <w:t>2</w:t>
      </w:r>
      <w:r w:rsidRPr="00064FF3">
        <w:rPr>
          <w:rFonts w:ascii="Consolas" w:hAnsi="Consolas" w:cs="Courier New"/>
          <w:color w:val="666600"/>
          <w:sz w:val="14"/>
          <w:szCs w:val="14"/>
        </w:rPr>
        <w:t>)</w:t>
      </w:r>
      <w:r w:rsidRPr="00064FF3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064FF3">
        <w:rPr>
          <w:rFonts w:ascii="Consolas" w:hAnsi="Consolas" w:cs="Courier New"/>
          <w:color w:val="880000"/>
          <w:sz w:val="14"/>
          <w:szCs w:val="14"/>
        </w:rPr>
        <w:t># Add a diagonal line for reference</w:t>
      </w:r>
    </w:p>
    <w:p w14:paraId="0C0B6189" w14:textId="77777777" w:rsidR="00064FF3" w:rsidRPr="00064FF3" w:rsidRDefault="00064FF3" w:rsidP="00064F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BE6F2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divId w:val="1133527178"/>
        <w:rPr>
          <w:rFonts w:ascii="Consolas" w:hAnsi="Consolas" w:cs="Courier New"/>
          <w:sz w:val="14"/>
          <w:szCs w:val="14"/>
        </w:rPr>
      </w:pPr>
      <w:r w:rsidRPr="00064FF3">
        <w:rPr>
          <w:rFonts w:ascii="Consolas" w:hAnsi="Consolas" w:cs="Courier New"/>
          <w:sz w:val="14"/>
          <w:szCs w:val="14"/>
        </w:rPr>
        <w:t xml:space="preserve">10. </w:t>
      </w:r>
      <w:r w:rsidRPr="00064FF3">
        <w:rPr>
          <w:rFonts w:ascii="Consolas" w:hAnsi="Consolas" w:cs="Courier New"/>
          <w:color w:val="000000"/>
          <w:sz w:val="14"/>
          <w:szCs w:val="14"/>
        </w:rPr>
        <w:t> </w:t>
      </w:r>
    </w:p>
    <w:p w14:paraId="07163104" w14:textId="4F453F91" w:rsidR="00E837A3" w:rsidRDefault="00E837A3" w:rsidP="00E837A3">
      <w:r>
        <w:t>The a</w:t>
      </w:r>
      <w:r w:rsidRPr="00E837A3">
        <w:t>rea under the curve</w:t>
      </w:r>
      <w:r>
        <w:t xml:space="preserve"> of the model is</w:t>
      </w:r>
    </w:p>
    <w:p w14:paraId="2CCE29EC" w14:textId="77777777" w:rsidR="003C50AD" w:rsidRDefault="003C50AD" w:rsidP="003C50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ind w:left="0" w:firstLine="72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US"/>
        </w:rPr>
      </w:pPr>
      <w:r w:rsidRPr="003C50A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US"/>
        </w:rPr>
        <w:t>"AUC:  0.9169"</w:t>
      </w:r>
    </w:p>
    <w:p w14:paraId="380B5B12" w14:textId="61C61B3F" w:rsidR="003C50AD" w:rsidRPr="003C50AD" w:rsidRDefault="008366E0" w:rsidP="003C50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40" w:lineRule="auto"/>
        <w:ind w:left="0" w:firstLine="720"/>
        <w:rPr>
          <w:rFonts w:ascii="Lucida Console" w:eastAsia="Times New Roman" w:hAnsi="Lucida Console" w:cs="Courier New"/>
          <w:color w:val="000000"/>
          <w:sz w:val="20"/>
          <w:szCs w:val="20"/>
          <w:lang w:eastAsia="en-US"/>
        </w:rPr>
      </w:pPr>
      <w:r>
        <w:rPr>
          <w:rFonts w:ascii="Lucida Console" w:eastAsia="Times New Roman" w:hAnsi="Lucida Console" w:cs="Courier New"/>
          <w:noProof/>
          <w:color w:val="000000"/>
          <w:sz w:val="20"/>
          <w:szCs w:val="20"/>
          <w:lang w:eastAsia="en-US"/>
        </w:rPr>
        <w:drawing>
          <wp:inline distT="0" distB="0" distL="0" distR="0" wp14:anchorId="32BB9598" wp14:editId="56F96087">
            <wp:extent cx="3124973" cy="3458357"/>
            <wp:effectExtent l="0" t="0" r="0" b="8890"/>
            <wp:docPr id="438651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64" cy="3491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846F1" w14:textId="6A2A5039" w:rsidR="00270A09" w:rsidRDefault="00515CE0" w:rsidP="009E4A37">
      <w:sdt>
        <w:sdtPr>
          <w:id w:val="-1666239512"/>
          <w:citation/>
        </w:sdtPr>
        <w:sdtEndPr/>
        <w:sdtContent>
          <w:r w:rsidR="00270A09">
            <w:fldChar w:fldCharType="begin"/>
          </w:r>
          <w:r w:rsidR="00270A09">
            <w:instrText xml:space="preserve"> CITATION Ell23 \l 1033 </w:instrText>
          </w:r>
          <w:r w:rsidR="00270A09">
            <w:fldChar w:fldCharType="separate"/>
          </w:r>
          <w:r w:rsidR="00270A09">
            <w:rPr>
              <w:noProof/>
            </w:rPr>
            <w:t>(Elleh, 2023)</w:t>
          </w:r>
          <w:r w:rsidR="00270A09">
            <w:fldChar w:fldCharType="end"/>
          </w:r>
        </w:sdtContent>
      </w:sdt>
    </w:p>
    <w:p w14:paraId="23875D13" w14:textId="10E565D4" w:rsidR="00567B57" w:rsidRDefault="009B61A6" w:rsidP="00567B57">
      <w:pPr>
        <w:pStyle w:val="Heading3"/>
      </w:pPr>
      <w:r w:rsidRPr="009B61A6">
        <w:t>Discus</w:t>
      </w:r>
      <w:r>
        <w:t>sion of</w:t>
      </w:r>
      <w:r w:rsidRPr="009B61A6">
        <w:t xml:space="preserve"> </w:t>
      </w:r>
      <w:r>
        <w:t>my</w:t>
      </w:r>
      <w:r w:rsidRPr="009B61A6">
        <w:t xml:space="preserve"> results</w:t>
      </w:r>
      <w:r w:rsidR="00326B31">
        <w:t xml:space="preserve"> and the Implications</w:t>
      </w:r>
    </w:p>
    <w:p w14:paraId="72516D91" w14:textId="142091BA" w:rsidR="009B61A6" w:rsidRDefault="00326B31" w:rsidP="00326B31">
      <w:pPr>
        <w:pStyle w:val="ListBullet"/>
        <w:rPr>
          <w:lang w:eastAsia="en-US"/>
        </w:rPr>
      </w:pPr>
      <w:r>
        <w:rPr>
          <w:lang w:eastAsia="en-US"/>
        </w:rPr>
        <w:t>Results</w:t>
      </w:r>
    </w:p>
    <w:p w14:paraId="2F431D65" w14:textId="77777777" w:rsidR="008F7B15" w:rsidRDefault="008F7B15" w:rsidP="008F7B15">
      <w:pPr>
        <w:rPr>
          <w:lang w:eastAsia="en-US"/>
        </w:rPr>
      </w:pPr>
      <w:r>
        <w:rPr>
          <w:lang w:eastAsia="en-US"/>
        </w:rPr>
        <w:t>Accuracy: 85.64%</w:t>
      </w:r>
    </w:p>
    <w:p w14:paraId="3CCB671C" w14:textId="5B075B97" w:rsidR="008F7B15" w:rsidRDefault="008F7B15" w:rsidP="008F7B15">
      <w:pPr>
        <w:rPr>
          <w:lang w:eastAsia="en-US"/>
        </w:rPr>
      </w:pPr>
      <w:r>
        <w:rPr>
          <w:lang w:eastAsia="en-US"/>
        </w:rPr>
        <w:t>Sensitivity: 90.31%</w:t>
      </w:r>
    </w:p>
    <w:p w14:paraId="623F7895" w14:textId="77777777" w:rsidR="008F7B15" w:rsidRDefault="008F7B15" w:rsidP="008F7B15">
      <w:pPr>
        <w:rPr>
          <w:lang w:eastAsia="en-US"/>
        </w:rPr>
      </w:pPr>
      <w:r>
        <w:rPr>
          <w:lang w:eastAsia="en-US"/>
        </w:rPr>
        <w:t>Specificity: 71.46%</w:t>
      </w:r>
    </w:p>
    <w:p w14:paraId="5F6A9DFC" w14:textId="549149F9" w:rsidR="002839E5" w:rsidRDefault="008F7B15" w:rsidP="004C3C76">
      <w:pPr>
        <w:rPr>
          <w:lang w:eastAsia="en-US"/>
        </w:rPr>
      </w:pPr>
      <w:r>
        <w:rPr>
          <w:lang w:eastAsia="en-US"/>
        </w:rPr>
        <w:t>AUC: 0.</w:t>
      </w:r>
      <w:r w:rsidR="00304249">
        <w:rPr>
          <w:lang w:eastAsia="en-US"/>
        </w:rPr>
        <w:t>9169</w:t>
      </w:r>
    </w:p>
    <w:p w14:paraId="512DFF20" w14:textId="4DBF2840" w:rsidR="008F7B15" w:rsidRDefault="008F7B15" w:rsidP="008F7B15">
      <w:pPr>
        <w:pStyle w:val="ListBullet"/>
        <w:rPr>
          <w:lang w:eastAsia="en-US"/>
        </w:rPr>
      </w:pPr>
      <w:r>
        <w:rPr>
          <w:lang w:eastAsia="en-US"/>
        </w:rPr>
        <w:t>Implications</w:t>
      </w:r>
    </w:p>
    <w:p w14:paraId="31E2148F" w14:textId="2A3EC8F2" w:rsidR="00555E3E" w:rsidRDefault="00150170" w:rsidP="001C1548">
      <w:pPr>
        <w:ind w:firstLine="360"/>
        <w:rPr>
          <w:lang w:eastAsia="en-US"/>
        </w:rPr>
      </w:pPr>
      <w:r>
        <w:rPr>
          <w:lang w:eastAsia="en-US"/>
        </w:rPr>
        <w:t>The model has a high accuracy and sensitivity sc</w:t>
      </w:r>
      <w:r w:rsidR="004B313E">
        <w:rPr>
          <w:lang w:eastAsia="en-US"/>
        </w:rPr>
        <w:t xml:space="preserve">ore, meaning that the model is effective at identifying customers who are likely to Churn. </w:t>
      </w:r>
      <w:r w:rsidR="00B45737">
        <w:rPr>
          <w:lang w:eastAsia="en-US"/>
        </w:rPr>
        <w:t>The high sensitivity</w:t>
      </w:r>
      <w:r w:rsidR="00343CFF">
        <w:rPr>
          <w:lang w:eastAsia="en-US"/>
        </w:rPr>
        <w:t xml:space="preserve"> means that the model correctly iden</w:t>
      </w:r>
      <w:r w:rsidR="00E829CD">
        <w:rPr>
          <w:lang w:eastAsia="en-US"/>
        </w:rPr>
        <w:t>tifies a large proportion of</w:t>
      </w:r>
      <w:r w:rsidR="00102D64">
        <w:rPr>
          <w:lang w:eastAsia="en-US"/>
        </w:rPr>
        <w:t xml:space="preserve"> </w:t>
      </w:r>
      <w:r w:rsidR="00D54949">
        <w:rPr>
          <w:lang w:eastAsia="en-US"/>
        </w:rPr>
        <w:t>actual</w:t>
      </w:r>
      <w:r w:rsidR="00102D64">
        <w:rPr>
          <w:lang w:eastAsia="en-US"/>
        </w:rPr>
        <w:t xml:space="preserve"> churners</w:t>
      </w:r>
      <w:r w:rsidR="00555E3E">
        <w:rPr>
          <w:lang w:eastAsia="en-US"/>
        </w:rPr>
        <w:t>.</w:t>
      </w:r>
    </w:p>
    <w:p w14:paraId="7FB5F7A6" w14:textId="1C0B20E0" w:rsidR="001C1548" w:rsidRDefault="001C1548" w:rsidP="001C1548">
      <w:pPr>
        <w:ind w:firstLine="360"/>
        <w:rPr>
          <w:lang w:eastAsia="en-US"/>
        </w:rPr>
      </w:pPr>
      <w:r>
        <w:rPr>
          <w:lang w:eastAsia="en-US"/>
        </w:rPr>
        <w:t>On the other hand, the model has a low spec</w:t>
      </w:r>
      <w:r w:rsidR="00F84BAB">
        <w:rPr>
          <w:lang w:eastAsia="en-US"/>
        </w:rPr>
        <w:t xml:space="preserve">ificity. This </w:t>
      </w:r>
      <w:r w:rsidR="00E804A7">
        <w:rPr>
          <w:lang w:eastAsia="en-US"/>
        </w:rPr>
        <w:t xml:space="preserve">is an indication </w:t>
      </w:r>
      <w:r w:rsidR="00EC46EB">
        <w:rPr>
          <w:lang w:eastAsia="en-US"/>
        </w:rPr>
        <w:t xml:space="preserve">that </w:t>
      </w:r>
      <w:r w:rsidR="00B51F62">
        <w:rPr>
          <w:lang w:eastAsia="en-US"/>
        </w:rPr>
        <w:t xml:space="preserve">the model is not as </w:t>
      </w:r>
      <w:r w:rsidR="00B65504">
        <w:rPr>
          <w:lang w:eastAsia="en-US"/>
        </w:rPr>
        <w:t xml:space="preserve">effective in </w:t>
      </w:r>
      <w:r w:rsidR="006B0AB0">
        <w:rPr>
          <w:lang w:eastAsia="en-US"/>
        </w:rPr>
        <w:t>identifying</w:t>
      </w:r>
      <w:r w:rsidR="00CB5A5A">
        <w:rPr>
          <w:lang w:eastAsia="en-US"/>
        </w:rPr>
        <w:t xml:space="preserve"> customers that </w:t>
      </w:r>
      <w:r w:rsidR="00436127">
        <w:rPr>
          <w:lang w:eastAsia="en-US"/>
        </w:rPr>
        <w:t>are non-churners</w:t>
      </w:r>
      <w:r w:rsidR="006B0AB0">
        <w:rPr>
          <w:lang w:eastAsia="en-US"/>
        </w:rPr>
        <w:t xml:space="preserve">, giving </w:t>
      </w:r>
      <w:r w:rsidR="002B2D79">
        <w:rPr>
          <w:lang w:eastAsia="en-US"/>
        </w:rPr>
        <w:t>false positives. The AUC</w:t>
      </w:r>
      <w:r w:rsidR="00FB4D2C">
        <w:rPr>
          <w:lang w:eastAsia="en-US"/>
        </w:rPr>
        <w:t>’s score of 0.</w:t>
      </w:r>
      <w:r w:rsidR="00453711">
        <w:rPr>
          <w:lang w:eastAsia="en-US"/>
        </w:rPr>
        <w:t>9169</w:t>
      </w:r>
      <w:r w:rsidR="00FB4D2C">
        <w:rPr>
          <w:lang w:eastAsia="en-US"/>
        </w:rPr>
        <w:t xml:space="preserve"> </w:t>
      </w:r>
      <w:r w:rsidR="00002AA8">
        <w:rPr>
          <w:lang w:eastAsia="en-US"/>
        </w:rPr>
        <w:t xml:space="preserve">supports the model’s </w:t>
      </w:r>
      <w:r w:rsidR="00651E83">
        <w:rPr>
          <w:lang w:eastAsia="en-US"/>
        </w:rPr>
        <w:t>excellent</w:t>
      </w:r>
      <w:r w:rsidR="00002AA8">
        <w:rPr>
          <w:lang w:eastAsia="en-US"/>
        </w:rPr>
        <w:t xml:space="preserve"> performance in distinguishing between the two classes</w:t>
      </w:r>
      <w:r w:rsidR="0075753C">
        <w:rPr>
          <w:lang w:eastAsia="en-US"/>
        </w:rPr>
        <w:t xml:space="preserve"> even with the low specifi</w:t>
      </w:r>
      <w:r w:rsidR="00424CFF">
        <w:rPr>
          <w:lang w:eastAsia="en-US"/>
        </w:rPr>
        <w:t>city score.</w:t>
      </w:r>
      <w:r w:rsidR="00F7621D">
        <w:rPr>
          <w:lang w:eastAsia="en-US"/>
        </w:rPr>
        <w:t xml:space="preserve"> </w:t>
      </w:r>
      <w:r w:rsidR="000F7083">
        <w:rPr>
          <w:lang w:eastAsia="en-US"/>
        </w:rPr>
        <w:t>I believe that using more labeled data for training could help the model</w:t>
      </w:r>
      <w:r w:rsidR="005517A5">
        <w:rPr>
          <w:lang w:eastAsia="en-US"/>
        </w:rPr>
        <w:t xml:space="preserve">. It will allow it to learn </w:t>
      </w:r>
      <w:r w:rsidR="0066396C">
        <w:rPr>
          <w:lang w:eastAsia="en-US"/>
        </w:rPr>
        <w:t>to better</w:t>
      </w:r>
      <w:r w:rsidR="00A428CD">
        <w:rPr>
          <w:lang w:eastAsia="en-US"/>
        </w:rPr>
        <w:t xml:space="preserve"> </w:t>
      </w:r>
      <w:r w:rsidR="00CA1897">
        <w:rPr>
          <w:lang w:eastAsia="en-US"/>
        </w:rPr>
        <w:t>distinguish</w:t>
      </w:r>
      <w:r w:rsidR="005517A5">
        <w:rPr>
          <w:lang w:eastAsia="en-US"/>
        </w:rPr>
        <w:t xml:space="preserve"> between</w:t>
      </w:r>
      <w:r w:rsidR="00A428CD">
        <w:rPr>
          <w:lang w:eastAsia="en-US"/>
        </w:rPr>
        <w:t xml:space="preserve"> churn and non-</w:t>
      </w:r>
      <w:r w:rsidR="00A340AD">
        <w:rPr>
          <w:lang w:eastAsia="en-US"/>
        </w:rPr>
        <w:t>churn</w:t>
      </w:r>
      <w:r w:rsidR="00A428CD">
        <w:rPr>
          <w:lang w:eastAsia="en-US"/>
        </w:rPr>
        <w:t xml:space="preserve"> customers, improving the overall </w:t>
      </w:r>
      <w:r w:rsidR="00A340AD">
        <w:rPr>
          <w:lang w:eastAsia="en-US"/>
        </w:rPr>
        <w:t>specificity rating.</w:t>
      </w:r>
    </w:p>
    <w:p w14:paraId="1F4D2784" w14:textId="412EC80C" w:rsidR="00A340AD" w:rsidRDefault="00A340AD" w:rsidP="00A340AD">
      <w:pPr>
        <w:pStyle w:val="Heading3"/>
      </w:pPr>
      <w:r>
        <w:lastRenderedPageBreak/>
        <w:t>One Limitation</w:t>
      </w:r>
    </w:p>
    <w:p w14:paraId="0979A2B5" w14:textId="388F72A7" w:rsidR="00A340AD" w:rsidRDefault="007678D0" w:rsidP="007678D0">
      <w:pPr>
        <w:ind w:firstLine="360"/>
        <w:rPr>
          <w:lang w:eastAsia="en-US"/>
        </w:rPr>
      </w:pPr>
      <w:r>
        <w:rPr>
          <w:lang w:eastAsia="en-US"/>
        </w:rPr>
        <w:t xml:space="preserve">One limitation that sticks out from the analysis </w:t>
      </w:r>
      <w:r w:rsidR="00124A90">
        <w:rPr>
          <w:lang w:eastAsia="en-US"/>
        </w:rPr>
        <w:t xml:space="preserve">is the possible imbalance in the dataset. </w:t>
      </w:r>
      <w:r w:rsidR="001D62FA">
        <w:rPr>
          <w:lang w:eastAsia="en-US"/>
        </w:rPr>
        <w:t xml:space="preserve">Given </w:t>
      </w:r>
      <w:r w:rsidR="00E03435">
        <w:rPr>
          <w:lang w:eastAsia="en-US"/>
        </w:rPr>
        <w:t>that</w:t>
      </w:r>
      <w:r w:rsidR="006B75A5">
        <w:rPr>
          <w:lang w:eastAsia="en-US"/>
        </w:rPr>
        <w:t xml:space="preserve"> the numbers of non-churn customers significantly </w:t>
      </w:r>
      <w:r w:rsidR="0066396C">
        <w:rPr>
          <w:lang w:eastAsia="en-US"/>
        </w:rPr>
        <w:t>outweigh</w:t>
      </w:r>
      <w:r w:rsidR="006B75A5">
        <w:rPr>
          <w:lang w:eastAsia="en-US"/>
        </w:rPr>
        <w:t xml:space="preserve"> the number of churn</w:t>
      </w:r>
      <w:r w:rsidR="001E49B4">
        <w:rPr>
          <w:lang w:eastAsia="en-US"/>
        </w:rPr>
        <w:t xml:space="preserve"> customers the model might not give </w:t>
      </w:r>
      <w:r w:rsidR="007A3FE7">
        <w:rPr>
          <w:lang w:eastAsia="en-US"/>
        </w:rPr>
        <w:t xml:space="preserve">a good reading on </w:t>
      </w:r>
      <w:r w:rsidR="004A2C77">
        <w:rPr>
          <w:lang w:eastAsia="en-US"/>
        </w:rPr>
        <w:t xml:space="preserve">how customers are labeled. For example, </w:t>
      </w:r>
      <w:r w:rsidR="003F0066">
        <w:rPr>
          <w:lang w:eastAsia="en-US"/>
        </w:rPr>
        <w:t>the model may perform well in accuracy</w:t>
      </w:r>
      <w:r w:rsidR="005D1F56">
        <w:rPr>
          <w:lang w:eastAsia="en-US"/>
        </w:rPr>
        <w:t xml:space="preserve">, it may </w:t>
      </w:r>
      <w:r w:rsidR="00CC7DE7">
        <w:rPr>
          <w:lang w:eastAsia="en-US"/>
        </w:rPr>
        <w:t xml:space="preserve">not </w:t>
      </w:r>
      <w:r w:rsidR="00353EE2">
        <w:rPr>
          <w:lang w:eastAsia="en-US"/>
        </w:rPr>
        <w:t>perform as</w:t>
      </w:r>
      <w:r w:rsidR="00CC7DE7">
        <w:rPr>
          <w:lang w:eastAsia="en-US"/>
        </w:rPr>
        <w:t xml:space="preserve"> well in</w:t>
      </w:r>
      <w:r w:rsidR="002E67A9">
        <w:rPr>
          <w:lang w:eastAsia="en-US"/>
        </w:rPr>
        <w:t xml:space="preserve"> specificity. Leading to false negatives </w:t>
      </w:r>
      <w:r w:rsidR="00860D66" w:rsidRPr="00860D66">
        <w:rPr>
          <w:lang w:eastAsia="en-US"/>
        </w:rPr>
        <w:t xml:space="preserve">where non-churning customers are incorrectly labeled as </w:t>
      </w:r>
      <w:r w:rsidR="0066396C" w:rsidRPr="00860D66">
        <w:rPr>
          <w:lang w:eastAsia="en-US"/>
        </w:rPr>
        <w:t>churners</w:t>
      </w:r>
      <w:r w:rsidR="00E03435">
        <w:rPr>
          <w:lang w:eastAsia="en-US"/>
        </w:rPr>
        <w:t>.</w:t>
      </w:r>
    </w:p>
    <w:p w14:paraId="6BDC1D54" w14:textId="4A79EC90" w:rsidR="006B6AE8" w:rsidRDefault="008A456C" w:rsidP="006B6AE8">
      <w:pPr>
        <w:pStyle w:val="Heading3"/>
      </w:pPr>
      <w:r w:rsidRPr="008A456C">
        <w:t>Recommend</w:t>
      </w:r>
      <w:r>
        <w:t>ed C</w:t>
      </w:r>
      <w:r w:rsidRPr="008A456C">
        <w:t xml:space="preserve">ourse of </w:t>
      </w:r>
      <w:r>
        <w:t>A</w:t>
      </w:r>
      <w:r w:rsidRPr="008A456C">
        <w:t>ction</w:t>
      </w:r>
    </w:p>
    <w:p w14:paraId="672F6E2A" w14:textId="5B82DA5A" w:rsidR="005734B5" w:rsidRDefault="00D263D8" w:rsidP="005734B5">
      <w:pPr>
        <w:rPr>
          <w:lang w:eastAsia="en-US"/>
        </w:rPr>
      </w:pPr>
      <w:r>
        <w:rPr>
          <w:lang w:eastAsia="en-US"/>
        </w:rPr>
        <w:t>Based on the analysis and the model</w:t>
      </w:r>
      <w:r w:rsidR="001C0925">
        <w:rPr>
          <w:lang w:eastAsia="en-US"/>
        </w:rPr>
        <w:t>’s performance I can recommend the following:</w:t>
      </w:r>
    </w:p>
    <w:p w14:paraId="789B70A0" w14:textId="6AA132B5" w:rsidR="001C0925" w:rsidRDefault="0020240E" w:rsidP="00531305">
      <w:pPr>
        <w:pStyle w:val="ListBullet"/>
        <w:rPr>
          <w:lang w:eastAsia="en-US"/>
        </w:rPr>
      </w:pPr>
      <w:r>
        <w:rPr>
          <w:lang w:eastAsia="en-US"/>
        </w:rPr>
        <w:t>Model Improvement</w:t>
      </w:r>
    </w:p>
    <w:p w14:paraId="74469FC7" w14:textId="0AE52048" w:rsidR="0020240E" w:rsidRDefault="005E0D35" w:rsidP="00DF091A">
      <w:pPr>
        <w:ind w:firstLine="360"/>
        <w:rPr>
          <w:lang w:eastAsia="en-US"/>
        </w:rPr>
      </w:pPr>
      <w:r>
        <w:rPr>
          <w:lang w:eastAsia="en-US"/>
        </w:rPr>
        <w:t xml:space="preserve">I recommend </w:t>
      </w:r>
      <w:r w:rsidR="009933A8">
        <w:rPr>
          <w:lang w:eastAsia="en-US"/>
        </w:rPr>
        <w:t xml:space="preserve">trying to improve the imbalance of the data set. Using </w:t>
      </w:r>
      <w:r w:rsidR="003145F0">
        <w:rPr>
          <w:lang w:eastAsia="en-US"/>
        </w:rPr>
        <w:t xml:space="preserve">techniques like SMOTE </w:t>
      </w:r>
      <w:r w:rsidR="0066396C" w:rsidRPr="0066396C">
        <w:rPr>
          <w:lang w:eastAsia="en-US"/>
        </w:rPr>
        <w:t>(Synthetic Minority Over-sampling Technique)</w:t>
      </w:r>
      <w:r w:rsidR="00FA547B">
        <w:rPr>
          <w:lang w:eastAsia="en-US"/>
        </w:rPr>
        <w:t xml:space="preserve">. SMOTE </w:t>
      </w:r>
      <w:r w:rsidR="00FA547B" w:rsidRPr="00FA547B">
        <w:rPr>
          <w:lang w:eastAsia="en-US"/>
        </w:rPr>
        <w:t xml:space="preserve"> is a popular algorithm used to address the problem of class imbalance in machine learning</w:t>
      </w:r>
      <w:sdt>
        <w:sdtPr>
          <w:rPr>
            <w:lang w:eastAsia="en-US"/>
          </w:rPr>
          <w:id w:val="16670849"/>
          <w:citation/>
        </w:sdtPr>
        <w:sdtEndPr/>
        <w:sdtContent>
          <w:r w:rsidR="00FA547B">
            <w:rPr>
              <w:lang w:eastAsia="en-US"/>
            </w:rPr>
            <w:fldChar w:fldCharType="begin"/>
          </w:r>
          <w:r w:rsidR="00FA547B">
            <w:rPr>
              <w:lang w:eastAsia="en-US"/>
            </w:rPr>
            <w:instrText xml:space="preserve"> CITATION NVC11 \l 1033 </w:instrText>
          </w:r>
          <w:r w:rsidR="00FA547B">
            <w:rPr>
              <w:lang w:eastAsia="en-US"/>
            </w:rPr>
            <w:fldChar w:fldCharType="separate"/>
          </w:r>
          <w:r w:rsidR="00FA547B">
            <w:rPr>
              <w:noProof/>
              <w:lang w:eastAsia="en-US"/>
            </w:rPr>
            <w:t xml:space="preserve"> (N. V. Chawla, 2011)</w:t>
          </w:r>
          <w:r w:rsidR="00FA547B">
            <w:rPr>
              <w:lang w:eastAsia="en-US"/>
            </w:rPr>
            <w:fldChar w:fldCharType="end"/>
          </w:r>
        </w:sdtContent>
      </w:sdt>
      <w:r w:rsidR="00A56943">
        <w:rPr>
          <w:lang w:eastAsia="en-US"/>
        </w:rPr>
        <w:t>. O</w:t>
      </w:r>
      <w:r w:rsidR="0066396C" w:rsidRPr="0066396C">
        <w:rPr>
          <w:lang w:eastAsia="en-US"/>
        </w:rPr>
        <w:t>r</w:t>
      </w:r>
      <w:r w:rsidR="00A56943">
        <w:rPr>
          <w:lang w:eastAsia="en-US"/>
        </w:rPr>
        <w:t xml:space="preserve"> </w:t>
      </w:r>
      <w:r w:rsidR="006B5B02">
        <w:rPr>
          <w:lang w:eastAsia="en-US"/>
        </w:rPr>
        <w:t>they can</w:t>
      </w:r>
      <w:r w:rsidR="00A56943">
        <w:rPr>
          <w:lang w:eastAsia="en-US"/>
        </w:rPr>
        <w:t xml:space="preserve"> try</w:t>
      </w:r>
      <w:r w:rsidR="0066396C" w:rsidRPr="0066396C">
        <w:rPr>
          <w:lang w:eastAsia="en-US"/>
        </w:rPr>
        <w:t xml:space="preserve"> adjusting class weights</w:t>
      </w:r>
      <w:r w:rsidR="00A56943">
        <w:rPr>
          <w:lang w:eastAsia="en-US"/>
        </w:rPr>
        <w:t>, either</w:t>
      </w:r>
      <w:r w:rsidR="0066396C" w:rsidRPr="0066396C">
        <w:rPr>
          <w:lang w:eastAsia="en-US"/>
        </w:rPr>
        <w:t xml:space="preserve"> could improve the model's performance</w:t>
      </w:r>
      <w:r w:rsidR="00426128">
        <w:rPr>
          <w:lang w:eastAsia="en-US"/>
        </w:rPr>
        <w:t xml:space="preserve">. They can also try </w:t>
      </w:r>
      <w:r w:rsidR="00261F89">
        <w:rPr>
          <w:lang w:eastAsia="en-US"/>
        </w:rPr>
        <w:t>increasing the amount of labeled data</w:t>
      </w:r>
      <w:r w:rsidR="00D42EE5">
        <w:rPr>
          <w:lang w:eastAsia="en-US"/>
        </w:rPr>
        <w:t xml:space="preserve"> for churn cases. This can help improve the models learning and performance</w:t>
      </w:r>
    </w:p>
    <w:p w14:paraId="0EEC774B" w14:textId="5BA18A56" w:rsidR="00D42EE5" w:rsidRDefault="003B749A" w:rsidP="00D42EE5">
      <w:pPr>
        <w:pStyle w:val="ListBullet"/>
        <w:rPr>
          <w:lang w:eastAsia="en-US"/>
        </w:rPr>
      </w:pPr>
      <w:r>
        <w:rPr>
          <w:lang w:eastAsia="en-US"/>
        </w:rPr>
        <w:t>Customer Retention</w:t>
      </w:r>
    </w:p>
    <w:p w14:paraId="7408EDF0" w14:textId="310E2E4B" w:rsidR="003B749A" w:rsidRDefault="003B749A" w:rsidP="00DF091A">
      <w:pPr>
        <w:ind w:firstLine="360"/>
        <w:rPr>
          <w:lang w:eastAsia="en-US"/>
        </w:rPr>
      </w:pPr>
      <w:r>
        <w:rPr>
          <w:lang w:eastAsia="en-US"/>
        </w:rPr>
        <w:t xml:space="preserve">To help retain customers I </w:t>
      </w:r>
      <w:r w:rsidR="00DF091A">
        <w:rPr>
          <w:lang w:eastAsia="en-US"/>
        </w:rPr>
        <w:t>recommend</w:t>
      </w:r>
      <w:r>
        <w:rPr>
          <w:lang w:eastAsia="en-US"/>
        </w:rPr>
        <w:t xml:space="preserve"> they use the model  to identify customers at high risk of churning</w:t>
      </w:r>
      <w:r w:rsidR="00B42B9B">
        <w:rPr>
          <w:lang w:eastAsia="en-US"/>
        </w:rPr>
        <w:t xml:space="preserve">. Creating discounts or rewards to intrigue them into staying or switching over to a better service that would better fit their family needs. </w:t>
      </w:r>
      <w:r w:rsidR="001025A5">
        <w:rPr>
          <w:lang w:eastAsia="en-US"/>
        </w:rPr>
        <w:t xml:space="preserve">They can do this by reviewing the </w:t>
      </w:r>
      <w:r w:rsidR="00DF091A">
        <w:rPr>
          <w:lang w:eastAsia="en-US"/>
        </w:rPr>
        <w:t>survey</w:t>
      </w:r>
      <w:r w:rsidR="001025A5">
        <w:rPr>
          <w:lang w:eastAsia="en-US"/>
        </w:rPr>
        <w:t xml:space="preserve"> response and other personal information such as </w:t>
      </w:r>
      <w:r w:rsidR="00F16D1A">
        <w:rPr>
          <w:lang w:eastAsia="en-US"/>
        </w:rPr>
        <w:t xml:space="preserve">if they have kids or are married. To create a more personalized offer </w:t>
      </w:r>
      <w:r w:rsidR="00DF091A">
        <w:rPr>
          <w:lang w:eastAsia="en-US"/>
        </w:rPr>
        <w:t>for these customers.</w:t>
      </w:r>
    </w:p>
    <w:p w14:paraId="63E712B4" w14:textId="7345D8FA" w:rsidR="00DF091A" w:rsidRDefault="00DF091A" w:rsidP="00DF091A">
      <w:pPr>
        <w:ind w:firstLine="360"/>
        <w:rPr>
          <w:lang w:eastAsia="en-US"/>
        </w:rPr>
      </w:pPr>
      <w:r>
        <w:rPr>
          <w:lang w:eastAsia="en-US"/>
        </w:rPr>
        <w:t xml:space="preserve">Trying this might help the company reduce churn rates and the performance of </w:t>
      </w:r>
      <w:r w:rsidR="00A75F4A">
        <w:rPr>
          <w:lang w:eastAsia="en-US"/>
        </w:rPr>
        <w:t>the customer experience</w:t>
      </w:r>
      <w:r w:rsidR="00361F8E">
        <w:rPr>
          <w:lang w:eastAsia="en-US"/>
        </w:rPr>
        <w:t xml:space="preserve">, while also improving the </w:t>
      </w:r>
      <w:r w:rsidR="001C569F">
        <w:rPr>
          <w:lang w:eastAsia="en-US"/>
        </w:rPr>
        <w:t>performance of the model.</w:t>
      </w:r>
      <w:r w:rsidR="00A75F4A">
        <w:rPr>
          <w:lang w:eastAsia="en-US"/>
        </w:rPr>
        <w:t xml:space="preserve"> </w:t>
      </w:r>
    </w:p>
    <w:p w14:paraId="0A2C71D5" w14:textId="12DAE57A" w:rsidR="00A75F4A" w:rsidRDefault="003D1E75" w:rsidP="003D1E75">
      <w:pPr>
        <w:pStyle w:val="Heading1"/>
        <w:rPr>
          <w:lang w:eastAsia="en-US"/>
        </w:rPr>
      </w:pPr>
      <w:r w:rsidRPr="003D1E75">
        <w:rPr>
          <w:lang w:eastAsia="en-US"/>
        </w:rPr>
        <w:t>Part VI: Demonstration</w:t>
      </w:r>
    </w:p>
    <w:p w14:paraId="550763FA" w14:textId="7580C862" w:rsidR="003D1E75" w:rsidRDefault="003D1E75" w:rsidP="003D1E75">
      <w:pPr>
        <w:pStyle w:val="Heading2"/>
        <w:rPr>
          <w:lang w:eastAsia="en-US"/>
        </w:rPr>
      </w:pPr>
      <w:r w:rsidRPr="003D1E75">
        <w:rPr>
          <w:lang w:eastAsia="en-US"/>
        </w:rPr>
        <w:t xml:space="preserve">Panopto </w:t>
      </w:r>
      <w:r>
        <w:rPr>
          <w:lang w:eastAsia="en-US"/>
        </w:rPr>
        <w:t>V</w:t>
      </w:r>
      <w:r w:rsidRPr="003D1E75">
        <w:rPr>
          <w:lang w:eastAsia="en-US"/>
        </w:rPr>
        <w:t>ideo</w:t>
      </w:r>
    </w:p>
    <w:p w14:paraId="1C4CFEEE" w14:textId="5C1694EE" w:rsidR="003D1E75" w:rsidRDefault="00F11FDA" w:rsidP="00F11FDA">
      <w:pPr>
        <w:pStyle w:val="ListBullet"/>
        <w:rPr>
          <w:lang w:eastAsia="en-US"/>
        </w:rPr>
      </w:pPr>
      <w:r>
        <w:rPr>
          <w:lang w:eastAsia="en-US"/>
        </w:rPr>
        <w:t xml:space="preserve">Link: </w:t>
      </w:r>
    </w:p>
    <w:p w14:paraId="29ADCBEB" w14:textId="7FC999D2" w:rsidR="00485E88" w:rsidRDefault="00515CE0" w:rsidP="00485E88">
      <w:pPr>
        <w:rPr>
          <w:lang w:eastAsia="en-US"/>
        </w:rPr>
      </w:pPr>
      <w:hyperlink r:id="rId15" w:history="1">
        <w:r w:rsidRPr="00515CE0">
          <w:rPr>
            <w:rStyle w:val="Hyperlink"/>
            <w:lang w:eastAsia="en-US"/>
          </w:rPr>
          <w:t>Ganger D209 Task1 (panopto.com)</w:t>
        </w:r>
      </w:hyperlink>
    </w:p>
    <w:p w14:paraId="6965FECB" w14:textId="117DEFF7" w:rsidR="00F11FDA" w:rsidRDefault="009B2187" w:rsidP="00F11FDA">
      <w:pPr>
        <w:pStyle w:val="Heading2"/>
        <w:rPr>
          <w:lang w:eastAsia="en-US"/>
        </w:rPr>
      </w:pPr>
      <w:r>
        <w:rPr>
          <w:lang w:eastAsia="en-US"/>
        </w:rPr>
        <w:t>Code Source</w:t>
      </w:r>
    </w:p>
    <w:p w14:paraId="697601B9" w14:textId="77777777" w:rsidR="003972DD" w:rsidRDefault="003972DD" w:rsidP="003972DD">
      <w:pPr>
        <w:pStyle w:val="Bibliography"/>
      </w:pPr>
      <w:proofErr w:type="spellStart"/>
      <w:r>
        <w:t>Elleh</w:t>
      </w:r>
      <w:proofErr w:type="spellEnd"/>
      <w:r>
        <w:t>, F. (2023, August 15). Data Science Team. Retrieved from WGU SharePoint: https://westerngovernorsuniversity.sharepoint.com/sites/DataScienceTeam/Shared%20Documents/Forms/AllItems.aspx?isAscending=true&amp;id=%2Fsites%2FDataScienceTeam%2FShared%20Documents%2FGraduate%20Team%2FD209%2FStudent%20Facing%20Resources&amp;sortField=LinkFilena</w:t>
      </w:r>
    </w:p>
    <w:p w14:paraId="6F2D0DA4" w14:textId="77777777" w:rsidR="003972DD" w:rsidRDefault="003972DD" w:rsidP="003972DD">
      <w:pPr>
        <w:pStyle w:val="Heading2"/>
      </w:pPr>
      <w:r>
        <w:t>References</w:t>
      </w:r>
    </w:p>
    <w:p w14:paraId="2E713AF3" w14:textId="514CBCCE" w:rsidR="003972DD" w:rsidRDefault="003972DD" w:rsidP="003972DD">
      <w:pPr>
        <w:pStyle w:val="Bibliography"/>
      </w:pPr>
      <w:r>
        <w:t xml:space="preserve">Awan, A. A. (2023, March). Naive Bayes Classification Tutorial using Scikit-learn. Retrieved from </w:t>
      </w:r>
      <w:proofErr w:type="spellStart"/>
      <w:r>
        <w:t>datacamp</w:t>
      </w:r>
      <w:proofErr w:type="spellEnd"/>
      <w:r>
        <w:t xml:space="preserve">: </w:t>
      </w:r>
      <w:hyperlink r:id="rId16" w:history="1">
        <w:r w:rsidR="00FA547B" w:rsidRPr="0099108F">
          <w:rPr>
            <w:rStyle w:val="Hyperlink"/>
          </w:rPr>
          <w:t>https://www.datacamp.com/tutorial/naive-bayes-scikit-learn</w:t>
        </w:r>
      </w:hyperlink>
    </w:p>
    <w:p w14:paraId="59FC8762" w14:textId="51B33CFB" w:rsidR="00FA547B" w:rsidRPr="00FA547B" w:rsidRDefault="00FA547B" w:rsidP="00FA547B">
      <w:pPr>
        <w:pStyle w:val="Bibliography"/>
        <w:rPr>
          <w:noProof/>
        </w:rPr>
      </w:pPr>
      <w:r>
        <w:rPr>
          <w:noProof/>
        </w:rPr>
        <w:t xml:space="preserve">N. V. Chawla, K. W. (2011, June 09). </w:t>
      </w:r>
      <w:r>
        <w:rPr>
          <w:i/>
          <w:iCs/>
          <w:noProof/>
        </w:rPr>
        <w:t>SMOTE: Synthetic Minority Over-sampling Technique.</w:t>
      </w:r>
      <w:r>
        <w:rPr>
          <w:noProof/>
        </w:rPr>
        <w:t xml:space="preserve"> Retrieved from Cornell University: https://arxiv.org/abs/1106.1813</w:t>
      </w:r>
    </w:p>
    <w:p w14:paraId="42A8E645" w14:textId="45B208D3" w:rsidR="00FA547B" w:rsidRDefault="003972DD" w:rsidP="00FA547B">
      <w:pPr>
        <w:pStyle w:val="Bibliography"/>
      </w:pPr>
      <w:r>
        <w:t xml:space="preserve">Naive Bayes Classifier in R Programming. (2024, April 12). Retrieved from Geeks For Geeks: </w:t>
      </w:r>
      <w:hyperlink r:id="rId17" w:history="1">
        <w:r w:rsidR="00FA547B" w:rsidRPr="0099108F">
          <w:rPr>
            <w:rStyle w:val="Hyperlink"/>
          </w:rPr>
          <w:t>https://www.geeksforgeeks.org/naive-bayes-classifier-in-r-programming/</w:t>
        </w:r>
      </w:hyperlink>
    </w:p>
    <w:p w14:paraId="1737B152" w14:textId="77777777" w:rsidR="00FA547B" w:rsidRPr="00FA547B" w:rsidRDefault="00FA547B" w:rsidP="00FA547B"/>
    <w:sectPr w:rsidR="00FA547B" w:rsidRPr="00FA547B" w:rsidSect="00565312">
      <w:footnotePr>
        <w:pos w:val="beneathText"/>
      </w:footnotePr>
      <w:pgSz w:w="12240" w:h="15840"/>
      <w:pgMar w:top="720" w:right="720" w:bottom="720" w:left="72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94AE6" w14:textId="77777777" w:rsidR="00CF042C" w:rsidRDefault="00CF042C" w:rsidP="00831478">
      <w:r>
        <w:separator/>
      </w:r>
    </w:p>
    <w:p w14:paraId="0F4B34BF" w14:textId="77777777" w:rsidR="00CF042C" w:rsidRDefault="00CF042C" w:rsidP="00831478"/>
  </w:endnote>
  <w:endnote w:type="continuationSeparator" w:id="0">
    <w:p w14:paraId="6F1FEA34" w14:textId="77777777" w:rsidR="00CF042C" w:rsidRDefault="00CF042C" w:rsidP="00831478">
      <w:r>
        <w:continuationSeparator/>
      </w:r>
    </w:p>
    <w:p w14:paraId="3668C839" w14:textId="77777777" w:rsidR="00CF042C" w:rsidRDefault="00CF042C" w:rsidP="00831478"/>
  </w:endnote>
  <w:endnote w:type="continuationNotice" w:id="1">
    <w:p w14:paraId="6A952990" w14:textId="77777777" w:rsidR="00CF042C" w:rsidRDefault="00CF042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EA5B4" w14:textId="77777777" w:rsidR="00CF042C" w:rsidRDefault="00CF042C" w:rsidP="00831478">
      <w:r>
        <w:separator/>
      </w:r>
    </w:p>
    <w:p w14:paraId="7D57B2D8" w14:textId="77777777" w:rsidR="00CF042C" w:rsidRDefault="00CF042C" w:rsidP="00831478"/>
  </w:footnote>
  <w:footnote w:type="continuationSeparator" w:id="0">
    <w:p w14:paraId="2AD237B7" w14:textId="77777777" w:rsidR="00CF042C" w:rsidRDefault="00CF042C" w:rsidP="00831478">
      <w:r>
        <w:continuationSeparator/>
      </w:r>
    </w:p>
    <w:p w14:paraId="5DB03973" w14:textId="77777777" w:rsidR="00CF042C" w:rsidRDefault="00CF042C" w:rsidP="00831478"/>
  </w:footnote>
  <w:footnote w:type="continuationNotice" w:id="1">
    <w:p w14:paraId="20BDF1BD" w14:textId="77777777" w:rsidR="00CF042C" w:rsidRDefault="00CF042C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8ACC732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C7D3DE7"/>
    <w:multiLevelType w:val="hybridMultilevel"/>
    <w:tmpl w:val="96CA2AB8"/>
    <w:lvl w:ilvl="0" w:tplc="243C6A26">
      <w:start w:val="1"/>
      <w:numFmt w:val="decimal"/>
      <w:pStyle w:val="Heading3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45B45"/>
    <w:multiLevelType w:val="hybridMultilevel"/>
    <w:tmpl w:val="2FB8283C"/>
    <w:lvl w:ilvl="0" w:tplc="CBDC62BE">
      <w:start w:val="1"/>
      <w:numFmt w:val="upperLetter"/>
      <w:pStyle w:val="Heading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7E550FB"/>
    <w:multiLevelType w:val="hybridMultilevel"/>
    <w:tmpl w:val="FB2C7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C51793"/>
    <w:multiLevelType w:val="hybridMultilevel"/>
    <w:tmpl w:val="E02E096E"/>
    <w:lvl w:ilvl="0" w:tplc="11DC6B94">
      <w:start w:val="1"/>
      <w:numFmt w:val="bullet"/>
      <w:pStyle w:val="NoSpacing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5510780">
    <w:abstractNumId w:val="11"/>
  </w:num>
  <w:num w:numId="13" w16cid:durableId="200827099">
    <w:abstractNumId w:val="10"/>
  </w:num>
  <w:num w:numId="14" w16cid:durableId="2092579005">
    <w:abstractNumId w:val="10"/>
    <w:lvlOverride w:ilvl="0">
      <w:startOverride w:val="1"/>
    </w:lvlOverride>
  </w:num>
  <w:num w:numId="15" w16cid:durableId="486751978">
    <w:abstractNumId w:val="12"/>
  </w:num>
  <w:num w:numId="16" w16cid:durableId="1294361049">
    <w:abstractNumId w:val="10"/>
    <w:lvlOverride w:ilvl="0">
      <w:startOverride w:val="1"/>
    </w:lvlOverride>
  </w:num>
  <w:num w:numId="17" w16cid:durableId="667902730">
    <w:abstractNumId w:val="13"/>
  </w:num>
  <w:num w:numId="18" w16cid:durableId="1267887598">
    <w:abstractNumId w:val="10"/>
    <w:lvlOverride w:ilvl="0">
      <w:startOverride w:val="1"/>
    </w:lvlOverride>
  </w:num>
  <w:num w:numId="19" w16cid:durableId="211963925">
    <w:abstractNumId w:val="10"/>
    <w:lvlOverride w:ilvl="0">
      <w:startOverride w:val="1"/>
    </w:lvlOverride>
  </w:num>
  <w:num w:numId="20" w16cid:durableId="9481267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53"/>
    <w:rsid w:val="00002AA8"/>
    <w:rsid w:val="00003096"/>
    <w:rsid w:val="0000523C"/>
    <w:rsid w:val="00015408"/>
    <w:rsid w:val="00023AFE"/>
    <w:rsid w:val="00026214"/>
    <w:rsid w:val="0003611C"/>
    <w:rsid w:val="0003705D"/>
    <w:rsid w:val="00042297"/>
    <w:rsid w:val="00042FB8"/>
    <w:rsid w:val="00045694"/>
    <w:rsid w:val="000510AE"/>
    <w:rsid w:val="000538AD"/>
    <w:rsid w:val="00061DA2"/>
    <w:rsid w:val="000620CA"/>
    <w:rsid w:val="00062C94"/>
    <w:rsid w:val="00064D00"/>
    <w:rsid w:val="00064FF3"/>
    <w:rsid w:val="00067144"/>
    <w:rsid w:val="00073668"/>
    <w:rsid w:val="00075D0C"/>
    <w:rsid w:val="0007786C"/>
    <w:rsid w:val="000837CE"/>
    <w:rsid w:val="00093864"/>
    <w:rsid w:val="00094A05"/>
    <w:rsid w:val="00097B5C"/>
    <w:rsid w:val="000A3D9B"/>
    <w:rsid w:val="000C71CB"/>
    <w:rsid w:val="000D4642"/>
    <w:rsid w:val="000D539D"/>
    <w:rsid w:val="000D675A"/>
    <w:rsid w:val="000E1E5A"/>
    <w:rsid w:val="000E7E37"/>
    <w:rsid w:val="000F154D"/>
    <w:rsid w:val="000F2A1F"/>
    <w:rsid w:val="000F7083"/>
    <w:rsid w:val="00100DDD"/>
    <w:rsid w:val="00102484"/>
    <w:rsid w:val="001025A5"/>
    <w:rsid w:val="00102D64"/>
    <w:rsid w:val="00104554"/>
    <w:rsid w:val="0010543F"/>
    <w:rsid w:val="00110074"/>
    <w:rsid w:val="001161E4"/>
    <w:rsid w:val="00116273"/>
    <w:rsid w:val="001162F2"/>
    <w:rsid w:val="00120742"/>
    <w:rsid w:val="00121DEC"/>
    <w:rsid w:val="00122A83"/>
    <w:rsid w:val="00122E93"/>
    <w:rsid w:val="001234F0"/>
    <w:rsid w:val="00124A90"/>
    <w:rsid w:val="0012529D"/>
    <w:rsid w:val="00125AF2"/>
    <w:rsid w:val="0012705F"/>
    <w:rsid w:val="001449F2"/>
    <w:rsid w:val="00150170"/>
    <w:rsid w:val="001513E4"/>
    <w:rsid w:val="00155829"/>
    <w:rsid w:val="00156D8C"/>
    <w:rsid w:val="00165587"/>
    <w:rsid w:val="00170572"/>
    <w:rsid w:val="001733B2"/>
    <w:rsid w:val="001733C9"/>
    <w:rsid w:val="001762E6"/>
    <w:rsid w:val="001839A8"/>
    <w:rsid w:val="001911C6"/>
    <w:rsid w:val="0019202F"/>
    <w:rsid w:val="00193905"/>
    <w:rsid w:val="00193F57"/>
    <w:rsid w:val="001A2C78"/>
    <w:rsid w:val="001A4B9D"/>
    <w:rsid w:val="001B0AB8"/>
    <w:rsid w:val="001B0F28"/>
    <w:rsid w:val="001B29F9"/>
    <w:rsid w:val="001B4837"/>
    <w:rsid w:val="001B7323"/>
    <w:rsid w:val="001C0925"/>
    <w:rsid w:val="001C1548"/>
    <w:rsid w:val="001C15A8"/>
    <w:rsid w:val="001C3BF1"/>
    <w:rsid w:val="001C3D54"/>
    <w:rsid w:val="001C569F"/>
    <w:rsid w:val="001D62FA"/>
    <w:rsid w:val="001E1FAC"/>
    <w:rsid w:val="001E49B4"/>
    <w:rsid w:val="001E5D52"/>
    <w:rsid w:val="001E6944"/>
    <w:rsid w:val="001F2960"/>
    <w:rsid w:val="001F2DF8"/>
    <w:rsid w:val="001F33C5"/>
    <w:rsid w:val="001F3542"/>
    <w:rsid w:val="0020240E"/>
    <w:rsid w:val="0021182A"/>
    <w:rsid w:val="00221FED"/>
    <w:rsid w:val="00223E49"/>
    <w:rsid w:val="00226EFE"/>
    <w:rsid w:val="00227CFD"/>
    <w:rsid w:val="00230611"/>
    <w:rsid w:val="00232A38"/>
    <w:rsid w:val="00234509"/>
    <w:rsid w:val="00235463"/>
    <w:rsid w:val="00236BCF"/>
    <w:rsid w:val="00237E8E"/>
    <w:rsid w:val="002410AE"/>
    <w:rsid w:val="00241918"/>
    <w:rsid w:val="00244A71"/>
    <w:rsid w:val="00244BB5"/>
    <w:rsid w:val="002460BE"/>
    <w:rsid w:val="00261F89"/>
    <w:rsid w:val="00270A09"/>
    <w:rsid w:val="00271DC1"/>
    <w:rsid w:val="00276D64"/>
    <w:rsid w:val="002839E5"/>
    <w:rsid w:val="00286DB6"/>
    <w:rsid w:val="002A02B0"/>
    <w:rsid w:val="002A171B"/>
    <w:rsid w:val="002A350D"/>
    <w:rsid w:val="002B12F9"/>
    <w:rsid w:val="002B2D79"/>
    <w:rsid w:val="002C042A"/>
    <w:rsid w:val="002C1608"/>
    <w:rsid w:val="002C68BB"/>
    <w:rsid w:val="002C71B5"/>
    <w:rsid w:val="002C79E6"/>
    <w:rsid w:val="002D5B96"/>
    <w:rsid w:val="002D6078"/>
    <w:rsid w:val="002D71B1"/>
    <w:rsid w:val="002E0478"/>
    <w:rsid w:val="002E11BD"/>
    <w:rsid w:val="002E3C32"/>
    <w:rsid w:val="002E4B81"/>
    <w:rsid w:val="002E5341"/>
    <w:rsid w:val="002E559A"/>
    <w:rsid w:val="002E5E0C"/>
    <w:rsid w:val="002E67A9"/>
    <w:rsid w:val="002E7484"/>
    <w:rsid w:val="002F125B"/>
    <w:rsid w:val="002F14AF"/>
    <w:rsid w:val="002F3AE9"/>
    <w:rsid w:val="002F6B68"/>
    <w:rsid w:val="0030249E"/>
    <w:rsid w:val="00304249"/>
    <w:rsid w:val="003109EF"/>
    <w:rsid w:val="003145F0"/>
    <w:rsid w:val="003157BF"/>
    <w:rsid w:val="00316824"/>
    <w:rsid w:val="00320092"/>
    <w:rsid w:val="00326B31"/>
    <w:rsid w:val="00326E01"/>
    <w:rsid w:val="003403A9"/>
    <w:rsid w:val="00343CFF"/>
    <w:rsid w:val="00344936"/>
    <w:rsid w:val="00353EE2"/>
    <w:rsid w:val="003546E1"/>
    <w:rsid w:val="003578D1"/>
    <w:rsid w:val="00361F8E"/>
    <w:rsid w:val="00365F7B"/>
    <w:rsid w:val="003669C1"/>
    <w:rsid w:val="0036716B"/>
    <w:rsid w:val="00367658"/>
    <w:rsid w:val="00376103"/>
    <w:rsid w:val="003804CC"/>
    <w:rsid w:val="00383F45"/>
    <w:rsid w:val="0039070B"/>
    <w:rsid w:val="003939DF"/>
    <w:rsid w:val="003945AC"/>
    <w:rsid w:val="0039716D"/>
    <w:rsid w:val="003972DD"/>
    <w:rsid w:val="003A28C9"/>
    <w:rsid w:val="003B2B25"/>
    <w:rsid w:val="003B749A"/>
    <w:rsid w:val="003C0979"/>
    <w:rsid w:val="003C0C44"/>
    <w:rsid w:val="003C160F"/>
    <w:rsid w:val="003C18EF"/>
    <w:rsid w:val="003C263C"/>
    <w:rsid w:val="003C3AFC"/>
    <w:rsid w:val="003C50AD"/>
    <w:rsid w:val="003D1E75"/>
    <w:rsid w:val="003D1FE3"/>
    <w:rsid w:val="003D3939"/>
    <w:rsid w:val="003D66D8"/>
    <w:rsid w:val="003D7E5E"/>
    <w:rsid w:val="003E2C2F"/>
    <w:rsid w:val="003F0066"/>
    <w:rsid w:val="003F7BC2"/>
    <w:rsid w:val="00400894"/>
    <w:rsid w:val="004128D8"/>
    <w:rsid w:val="0041580E"/>
    <w:rsid w:val="00423B8C"/>
    <w:rsid w:val="00424CFF"/>
    <w:rsid w:val="00426128"/>
    <w:rsid w:val="00432CD5"/>
    <w:rsid w:val="00436127"/>
    <w:rsid w:val="0044462B"/>
    <w:rsid w:val="0044640C"/>
    <w:rsid w:val="00447B72"/>
    <w:rsid w:val="00453711"/>
    <w:rsid w:val="00462E0F"/>
    <w:rsid w:val="004639DA"/>
    <w:rsid w:val="0047245C"/>
    <w:rsid w:val="00472F67"/>
    <w:rsid w:val="00483A10"/>
    <w:rsid w:val="00484F09"/>
    <w:rsid w:val="00485A95"/>
    <w:rsid w:val="00485E88"/>
    <w:rsid w:val="00486CC3"/>
    <w:rsid w:val="00492398"/>
    <w:rsid w:val="004944A4"/>
    <w:rsid w:val="004A018B"/>
    <w:rsid w:val="004A087A"/>
    <w:rsid w:val="004A2585"/>
    <w:rsid w:val="004A2C77"/>
    <w:rsid w:val="004A7BF9"/>
    <w:rsid w:val="004B0142"/>
    <w:rsid w:val="004B056E"/>
    <w:rsid w:val="004B313E"/>
    <w:rsid w:val="004B77A6"/>
    <w:rsid w:val="004C0FD8"/>
    <w:rsid w:val="004C164F"/>
    <w:rsid w:val="004C3C76"/>
    <w:rsid w:val="004C7C14"/>
    <w:rsid w:val="004D469A"/>
    <w:rsid w:val="004E2B22"/>
    <w:rsid w:val="004E6151"/>
    <w:rsid w:val="004E648B"/>
    <w:rsid w:val="004E6A78"/>
    <w:rsid w:val="004F2520"/>
    <w:rsid w:val="004F7910"/>
    <w:rsid w:val="004F7EF7"/>
    <w:rsid w:val="00504B0A"/>
    <w:rsid w:val="005078DB"/>
    <w:rsid w:val="00512004"/>
    <w:rsid w:val="00512361"/>
    <w:rsid w:val="00514C0B"/>
    <w:rsid w:val="00515CE0"/>
    <w:rsid w:val="00515FE1"/>
    <w:rsid w:val="00521E94"/>
    <w:rsid w:val="00525666"/>
    <w:rsid w:val="00525FB2"/>
    <w:rsid w:val="0052771E"/>
    <w:rsid w:val="00531305"/>
    <w:rsid w:val="005321F7"/>
    <w:rsid w:val="00534C15"/>
    <w:rsid w:val="005355A6"/>
    <w:rsid w:val="00541324"/>
    <w:rsid w:val="0054723A"/>
    <w:rsid w:val="005504CD"/>
    <w:rsid w:val="005517A5"/>
    <w:rsid w:val="00555E3E"/>
    <w:rsid w:val="005620A7"/>
    <w:rsid w:val="00564C26"/>
    <w:rsid w:val="00565312"/>
    <w:rsid w:val="00565FDE"/>
    <w:rsid w:val="00567B57"/>
    <w:rsid w:val="00571A4C"/>
    <w:rsid w:val="005734B5"/>
    <w:rsid w:val="00574BEA"/>
    <w:rsid w:val="0057567E"/>
    <w:rsid w:val="00576630"/>
    <w:rsid w:val="00576B56"/>
    <w:rsid w:val="00581384"/>
    <w:rsid w:val="005814A7"/>
    <w:rsid w:val="005852AB"/>
    <w:rsid w:val="005873E4"/>
    <w:rsid w:val="00593AF1"/>
    <w:rsid w:val="00597C9E"/>
    <w:rsid w:val="005B1593"/>
    <w:rsid w:val="005C0078"/>
    <w:rsid w:val="005C118D"/>
    <w:rsid w:val="005C199E"/>
    <w:rsid w:val="005C3AF8"/>
    <w:rsid w:val="005C5E6B"/>
    <w:rsid w:val="005C717E"/>
    <w:rsid w:val="005D1F56"/>
    <w:rsid w:val="005E0651"/>
    <w:rsid w:val="005E0D35"/>
    <w:rsid w:val="005E2B76"/>
    <w:rsid w:val="005E7687"/>
    <w:rsid w:val="005F0631"/>
    <w:rsid w:val="005F1188"/>
    <w:rsid w:val="005F74EA"/>
    <w:rsid w:val="0060187C"/>
    <w:rsid w:val="006138C4"/>
    <w:rsid w:val="006148C8"/>
    <w:rsid w:val="00620B11"/>
    <w:rsid w:val="006260CB"/>
    <w:rsid w:val="00631BCB"/>
    <w:rsid w:val="00632616"/>
    <w:rsid w:val="006444C5"/>
    <w:rsid w:val="006464A1"/>
    <w:rsid w:val="0065130E"/>
    <w:rsid w:val="00651E83"/>
    <w:rsid w:val="006520A1"/>
    <w:rsid w:val="0066396C"/>
    <w:rsid w:val="00663EDB"/>
    <w:rsid w:val="00664C1A"/>
    <w:rsid w:val="006654E7"/>
    <w:rsid w:val="00666ED0"/>
    <w:rsid w:val="00674301"/>
    <w:rsid w:val="0067499A"/>
    <w:rsid w:val="006758BC"/>
    <w:rsid w:val="006771F4"/>
    <w:rsid w:val="006844BA"/>
    <w:rsid w:val="00684D46"/>
    <w:rsid w:val="0068637E"/>
    <w:rsid w:val="0069753C"/>
    <w:rsid w:val="006A0BA0"/>
    <w:rsid w:val="006A6224"/>
    <w:rsid w:val="006B0AB0"/>
    <w:rsid w:val="006B5B02"/>
    <w:rsid w:val="006B6AE8"/>
    <w:rsid w:val="006B75A5"/>
    <w:rsid w:val="006B7A36"/>
    <w:rsid w:val="006E0957"/>
    <w:rsid w:val="006E4A41"/>
    <w:rsid w:val="007013DA"/>
    <w:rsid w:val="00701A2E"/>
    <w:rsid w:val="00701AAF"/>
    <w:rsid w:val="007053F8"/>
    <w:rsid w:val="00711BA8"/>
    <w:rsid w:val="00714F02"/>
    <w:rsid w:val="0072099E"/>
    <w:rsid w:val="00721A41"/>
    <w:rsid w:val="00723E56"/>
    <w:rsid w:val="007306A2"/>
    <w:rsid w:val="00732175"/>
    <w:rsid w:val="00733EB9"/>
    <w:rsid w:val="00734E39"/>
    <w:rsid w:val="0073580B"/>
    <w:rsid w:val="00736573"/>
    <w:rsid w:val="0074480B"/>
    <w:rsid w:val="00754E7F"/>
    <w:rsid w:val="0075753C"/>
    <w:rsid w:val="007576A4"/>
    <w:rsid w:val="0076440F"/>
    <w:rsid w:val="007678D0"/>
    <w:rsid w:val="00776828"/>
    <w:rsid w:val="00776CD4"/>
    <w:rsid w:val="0077761F"/>
    <w:rsid w:val="00781247"/>
    <w:rsid w:val="00783F37"/>
    <w:rsid w:val="007847DE"/>
    <w:rsid w:val="00787F46"/>
    <w:rsid w:val="007907DF"/>
    <w:rsid w:val="007935E4"/>
    <w:rsid w:val="00794D20"/>
    <w:rsid w:val="00796DD5"/>
    <w:rsid w:val="007A373D"/>
    <w:rsid w:val="007A3C96"/>
    <w:rsid w:val="007A3FE7"/>
    <w:rsid w:val="007A5CA2"/>
    <w:rsid w:val="007A794C"/>
    <w:rsid w:val="007B6FA8"/>
    <w:rsid w:val="007B74E7"/>
    <w:rsid w:val="007B7607"/>
    <w:rsid w:val="007C1C19"/>
    <w:rsid w:val="007C7C47"/>
    <w:rsid w:val="007D02C4"/>
    <w:rsid w:val="007D02F0"/>
    <w:rsid w:val="007D0FAE"/>
    <w:rsid w:val="007D1E25"/>
    <w:rsid w:val="007E596C"/>
    <w:rsid w:val="007F34B9"/>
    <w:rsid w:val="007F479F"/>
    <w:rsid w:val="007F5D08"/>
    <w:rsid w:val="007F7B36"/>
    <w:rsid w:val="008006DB"/>
    <w:rsid w:val="00801BDF"/>
    <w:rsid w:val="008105D8"/>
    <w:rsid w:val="00815676"/>
    <w:rsid w:val="00817D0E"/>
    <w:rsid w:val="00827EA6"/>
    <w:rsid w:val="00827ED3"/>
    <w:rsid w:val="0083000D"/>
    <w:rsid w:val="0083060E"/>
    <w:rsid w:val="00831478"/>
    <w:rsid w:val="008349B5"/>
    <w:rsid w:val="008366E0"/>
    <w:rsid w:val="00842398"/>
    <w:rsid w:val="00860D66"/>
    <w:rsid w:val="0087242B"/>
    <w:rsid w:val="0087407D"/>
    <w:rsid w:val="0088104E"/>
    <w:rsid w:val="00883E5B"/>
    <w:rsid w:val="00884E02"/>
    <w:rsid w:val="008851D7"/>
    <w:rsid w:val="00885BC0"/>
    <w:rsid w:val="00887161"/>
    <w:rsid w:val="008922C7"/>
    <w:rsid w:val="00897871"/>
    <w:rsid w:val="008A456C"/>
    <w:rsid w:val="008A5CDA"/>
    <w:rsid w:val="008B4599"/>
    <w:rsid w:val="008B743F"/>
    <w:rsid w:val="008C675D"/>
    <w:rsid w:val="008D3CED"/>
    <w:rsid w:val="008D502E"/>
    <w:rsid w:val="008E03E0"/>
    <w:rsid w:val="008E09D4"/>
    <w:rsid w:val="008E2B17"/>
    <w:rsid w:val="008E553F"/>
    <w:rsid w:val="008E6382"/>
    <w:rsid w:val="008E7385"/>
    <w:rsid w:val="008F094C"/>
    <w:rsid w:val="008F1E23"/>
    <w:rsid w:val="008F22A5"/>
    <w:rsid w:val="008F7B15"/>
    <w:rsid w:val="009035CF"/>
    <w:rsid w:val="00925D05"/>
    <w:rsid w:val="00934CA1"/>
    <w:rsid w:val="00941DF4"/>
    <w:rsid w:val="0094544D"/>
    <w:rsid w:val="00960E76"/>
    <w:rsid w:val="00964C87"/>
    <w:rsid w:val="00966C94"/>
    <w:rsid w:val="00966CB8"/>
    <w:rsid w:val="00981B6F"/>
    <w:rsid w:val="0098733B"/>
    <w:rsid w:val="00990E14"/>
    <w:rsid w:val="0099253B"/>
    <w:rsid w:val="009933A8"/>
    <w:rsid w:val="009943D3"/>
    <w:rsid w:val="00997862"/>
    <w:rsid w:val="009A2E4E"/>
    <w:rsid w:val="009A52E0"/>
    <w:rsid w:val="009A6E5B"/>
    <w:rsid w:val="009B1048"/>
    <w:rsid w:val="009B2187"/>
    <w:rsid w:val="009B32F6"/>
    <w:rsid w:val="009B61A6"/>
    <w:rsid w:val="009C1E1B"/>
    <w:rsid w:val="009C3047"/>
    <w:rsid w:val="009C3A8D"/>
    <w:rsid w:val="009D2F44"/>
    <w:rsid w:val="009D3637"/>
    <w:rsid w:val="009D4A23"/>
    <w:rsid w:val="009E0394"/>
    <w:rsid w:val="009E4A37"/>
    <w:rsid w:val="009F19D9"/>
    <w:rsid w:val="00A00E4C"/>
    <w:rsid w:val="00A01283"/>
    <w:rsid w:val="00A02676"/>
    <w:rsid w:val="00A05B55"/>
    <w:rsid w:val="00A05DC4"/>
    <w:rsid w:val="00A0687B"/>
    <w:rsid w:val="00A06C55"/>
    <w:rsid w:val="00A10E5D"/>
    <w:rsid w:val="00A20266"/>
    <w:rsid w:val="00A22703"/>
    <w:rsid w:val="00A24D76"/>
    <w:rsid w:val="00A31FB2"/>
    <w:rsid w:val="00A32F2C"/>
    <w:rsid w:val="00A340AD"/>
    <w:rsid w:val="00A417C1"/>
    <w:rsid w:val="00A41D6E"/>
    <w:rsid w:val="00A428CD"/>
    <w:rsid w:val="00A5193B"/>
    <w:rsid w:val="00A5217C"/>
    <w:rsid w:val="00A56943"/>
    <w:rsid w:val="00A60DDC"/>
    <w:rsid w:val="00A63FBB"/>
    <w:rsid w:val="00A65306"/>
    <w:rsid w:val="00A70DAB"/>
    <w:rsid w:val="00A73ACF"/>
    <w:rsid w:val="00A75F4A"/>
    <w:rsid w:val="00A809F1"/>
    <w:rsid w:val="00A8122F"/>
    <w:rsid w:val="00A82037"/>
    <w:rsid w:val="00A903EE"/>
    <w:rsid w:val="00A92826"/>
    <w:rsid w:val="00AA014A"/>
    <w:rsid w:val="00AA0AB8"/>
    <w:rsid w:val="00AA2633"/>
    <w:rsid w:val="00AA5763"/>
    <w:rsid w:val="00AA6C1B"/>
    <w:rsid w:val="00AB095C"/>
    <w:rsid w:val="00AB389F"/>
    <w:rsid w:val="00AC3FEC"/>
    <w:rsid w:val="00AC60B6"/>
    <w:rsid w:val="00AC7683"/>
    <w:rsid w:val="00AD4B1E"/>
    <w:rsid w:val="00AD6B1B"/>
    <w:rsid w:val="00AE0FED"/>
    <w:rsid w:val="00AE7EBB"/>
    <w:rsid w:val="00AF2F4A"/>
    <w:rsid w:val="00AF3845"/>
    <w:rsid w:val="00AF4CFF"/>
    <w:rsid w:val="00AF4EB1"/>
    <w:rsid w:val="00AF63B7"/>
    <w:rsid w:val="00B02ABC"/>
    <w:rsid w:val="00B02BED"/>
    <w:rsid w:val="00B03ECE"/>
    <w:rsid w:val="00B06C3B"/>
    <w:rsid w:val="00B125EB"/>
    <w:rsid w:val="00B12684"/>
    <w:rsid w:val="00B23B2B"/>
    <w:rsid w:val="00B3425C"/>
    <w:rsid w:val="00B34DE0"/>
    <w:rsid w:val="00B40311"/>
    <w:rsid w:val="00B415F1"/>
    <w:rsid w:val="00B41A40"/>
    <w:rsid w:val="00B42B9B"/>
    <w:rsid w:val="00B442B8"/>
    <w:rsid w:val="00B44937"/>
    <w:rsid w:val="00B45737"/>
    <w:rsid w:val="00B51F62"/>
    <w:rsid w:val="00B53608"/>
    <w:rsid w:val="00B638A4"/>
    <w:rsid w:val="00B65504"/>
    <w:rsid w:val="00B65B89"/>
    <w:rsid w:val="00B863FB"/>
    <w:rsid w:val="00B86440"/>
    <w:rsid w:val="00B9717B"/>
    <w:rsid w:val="00BA0AF1"/>
    <w:rsid w:val="00BA1787"/>
    <w:rsid w:val="00BA44DD"/>
    <w:rsid w:val="00BA6E3F"/>
    <w:rsid w:val="00BB2D6F"/>
    <w:rsid w:val="00BB6F80"/>
    <w:rsid w:val="00BB7EF8"/>
    <w:rsid w:val="00BC4E89"/>
    <w:rsid w:val="00BC4F32"/>
    <w:rsid w:val="00BD49AF"/>
    <w:rsid w:val="00BE67EC"/>
    <w:rsid w:val="00BF112D"/>
    <w:rsid w:val="00C00F8F"/>
    <w:rsid w:val="00C03068"/>
    <w:rsid w:val="00C04CD0"/>
    <w:rsid w:val="00C06B9E"/>
    <w:rsid w:val="00C07077"/>
    <w:rsid w:val="00C0755B"/>
    <w:rsid w:val="00C114E7"/>
    <w:rsid w:val="00C13C80"/>
    <w:rsid w:val="00C2372B"/>
    <w:rsid w:val="00C24940"/>
    <w:rsid w:val="00C34E64"/>
    <w:rsid w:val="00C41344"/>
    <w:rsid w:val="00C44937"/>
    <w:rsid w:val="00C4709A"/>
    <w:rsid w:val="00C50C94"/>
    <w:rsid w:val="00C54E69"/>
    <w:rsid w:val="00C57D53"/>
    <w:rsid w:val="00C6006B"/>
    <w:rsid w:val="00C64386"/>
    <w:rsid w:val="00C65FAC"/>
    <w:rsid w:val="00C660A1"/>
    <w:rsid w:val="00C679C2"/>
    <w:rsid w:val="00C76C35"/>
    <w:rsid w:val="00C907F3"/>
    <w:rsid w:val="00C919C0"/>
    <w:rsid w:val="00CA1897"/>
    <w:rsid w:val="00CA3FA5"/>
    <w:rsid w:val="00CB0700"/>
    <w:rsid w:val="00CB40C3"/>
    <w:rsid w:val="00CB5A5A"/>
    <w:rsid w:val="00CC7DE7"/>
    <w:rsid w:val="00CD174D"/>
    <w:rsid w:val="00CD2B00"/>
    <w:rsid w:val="00CE3662"/>
    <w:rsid w:val="00CE6823"/>
    <w:rsid w:val="00CF042C"/>
    <w:rsid w:val="00CF15D0"/>
    <w:rsid w:val="00CF6B2A"/>
    <w:rsid w:val="00D109C1"/>
    <w:rsid w:val="00D14C17"/>
    <w:rsid w:val="00D172E0"/>
    <w:rsid w:val="00D20904"/>
    <w:rsid w:val="00D23367"/>
    <w:rsid w:val="00D23AC8"/>
    <w:rsid w:val="00D263D8"/>
    <w:rsid w:val="00D31B93"/>
    <w:rsid w:val="00D33399"/>
    <w:rsid w:val="00D3438D"/>
    <w:rsid w:val="00D42EE5"/>
    <w:rsid w:val="00D45E39"/>
    <w:rsid w:val="00D523C8"/>
    <w:rsid w:val="00D54949"/>
    <w:rsid w:val="00D620FD"/>
    <w:rsid w:val="00D6380E"/>
    <w:rsid w:val="00D72F7D"/>
    <w:rsid w:val="00D74BD4"/>
    <w:rsid w:val="00D75529"/>
    <w:rsid w:val="00D802F9"/>
    <w:rsid w:val="00D84DDB"/>
    <w:rsid w:val="00D85D53"/>
    <w:rsid w:val="00D91044"/>
    <w:rsid w:val="00D929B3"/>
    <w:rsid w:val="00D94BD1"/>
    <w:rsid w:val="00DA2E51"/>
    <w:rsid w:val="00DA582A"/>
    <w:rsid w:val="00DB7D9C"/>
    <w:rsid w:val="00DC4956"/>
    <w:rsid w:val="00DC76C5"/>
    <w:rsid w:val="00DD0ED5"/>
    <w:rsid w:val="00DD1C3A"/>
    <w:rsid w:val="00DD503E"/>
    <w:rsid w:val="00DE1FCD"/>
    <w:rsid w:val="00DE520F"/>
    <w:rsid w:val="00DF091A"/>
    <w:rsid w:val="00DF7A7D"/>
    <w:rsid w:val="00E01BAE"/>
    <w:rsid w:val="00E02C2F"/>
    <w:rsid w:val="00E03435"/>
    <w:rsid w:val="00E05E8F"/>
    <w:rsid w:val="00E13676"/>
    <w:rsid w:val="00E24600"/>
    <w:rsid w:val="00E250DC"/>
    <w:rsid w:val="00E3200F"/>
    <w:rsid w:val="00E32A43"/>
    <w:rsid w:val="00E40E37"/>
    <w:rsid w:val="00E45A99"/>
    <w:rsid w:val="00E46740"/>
    <w:rsid w:val="00E5154C"/>
    <w:rsid w:val="00E51726"/>
    <w:rsid w:val="00E52D97"/>
    <w:rsid w:val="00E621EE"/>
    <w:rsid w:val="00E62FC1"/>
    <w:rsid w:val="00E638C6"/>
    <w:rsid w:val="00E65E53"/>
    <w:rsid w:val="00E67454"/>
    <w:rsid w:val="00E76917"/>
    <w:rsid w:val="00E77984"/>
    <w:rsid w:val="00E804A7"/>
    <w:rsid w:val="00E829CD"/>
    <w:rsid w:val="00E837A3"/>
    <w:rsid w:val="00E91EB2"/>
    <w:rsid w:val="00E92583"/>
    <w:rsid w:val="00E93FCB"/>
    <w:rsid w:val="00E96B56"/>
    <w:rsid w:val="00EA1C42"/>
    <w:rsid w:val="00EA27DA"/>
    <w:rsid w:val="00EA4038"/>
    <w:rsid w:val="00EA6679"/>
    <w:rsid w:val="00EB02C1"/>
    <w:rsid w:val="00EB535D"/>
    <w:rsid w:val="00EB575D"/>
    <w:rsid w:val="00EB593F"/>
    <w:rsid w:val="00EC18A5"/>
    <w:rsid w:val="00EC380C"/>
    <w:rsid w:val="00EC46EB"/>
    <w:rsid w:val="00ED1E77"/>
    <w:rsid w:val="00EE1111"/>
    <w:rsid w:val="00EE61D9"/>
    <w:rsid w:val="00EE72EA"/>
    <w:rsid w:val="00EF0692"/>
    <w:rsid w:val="00EF368B"/>
    <w:rsid w:val="00EF51C4"/>
    <w:rsid w:val="00EF55C5"/>
    <w:rsid w:val="00EF748F"/>
    <w:rsid w:val="00EF7E24"/>
    <w:rsid w:val="00F008EF"/>
    <w:rsid w:val="00F03E30"/>
    <w:rsid w:val="00F0478A"/>
    <w:rsid w:val="00F056FB"/>
    <w:rsid w:val="00F10558"/>
    <w:rsid w:val="00F11FDA"/>
    <w:rsid w:val="00F13152"/>
    <w:rsid w:val="00F136DB"/>
    <w:rsid w:val="00F16D1A"/>
    <w:rsid w:val="00F22305"/>
    <w:rsid w:val="00F24152"/>
    <w:rsid w:val="00F25B6E"/>
    <w:rsid w:val="00F25C57"/>
    <w:rsid w:val="00F2608D"/>
    <w:rsid w:val="00F26C26"/>
    <w:rsid w:val="00F313DE"/>
    <w:rsid w:val="00F3603D"/>
    <w:rsid w:val="00F412B1"/>
    <w:rsid w:val="00F42566"/>
    <w:rsid w:val="00F427D2"/>
    <w:rsid w:val="00F4324C"/>
    <w:rsid w:val="00F44385"/>
    <w:rsid w:val="00F53FE1"/>
    <w:rsid w:val="00F55B6F"/>
    <w:rsid w:val="00F5635C"/>
    <w:rsid w:val="00F61083"/>
    <w:rsid w:val="00F6242A"/>
    <w:rsid w:val="00F62629"/>
    <w:rsid w:val="00F6280C"/>
    <w:rsid w:val="00F62EE1"/>
    <w:rsid w:val="00F631F1"/>
    <w:rsid w:val="00F64067"/>
    <w:rsid w:val="00F64ABE"/>
    <w:rsid w:val="00F7621D"/>
    <w:rsid w:val="00F773FD"/>
    <w:rsid w:val="00F82E3C"/>
    <w:rsid w:val="00F838DB"/>
    <w:rsid w:val="00F84BAB"/>
    <w:rsid w:val="00F953D4"/>
    <w:rsid w:val="00FA547B"/>
    <w:rsid w:val="00FA64CD"/>
    <w:rsid w:val="00FB18EE"/>
    <w:rsid w:val="00FB3122"/>
    <w:rsid w:val="00FB4D2C"/>
    <w:rsid w:val="00FB5F09"/>
    <w:rsid w:val="00FB766C"/>
    <w:rsid w:val="00FC1730"/>
    <w:rsid w:val="00FC1B0B"/>
    <w:rsid w:val="00FC63CD"/>
    <w:rsid w:val="00FC79EF"/>
    <w:rsid w:val="00FD0666"/>
    <w:rsid w:val="00FD1389"/>
    <w:rsid w:val="00FD3565"/>
    <w:rsid w:val="00FD5C2D"/>
    <w:rsid w:val="00FD76B1"/>
    <w:rsid w:val="00FE623A"/>
    <w:rsid w:val="00FF55EC"/>
    <w:rsid w:val="00FF64CA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056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478"/>
    <w:pPr>
      <w:spacing w:before="23" w:after="23" w:line="276" w:lineRule="auto"/>
      <w:ind w:left="720" w:firstLine="0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234509"/>
    <w:pPr>
      <w:keepNext/>
      <w:keepLines/>
      <w:pBdr>
        <w:top w:val="single" w:sz="4" w:space="1" w:color="auto"/>
        <w:bottom w:val="single" w:sz="4" w:space="1" w:color="auto"/>
      </w:pBdr>
      <w:spacing w:after="40"/>
      <w:ind w:left="0"/>
      <w:outlineLvl w:val="0"/>
    </w:pPr>
    <w:rPr>
      <w:rFonts w:asciiTheme="majorHAnsi" w:eastAsiaTheme="majorEastAsia" w:hAnsiTheme="majorHAnsi" w:cstheme="majorBidi"/>
      <w:b/>
      <w:bCs/>
      <w:noProof/>
      <w:sz w:val="26"/>
    </w:rPr>
  </w:style>
  <w:style w:type="paragraph" w:styleId="Heading2">
    <w:name w:val="heading 2"/>
    <w:basedOn w:val="ListNumber"/>
    <w:next w:val="Heading3"/>
    <w:link w:val="Heading2Char"/>
    <w:autoRedefine/>
    <w:uiPriority w:val="3"/>
    <w:unhideWhenUsed/>
    <w:qFormat/>
    <w:rsid w:val="00674301"/>
    <w:pPr>
      <w:keepNext/>
      <w:keepLines/>
      <w:numPr>
        <w:numId w:val="12"/>
      </w:numPr>
      <w:tabs>
        <w:tab w:val="left" w:pos="450"/>
      </w:tabs>
      <w:ind w:left="0" w:firstLine="0"/>
      <w:outlineLvl w:val="1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3">
    <w:name w:val="heading 3"/>
    <w:basedOn w:val="ListNumber"/>
    <w:next w:val="Normal"/>
    <w:link w:val="Heading3Char"/>
    <w:autoRedefine/>
    <w:uiPriority w:val="3"/>
    <w:unhideWhenUsed/>
    <w:qFormat/>
    <w:rsid w:val="009B2187"/>
    <w:pPr>
      <w:keepNext/>
      <w:keepLines/>
      <w:numPr>
        <w:numId w:val="13"/>
      </w:numPr>
      <w:ind w:left="720"/>
      <w:outlineLvl w:val="2"/>
    </w:pPr>
    <w:rPr>
      <w:rFonts w:asciiTheme="majorHAnsi" w:eastAsiaTheme="majorEastAsia" w:hAnsiTheme="majorHAnsi" w:cstheme="majorBidi"/>
      <w:b/>
      <w:bCs/>
      <w:sz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List Indent"/>
    <w:basedOn w:val="ListBullet"/>
    <w:next w:val="Normal"/>
    <w:autoRedefine/>
    <w:uiPriority w:val="3"/>
    <w:qFormat/>
    <w:rsid w:val="00CD2B00"/>
    <w:pPr>
      <w:numPr>
        <w:numId w:val="17"/>
      </w:numPr>
      <w:tabs>
        <w:tab w:val="left" w:pos="1440"/>
      </w:tabs>
      <w:ind w:left="1440" w:hanging="450"/>
    </w:pPr>
    <w:rPr>
      <w:b w:val="0"/>
      <w:b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234509"/>
    <w:rPr>
      <w:rFonts w:asciiTheme="majorHAnsi" w:eastAsiaTheme="majorEastAsia" w:hAnsiTheme="majorHAnsi" w:cstheme="majorBidi"/>
      <w:b/>
      <w:bCs/>
      <w:noProof/>
      <w:sz w:val="26"/>
    </w:rPr>
  </w:style>
  <w:style w:type="character" w:customStyle="1" w:styleId="Heading2Char">
    <w:name w:val="Heading 2 Char"/>
    <w:basedOn w:val="DefaultParagraphFont"/>
    <w:link w:val="Heading2"/>
    <w:uiPriority w:val="3"/>
    <w:rsid w:val="00674301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9B2187"/>
    <w:rPr>
      <w:rFonts w:asciiTheme="majorHAnsi" w:eastAsiaTheme="majorEastAsia" w:hAnsiTheme="majorHAnsi" w:cstheme="majorBidi"/>
      <w:b/>
      <w:bCs/>
      <w:lang w:eastAsia="en-US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A5B592" w:themeColor="accent1" w:shadow="1"/>
        <w:left w:val="single" w:sz="2" w:space="10" w:color="A5B592" w:themeColor="accent1" w:shadow="1"/>
        <w:bottom w:val="single" w:sz="2" w:space="10" w:color="A5B592" w:themeColor="accent1" w:shadow="1"/>
        <w:right w:val="single" w:sz="2" w:space="10" w:color="A5B592" w:themeColor="accent1" w:shadow="1"/>
      </w:pBdr>
      <w:ind w:left="1152" w:right="1152"/>
    </w:pPr>
    <w:rPr>
      <w:i/>
      <w:iCs/>
      <w:color w:val="A5B59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4D26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526041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526041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A5B5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A5B592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/>
      <w:contextualSpacing/>
    </w:pPr>
  </w:style>
  <w:style w:type="paragraph" w:styleId="List2">
    <w:name w:val="List 2"/>
    <w:basedOn w:val="Normal"/>
    <w:uiPriority w:val="99"/>
    <w:semiHidden/>
    <w:unhideWhenUsed/>
    <w:pPr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Normal"/>
    <w:autoRedefine/>
    <w:uiPriority w:val="9"/>
    <w:unhideWhenUsed/>
    <w:qFormat/>
    <w:rsid w:val="0099253B"/>
    <w:pPr>
      <w:numPr>
        <w:numId w:val="1"/>
      </w:numPr>
      <w:contextualSpacing/>
    </w:pPr>
    <w:rPr>
      <w:b/>
      <w:bCs/>
      <w:color w:val="7030A0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autoRedefine/>
    <w:uiPriority w:val="1"/>
    <w:qFormat/>
    <w:rsid w:val="009A6E5B"/>
    <w:pPr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</w:style>
  <w:style w:type="paragraph" w:styleId="TOC5">
    <w:name w:val="toc 5"/>
    <w:basedOn w:val="Normal"/>
    <w:next w:val="Normal"/>
    <w:autoRedefine/>
    <w:uiPriority w:val="39"/>
    <w:semiHidden/>
    <w:unhideWhenUsed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8E58B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A5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geeksforgeeks.org/naive-bayes-classifier-in-r-programmin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datacamp.com/tutorial/naive-bayes-scikit-lear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gu.hosted.panopto.com/Panopto/Pages/Viewer.aspx?id=4ba78941-416b-45c6-ba6f-b1a701258939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157D9E-5499-48FE-B100-4A01D7DCD2DF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Nai24</b:Tag>
    <b:SourceType>InternetSite</b:SourceType>
    <b:Guid>{414A008C-037C-4210-B15A-EC8904B36A6D}</b:Guid>
    <b:Title>Naive Bayes Classifier in R Programming</b:Title>
    <b:InternetSiteTitle>Geeks For Geeks</b:InternetSiteTitle>
    <b:Year>2024</b:Year>
    <b:Month>April</b:Month>
    <b:Day>12</b:Day>
    <b:URL>https://www.geeksforgeeks.org/naive-bayes-classifier-in-r-programming/</b:URL>
    <b:RefOrder>2</b:RefOrder>
  </b:Source>
  <b:Source>
    <b:Tag>Abi23</b:Tag>
    <b:SourceType>InternetSite</b:SourceType>
    <b:Guid>{D21A9020-6861-4384-A220-E2E51B7DE7C6}</b:Guid>
    <b:Author>
      <b:Author>
        <b:NameList>
          <b:Person>
            <b:Last>Awan</b:Last>
            <b:First>Abid</b:First>
            <b:Middle>All</b:Middle>
          </b:Person>
        </b:NameList>
      </b:Author>
    </b:Author>
    <b:Title>Naive Bayes Classification Tutorial using Scikit-learn</b:Title>
    <b:InternetSiteTitle>datacamp</b:InternetSiteTitle>
    <b:Year>2023</b:Year>
    <b:Month>March</b:Month>
    <b:URL>https://www.datacamp.com/tutorial/naive-bayes-scikit-learn</b:URL>
    <b:RefOrder>1</b:RefOrder>
  </b:Source>
  <b:Source>
    <b:Tag>Ell23</b:Tag>
    <b:SourceType>DocumentFromInternetSite</b:SourceType>
    <b:Guid>{08308953-AC35-4620-B852-1B6AB7AC467E}</b:Guid>
    <b:Author>
      <b:Author>
        <b:NameList>
          <b:Person>
            <b:Last>Elleh</b:Last>
            <b:First>Festus</b:First>
          </b:Person>
        </b:NameList>
      </b:Author>
    </b:Author>
    <b:Title>Data Science Team</b:Title>
    <b:InternetSiteTitle>WGU SharePoint</b:InternetSiteTitle>
    <b:Year>2023</b:Year>
    <b:Month>August</b:Month>
    <b:Day>15</b:Day>
    <b:URL>https://westerngovernorsuniversity.sharepoint.com/sites/DataScienceTeam/Shared%20Documents/Forms/AllItems.aspx?isAscending=true&amp;id=%2Fsites%2FDataScienceTeam%2FShared%20Documents%2FGraduate%20Team%2FD209%2FStudent%20Facing%20Resources&amp;sortField=LinkFilena</b:URL>
    <b:RefOrder>3</b:RefOrder>
  </b:Source>
  <b:Source>
    <b:Tag>NVC11</b:Tag>
    <b:SourceType>DocumentFromInternetSite</b:SourceType>
    <b:Guid>{D40AC593-6F38-48A4-8210-BF4E332C0DAB}</b:Guid>
    <b:Author>
      <b:Author>
        <b:NameList>
          <b:Person>
            <b:Last>N. V. Chawla</b:Last>
            <b:First>K.</b:First>
            <b:Middle>W. Bowyer, L. O. Hall, W. P. Kegelmeyer</b:Middle>
          </b:Person>
        </b:NameList>
      </b:Author>
    </b:Author>
    <b:Title>SMOTE: Synthetic Minority Over-sampling Technique</b:Title>
    <b:InternetSiteTitle>Cornell University</b:InternetSiteTitle>
    <b:Year>2011</b:Year>
    <b:Month>June</b:Month>
    <b:Day>09</b:Day>
    <b:URL>https://arxiv.org/abs/1106.1813</b:URL>
    <b:JournalName>Journal of Artificial Intelligence Research</b:JournalName>
    <b:RefOrder>4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AAD970-3B74-46F4-A2FD-B3C506F203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10</Pages>
  <Words>3245</Words>
  <Characters>18498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2024-06-21T17:33:00Z</dcterms:created>
  <dcterms:modified xsi:type="dcterms:W3CDTF">2024-07-08T18:31:00Z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