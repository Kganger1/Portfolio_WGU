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5A9239" w14:textId="77777777" w:rsidR="002C79E6" w:rsidRPr="008266E5" w:rsidRDefault="002C79E6" w:rsidP="00831478">
      <w:pPr>
        <w:rPr>
          <w:szCs w:val="22"/>
        </w:rPr>
      </w:pPr>
    </w:p>
    <w:p w14:paraId="6C9F4F13" w14:textId="77777777" w:rsidR="007B7607" w:rsidRPr="008266E5" w:rsidRDefault="007B7607" w:rsidP="00831478">
      <w:pPr>
        <w:rPr>
          <w:szCs w:val="22"/>
        </w:rPr>
      </w:pPr>
    </w:p>
    <w:p w14:paraId="1E3AB579" w14:textId="77777777" w:rsidR="007B7607" w:rsidRPr="008266E5" w:rsidRDefault="007B7607" w:rsidP="00831478">
      <w:pPr>
        <w:rPr>
          <w:szCs w:val="22"/>
        </w:rPr>
      </w:pPr>
    </w:p>
    <w:p w14:paraId="2A627292" w14:textId="77777777" w:rsidR="007B7607" w:rsidRPr="008266E5" w:rsidRDefault="007B7607" w:rsidP="00831478">
      <w:pPr>
        <w:rPr>
          <w:szCs w:val="22"/>
        </w:rPr>
      </w:pPr>
    </w:p>
    <w:p w14:paraId="0A4434F1" w14:textId="77777777" w:rsidR="007B7607" w:rsidRPr="008266E5" w:rsidRDefault="007B7607" w:rsidP="00831478">
      <w:pPr>
        <w:rPr>
          <w:szCs w:val="22"/>
        </w:rPr>
      </w:pPr>
    </w:p>
    <w:p w14:paraId="2134050B" w14:textId="77777777" w:rsidR="007B7607" w:rsidRPr="008266E5" w:rsidRDefault="007B7607" w:rsidP="00831478">
      <w:pPr>
        <w:rPr>
          <w:szCs w:val="22"/>
        </w:rPr>
      </w:pPr>
    </w:p>
    <w:p w14:paraId="46F44008" w14:textId="77777777" w:rsidR="007B7607" w:rsidRPr="008266E5" w:rsidRDefault="007B7607" w:rsidP="00831478">
      <w:pPr>
        <w:rPr>
          <w:szCs w:val="22"/>
        </w:rPr>
      </w:pPr>
    </w:p>
    <w:p w14:paraId="4E59E9D3" w14:textId="77777777" w:rsidR="007B7607" w:rsidRPr="008266E5" w:rsidRDefault="007B7607" w:rsidP="00831478">
      <w:pPr>
        <w:rPr>
          <w:szCs w:val="22"/>
        </w:rPr>
      </w:pPr>
    </w:p>
    <w:p w14:paraId="5271C866" w14:textId="77777777" w:rsidR="007B7607" w:rsidRPr="008266E5" w:rsidRDefault="007B7607" w:rsidP="00831478">
      <w:pPr>
        <w:rPr>
          <w:szCs w:val="22"/>
        </w:rPr>
      </w:pPr>
    </w:p>
    <w:p w14:paraId="28AD2D06" w14:textId="77777777" w:rsidR="007B7607" w:rsidRPr="008266E5" w:rsidRDefault="007B7607" w:rsidP="00831478">
      <w:pPr>
        <w:rPr>
          <w:szCs w:val="22"/>
        </w:rPr>
      </w:pPr>
    </w:p>
    <w:p w14:paraId="3EA87FDB" w14:textId="77777777" w:rsidR="002C79E6" w:rsidRPr="008266E5" w:rsidRDefault="002C79E6" w:rsidP="00831478">
      <w:pPr>
        <w:rPr>
          <w:szCs w:val="22"/>
        </w:rPr>
      </w:pPr>
    </w:p>
    <w:p w14:paraId="613DC4A8" w14:textId="77777777" w:rsidR="002C79E6" w:rsidRPr="008266E5" w:rsidRDefault="002C79E6" w:rsidP="00831478">
      <w:pPr>
        <w:rPr>
          <w:szCs w:val="22"/>
        </w:rPr>
      </w:pPr>
    </w:p>
    <w:p w14:paraId="19AE418B" w14:textId="77777777" w:rsidR="002C79E6" w:rsidRPr="008266E5" w:rsidRDefault="002C79E6" w:rsidP="00831478">
      <w:pPr>
        <w:rPr>
          <w:szCs w:val="22"/>
        </w:rPr>
      </w:pPr>
    </w:p>
    <w:p w14:paraId="4D15232C" w14:textId="77777777" w:rsidR="002C79E6" w:rsidRPr="008266E5" w:rsidRDefault="002C79E6" w:rsidP="00831478">
      <w:pPr>
        <w:rPr>
          <w:szCs w:val="22"/>
        </w:rPr>
      </w:pPr>
    </w:p>
    <w:p w14:paraId="3EF3393C" w14:textId="6F552407" w:rsidR="6A36C4BF" w:rsidRPr="00732C1C" w:rsidRDefault="00ED5E4B" w:rsidP="00831478">
      <w:pPr>
        <w:pStyle w:val="Title"/>
        <w:rPr>
          <w:sz w:val="24"/>
          <w:szCs w:val="28"/>
        </w:rPr>
      </w:pPr>
      <w:r w:rsidRPr="00732C1C">
        <w:rPr>
          <w:sz w:val="24"/>
          <w:szCs w:val="28"/>
        </w:rPr>
        <w:t>Data Dashboard and Storytelling</w:t>
      </w:r>
    </w:p>
    <w:p w14:paraId="13E77C01" w14:textId="34B91CC8" w:rsidR="201D26C8" w:rsidRPr="00732C1C" w:rsidRDefault="00794D20" w:rsidP="00831478">
      <w:pPr>
        <w:pStyle w:val="Subtitle"/>
        <w:rPr>
          <w:sz w:val="24"/>
          <w:szCs w:val="24"/>
        </w:rPr>
      </w:pPr>
      <w:r w:rsidRPr="00732C1C">
        <w:rPr>
          <w:sz w:val="24"/>
          <w:szCs w:val="24"/>
        </w:rPr>
        <w:t xml:space="preserve">Task </w:t>
      </w:r>
      <w:r w:rsidR="00EC1DA4" w:rsidRPr="00732C1C">
        <w:rPr>
          <w:sz w:val="24"/>
          <w:szCs w:val="24"/>
        </w:rPr>
        <w:t>1</w:t>
      </w:r>
    </w:p>
    <w:p w14:paraId="328CF799" w14:textId="313F99BB" w:rsidR="00A417C1" w:rsidRPr="00732C1C" w:rsidRDefault="00E65E53" w:rsidP="00831478">
      <w:pPr>
        <w:pStyle w:val="Subtitle"/>
        <w:rPr>
          <w:sz w:val="24"/>
          <w:szCs w:val="24"/>
        </w:rPr>
      </w:pPr>
      <w:r w:rsidRPr="00732C1C">
        <w:rPr>
          <w:sz w:val="24"/>
          <w:szCs w:val="24"/>
        </w:rPr>
        <w:t>Kiara Angelys G</w:t>
      </w:r>
      <w:r w:rsidR="005F3D16" w:rsidRPr="00732C1C">
        <w:rPr>
          <w:sz w:val="24"/>
          <w:szCs w:val="24"/>
        </w:rPr>
        <w:t>ä</w:t>
      </w:r>
      <w:r w:rsidRPr="00732C1C">
        <w:rPr>
          <w:sz w:val="24"/>
          <w:szCs w:val="24"/>
        </w:rPr>
        <w:t>nger</w:t>
      </w:r>
    </w:p>
    <w:p w14:paraId="65037C20" w14:textId="34AE6466" w:rsidR="002C79E6" w:rsidRPr="00732C1C" w:rsidRDefault="00E65E53" w:rsidP="00831478">
      <w:pPr>
        <w:pStyle w:val="Subtitle"/>
        <w:rPr>
          <w:sz w:val="24"/>
          <w:szCs w:val="24"/>
        </w:rPr>
      </w:pPr>
      <w:r w:rsidRPr="00732C1C">
        <w:rPr>
          <w:sz w:val="24"/>
          <w:szCs w:val="24"/>
        </w:rPr>
        <w:t>Western Governors University</w:t>
      </w:r>
    </w:p>
    <w:p w14:paraId="51BDC5C5" w14:textId="07A1FB83" w:rsidR="002C79E6" w:rsidRPr="00732C1C" w:rsidRDefault="00E65E53" w:rsidP="00831478">
      <w:pPr>
        <w:pStyle w:val="Subtitle"/>
        <w:rPr>
          <w:sz w:val="24"/>
          <w:szCs w:val="24"/>
        </w:rPr>
      </w:pPr>
      <w:r w:rsidRPr="00732C1C">
        <w:rPr>
          <w:sz w:val="24"/>
          <w:szCs w:val="24"/>
        </w:rPr>
        <w:t xml:space="preserve">D </w:t>
      </w:r>
      <w:r w:rsidR="00ED5E4B" w:rsidRPr="00732C1C">
        <w:rPr>
          <w:sz w:val="24"/>
          <w:szCs w:val="24"/>
        </w:rPr>
        <w:t>210</w:t>
      </w:r>
      <w:r w:rsidRPr="00732C1C">
        <w:rPr>
          <w:sz w:val="24"/>
          <w:szCs w:val="24"/>
        </w:rPr>
        <w:t xml:space="preserve"> |</w:t>
      </w:r>
      <w:r w:rsidR="002C79E6" w:rsidRPr="00732C1C">
        <w:rPr>
          <w:sz w:val="24"/>
          <w:szCs w:val="24"/>
        </w:rPr>
        <w:t xml:space="preserve"> </w:t>
      </w:r>
      <w:r w:rsidR="0056099A" w:rsidRPr="00732C1C">
        <w:rPr>
          <w:sz w:val="24"/>
          <w:szCs w:val="24"/>
        </w:rPr>
        <w:t>Representation and Reporting</w:t>
      </w:r>
    </w:p>
    <w:p w14:paraId="7858F0DA" w14:textId="7DEF20C6" w:rsidR="002C79E6" w:rsidRPr="00732C1C" w:rsidRDefault="002C79E6" w:rsidP="00831478">
      <w:pPr>
        <w:pStyle w:val="Subtitle"/>
        <w:rPr>
          <w:sz w:val="24"/>
          <w:szCs w:val="24"/>
        </w:rPr>
      </w:pPr>
    </w:p>
    <w:p w14:paraId="071CD6AE" w14:textId="46425B6F" w:rsidR="201D26C8" w:rsidRPr="00732C1C" w:rsidRDefault="201D26C8" w:rsidP="00831478">
      <w:pPr>
        <w:pStyle w:val="Subtitle"/>
        <w:rPr>
          <w:sz w:val="24"/>
          <w:szCs w:val="24"/>
        </w:rPr>
      </w:pPr>
    </w:p>
    <w:p w14:paraId="786491DF" w14:textId="77777777" w:rsidR="201D26C8" w:rsidRPr="00732C1C" w:rsidRDefault="201D26C8" w:rsidP="00831478">
      <w:pPr>
        <w:pStyle w:val="Title2"/>
        <w:rPr>
          <w:sz w:val="24"/>
          <w:szCs w:val="28"/>
        </w:rPr>
      </w:pPr>
    </w:p>
    <w:p w14:paraId="453D0ED9" w14:textId="77777777" w:rsidR="201D26C8" w:rsidRPr="00732C1C" w:rsidRDefault="201D26C8" w:rsidP="00831478">
      <w:pPr>
        <w:pStyle w:val="Title2"/>
        <w:rPr>
          <w:sz w:val="24"/>
          <w:szCs w:val="28"/>
        </w:rPr>
      </w:pPr>
    </w:p>
    <w:p w14:paraId="526F77F8" w14:textId="77777777" w:rsidR="201D26C8" w:rsidRPr="00732C1C" w:rsidRDefault="201D26C8" w:rsidP="00831478">
      <w:pPr>
        <w:pStyle w:val="Title2"/>
        <w:rPr>
          <w:sz w:val="24"/>
          <w:szCs w:val="28"/>
        </w:rPr>
      </w:pPr>
    </w:p>
    <w:p w14:paraId="195A3678" w14:textId="77777777" w:rsidR="201D26C8" w:rsidRPr="00732C1C" w:rsidRDefault="201D26C8" w:rsidP="00831478">
      <w:pPr>
        <w:pStyle w:val="Title2"/>
        <w:rPr>
          <w:sz w:val="24"/>
          <w:szCs w:val="28"/>
        </w:rPr>
      </w:pPr>
    </w:p>
    <w:p w14:paraId="34E8571C" w14:textId="77777777" w:rsidR="201D26C8" w:rsidRPr="00732C1C" w:rsidRDefault="201D26C8" w:rsidP="00831478">
      <w:pPr>
        <w:pStyle w:val="Title2"/>
        <w:rPr>
          <w:sz w:val="24"/>
          <w:szCs w:val="28"/>
        </w:rPr>
      </w:pPr>
    </w:p>
    <w:p w14:paraId="5062ABE1" w14:textId="77777777" w:rsidR="201D26C8" w:rsidRPr="00732C1C" w:rsidRDefault="201D26C8" w:rsidP="00831478">
      <w:pPr>
        <w:pStyle w:val="Title2"/>
        <w:rPr>
          <w:sz w:val="24"/>
          <w:szCs w:val="28"/>
        </w:rPr>
      </w:pPr>
    </w:p>
    <w:p w14:paraId="7468C75A" w14:textId="77777777" w:rsidR="201D26C8" w:rsidRPr="00732C1C" w:rsidRDefault="201D26C8" w:rsidP="00831478">
      <w:pPr>
        <w:pStyle w:val="Title2"/>
        <w:rPr>
          <w:sz w:val="24"/>
          <w:szCs w:val="28"/>
        </w:rPr>
      </w:pPr>
    </w:p>
    <w:p w14:paraId="72B4C81F" w14:textId="77777777" w:rsidR="000D4642" w:rsidRPr="008266E5" w:rsidRDefault="000D4642" w:rsidP="00831478">
      <w:pPr>
        <w:rPr>
          <w:szCs w:val="22"/>
        </w:rPr>
      </w:pPr>
      <w:r w:rsidRPr="008266E5">
        <w:rPr>
          <w:szCs w:val="22"/>
        </w:rPr>
        <w:br w:type="page"/>
      </w:r>
    </w:p>
    <w:p w14:paraId="02D59C8C" w14:textId="62223FF8" w:rsidR="67AE9998" w:rsidRPr="003630F2" w:rsidRDefault="00565312" w:rsidP="00234509">
      <w:pPr>
        <w:pStyle w:val="Heading1"/>
        <w:rPr>
          <w:sz w:val="24"/>
        </w:rPr>
      </w:pPr>
      <w:r w:rsidRPr="003630F2">
        <w:rPr>
          <w:sz w:val="24"/>
        </w:rPr>
        <w:lastRenderedPageBreak/>
        <w:t xml:space="preserve">Part I: </w:t>
      </w:r>
      <w:r w:rsidR="007D5BB6" w:rsidRPr="003630F2">
        <w:rPr>
          <w:sz w:val="24"/>
        </w:rPr>
        <w:t>Interactive Data Dashboard</w:t>
      </w:r>
    </w:p>
    <w:p w14:paraId="2BD01333" w14:textId="4C4BC4A3" w:rsidR="00EB575D" w:rsidRPr="003630F2" w:rsidRDefault="009035CF" w:rsidP="00B015D5">
      <w:pPr>
        <w:pStyle w:val="Heading2"/>
        <w:rPr>
          <w:sz w:val="24"/>
          <w:szCs w:val="24"/>
        </w:rPr>
      </w:pPr>
      <w:r w:rsidRPr="003630F2">
        <w:rPr>
          <w:sz w:val="24"/>
          <w:szCs w:val="24"/>
        </w:rPr>
        <w:t>Purpose of the Data Mining Report</w:t>
      </w:r>
      <w:r w:rsidR="00EB575D" w:rsidRPr="003630F2">
        <w:rPr>
          <w:sz w:val="24"/>
          <w:szCs w:val="24"/>
        </w:rPr>
        <w:t>:</w:t>
      </w:r>
    </w:p>
    <w:p w14:paraId="77FAD547" w14:textId="09498F98" w:rsidR="00AA6C1B" w:rsidRPr="003630F2" w:rsidRDefault="00114C3F" w:rsidP="00D07E19">
      <w:pPr>
        <w:pStyle w:val="Heading3"/>
        <w:rPr>
          <w:sz w:val="24"/>
          <w:szCs w:val="24"/>
        </w:rPr>
      </w:pPr>
      <w:r w:rsidRPr="003630F2">
        <w:rPr>
          <w:sz w:val="24"/>
          <w:szCs w:val="24"/>
        </w:rPr>
        <w:t>Datasets</w:t>
      </w:r>
      <w:r w:rsidR="000667E2" w:rsidRPr="003630F2">
        <w:rPr>
          <w:sz w:val="24"/>
          <w:szCs w:val="24"/>
        </w:rPr>
        <w:t>:</w:t>
      </w:r>
    </w:p>
    <w:p w14:paraId="65DC6922" w14:textId="0D19C703" w:rsidR="00180175" w:rsidRPr="008266E5" w:rsidRDefault="00AD7321" w:rsidP="008016B6">
      <w:pPr>
        <w:rPr>
          <w:szCs w:val="22"/>
          <w:lang w:eastAsia="en-US"/>
        </w:rPr>
      </w:pPr>
      <w:r w:rsidRPr="008266E5">
        <w:rPr>
          <w:szCs w:val="22"/>
          <w:lang w:eastAsia="en-US"/>
        </w:rPr>
        <w:t xml:space="preserve">For this task I used the churn data set provided by the course and </w:t>
      </w:r>
      <w:r w:rsidR="00234FC6" w:rsidRPr="008266E5">
        <w:rPr>
          <w:szCs w:val="22"/>
          <w:lang w:eastAsia="en-US"/>
        </w:rPr>
        <w:t xml:space="preserve">the </w:t>
      </w:r>
      <w:r w:rsidR="000B3BC0" w:rsidRPr="008266E5">
        <w:rPr>
          <w:szCs w:val="22"/>
          <w:lang w:eastAsia="en-US"/>
        </w:rPr>
        <w:t>IBM</w:t>
      </w:r>
      <w:r w:rsidR="00D93413" w:rsidRPr="008266E5">
        <w:rPr>
          <w:szCs w:val="22"/>
          <w:lang w:eastAsia="en-US"/>
        </w:rPr>
        <w:t xml:space="preserve"> Customer Churn</w:t>
      </w:r>
      <w:r w:rsidR="00234FC6" w:rsidRPr="008266E5">
        <w:rPr>
          <w:szCs w:val="22"/>
          <w:lang w:eastAsia="en-US"/>
        </w:rPr>
        <w:t xml:space="preserve"> data set provided by </w:t>
      </w:r>
      <w:r w:rsidR="000B3BC0" w:rsidRPr="008266E5">
        <w:rPr>
          <w:szCs w:val="22"/>
          <w:lang w:eastAsia="en-US"/>
        </w:rPr>
        <w:t>IBM</w:t>
      </w:r>
      <w:r w:rsidR="007B1F49" w:rsidRPr="008266E5">
        <w:rPr>
          <w:szCs w:val="22"/>
          <w:lang w:eastAsia="en-US"/>
        </w:rPr>
        <w:t xml:space="preserve"> </w:t>
      </w:r>
      <w:r w:rsidR="009F22F3" w:rsidRPr="008266E5">
        <w:rPr>
          <w:szCs w:val="22"/>
          <w:lang w:eastAsia="en-US"/>
        </w:rPr>
        <w:t>on IBM Cognos Analytics</w:t>
      </w:r>
      <w:r w:rsidR="001C4B3E" w:rsidRPr="008266E5">
        <w:rPr>
          <w:szCs w:val="22"/>
          <w:lang w:eastAsia="en-US"/>
        </w:rPr>
        <w:t xml:space="preserve"> </w:t>
      </w:r>
      <w:sdt>
        <w:sdtPr>
          <w:rPr>
            <w:szCs w:val="22"/>
            <w:lang w:eastAsia="en-US"/>
          </w:rPr>
          <w:id w:val="-1238157562"/>
          <w:citation/>
        </w:sdtPr>
        <w:sdtContent>
          <w:r w:rsidR="001C4B3E" w:rsidRPr="008266E5">
            <w:rPr>
              <w:szCs w:val="22"/>
              <w:lang w:eastAsia="en-US"/>
            </w:rPr>
            <w:fldChar w:fldCharType="begin"/>
          </w:r>
          <w:r w:rsidR="00EB2AD7" w:rsidRPr="008266E5">
            <w:rPr>
              <w:szCs w:val="22"/>
              <w:lang w:eastAsia="en-US"/>
            </w:rPr>
            <w:instrText xml:space="preserve">CITATION Dep24 \l 1033 </w:instrText>
          </w:r>
          <w:r w:rsidR="001C4B3E" w:rsidRPr="008266E5">
            <w:rPr>
              <w:szCs w:val="22"/>
              <w:lang w:eastAsia="en-US"/>
            </w:rPr>
            <w:fldChar w:fldCharType="separate"/>
          </w:r>
          <w:r w:rsidR="00427C0B" w:rsidRPr="00427C0B">
            <w:rPr>
              <w:noProof/>
              <w:szCs w:val="22"/>
              <w:lang w:eastAsia="en-US"/>
            </w:rPr>
            <w:t>(IBM, 2023)</w:t>
          </w:r>
          <w:r w:rsidR="001C4B3E" w:rsidRPr="008266E5">
            <w:rPr>
              <w:szCs w:val="22"/>
              <w:lang w:eastAsia="en-US"/>
            </w:rPr>
            <w:fldChar w:fldCharType="end"/>
          </w:r>
        </w:sdtContent>
      </w:sdt>
      <w:r w:rsidR="00180175" w:rsidRPr="008266E5">
        <w:rPr>
          <w:szCs w:val="22"/>
          <w:lang w:eastAsia="en-US"/>
        </w:rPr>
        <w:t xml:space="preserve">. </w:t>
      </w:r>
    </w:p>
    <w:p w14:paraId="7EA30C40" w14:textId="5F7BB115" w:rsidR="000667E2" w:rsidRPr="008266E5" w:rsidRDefault="008B07D0" w:rsidP="008266E5">
      <w:pPr>
        <w:pStyle w:val="ListBullet"/>
        <w:ind w:left="1080"/>
        <w:rPr>
          <w:szCs w:val="22"/>
        </w:rPr>
      </w:pPr>
      <w:r w:rsidRPr="008266E5">
        <w:rPr>
          <w:szCs w:val="22"/>
        </w:rPr>
        <w:t>c</w:t>
      </w:r>
      <w:r w:rsidR="00717043" w:rsidRPr="008266E5">
        <w:rPr>
          <w:szCs w:val="22"/>
        </w:rPr>
        <w:t>hurn</w:t>
      </w:r>
      <w:r w:rsidRPr="008266E5">
        <w:rPr>
          <w:szCs w:val="22"/>
        </w:rPr>
        <w:t>.csv</w:t>
      </w:r>
    </w:p>
    <w:p w14:paraId="1E4E940B" w14:textId="274563C6" w:rsidR="000667E2" w:rsidRPr="008266E5" w:rsidRDefault="009F00F9" w:rsidP="008266E5">
      <w:pPr>
        <w:pStyle w:val="ListBullet"/>
        <w:ind w:left="1080"/>
        <w:rPr>
          <w:szCs w:val="22"/>
        </w:rPr>
      </w:pPr>
      <w:r w:rsidRPr="008266E5">
        <w:rPr>
          <w:szCs w:val="22"/>
        </w:rPr>
        <w:t>t</w:t>
      </w:r>
      <w:r w:rsidR="00AB2ADA" w:rsidRPr="008266E5">
        <w:rPr>
          <w:szCs w:val="22"/>
        </w:rPr>
        <w:t>is</w:t>
      </w:r>
      <w:r w:rsidR="00782CED" w:rsidRPr="008266E5">
        <w:rPr>
          <w:szCs w:val="22"/>
        </w:rPr>
        <w:t>.csv (</w:t>
      </w:r>
      <w:r w:rsidR="00EB2AD7" w:rsidRPr="008266E5">
        <w:rPr>
          <w:szCs w:val="22"/>
        </w:rPr>
        <w:t>Telecommunications Industry Sample Data</w:t>
      </w:r>
      <w:r w:rsidR="00782CED" w:rsidRPr="008266E5">
        <w:rPr>
          <w:szCs w:val="22"/>
        </w:rPr>
        <w:t>)</w:t>
      </w:r>
    </w:p>
    <w:p w14:paraId="64E2BC5D" w14:textId="10447BA2" w:rsidR="00AF67AC" w:rsidRPr="008266E5" w:rsidRDefault="00AF67AC" w:rsidP="008266E5">
      <w:pPr>
        <w:pStyle w:val="ListBullet"/>
        <w:ind w:left="1080"/>
        <w:rPr>
          <w:szCs w:val="22"/>
        </w:rPr>
      </w:pPr>
      <w:r w:rsidRPr="008266E5">
        <w:rPr>
          <w:szCs w:val="22"/>
        </w:rPr>
        <w:t>Color Blind Pallet</w:t>
      </w:r>
      <w:r w:rsidR="00CD049B" w:rsidRPr="008266E5">
        <w:rPr>
          <w:szCs w:val="22"/>
        </w:rPr>
        <w:t xml:space="preserve">: </w:t>
      </w:r>
    </w:p>
    <w:p w14:paraId="0E4BEC49" w14:textId="0A3E9395" w:rsidR="00CD049B" w:rsidRPr="008266E5" w:rsidRDefault="0028199D" w:rsidP="00DA22A6">
      <w:pPr>
        <w:pStyle w:val="NoSpacing"/>
        <w:rPr>
          <w:szCs w:val="22"/>
        </w:rPr>
      </w:pPr>
      <w:bookmarkStart w:id="0" w:name="_Hlk176698870"/>
      <w:r w:rsidRPr="008266E5">
        <w:rPr>
          <w:szCs w:val="22"/>
        </w:rPr>
        <w:t xml:space="preserve">Dark </w:t>
      </w:r>
      <w:r w:rsidR="00CD049B" w:rsidRPr="008266E5">
        <w:rPr>
          <w:szCs w:val="22"/>
        </w:rPr>
        <w:t>Blue #1170AA</w:t>
      </w:r>
    </w:p>
    <w:bookmarkEnd w:id="0"/>
    <w:p w14:paraId="4F2D6073" w14:textId="5C6ABF37" w:rsidR="00CD049B" w:rsidRPr="008266E5" w:rsidRDefault="004A5765" w:rsidP="00DA22A6">
      <w:pPr>
        <w:pStyle w:val="NoSpacing"/>
        <w:rPr>
          <w:szCs w:val="22"/>
        </w:rPr>
      </w:pPr>
      <w:r w:rsidRPr="008266E5">
        <w:rPr>
          <w:szCs w:val="22"/>
        </w:rPr>
        <w:t xml:space="preserve">Brown </w:t>
      </w:r>
      <w:r w:rsidR="001F6F84" w:rsidRPr="008266E5">
        <w:rPr>
          <w:szCs w:val="22"/>
        </w:rPr>
        <w:t>#</w:t>
      </w:r>
      <w:r w:rsidRPr="008266E5">
        <w:rPr>
          <w:szCs w:val="22"/>
        </w:rPr>
        <w:t>C85200</w:t>
      </w:r>
    </w:p>
    <w:p w14:paraId="1D58A2C6" w14:textId="06369400" w:rsidR="004A5765" w:rsidRPr="008266E5" w:rsidRDefault="004A5765" w:rsidP="00DA22A6">
      <w:pPr>
        <w:pStyle w:val="NoSpacing"/>
        <w:rPr>
          <w:szCs w:val="22"/>
        </w:rPr>
      </w:pPr>
      <w:bookmarkStart w:id="1" w:name="_Hlk176698830"/>
      <w:r w:rsidRPr="008266E5">
        <w:rPr>
          <w:szCs w:val="22"/>
        </w:rPr>
        <w:t xml:space="preserve">Orange </w:t>
      </w:r>
      <w:r w:rsidR="001F6F84" w:rsidRPr="008266E5">
        <w:rPr>
          <w:szCs w:val="22"/>
        </w:rPr>
        <w:t>#</w:t>
      </w:r>
      <w:r w:rsidR="00381A80" w:rsidRPr="008266E5">
        <w:rPr>
          <w:szCs w:val="22"/>
        </w:rPr>
        <w:t>FC7D0B</w:t>
      </w:r>
    </w:p>
    <w:bookmarkEnd w:id="1"/>
    <w:p w14:paraId="7B3F99F8" w14:textId="63493336" w:rsidR="00381A80" w:rsidRPr="008266E5" w:rsidRDefault="00CA14BB" w:rsidP="00DA22A6">
      <w:pPr>
        <w:pStyle w:val="NoSpacing"/>
        <w:rPr>
          <w:szCs w:val="22"/>
        </w:rPr>
      </w:pPr>
      <w:r w:rsidRPr="008266E5">
        <w:rPr>
          <w:szCs w:val="22"/>
        </w:rPr>
        <w:t>Gary</w:t>
      </w:r>
      <w:r w:rsidR="001F6F84" w:rsidRPr="008266E5">
        <w:rPr>
          <w:szCs w:val="22"/>
        </w:rPr>
        <w:t xml:space="preserve"> #</w:t>
      </w:r>
      <w:r w:rsidR="00F64953" w:rsidRPr="008266E5">
        <w:rPr>
          <w:szCs w:val="22"/>
        </w:rPr>
        <w:t>7B848F</w:t>
      </w:r>
    </w:p>
    <w:p w14:paraId="189DC7AC" w14:textId="360117ED" w:rsidR="00CA14BB" w:rsidRPr="008266E5" w:rsidRDefault="00CA14BB" w:rsidP="00DA22A6">
      <w:pPr>
        <w:pStyle w:val="NoSpacing"/>
        <w:rPr>
          <w:szCs w:val="22"/>
        </w:rPr>
      </w:pPr>
      <w:r w:rsidRPr="008266E5">
        <w:rPr>
          <w:szCs w:val="22"/>
        </w:rPr>
        <w:t>Light Gray</w:t>
      </w:r>
      <w:r w:rsidR="00F64953" w:rsidRPr="008266E5">
        <w:rPr>
          <w:szCs w:val="22"/>
        </w:rPr>
        <w:t xml:space="preserve"> #</w:t>
      </w:r>
      <w:r w:rsidR="000C1199" w:rsidRPr="008266E5">
        <w:rPr>
          <w:szCs w:val="22"/>
        </w:rPr>
        <w:t>A3ACB9</w:t>
      </w:r>
    </w:p>
    <w:p w14:paraId="27604F2D" w14:textId="07BC9B80" w:rsidR="00CA14BB" w:rsidRPr="008266E5" w:rsidRDefault="00CA14BB" w:rsidP="00DA22A6">
      <w:pPr>
        <w:pStyle w:val="NoSpacing"/>
        <w:rPr>
          <w:szCs w:val="22"/>
        </w:rPr>
      </w:pPr>
      <w:r w:rsidRPr="008266E5">
        <w:rPr>
          <w:szCs w:val="22"/>
        </w:rPr>
        <w:t>Dark Gray</w:t>
      </w:r>
      <w:r w:rsidR="000C1199" w:rsidRPr="008266E5">
        <w:rPr>
          <w:szCs w:val="22"/>
        </w:rPr>
        <w:t xml:space="preserve"> #</w:t>
      </w:r>
      <w:bookmarkStart w:id="2" w:name="_Hlk176168862"/>
      <w:r w:rsidR="000C1199" w:rsidRPr="008266E5">
        <w:rPr>
          <w:szCs w:val="22"/>
        </w:rPr>
        <w:t>5</w:t>
      </w:r>
      <w:r w:rsidR="00F10843" w:rsidRPr="008266E5">
        <w:rPr>
          <w:szCs w:val="22"/>
        </w:rPr>
        <w:t>7</w:t>
      </w:r>
      <w:r w:rsidR="000C1199" w:rsidRPr="008266E5">
        <w:rPr>
          <w:szCs w:val="22"/>
        </w:rPr>
        <w:t>6</w:t>
      </w:r>
      <w:r w:rsidR="00F10843" w:rsidRPr="008266E5">
        <w:rPr>
          <w:szCs w:val="22"/>
        </w:rPr>
        <w:t>06C</w:t>
      </w:r>
      <w:bookmarkEnd w:id="2"/>
    </w:p>
    <w:p w14:paraId="51708745" w14:textId="4B945366" w:rsidR="00CA14BB" w:rsidRPr="008266E5" w:rsidRDefault="00CA14BB" w:rsidP="00DA22A6">
      <w:pPr>
        <w:pStyle w:val="NoSpacing"/>
        <w:rPr>
          <w:szCs w:val="22"/>
        </w:rPr>
      </w:pPr>
      <w:r w:rsidRPr="008266E5">
        <w:rPr>
          <w:szCs w:val="22"/>
        </w:rPr>
        <w:t>Light Blue</w:t>
      </w:r>
      <w:r w:rsidR="000B2887" w:rsidRPr="008266E5">
        <w:rPr>
          <w:szCs w:val="22"/>
        </w:rPr>
        <w:t xml:space="preserve"> #</w:t>
      </w:r>
      <w:r w:rsidR="00910131" w:rsidRPr="008266E5">
        <w:rPr>
          <w:szCs w:val="22"/>
        </w:rPr>
        <w:t>A3CCE9</w:t>
      </w:r>
    </w:p>
    <w:p w14:paraId="7A9B4FBC" w14:textId="0D23813F" w:rsidR="00CA14BB" w:rsidRPr="008266E5" w:rsidRDefault="0028199D" w:rsidP="00DA22A6">
      <w:pPr>
        <w:pStyle w:val="NoSpacing"/>
        <w:rPr>
          <w:szCs w:val="22"/>
        </w:rPr>
      </w:pPr>
      <w:r w:rsidRPr="008266E5">
        <w:rPr>
          <w:szCs w:val="22"/>
        </w:rPr>
        <w:t>Light Orange</w:t>
      </w:r>
      <w:r w:rsidR="00910131" w:rsidRPr="008266E5">
        <w:rPr>
          <w:szCs w:val="22"/>
        </w:rPr>
        <w:t xml:space="preserve"> #FFBC9</w:t>
      </w:r>
    </w:p>
    <w:p w14:paraId="52494684" w14:textId="2D445627" w:rsidR="0028199D" w:rsidRPr="008266E5" w:rsidRDefault="0028199D" w:rsidP="00DA22A6">
      <w:pPr>
        <w:pStyle w:val="NoSpacing"/>
        <w:rPr>
          <w:szCs w:val="22"/>
        </w:rPr>
      </w:pPr>
      <w:r w:rsidRPr="008266E5">
        <w:rPr>
          <w:szCs w:val="22"/>
        </w:rPr>
        <w:t>Blue</w:t>
      </w:r>
      <w:r w:rsidR="00910131" w:rsidRPr="008266E5">
        <w:rPr>
          <w:szCs w:val="22"/>
        </w:rPr>
        <w:t xml:space="preserve"> #</w:t>
      </w:r>
      <w:r w:rsidR="00DD5D21" w:rsidRPr="008266E5">
        <w:rPr>
          <w:szCs w:val="22"/>
        </w:rPr>
        <w:t>5FA2CE</w:t>
      </w:r>
    </w:p>
    <w:p w14:paraId="42F7CD63" w14:textId="4C2998E1" w:rsidR="0028199D" w:rsidRPr="008266E5" w:rsidRDefault="001F6F84" w:rsidP="00DA22A6">
      <w:pPr>
        <w:pStyle w:val="NoSpacing"/>
        <w:rPr>
          <w:szCs w:val="22"/>
        </w:rPr>
      </w:pPr>
      <w:r w:rsidRPr="008266E5">
        <w:rPr>
          <w:szCs w:val="22"/>
        </w:rPr>
        <w:t>Very Light Gray</w:t>
      </w:r>
      <w:r w:rsidR="00DD5D21" w:rsidRPr="008266E5">
        <w:rPr>
          <w:szCs w:val="22"/>
        </w:rPr>
        <w:t xml:space="preserve"> #</w:t>
      </w:r>
      <w:r w:rsidR="00F81930" w:rsidRPr="008266E5">
        <w:rPr>
          <w:szCs w:val="22"/>
        </w:rPr>
        <w:t>C8D0D9</w:t>
      </w:r>
    </w:p>
    <w:p w14:paraId="02554C4F" w14:textId="76FF9AF1" w:rsidR="000510AE" w:rsidRPr="003630F2" w:rsidRDefault="000667E2" w:rsidP="00D07E19">
      <w:pPr>
        <w:pStyle w:val="Heading3"/>
        <w:rPr>
          <w:sz w:val="24"/>
          <w:szCs w:val="24"/>
        </w:rPr>
      </w:pPr>
      <w:r w:rsidRPr="003630F2">
        <w:rPr>
          <w:sz w:val="24"/>
          <w:szCs w:val="24"/>
        </w:rPr>
        <w:t xml:space="preserve">Step by </w:t>
      </w:r>
      <w:r w:rsidR="00D73C8C" w:rsidRPr="003630F2">
        <w:rPr>
          <w:sz w:val="24"/>
          <w:szCs w:val="24"/>
        </w:rPr>
        <w:t>Step Walk</w:t>
      </w:r>
      <w:r w:rsidR="00D76B12" w:rsidRPr="003630F2">
        <w:rPr>
          <w:sz w:val="24"/>
          <w:szCs w:val="24"/>
        </w:rPr>
        <w:t xml:space="preserve"> though of</w:t>
      </w:r>
      <w:r w:rsidR="00613401" w:rsidRPr="003630F2">
        <w:rPr>
          <w:sz w:val="24"/>
          <w:szCs w:val="24"/>
        </w:rPr>
        <w:t xml:space="preserve"> dashboard installation</w:t>
      </w:r>
      <w:r w:rsidR="00F136DB" w:rsidRPr="003630F2">
        <w:rPr>
          <w:sz w:val="24"/>
          <w:szCs w:val="24"/>
        </w:rPr>
        <w:t>:</w:t>
      </w:r>
    </w:p>
    <w:p w14:paraId="08F5F3E8" w14:textId="55C09113" w:rsidR="004A517F" w:rsidRPr="008266E5" w:rsidRDefault="00A57048" w:rsidP="004A517F">
      <w:pPr>
        <w:rPr>
          <w:szCs w:val="22"/>
          <w:lang w:eastAsia="en-US"/>
        </w:rPr>
      </w:pPr>
      <w:r w:rsidRPr="008266E5">
        <w:rPr>
          <w:szCs w:val="22"/>
          <w:lang w:eastAsia="en-US"/>
        </w:rPr>
        <w:t>The following steps will help guide through the installation process</w:t>
      </w:r>
      <w:r w:rsidR="00C26881" w:rsidRPr="008266E5">
        <w:rPr>
          <w:szCs w:val="22"/>
          <w:lang w:eastAsia="en-US"/>
        </w:rPr>
        <w:t xml:space="preserve"> o</w:t>
      </w:r>
      <w:r w:rsidR="005F6A73" w:rsidRPr="008266E5">
        <w:rPr>
          <w:szCs w:val="22"/>
          <w:lang w:eastAsia="en-US"/>
        </w:rPr>
        <w:t>f</w:t>
      </w:r>
      <w:r w:rsidR="00C26881" w:rsidRPr="008266E5">
        <w:rPr>
          <w:szCs w:val="22"/>
          <w:lang w:eastAsia="en-US"/>
        </w:rPr>
        <w:t xml:space="preserve"> Tableau</w:t>
      </w:r>
      <w:r w:rsidR="005F6A73" w:rsidRPr="008266E5">
        <w:rPr>
          <w:szCs w:val="22"/>
          <w:lang w:eastAsia="en-US"/>
        </w:rPr>
        <w:t xml:space="preserve"> and the dashboard creation</w:t>
      </w:r>
    </w:p>
    <w:p w14:paraId="1AE67AC0" w14:textId="7838A1A7" w:rsidR="008828A9" w:rsidRPr="003630F2" w:rsidRDefault="00E07D70" w:rsidP="00062387">
      <w:pPr>
        <w:pStyle w:val="ListNumber"/>
      </w:pPr>
      <w:r w:rsidRPr="003630F2">
        <w:t xml:space="preserve">Login to </w:t>
      </w:r>
      <w:hyperlink r:id="rId11" w:history="1">
        <w:r w:rsidR="007D74E6" w:rsidRPr="003630F2">
          <w:rPr>
            <w:rStyle w:val="Hyperlink"/>
            <w:color w:val="000000" w:themeColor="text1"/>
          </w:rPr>
          <w:t>publi</w:t>
        </w:r>
        <w:r w:rsidR="00396A82" w:rsidRPr="003630F2">
          <w:rPr>
            <w:rStyle w:val="Hyperlink"/>
            <w:color w:val="000000" w:themeColor="text1"/>
          </w:rPr>
          <w:t>c.</w:t>
        </w:r>
        <w:r w:rsidR="007D74E6" w:rsidRPr="003630F2">
          <w:rPr>
            <w:rStyle w:val="Hyperlink"/>
            <w:color w:val="000000" w:themeColor="text1"/>
          </w:rPr>
          <w:t>Table</w:t>
        </w:r>
        <w:r w:rsidR="00396A82" w:rsidRPr="003630F2">
          <w:rPr>
            <w:rStyle w:val="Hyperlink"/>
            <w:color w:val="000000" w:themeColor="text1"/>
          </w:rPr>
          <w:t>a</w:t>
        </w:r>
        <w:r w:rsidR="007D74E6" w:rsidRPr="003630F2">
          <w:rPr>
            <w:rStyle w:val="Hyperlink"/>
            <w:color w:val="000000" w:themeColor="text1"/>
          </w:rPr>
          <w:t>u.com</w:t>
        </w:r>
      </w:hyperlink>
    </w:p>
    <w:p w14:paraId="7493C5CC" w14:textId="07A9B4B2" w:rsidR="000B3270" w:rsidRPr="003630F2" w:rsidRDefault="00BA5F07" w:rsidP="00062387">
      <w:pPr>
        <w:pStyle w:val="ListNumber"/>
      </w:pPr>
      <w:r w:rsidRPr="003630F2">
        <w:t xml:space="preserve">Click on </w:t>
      </w:r>
      <w:r w:rsidR="009542DD" w:rsidRPr="003630F2">
        <w:rPr>
          <w:b/>
          <w:bCs/>
        </w:rPr>
        <w:t>C</w:t>
      </w:r>
      <w:r w:rsidRPr="003630F2">
        <w:rPr>
          <w:b/>
          <w:bCs/>
        </w:rPr>
        <w:t>rea</w:t>
      </w:r>
      <w:r w:rsidR="00A4716C" w:rsidRPr="003630F2">
        <w:rPr>
          <w:b/>
          <w:bCs/>
        </w:rPr>
        <w:t>te</w:t>
      </w:r>
    </w:p>
    <w:p w14:paraId="3F7478CA" w14:textId="508D8CB3" w:rsidR="000B3270" w:rsidRPr="003630F2" w:rsidRDefault="007D63DE" w:rsidP="00062387">
      <w:pPr>
        <w:pStyle w:val="ListNumber"/>
      </w:pPr>
      <w:r w:rsidRPr="003630F2">
        <w:rPr>
          <w:b/>
          <w:bCs/>
        </w:rPr>
        <w:t>Web</w:t>
      </w:r>
      <w:r w:rsidR="00A4716C" w:rsidRPr="003630F2">
        <w:rPr>
          <w:b/>
          <w:bCs/>
        </w:rPr>
        <w:t xml:space="preserve"> </w:t>
      </w:r>
      <w:r w:rsidRPr="003630F2">
        <w:rPr>
          <w:b/>
          <w:bCs/>
        </w:rPr>
        <w:t>A</w:t>
      </w:r>
      <w:r w:rsidR="00A4716C" w:rsidRPr="003630F2">
        <w:rPr>
          <w:b/>
          <w:bCs/>
        </w:rPr>
        <w:t>uthoring</w:t>
      </w:r>
    </w:p>
    <w:p w14:paraId="02C142F6" w14:textId="0F9B9E74" w:rsidR="000B3270" w:rsidRPr="003630F2" w:rsidRDefault="009E0541" w:rsidP="00062387">
      <w:pPr>
        <w:pStyle w:val="ListNumber"/>
      </w:pPr>
      <w:r w:rsidRPr="003630F2">
        <w:t xml:space="preserve">A </w:t>
      </w:r>
      <w:r w:rsidR="007D63DE" w:rsidRPr="003630F2">
        <w:t>pop-up</w:t>
      </w:r>
      <w:r w:rsidRPr="003630F2">
        <w:t xml:space="preserve"> box will appear titled </w:t>
      </w:r>
      <w:r w:rsidRPr="003630F2">
        <w:rPr>
          <w:b/>
          <w:bCs/>
        </w:rPr>
        <w:t>Connect to Data</w:t>
      </w:r>
    </w:p>
    <w:p w14:paraId="161B0A40" w14:textId="77777777" w:rsidR="000B3270" w:rsidRPr="003630F2" w:rsidRDefault="009E0541" w:rsidP="00062387">
      <w:pPr>
        <w:pStyle w:val="ListNumber"/>
      </w:pPr>
      <w:r w:rsidRPr="003630F2">
        <w:t xml:space="preserve">Click on upload from </w:t>
      </w:r>
      <w:r w:rsidR="00D57370" w:rsidRPr="003630F2">
        <w:t xml:space="preserve">computer and find your file. In my case </w:t>
      </w:r>
      <w:r w:rsidR="00D57370" w:rsidRPr="003630F2">
        <w:rPr>
          <w:b/>
          <w:bCs/>
        </w:rPr>
        <w:t>churn.csv</w:t>
      </w:r>
    </w:p>
    <w:p w14:paraId="3C9F59D1" w14:textId="77777777" w:rsidR="000B3270" w:rsidRPr="003630F2" w:rsidRDefault="002C5ACA" w:rsidP="00062387">
      <w:pPr>
        <w:pStyle w:val="ListNumber"/>
      </w:pPr>
      <w:r w:rsidRPr="003630F2">
        <w:t xml:space="preserve">On the </w:t>
      </w:r>
      <w:r w:rsidR="007D63DE" w:rsidRPr="003630F2">
        <w:t>left-hand</w:t>
      </w:r>
      <w:r w:rsidRPr="003630F2">
        <w:t xml:space="preserve"> </w:t>
      </w:r>
      <w:r w:rsidR="007D63DE" w:rsidRPr="003630F2">
        <w:t>sidebar,</w:t>
      </w:r>
      <w:r w:rsidR="00973875" w:rsidRPr="003630F2">
        <w:t xml:space="preserve"> you will click on the </w:t>
      </w:r>
      <w:r w:rsidR="000E68B8" w:rsidRPr="003630F2">
        <w:t xml:space="preserve">plus </w:t>
      </w:r>
      <w:r w:rsidR="007D63DE" w:rsidRPr="003630F2">
        <w:t>sign to add another table</w:t>
      </w:r>
    </w:p>
    <w:p w14:paraId="3BB9F589" w14:textId="242C107A" w:rsidR="000B3270" w:rsidRPr="003630F2" w:rsidRDefault="007D63DE" w:rsidP="00062387">
      <w:pPr>
        <w:pStyle w:val="ListNumber"/>
      </w:pPr>
      <w:r w:rsidRPr="003630F2">
        <w:t xml:space="preserve">Click on </w:t>
      </w:r>
      <w:r w:rsidR="00823998" w:rsidRPr="003630F2">
        <w:rPr>
          <w:b/>
          <w:bCs/>
        </w:rPr>
        <w:t>U</w:t>
      </w:r>
      <w:r w:rsidRPr="003630F2">
        <w:rPr>
          <w:b/>
          <w:bCs/>
        </w:rPr>
        <w:t xml:space="preserve">pload </w:t>
      </w:r>
      <w:proofErr w:type="gramStart"/>
      <w:r w:rsidR="00823998" w:rsidRPr="003630F2">
        <w:rPr>
          <w:b/>
          <w:bCs/>
        </w:rPr>
        <w:t>F</w:t>
      </w:r>
      <w:r w:rsidRPr="003630F2">
        <w:rPr>
          <w:b/>
          <w:bCs/>
        </w:rPr>
        <w:t>rom</w:t>
      </w:r>
      <w:proofErr w:type="gramEnd"/>
      <w:r w:rsidRPr="003630F2">
        <w:rPr>
          <w:b/>
          <w:bCs/>
        </w:rPr>
        <w:t xml:space="preserve"> </w:t>
      </w:r>
      <w:r w:rsidR="00823998" w:rsidRPr="003630F2">
        <w:rPr>
          <w:b/>
          <w:bCs/>
        </w:rPr>
        <w:t>C</w:t>
      </w:r>
      <w:r w:rsidRPr="003630F2">
        <w:rPr>
          <w:b/>
          <w:bCs/>
        </w:rPr>
        <w:t>omputer</w:t>
      </w:r>
      <w:r w:rsidRPr="003630F2">
        <w:t xml:space="preserve"> and find your file. In my case </w:t>
      </w:r>
      <w:r w:rsidRPr="003630F2">
        <w:rPr>
          <w:b/>
          <w:bCs/>
        </w:rPr>
        <w:t>tis.csv</w:t>
      </w:r>
    </w:p>
    <w:p w14:paraId="38B0FF07" w14:textId="77777777" w:rsidR="000B3270" w:rsidRPr="003630F2" w:rsidRDefault="007B52B8" w:rsidP="00062387">
      <w:pPr>
        <w:pStyle w:val="ListNumber"/>
      </w:pPr>
      <w:r w:rsidRPr="003630F2">
        <w:t>Forming a relationship</w:t>
      </w:r>
    </w:p>
    <w:p w14:paraId="6347AA19" w14:textId="77777777" w:rsidR="00F445A1" w:rsidRPr="003630F2" w:rsidRDefault="009013A3" w:rsidP="00823998">
      <w:pPr>
        <w:pStyle w:val="ListNumber"/>
        <w:numPr>
          <w:ilvl w:val="1"/>
          <w:numId w:val="33"/>
        </w:numPr>
      </w:pPr>
      <w:r w:rsidRPr="003630F2">
        <w:t xml:space="preserve">Drag the </w:t>
      </w:r>
      <w:r w:rsidRPr="003630F2">
        <w:rPr>
          <w:b/>
          <w:bCs/>
          <w:i/>
          <w:iCs/>
        </w:rPr>
        <w:t>tis</w:t>
      </w:r>
      <w:r w:rsidR="00265372" w:rsidRPr="003630F2">
        <w:t xml:space="preserve"> near the </w:t>
      </w:r>
      <w:r w:rsidR="00265372" w:rsidRPr="003630F2">
        <w:rPr>
          <w:b/>
          <w:bCs/>
          <w:i/>
          <w:iCs/>
        </w:rPr>
        <w:t>churn</w:t>
      </w:r>
      <w:r w:rsidR="00265372" w:rsidRPr="003630F2">
        <w:t xml:space="preserve"> table to relate them</w:t>
      </w:r>
    </w:p>
    <w:p w14:paraId="547BCDA6" w14:textId="0EE82ECE" w:rsidR="00F54309" w:rsidRPr="003630F2" w:rsidRDefault="00F54309" w:rsidP="00823998">
      <w:pPr>
        <w:pStyle w:val="ListNumber"/>
        <w:numPr>
          <w:ilvl w:val="1"/>
          <w:numId w:val="33"/>
        </w:numPr>
      </w:pPr>
      <w:r w:rsidRPr="003630F2">
        <w:t xml:space="preserve">In the panel that appeared in the bottom of the screen </w:t>
      </w:r>
      <w:r w:rsidR="00607328" w:rsidRPr="003630F2">
        <w:t xml:space="preserve">I form </w:t>
      </w:r>
      <w:r w:rsidR="00F06D06" w:rsidRPr="003630F2">
        <w:t>the following</w:t>
      </w:r>
      <w:r w:rsidR="00607328" w:rsidRPr="003630F2">
        <w:t xml:space="preserve"> relationships</w:t>
      </w:r>
    </w:p>
    <w:p w14:paraId="3EA43169" w14:textId="6A80D07D" w:rsidR="00823998" w:rsidRPr="008266E5" w:rsidRDefault="003646D8" w:rsidP="00823998">
      <w:pPr>
        <w:ind w:left="2160"/>
        <w:jc w:val="center"/>
        <w:rPr>
          <w:szCs w:val="22"/>
          <w:lang w:eastAsia="en-US"/>
        </w:rPr>
      </w:pPr>
      <m:oMathPara>
        <m:oMath>
          <m:r>
            <w:rPr>
              <w:rFonts w:ascii="Cambria Math" w:hAnsi="Cambria Math"/>
              <w:color w:val="444D26" w:themeColor="text2"/>
              <w:szCs w:val="22"/>
              <w:lang w:eastAsia="en-US"/>
            </w:rPr>
            <m:t>State = State (tsi.csv)</m:t>
          </m:r>
        </m:oMath>
      </m:oMathPara>
    </w:p>
    <w:p w14:paraId="604EFB3A" w14:textId="7FAB7BB5" w:rsidR="005F12CC" w:rsidRPr="008266E5" w:rsidRDefault="003646D8" w:rsidP="00823998">
      <w:pPr>
        <w:ind w:left="2160"/>
        <w:jc w:val="center"/>
        <w:rPr>
          <w:color w:val="444D26" w:themeColor="text2"/>
          <w:szCs w:val="22"/>
          <w:lang w:eastAsia="en-US"/>
        </w:rPr>
      </w:pPr>
      <m:oMathPara>
        <m:oMath>
          <m:r>
            <w:rPr>
              <w:rFonts w:ascii="Cambria Math" w:hAnsi="Cambria Math"/>
              <w:color w:val="444D26" w:themeColor="text2"/>
              <w:szCs w:val="22"/>
              <w:lang w:eastAsia="en-US"/>
            </w:rPr>
            <m:t>Gender = Gender (tsi.csv)</m:t>
          </m:r>
        </m:oMath>
      </m:oMathPara>
    </w:p>
    <w:p w14:paraId="0B9A12D5" w14:textId="1704957F" w:rsidR="002F0E57" w:rsidRPr="008266E5" w:rsidRDefault="003C66DD" w:rsidP="00B63708">
      <w:pPr>
        <w:ind w:left="2160"/>
        <w:jc w:val="center"/>
        <w:rPr>
          <w:rFonts w:ascii="Cambria Math" w:hAnsi="Cambria Math"/>
          <w:i/>
          <w:color w:val="444D26" w:themeColor="text2"/>
          <w:szCs w:val="22"/>
          <w:lang w:eastAsia="en-US"/>
        </w:rPr>
      </w:pPr>
      <m:oMathPara>
        <m:oMath>
          <m:r>
            <w:rPr>
              <w:rFonts w:ascii="Cambria Math" w:hAnsi="Cambria Math"/>
              <w:color w:val="444D26" w:themeColor="text2"/>
              <w:szCs w:val="22"/>
              <w:lang w:eastAsia="en-US"/>
            </w:rPr>
            <m:t>InternetService = Internet_Service</m:t>
          </m:r>
        </m:oMath>
      </m:oMathPara>
    </w:p>
    <w:p w14:paraId="70B9C6C3" w14:textId="3A8BE0E9" w:rsidR="005B4D7A" w:rsidRPr="003630F2" w:rsidRDefault="00E900A4" w:rsidP="003E5449">
      <w:pPr>
        <w:pStyle w:val="Heading5"/>
        <w:rPr>
          <w:sz w:val="24"/>
          <w:szCs w:val="22"/>
        </w:rPr>
      </w:pPr>
      <w:r w:rsidRPr="003630F2">
        <w:rPr>
          <w:sz w:val="24"/>
          <w:szCs w:val="22"/>
        </w:rPr>
        <w:t xml:space="preserve">Creating </w:t>
      </w:r>
      <w:r w:rsidR="005C335F" w:rsidRPr="003630F2">
        <w:rPr>
          <w:sz w:val="24"/>
          <w:szCs w:val="22"/>
        </w:rPr>
        <w:t xml:space="preserve">the </w:t>
      </w:r>
      <w:r w:rsidR="00415502" w:rsidRPr="003630F2">
        <w:rPr>
          <w:sz w:val="24"/>
          <w:szCs w:val="22"/>
        </w:rPr>
        <w:t>Sheets</w:t>
      </w:r>
    </w:p>
    <w:p w14:paraId="6DE9BF8B" w14:textId="4B8106C8" w:rsidR="009E7653" w:rsidRPr="003630F2" w:rsidRDefault="00052B81" w:rsidP="00AA76A1">
      <w:pPr>
        <w:pStyle w:val="Heading4"/>
      </w:pPr>
      <w:r w:rsidRPr="003630F2">
        <w:t>Customer Internet Service: A Churn vs. Retention Analysis</w:t>
      </w:r>
    </w:p>
    <w:p w14:paraId="467379AD" w14:textId="5D977EB9" w:rsidR="001B0760" w:rsidRPr="003630F2" w:rsidRDefault="00F56CC8" w:rsidP="00062387">
      <w:pPr>
        <w:pStyle w:val="Heading4"/>
      </w:pPr>
      <w:r w:rsidRPr="003630F2">
        <w:t>WGU Internet Service</w:t>
      </w:r>
    </w:p>
    <w:p w14:paraId="17029AB8" w14:textId="5BA29D5D" w:rsidR="00062387" w:rsidRPr="003630F2" w:rsidRDefault="00062387" w:rsidP="00062387">
      <w:pPr>
        <w:pStyle w:val="ListNumber"/>
      </w:pPr>
      <w:r w:rsidRPr="003630F2">
        <w:t xml:space="preserve">On the bottom bar click on </w:t>
      </w:r>
      <w:r w:rsidR="004742B9" w:rsidRPr="003630F2">
        <w:rPr>
          <w:b/>
          <w:bCs/>
        </w:rPr>
        <w:t>N</w:t>
      </w:r>
      <w:r w:rsidRPr="003630F2">
        <w:rPr>
          <w:b/>
          <w:bCs/>
        </w:rPr>
        <w:t xml:space="preserve">ew </w:t>
      </w:r>
      <w:r w:rsidR="004742B9" w:rsidRPr="003630F2">
        <w:rPr>
          <w:b/>
          <w:bCs/>
        </w:rPr>
        <w:t>S</w:t>
      </w:r>
      <w:r w:rsidRPr="003630F2">
        <w:rPr>
          <w:b/>
          <w:bCs/>
        </w:rPr>
        <w:t>heet</w:t>
      </w:r>
      <w:r w:rsidRPr="003630F2">
        <w:t xml:space="preserve"> and rename it by right clicking then clicking </w:t>
      </w:r>
      <w:r w:rsidR="004742B9" w:rsidRPr="003630F2">
        <w:rPr>
          <w:b/>
          <w:bCs/>
        </w:rPr>
        <w:t>R</w:t>
      </w:r>
      <w:r w:rsidRPr="003630F2">
        <w:rPr>
          <w:b/>
          <w:bCs/>
        </w:rPr>
        <w:t>ename</w:t>
      </w:r>
      <w:r w:rsidRPr="003630F2">
        <w:t xml:space="preserve">: </w:t>
      </w:r>
      <w:bookmarkStart w:id="3" w:name="_Hlk176293264"/>
      <w:r w:rsidRPr="000E3F10">
        <w:rPr>
          <w:i/>
          <w:iCs/>
        </w:rPr>
        <w:t>WGU Internet Service</w:t>
      </w:r>
      <w:bookmarkEnd w:id="3"/>
    </w:p>
    <w:p w14:paraId="3B65EE91" w14:textId="79C41F1F" w:rsidR="001B0760" w:rsidRPr="003630F2" w:rsidRDefault="00DA4C8C" w:rsidP="00062387">
      <w:pPr>
        <w:pStyle w:val="ListNumber"/>
      </w:pPr>
      <w:r w:rsidRPr="003630F2">
        <w:t xml:space="preserve">Click and drag the </w:t>
      </w:r>
      <w:r w:rsidRPr="000E3F10">
        <w:rPr>
          <w:i/>
          <w:iCs/>
        </w:rPr>
        <w:t>Chu</w:t>
      </w:r>
      <w:r w:rsidR="00E43A1E">
        <w:rPr>
          <w:i/>
          <w:iCs/>
        </w:rPr>
        <w:t>r</w:t>
      </w:r>
      <w:r w:rsidRPr="000E3F10">
        <w:rPr>
          <w:i/>
          <w:iCs/>
        </w:rPr>
        <w:t>n</w:t>
      </w:r>
      <w:r w:rsidRPr="003630F2">
        <w:t xml:space="preserve"> tab from the </w:t>
      </w:r>
      <w:r w:rsidR="0054187F" w:rsidRPr="0054187F">
        <w:rPr>
          <w:i/>
          <w:iCs/>
        </w:rPr>
        <w:t>churn.csv</w:t>
      </w:r>
      <w:r w:rsidR="0054187F">
        <w:rPr>
          <w:i/>
          <w:iCs/>
        </w:rPr>
        <w:t xml:space="preserve"> </w:t>
      </w:r>
      <w:r w:rsidRPr="003630F2">
        <w:t xml:space="preserve">table over on to </w:t>
      </w:r>
      <w:r w:rsidRPr="003630F2">
        <w:rPr>
          <w:b/>
          <w:bCs/>
        </w:rPr>
        <w:t>Color</w:t>
      </w:r>
      <w:r w:rsidRPr="003630F2">
        <w:t xml:space="preserve"> in the </w:t>
      </w:r>
      <w:r w:rsidRPr="003630F2">
        <w:rPr>
          <w:b/>
          <w:bCs/>
        </w:rPr>
        <w:t>Marks</w:t>
      </w:r>
      <w:r w:rsidRPr="003630F2">
        <w:t xml:space="preserve"> box</w:t>
      </w:r>
    </w:p>
    <w:p w14:paraId="2894C95E" w14:textId="73EAEB15" w:rsidR="001B0760" w:rsidRPr="003630F2" w:rsidRDefault="002F5AE7" w:rsidP="00062387">
      <w:pPr>
        <w:pStyle w:val="ListNumber"/>
      </w:pPr>
      <w:r w:rsidRPr="001D765C">
        <w:rPr>
          <w:b/>
          <w:bCs/>
        </w:rPr>
        <w:t>Data</w:t>
      </w:r>
      <w:r w:rsidRPr="003630F2">
        <w:t xml:space="preserve"> Panel</w:t>
      </w:r>
      <w:r w:rsidR="00DA4C8C" w:rsidRPr="003630F2">
        <w:t xml:space="preserve">: </w:t>
      </w:r>
      <w:r w:rsidR="0033253C" w:rsidRPr="003630F2">
        <w:t xml:space="preserve">Click and drag </w:t>
      </w:r>
      <w:proofErr w:type="spellStart"/>
      <w:r w:rsidR="005866B5" w:rsidRPr="001D765C">
        <w:rPr>
          <w:i/>
          <w:iCs/>
        </w:rPr>
        <w:t>InternetService</w:t>
      </w:r>
      <w:proofErr w:type="spellEnd"/>
      <w:r w:rsidR="0033253C" w:rsidRPr="003630F2">
        <w:t xml:space="preserve"> </w:t>
      </w:r>
      <w:r w:rsidR="005866B5" w:rsidRPr="003630F2">
        <w:t xml:space="preserve">and place it on </w:t>
      </w:r>
      <w:r w:rsidR="00770F7E" w:rsidRPr="001D765C">
        <w:rPr>
          <w:b/>
          <w:bCs/>
        </w:rPr>
        <w:t>Columns</w:t>
      </w:r>
    </w:p>
    <w:p w14:paraId="2A550628" w14:textId="32732E38" w:rsidR="001B0760" w:rsidRPr="003630F2" w:rsidRDefault="00C55B87" w:rsidP="00062387">
      <w:pPr>
        <w:pStyle w:val="ListNumber"/>
      </w:pPr>
      <w:r w:rsidRPr="001D765C">
        <w:rPr>
          <w:b/>
          <w:bCs/>
        </w:rPr>
        <w:t>Data</w:t>
      </w:r>
      <w:r w:rsidRPr="003630F2">
        <w:t xml:space="preserve"> panel</w:t>
      </w:r>
      <w:r w:rsidR="00DA4C8C" w:rsidRPr="003630F2">
        <w:t xml:space="preserve">: </w:t>
      </w:r>
      <w:r w:rsidRPr="003630F2">
        <w:t xml:space="preserve">I </w:t>
      </w:r>
      <w:r w:rsidR="002803A6" w:rsidRPr="003630F2">
        <w:t xml:space="preserve">then </w:t>
      </w:r>
      <w:r w:rsidRPr="003630F2">
        <w:t xml:space="preserve">clicked and dragged </w:t>
      </w:r>
      <w:r w:rsidR="0054187F">
        <w:rPr>
          <w:i/>
          <w:iCs/>
        </w:rPr>
        <w:t>CNT(c</w:t>
      </w:r>
      <w:r w:rsidR="0054187F" w:rsidRPr="0054187F">
        <w:rPr>
          <w:i/>
          <w:iCs/>
        </w:rPr>
        <w:t>hurn.csv</w:t>
      </w:r>
      <w:r w:rsidR="0054187F">
        <w:rPr>
          <w:i/>
          <w:iCs/>
        </w:rPr>
        <w:t>)</w:t>
      </w:r>
      <w:r w:rsidRPr="003630F2">
        <w:t xml:space="preserve"> tab and placed it </w:t>
      </w:r>
      <w:r w:rsidR="00106EAB" w:rsidRPr="00106EAB">
        <w:rPr>
          <w:b/>
          <w:bCs/>
        </w:rPr>
        <w:t>R</w:t>
      </w:r>
      <w:r w:rsidRPr="00106EAB">
        <w:rPr>
          <w:b/>
          <w:bCs/>
        </w:rPr>
        <w:t>ows</w:t>
      </w:r>
    </w:p>
    <w:p w14:paraId="1A50EF24" w14:textId="0E0C1C80" w:rsidR="00574D89" w:rsidRPr="003630F2" w:rsidRDefault="00C55B87" w:rsidP="00062387">
      <w:pPr>
        <w:pStyle w:val="ListNumber"/>
      </w:pPr>
      <w:r w:rsidRPr="003630F2">
        <w:t xml:space="preserve">Then I clicked and dragged the </w:t>
      </w:r>
      <w:r w:rsidR="00EF3441">
        <w:rPr>
          <w:i/>
          <w:iCs/>
        </w:rPr>
        <w:t>CNT(c</w:t>
      </w:r>
      <w:r w:rsidR="00EF3441" w:rsidRPr="0054187F">
        <w:rPr>
          <w:i/>
          <w:iCs/>
        </w:rPr>
        <w:t>hurn.csv</w:t>
      </w:r>
      <w:r w:rsidR="00EF3441">
        <w:rPr>
          <w:i/>
          <w:iCs/>
        </w:rPr>
        <w:t xml:space="preserve">) </w:t>
      </w:r>
      <w:r w:rsidRPr="003630F2">
        <w:t xml:space="preserve">tab again this time placing it in </w:t>
      </w:r>
      <w:r w:rsidRPr="003630F2">
        <w:rPr>
          <w:b/>
          <w:bCs/>
        </w:rPr>
        <w:t>Marks</w:t>
      </w:r>
      <w:r w:rsidRPr="003630F2">
        <w:t xml:space="preserve"> box over </w:t>
      </w:r>
      <w:r w:rsidRPr="003630F2">
        <w:rPr>
          <w:b/>
          <w:bCs/>
        </w:rPr>
        <w:t>Details</w:t>
      </w:r>
    </w:p>
    <w:p w14:paraId="689DDF63" w14:textId="64A06D33" w:rsidR="00661921" w:rsidRPr="003630F2" w:rsidRDefault="00661921" w:rsidP="006410AE">
      <w:pPr>
        <w:pStyle w:val="ListNumber"/>
        <w:numPr>
          <w:ilvl w:val="1"/>
          <w:numId w:val="33"/>
        </w:numPr>
        <w:ind w:left="2160"/>
      </w:pPr>
      <w:r w:rsidRPr="003630F2">
        <w:t xml:space="preserve">I Click the down arrow and click </w:t>
      </w:r>
      <w:r w:rsidRPr="003630F2">
        <w:rPr>
          <w:b/>
          <w:bCs/>
        </w:rPr>
        <w:t>Add Table Calculation</w:t>
      </w:r>
    </w:p>
    <w:p w14:paraId="01E1825A" w14:textId="65E51176" w:rsidR="00C3234B" w:rsidRPr="003630F2" w:rsidRDefault="00C3234B" w:rsidP="006410AE">
      <w:pPr>
        <w:pStyle w:val="ListNumber"/>
        <w:numPr>
          <w:ilvl w:val="1"/>
          <w:numId w:val="33"/>
        </w:numPr>
        <w:ind w:left="2160"/>
      </w:pPr>
      <w:r w:rsidRPr="003630F2">
        <w:lastRenderedPageBreak/>
        <w:t>Here</w:t>
      </w:r>
      <w:r w:rsidR="008C22FF">
        <w:t>,</w:t>
      </w:r>
      <w:r w:rsidRPr="003630F2">
        <w:t xml:space="preserve"> </w:t>
      </w:r>
      <w:proofErr w:type="gramStart"/>
      <w:r w:rsidRPr="003630F2">
        <w:t>click</w:t>
      </w:r>
      <w:proofErr w:type="gramEnd"/>
      <w:r w:rsidRPr="003630F2">
        <w:t xml:space="preserve"> calculation type </w:t>
      </w:r>
      <w:r w:rsidR="00EF3441">
        <w:rPr>
          <w:b/>
          <w:bCs/>
        </w:rPr>
        <w:t>P</w:t>
      </w:r>
      <w:r w:rsidRPr="003630F2">
        <w:rPr>
          <w:b/>
          <w:bCs/>
        </w:rPr>
        <w:t xml:space="preserve">ercent of </w:t>
      </w:r>
      <w:r w:rsidR="00EF3441">
        <w:rPr>
          <w:b/>
          <w:bCs/>
        </w:rPr>
        <w:t>T</w:t>
      </w:r>
      <w:r w:rsidRPr="003630F2">
        <w:rPr>
          <w:b/>
          <w:bCs/>
        </w:rPr>
        <w:t>otal</w:t>
      </w:r>
      <w:r w:rsidRPr="003630F2">
        <w:t xml:space="preserve"> and under compute using click </w:t>
      </w:r>
      <w:r w:rsidR="00EF3441" w:rsidRPr="00EF3441">
        <w:rPr>
          <w:b/>
          <w:bCs/>
        </w:rPr>
        <w:t>Sp</w:t>
      </w:r>
      <w:r w:rsidRPr="00EF3441">
        <w:rPr>
          <w:b/>
          <w:bCs/>
        </w:rPr>
        <w:t>e</w:t>
      </w:r>
      <w:r w:rsidRPr="003630F2">
        <w:rPr>
          <w:b/>
          <w:bCs/>
        </w:rPr>
        <w:t xml:space="preserve">cific </w:t>
      </w:r>
      <w:r w:rsidR="00EF3441">
        <w:rPr>
          <w:b/>
          <w:bCs/>
        </w:rPr>
        <w:t>D</w:t>
      </w:r>
      <w:r w:rsidRPr="003630F2">
        <w:rPr>
          <w:b/>
          <w:bCs/>
        </w:rPr>
        <w:t>imensions</w:t>
      </w:r>
      <w:r w:rsidRPr="003630F2">
        <w:t xml:space="preserve"> unclick </w:t>
      </w:r>
      <w:proofErr w:type="spellStart"/>
      <w:r w:rsidR="00EF3441" w:rsidRPr="001D765C">
        <w:rPr>
          <w:i/>
          <w:iCs/>
        </w:rPr>
        <w:t>InternetService</w:t>
      </w:r>
      <w:proofErr w:type="spellEnd"/>
      <w:r w:rsidR="00EF3441" w:rsidRPr="003630F2">
        <w:t xml:space="preserve"> </w:t>
      </w:r>
      <w:r w:rsidRPr="003630F2">
        <w:t>and close</w:t>
      </w:r>
    </w:p>
    <w:p w14:paraId="650ED9F5" w14:textId="47DD665D" w:rsidR="00C3234B" w:rsidRPr="003630F2" w:rsidRDefault="00661921" w:rsidP="006410AE">
      <w:pPr>
        <w:pStyle w:val="ListNumber"/>
        <w:numPr>
          <w:ilvl w:val="1"/>
          <w:numId w:val="33"/>
        </w:numPr>
        <w:ind w:left="2160"/>
      </w:pPr>
      <w:r w:rsidRPr="003630F2">
        <w:t xml:space="preserve">Now drag the newly calculated tab over on top of </w:t>
      </w:r>
      <w:r w:rsidR="00EF3441">
        <w:rPr>
          <w:b/>
          <w:bCs/>
        </w:rPr>
        <w:t>T</w:t>
      </w:r>
      <w:r w:rsidRPr="003630F2">
        <w:rPr>
          <w:b/>
          <w:bCs/>
        </w:rPr>
        <w:t>ooltip</w:t>
      </w:r>
    </w:p>
    <w:p w14:paraId="19EE9183" w14:textId="457AD71C" w:rsidR="00661921" w:rsidRPr="003630F2" w:rsidRDefault="00661921" w:rsidP="00062387">
      <w:pPr>
        <w:pStyle w:val="ListNumber"/>
      </w:pPr>
      <w:r w:rsidRPr="003630F2">
        <w:t>Then press and hold the CTRL button and click and drag the same tab over on to</w:t>
      </w:r>
      <w:r w:rsidR="00EF3441">
        <w:t xml:space="preserve"> </w:t>
      </w:r>
      <w:r w:rsidR="000142CA">
        <w:rPr>
          <w:b/>
          <w:bCs/>
        </w:rPr>
        <w:t>L</w:t>
      </w:r>
      <w:r w:rsidRPr="003630F2">
        <w:rPr>
          <w:b/>
          <w:bCs/>
        </w:rPr>
        <w:t>abel</w:t>
      </w:r>
    </w:p>
    <w:p w14:paraId="4491B50C" w14:textId="2244F568" w:rsidR="00C55B87" w:rsidRPr="003630F2" w:rsidRDefault="00C55B87" w:rsidP="00062387">
      <w:pPr>
        <w:pStyle w:val="ListNumber"/>
      </w:pPr>
      <w:r w:rsidRPr="003630F2">
        <w:t xml:space="preserve">Then I clicked and dragged the </w:t>
      </w:r>
      <w:r w:rsidR="00EF3441">
        <w:rPr>
          <w:i/>
          <w:iCs/>
        </w:rPr>
        <w:t>CNT(c</w:t>
      </w:r>
      <w:r w:rsidR="00EF3441" w:rsidRPr="0054187F">
        <w:rPr>
          <w:i/>
          <w:iCs/>
        </w:rPr>
        <w:t>hurn.csv</w:t>
      </w:r>
      <w:r w:rsidR="00EF3441">
        <w:rPr>
          <w:i/>
          <w:iCs/>
        </w:rPr>
        <w:t>)</w:t>
      </w:r>
      <w:r w:rsidRPr="003630F2">
        <w:t xml:space="preserve"> tab again this time placing it in </w:t>
      </w:r>
      <w:r w:rsidRPr="003630F2">
        <w:rPr>
          <w:b/>
          <w:bCs/>
        </w:rPr>
        <w:t>Marks</w:t>
      </w:r>
      <w:r w:rsidRPr="003630F2">
        <w:t xml:space="preserve"> box over </w:t>
      </w:r>
      <w:r w:rsidR="009542DD" w:rsidRPr="003630F2">
        <w:rPr>
          <w:b/>
        </w:rPr>
        <w:t>Tool Tips</w:t>
      </w:r>
    </w:p>
    <w:p w14:paraId="24DB5CDC" w14:textId="0DF02E36" w:rsidR="00C55B87" w:rsidRPr="003630F2" w:rsidRDefault="00C55B87" w:rsidP="00062387">
      <w:pPr>
        <w:pStyle w:val="ListNumber"/>
      </w:pPr>
      <w:r w:rsidRPr="003630F2">
        <w:t xml:space="preserve">Then I clicked and dragged the </w:t>
      </w:r>
      <w:r w:rsidR="00EF3441">
        <w:rPr>
          <w:i/>
          <w:iCs/>
        </w:rPr>
        <w:t>CNT(c</w:t>
      </w:r>
      <w:r w:rsidR="00EF3441" w:rsidRPr="0054187F">
        <w:rPr>
          <w:i/>
          <w:iCs/>
        </w:rPr>
        <w:t>hurn.csv</w:t>
      </w:r>
      <w:r w:rsidR="00066E0E" w:rsidRPr="000142CA">
        <w:rPr>
          <w:i/>
          <w:iCs/>
        </w:rPr>
        <w:t>)</w:t>
      </w:r>
      <w:r w:rsidRPr="003630F2">
        <w:t xml:space="preserve"> tab again this time placing it in </w:t>
      </w:r>
      <w:r w:rsidRPr="003630F2">
        <w:rPr>
          <w:b/>
          <w:bCs/>
        </w:rPr>
        <w:t>Marks</w:t>
      </w:r>
      <w:r w:rsidRPr="003630F2">
        <w:t xml:space="preserve"> box over </w:t>
      </w:r>
      <w:r w:rsidRPr="003630F2">
        <w:rPr>
          <w:b/>
          <w:bCs/>
        </w:rPr>
        <w:t>Label</w:t>
      </w:r>
    </w:p>
    <w:p w14:paraId="32E9E8A4" w14:textId="48311F0F" w:rsidR="00A36A5F" w:rsidRPr="003630F2" w:rsidRDefault="00A36A5F" w:rsidP="00062387">
      <w:pPr>
        <w:pStyle w:val="ListNumber"/>
      </w:pPr>
      <w:r w:rsidRPr="003630F2">
        <w:t xml:space="preserve">In the data panel </w:t>
      </w:r>
      <w:r w:rsidR="000C0CD0" w:rsidRPr="003630F2">
        <w:t>drag</w:t>
      </w:r>
      <w:r w:rsidRPr="003630F2">
        <w:t xml:space="preserve"> the </w:t>
      </w:r>
      <w:r w:rsidRPr="000142CA">
        <w:rPr>
          <w:i/>
          <w:iCs/>
        </w:rPr>
        <w:t>Gender</w:t>
      </w:r>
      <w:r w:rsidRPr="003630F2">
        <w:t xml:space="preserve"> tab from the </w:t>
      </w:r>
      <w:r w:rsidR="000A3302" w:rsidRPr="003630F2">
        <w:t xml:space="preserve">over to </w:t>
      </w:r>
      <w:r w:rsidR="009542DD" w:rsidRPr="003630F2">
        <w:rPr>
          <w:b/>
          <w:bCs/>
        </w:rPr>
        <w:t>F</w:t>
      </w:r>
      <w:r w:rsidR="000A3302" w:rsidRPr="003630F2">
        <w:rPr>
          <w:b/>
          <w:bCs/>
        </w:rPr>
        <w:t>ilter</w:t>
      </w:r>
    </w:p>
    <w:p w14:paraId="45CA756D" w14:textId="29F46F38" w:rsidR="000A3302" w:rsidRPr="003630F2" w:rsidRDefault="000A3302" w:rsidP="005C7787">
      <w:pPr>
        <w:pStyle w:val="ListNumber"/>
        <w:numPr>
          <w:ilvl w:val="1"/>
          <w:numId w:val="33"/>
        </w:numPr>
        <w:ind w:left="2160"/>
      </w:pPr>
      <w:r w:rsidRPr="003630F2">
        <w:t xml:space="preserve">Click </w:t>
      </w:r>
      <w:r w:rsidR="00CB742D">
        <w:rPr>
          <w:b/>
          <w:bCs/>
        </w:rPr>
        <w:t>A</w:t>
      </w:r>
      <w:r w:rsidRPr="00CB742D">
        <w:rPr>
          <w:b/>
          <w:bCs/>
        </w:rPr>
        <w:t>ll</w:t>
      </w:r>
      <w:r w:rsidRPr="003630F2">
        <w:t xml:space="preserve"> and close</w:t>
      </w:r>
    </w:p>
    <w:p w14:paraId="62767F01" w14:textId="3D0A41AB" w:rsidR="000A3302" w:rsidRPr="003630F2" w:rsidRDefault="00FE7250" w:rsidP="00062387">
      <w:pPr>
        <w:pStyle w:val="ListNumber"/>
      </w:pPr>
      <w:r w:rsidRPr="003630F2">
        <w:t xml:space="preserve">In the </w:t>
      </w:r>
      <w:r w:rsidRPr="003630F2">
        <w:rPr>
          <w:b/>
          <w:bCs/>
        </w:rPr>
        <w:t>Marks</w:t>
      </w:r>
      <w:r w:rsidRPr="003630F2">
        <w:t xml:space="preserve"> Panel click on the </w:t>
      </w:r>
      <w:r w:rsidR="009542DD" w:rsidRPr="003630F2">
        <w:rPr>
          <w:b/>
          <w:bCs/>
        </w:rPr>
        <w:t>C</w:t>
      </w:r>
      <w:r w:rsidRPr="003630F2">
        <w:rPr>
          <w:b/>
          <w:bCs/>
        </w:rPr>
        <w:t>olor</w:t>
      </w:r>
      <w:r w:rsidRPr="003630F2">
        <w:t xml:space="preserve"> box and</w:t>
      </w:r>
      <w:r w:rsidR="005113AB" w:rsidRPr="003630F2">
        <w:t xml:space="preserve"> select </w:t>
      </w:r>
      <w:r w:rsidR="005113AB" w:rsidRPr="003630F2">
        <w:rPr>
          <w:b/>
          <w:bCs/>
        </w:rPr>
        <w:t>Edit Colors</w:t>
      </w:r>
    </w:p>
    <w:p w14:paraId="204DAAC4" w14:textId="1F61C059" w:rsidR="005113AB" w:rsidRPr="003630F2" w:rsidRDefault="005113AB" w:rsidP="005C7787">
      <w:pPr>
        <w:pStyle w:val="ListNumber"/>
        <w:numPr>
          <w:ilvl w:val="1"/>
          <w:numId w:val="33"/>
        </w:numPr>
        <w:ind w:left="2160"/>
      </w:pPr>
      <w:r w:rsidRPr="003630F2">
        <w:t xml:space="preserve">Select the </w:t>
      </w:r>
      <w:r w:rsidRPr="003630F2">
        <w:rPr>
          <w:b/>
          <w:bCs/>
        </w:rPr>
        <w:t>Color</w:t>
      </w:r>
      <w:r w:rsidR="009542DD" w:rsidRPr="003630F2">
        <w:rPr>
          <w:b/>
          <w:bCs/>
        </w:rPr>
        <w:t>-B</w:t>
      </w:r>
      <w:r w:rsidRPr="003630F2">
        <w:rPr>
          <w:b/>
          <w:bCs/>
        </w:rPr>
        <w:t xml:space="preserve">lind </w:t>
      </w:r>
      <w:r w:rsidR="000C0CD0" w:rsidRPr="003630F2">
        <w:rPr>
          <w:b/>
          <w:bCs/>
        </w:rPr>
        <w:t>Palette</w:t>
      </w:r>
      <w:r w:rsidRPr="003630F2">
        <w:t xml:space="preserve"> from the </w:t>
      </w:r>
      <w:r w:rsidR="000C0CD0" w:rsidRPr="003630F2">
        <w:t>drop-down</w:t>
      </w:r>
      <w:r w:rsidRPr="003630F2">
        <w:t xml:space="preserve"> menu</w:t>
      </w:r>
    </w:p>
    <w:p w14:paraId="2031B77E" w14:textId="3A9C9197" w:rsidR="00E73318" w:rsidRPr="003630F2" w:rsidRDefault="00E73318" w:rsidP="005C7787">
      <w:pPr>
        <w:pStyle w:val="ListNumber"/>
        <w:numPr>
          <w:ilvl w:val="1"/>
          <w:numId w:val="33"/>
        </w:numPr>
        <w:ind w:left="2160"/>
      </w:pPr>
      <w:r w:rsidRPr="00F26F66">
        <w:rPr>
          <w:b/>
          <w:bCs/>
        </w:rPr>
        <w:t>Apply</w:t>
      </w:r>
      <w:r w:rsidRPr="003630F2">
        <w:t xml:space="preserve"> and close</w:t>
      </w:r>
    </w:p>
    <w:p w14:paraId="698445B8" w14:textId="77777777" w:rsidR="00C009EA" w:rsidRPr="003630F2" w:rsidRDefault="00145E65" w:rsidP="00333242">
      <w:pPr>
        <w:pStyle w:val="Heading4"/>
      </w:pPr>
      <w:bookmarkStart w:id="4" w:name="_Sheet_set_up:"/>
      <w:bookmarkEnd w:id="4"/>
      <w:r w:rsidRPr="003630F2">
        <w:t>Sheet set up:</w:t>
      </w:r>
    </w:p>
    <w:p w14:paraId="4A7FB353" w14:textId="77777777" w:rsidR="00C009EA" w:rsidRPr="003630F2" w:rsidRDefault="00790A30" w:rsidP="00D3657E">
      <w:pPr>
        <w:pStyle w:val="Header"/>
      </w:pPr>
      <w:r w:rsidRPr="003630F2">
        <w:t>In the Marks Panels</w:t>
      </w:r>
      <w:r w:rsidR="00C2074F" w:rsidRPr="003630F2">
        <w:t xml:space="preserve"> click on:</w:t>
      </w:r>
    </w:p>
    <w:p w14:paraId="3CD5AEDA" w14:textId="6F6000C0" w:rsidR="00145E65" w:rsidRPr="003630F2" w:rsidRDefault="00D2575E" w:rsidP="00062387">
      <w:pPr>
        <w:pStyle w:val="ListNumber"/>
      </w:pPr>
      <w:r w:rsidRPr="003630F2">
        <w:t>Label</w:t>
      </w:r>
    </w:p>
    <w:p w14:paraId="2C676CA1" w14:textId="5E5EE4AD" w:rsidR="00D2575E" w:rsidRPr="003630F2" w:rsidRDefault="00D2575E" w:rsidP="00D3657E">
      <w:pPr>
        <w:pStyle w:val="ListNumber"/>
        <w:numPr>
          <w:ilvl w:val="1"/>
          <w:numId w:val="33"/>
        </w:numPr>
        <w:ind w:left="2160"/>
      </w:pPr>
      <w:r w:rsidRPr="003630F2">
        <w:t xml:space="preserve">Click on </w:t>
      </w:r>
      <w:r w:rsidRPr="003630F2">
        <w:rPr>
          <w:b/>
          <w:bCs/>
        </w:rPr>
        <w:t>Label</w:t>
      </w:r>
      <w:r w:rsidRPr="003630F2">
        <w:t xml:space="preserve"> on the </w:t>
      </w:r>
      <w:r w:rsidRPr="003630F2">
        <w:rPr>
          <w:b/>
          <w:bCs/>
        </w:rPr>
        <w:t>Marks</w:t>
      </w:r>
      <w:r w:rsidRPr="003630F2">
        <w:t xml:space="preserve"> Panel</w:t>
      </w:r>
      <w:r w:rsidR="002F3AA6" w:rsidRPr="003630F2">
        <w:t xml:space="preserve"> and make sure that both </w:t>
      </w:r>
      <w:r w:rsidR="002F3AA6" w:rsidRPr="003630F2">
        <w:rPr>
          <w:b/>
          <w:bCs/>
        </w:rPr>
        <w:t>Show mark labels</w:t>
      </w:r>
      <w:r w:rsidR="007219B8">
        <w:rPr>
          <w:b/>
          <w:bCs/>
        </w:rPr>
        <w:t xml:space="preserve"> </w:t>
      </w:r>
      <w:r w:rsidR="002F3AA6" w:rsidRPr="003630F2">
        <w:t xml:space="preserve">and </w:t>
      </w:r>
      <w:r w:rsidR="007219B8" w:rsidRPr="007219B8">
        <w:rPr>
          <w:b/>
          <w:bCs/>
        </w:rPr>
        <w:t>A</w:t>
      </w:r>
      <w:r w:rsidR="00AA78E3" w:rsidRPr="007219B8">
        <w:rPr>
          <w:b/>
          <w:bCs/>
        </w:rPr>
        <w:t>llow</w:t>
      </w:r>
      <w:r w:rsidR="00AA78E3" w:rsidRPr="003630F2">
        <w:rPr>
          <w:b/>
          <w:bCs/>
        </w:rPr>
        <w:t xml:space="preserve"> </w:t>
      </w:r>
      <w:r w:rsidR="007219B8">
        <w:rPr>
          <w:b/>
          <w:bCs/>
        </w:rPr>
        <w:t>L</w:t>
      </w:r>
      <w:r w:rsidR="00AA78E3" w:rsidRPr="003630F2">
        <w:rPr>
          <w:b/>
          <w:bCs/>
        </w:rPr>
        <w:t xml:space="preserve">abels to </w:t>
      </w:r>
      <w:r w:rsidR="007219B8">
        <w:rPr>
          <w:b/>
          <w:bCs/>
        </w:rPr>
        <w:t>O</w:t>
      </w:r>
      <w:r w:rsidR="00AA78E3" w:rsidRPr="003630F2">
        <w:rPr>
          <w:b/>
          <w:bCs/>
        </w:rPr>
        <w:t xml:space="preserve">verlap </w:t>
      </w:r>
      <w:r w:rsidR="007219B8">
        <w:rPr>
          <w:b/>
          <w:bCs/>
        </w:rPr>
        <w:t>O</w:t>
      </w:r>
      <w:r w:rsidR="00AA78E3" w:rsidRPr="003630F2">
        <w:rPr>
          <w:b/>
          <w:bCs/>
        </w:rPr>
        <w:t xml:space="preserve">ther </w:t>
      </w:r>
      <w:r w:rsidR="007219B8">
        <w:rPr>
          <w:b/>
          <w:bCs/>
        </w:rPr>
        <w:t>M</w:t>
      </w:r>
      <w:r w:rsidR="00AA78E3" w:rsidRPr="003630F2">
        <w:rPr>
          <w:b/>
          <w:bCs/>
        </w:rPr>
        <w:t>arks</w:t>
      </w:r>
      <w:r w:rsidR="00AA78E3" w:rsidRPr="003630F2">
        <w:t xml:space="preserve"> are checked</w:t>
      </w:r>
    </w:p>
    <w:p w14:paraId="08278033" w14:textId="214D7DD4" w:rsidR="007F6921" w:rsidRPr="003630F2" w:rsidRDefault="00A76E5F" w:rsidP="00D3657E">
      <w:pPr>
        <w:pStyle w:val="ListNumber"/>
        <w:numPr>
          <w:ilvl w:val="1"/>
          <w:numId w:val="33"/>
        </w:numPr>
        <w:ind w:left="2160"/>
      </w:pPr>
      <w:r w:rsidRPr="003630F2">
        <w:t xml:space="preserve">Under </w:t>
      </w:r>
      <w:r w:rsidRPr="003630F2">
        <w:rPr>
          <w:b/>
          <w:bCs/>
        </w:rPr>
        <w:t xml:space="preserve">Label </w:t>
      </w:r>
      <w:r w:rsidR="00B54F8A" w:rsidRPr="003630F2">
        <w:rPr>
          <w:b/>
          <w:bCs/>
        </w:rPr>
        <w:t>Appearance</w:t>
      </w:r>
    </w:p>
    <w:p w14:paraId="75D8CD13" w14:textId="77777777" w:rsidR="007436CE" w:rsidRPr="003630F2" w:rsidRDefault="007F6921" w:rsidP="00D3657E">
      <w:pPr>
        <w:pStyle w:val="ListNumber"/>
        <w:numPr>
          <w:ilvl w:val="1"/>
          <w:numId w:val="33"/>
        </w:numPr>
        <w:ind w:left="2160"/>
      </w:pPr>
      <w:r w:rsidRPr="007219B8">
        <w:rPr>
          <w:b/>
          <w:bCs/>
        </w:rPr>
        <w:t>Text</w:t>
      </w:r>
      <w:r w:rsidRPr="003630F2">
        <w:t xml:space="preserve">: </w:t>
      </w:r>
      <w:r w:rsidR="00A76E5F" w:rsidRPr="003630F2">
        <w:t>click on the three dott</w:t>
      </w:r>
      <w:r w:rsidR="00AE0F92" w:rsidRPr="003630F2">
        <w:t xml:space="preserve">ed lines. </w:t>
      </w:r>
    </w:p>
    <w:p w14:paraId="3B85F227" w14:textId="77777777" w:rsidR="007219B8" w:rsidRDefault="00516BD7" w:rsidP="00D3657E">
      <w:pPr>
        <w:pStyle w:val="ListNumber"/>
        <w:numPr>
          <w:ilvl w:val="1"/>
          <w:numId w:val="33"/>
        </w:numPr>
        <w:ind w:left="2160"/>
      </w:pPr>
      <w:r w:rsidRPr="003630F2">
        <w:t xml:space="preserve">Highlight the first line - </w:t>
      </w:r>
      <w:r w:rsidRPr="0040365C">
        <w:rPr>
          <w:i/>
          <w:iCs/>
        </w:rPr>
        <w:t>&lt;</w:t>
      </w:r>
      <w:r w:rsidR="007219B8" w:rsidRPr="0040365C">
        <w:rPr>
          <w:i/>
          <w:iCs/>
        </w:rPr>
        <w:t xml:space="preserve"> CNT(churn.csv)&gt;</w:t>
      </w:r>
      <w:r w:rsidR="00E11956" w:rsidRPr="003630F2">
        <w:t xml:space="preserve"> and </w:t>
      </w:r>
      <w:r w:rsidR="00E0573D" w:rsidRPr="003630F2">
        <w:t>change</w:t>
      </w:r>
      <w:r w:rsidR="00AE0F92" w:rsidRPr="003630F2">
        <w:t xml:space="preserve"> the font to </w:t>
      </w:r>
      <w:r w:rsidR="00AE0F92" w:rsidRPr="003630F2">
        <w:rPr>
          <w:b/>
          <w:bCs/>
        </w:rPr>
        <w:t>Tableau</w:t>
      </w:r>
      <w:r w:rsidR="00AE0F92" w:rsidRPr="003630F2">
        <w:t xml:space="preserve"> </w:t>
      </w:r>
      <w:r w:rsidR="009C31C9" w:rsidRPr="003630F2">
        <w:rPr>
          <w:b/>
          <w:bCs/>
        </w:rPr>
        <w:t>Medium</w:t>
      </w:r>
      <w:r w:rsidR="00AE0F92" w:rsidRPr="003630F2">
        <w:t xml:space="preserve">, </w:t>
      </w:r>
      <w:r w:rsidR="0086501C" w:rsidRPr="003630F2">
        <w:rPr>
          <w:b/>
          <w:bCs/>
        </w:rPr>
        <w:t>S</w:t>
      </w:r>
      <w:r w:rsidR="00AE0F92" w:rsidRPr="003630F2">
        <w:rPr>
          <w:b/>
          <w:bCs/>
        </w:rPr>
        <w:t>ize</w:t>
      </w:r>
      <w:r w:rsidR="00AE0F92" w:rsidRPr="003630F2">
        <w:t xml:space="preserve"> 14</w:t>
      </w:r>
      <w:r w:rsidR="00D62978" w:rsidRPr="003630F2">
        <w:t xml:space="preserve">, </w:t>
      </w:r>
      <w:r w:rsidR="0078063B" w:rsidRPr="003630F2">
        <w:rPr>
          <w:b/>
          <w:bCs/>
        </w:rPr>
        <w:t>C</w:t>
      </w:r>
      <w:r w:rsidR="00D62978" w:rsidRPr="003630F2">
        <w:rPr>
          <w:b/>
          <w:bCs/>
        </w:rPr>
        <w:t>olor</w:t>
      </w:r>
      <w:r w:rsidR="00D62978" w:rsidRPr="003630F2">
        <w:t xml:space="preserve"> </w:t>
      </w:r>
      <w:r w:rsidR="0078063B" w:rsidRPr="003630F2">
        <w:t>B</w:t>
      </w:r>
      <w:r w:rsidR="00D62978" w:rsidRPr="003630F2">
        <w:t>lack #000000</w:t>
      </w:r>
      <w:r w:rsidR="00225D2D" w:rsidRPr="003630F2">
        <w:t xml:space="preserve">, </w:t>
      </w:r>
      <w:bookmarkStart w:id="5" w:name="_Hlk176259238"/>
      <w:r w:rsidR="0078063B" w:rsidRPr="003630F2">
        <w:t>C</w:t>
      </w:r>
      <w:r w:rsidR="00225D2D" w:rsidRPr="003630F2">
        <w:t xml:space="preserve">enter </w:t>
      </w:r>
      <w:r w:rsidR="0078063B" w:rsidRPr="003630F2">
        <w:rPr>
          <w:b/>
          <w:bCs/>
        </w:rPr>
        <w:t>A</w:t>
      </w:r>
      <w:r w:rsidR="007F6921" w:rsidRPr="003630F2">
        <w:rPr>
          <w:b/>
          <w:bCs/>
        </w:rPr>
        <w:t>lignmen</w:t>
      </w:r>
      <w:bookmarkEnd w:id="5"/>
      <w:r w:rsidR="007F6921" w:rsidRPr="003630F2">
        <w:rPr>
          <w:b/>
          <w:bCs/>
        </w:rPr>
        <w:t>t</w:t>
      </w:r>
    </w:p>
    <w:p w14:paraId="6E6D36CE" w14:textId="53BB7D1F" w:rsidR="00225D2D" w:rsidRPr="003630F2" w:rsidRDefault="00623522" w:rsidP="00D3657E">
      <w:pPr>
        <w:pStyle w:val="ListNumber"/>
        <w:numPr>
          <w:ilvl w:val="1"/>
          <w:numId w:val="33"/>
        </w:numPr>
        <w:ind w:left="2160"/>
      </w:pPr>
      <w:r w:rsidRPr="003630F2">
        <w:t>High</w:t>
      </w:r>
      <w:r w:rsidR="009E7AFE" w:rsidRPr="003630F2">
        <w:t>light</w:t>
      </w:r>
      <w:r w:rsidRPr="003630F2">
        <w:t xml:space="preserve"> the second line - </w:t>
      </w:r>
      <w:r w:rsidRPr="0040365C">
        <w:rPr>
          <w:i/>
          <w:iCs/>
        </w:rPr>
        <w:t xml:space="preserve">&lt;% of Total </w:t>
      </w:r>
      <w:r w:rsidR="0040365C" w:rsidRPr="0040365C">
        <w:rPr>
          <w:i/>
          <w:iCs/>
        </w:rPr>
        <w:t>CNT(churn.csv)</w:t>
      </w:r>
      <w:r w:rsidRPr="0040365C">
        <w:rPr>
          <w:i/>
          <w:iCs/>
        </w:rPr>
        <w:t>&gt;</w:t>
      </w:r>
      <w:r w:rsidRPr="003630F2">
        <w:t xml:space="preserve"> and add </w:t>
      </w:r>
      <w:r w:rsidR="0078063B" w:rsidRPr="003630F2">
        <w:t>parentheses</w:t>
      </w:r>
      <w:r w:rsidR="00BD28EE" w:rsidRPr="003630F2">
        <w:t xml:space="preserve"> to it to look like this </w:t>
      </w:r>
      <w:r w:rsidR="00BD28EE" w:rsidRPr="0040365C">
        <w:rPr>
          <w:i/>
          <w:iCs/>
        </w:rPr>
        <w:t>(&lt;% of Total CNT(WGU Telecom)&gt;).</w:t>
      </w:r>
      <w:r w:rsidR="00BD28EE" w:rsidRPr="003630F2">
        <w:t xml:space="preserve"> Change the </w:t>
      </w:r>
      <w:r w:rsidR="00350917" w:rsidRPr="003630F2">
        <w:rPr>
          <w:b/>
          <w:bCs/>
        </w:rPr>
        <w:t>F</w:t>
      </w:r>
      <w:r w:rsidR="00BD28EE" w:rsidRPr="003630F2">
        <w:rPr>
          <w:b/>
          <w:bCs/>
        </w:rPr>
        <w:t>ont</w:t>
      </w:r>
      <w:r w:rsidR="00BD28EE" w:rsidRPr="003630F2">
        <w:t xml:space="preserve"> to </w:t>
      </w:r>
      <w:r w:rsidR="00BD28EE" w:rsidRPr="003630F2">
        <w:rPr>
          <w:b/>
          <w:bCs/>
        </w:rPr>
        <w:t>Tableau</w:t>
      </w:r>
      <w:r w:rsidR="00BD28EE" w:rsidRPr="003630F2">
        <w:t xml:space="preserve"> </w:t>
      </w:r>
      <w:r w:rsidR="00BD28EE" w:rsidRPr="003630F2">
        <w:rPr>
          <w:b/>
          <w:bCs/>
        </w:rPr>
        <w:t>Medium</w:t>
      </w:r>
      <w:r w:rsidR="0086501C" w:rsidRPr="003630F2">
        <w:t xml:space="preserve">, </w:t>
      </w:r>
      <w:r w:rsidR="0086501C" w:rsidRPr="003630F2">
        <w:rPr>
          <w:b/>
          <w:bCs/>
        </w:rPr>
        <w:t>Size</w:t>
      </w:r>
      <w:r w:rsidR="0086501C" w:rsidRPr="003630F2">
        <w:t xml:space="preserve"> 12, </w:t>
      </w:r>
      <w:r w:rsidR="0086501C" w:rsidRPr="003630F2">
        <w:rPr>
          <w:b/>
          <w:bCs/>
        </w:rPr>
        <w:t>Color</w:t>
      </w:r>
      <w:r w:rsidR="0086501C" w:rsidRPr="003630F2">
        <w:t xml:space="preserve"> Black #000000. Center </w:t>
      </w:r>
      <w:r w:rsidR="0086501C" w:rsidRPr="003630F2">
        <w:rPr>
          <w:b/>
          <w:bCs/>
        </w:rPr>
        <w:t>Alignment</w:t>
      </w:r>
      <w:r w:rsidR="0086501C" w:rsidRPr="003630F2">
        <w:t xml:space="preserve">. </w:t>
      </w:r>
      <w:r w:rsidR="0086501C" w:rsidRPr="003630F2">
        <w:rPr>
          <w:b/>
          <w:bCs/>
        </w:rPr>
        <w:t>Apply</w:t>
      </w:r>
      <w:r w:rsidR="0086501C" w:rsidRPr="003630F2">
        <w:t xml:space="preserve"> and Close</w:t>
      </w:r>
    </w:p>
    <w:p w14:paraId="54B10203" w14:textId="54D26B19" w:rsidR="008E25D8" w:rsidRPr="003630F2" w:rsidRDefault="00225D2D" w:rsidP="00D3657E">
      <w:pPr>
        <w:pStyle w:val="ListNumber"/>
        <w:numPr>
          <w:ilvl w:val="1"/>
          <w:numId w:val="33"/>
        </w:numPr>
        <w:ind w:left="2160"/>
      </w:pPr>
      <w:r w:rsidRPr="0040365C">
        <w:rPr>
          <w:b/>
          <w:bCs/>
        </w:rPr>
        <w:t>Font</w:t>
      </w:r>
      <w:r w:rsidRPr="003630F2">
        <w:t xml:space="preserve">: </w:t>
      </w:r>
      <w:r w:rsidR="007F6921" w:rsidRPr="003630F2">
        <w:t xml:space="preserve">Change the font to </w:t>
      </w:r>
      <w:r w:rsidR="007F6921" w:rsidRPr="003630F2">
        <w:rPr>
          <w:b/>
          <w:bCs/>
        </w:rPr>
        <w:t>Tableau</w:t>
      </w:r>
      <w:r w:rsidR="007F6921" w:rsidRPr="003630F2">
        <w:t xml:space="preserve"> </w:t>
      </w:r>
      <w:r w:rsidR="00694123" w:rsidRPr="003630F2">
        <w:rPr>
          <w:b/>
          <w:bCs/>
        </w:rPr>
        <w:t>Medium</w:t>
      </w:r>
      <w:r w:rsidR="007F6921" w:rsidRPr="003630F2">
        <w:t xml:space="preserve">, </w:t>
      </w:r>
      <w:r w:rsidR="00350917" w:rsidRPr="003630F2">
        <w:rPr>
          <w:b/>
          <w:bCs/>
        </w:rPr>
        <w:t>S</w:t>
      </w:r>
      <w:r w:rsidR="007F6921" w:rsidRPr="003630F2">
        <w:rPr>
          <w:b/>
          <w:bCs/>
        </w:rPr>
        <w:t>ize</w:t>
      </w:r>
      <w:r w:rsidR="007F6921" w:rsidRPr="003630F2">
        <w:t xml:space="preserve"> 14, </w:t>
      </w:r>
      <w:r w:rsidR="00694123" w:rsidRPr="003630F2">
        <w:rPr>
          <w:b/>
          <w:bCs/>
        </w:rPr>
        <w:t>C</w:t>
      </w:r>
      <w:r w:rsidR="007F6921" w:rsidRPr="003630F2">
        <w:rPr>
          <w:b/>
          <w:bCs/>
        </w:rPr>
        <w:t>olor</w:t>
      </w:r>
      <w:r w:rsidR="007F6921" w:rsidRPr="003630F2">
        <w:t xml:space="preserve"> </w:t>
      </w:r>
      <w:r w:rsidR="00694123" w:rsidRPr="003630F2">
        <w:t>B</w:t>
      </w:r>
      <w:r w:rsidR="007F6921" w:rsidRPr="003630F2">
        <w:t>lack #000000</w:t>
      </w:r>
      <w:r w:rsidR="00694123" w:rsidRPr="003630F2">
        <w:t xml:space="preserve">, </w:t>
      </w:r>
      <w:r w:rsidR="00ED1BE8" w:rsidRPr="003630F2">
        <w:rPr>
          <w:b/>
          <w:bCs/>
        </w:rPr>
        <w:t>Alignment</w:t>
      </w:r>
      <w:r w:rsidR="008E25D8" w:rsidRPr="003630F2">
        <w:t>: Center</w:t>
      </w:r>
    </w:p>
    <w:p w14:paraId="71BDECDC" w14:textId="09C418F0" w:rsidR="0066046F" w:rsidRPr="003630F2" w:rsidRDefault="0066046F" w:rsidP="00D3657E">
      <w:pPr>
        <w:pStyle w:val="ListNumber"/>
        <w:numPr>
          <w:ilvl w:val="1"/>
          <w:numId w:val="33"/>
        </w:numPr>
        <w:ind w:left="2160"/>
      </w:pPr>
      <w:r w:rsidRPr="003630F2">
        <w:t xml:space="preserve">Under </w:t>
      </w:r>
      <w:r w:rsidRPr="003630F2">
        <w:rPr>
          <w:b/>
          <w:bCs/>
        </w:rPr>
        <w:t>Marks to Label</w:t>
      </w:r>
    </w:p>
    <w:p w14:paraId="106DE686" w14:textId="6147453E" w:rsidR="0066046F" w:rsidRPr="003630F2" w:rsidRDefault="0066046F" w:rsidP="00D3657E">
      <w:pPr>
        <w:pStyle w:val="ListNumber"/>
        <w:numPr>
          <w:ilvl w:val="1"/>
          <w:numId w:val="33"/>
        </w:numPr>
        <w:ind w:left="2160"/>
      </w:pPr>
      <w:r w:rsidRPr="003630F2">
        <w:t xml:space="preserve">Click </w:t>
      </w:r>
      <w:r w:rsidRPr="003630F2">
        <w:rPr>
          <w:b/>
          <w:bCs/>
        </w:rPr>
        <w:t>All</w:t>
      </w:r>
    </w:p>
    <w:p w14:paraId="3A26CBA0" w14:textId="6231620E" w:rsidR="0066046F" w:rsidRPr="003630F2" w:rsidRDefault="00D230A7" w:rsidP="00062387">
      <w:pPr>
        <w:pStyle w:val="ListNumber"/>
      </w:pPr>
      <w:bookmarkStart w:id="6" w:name="_Hlk176293496"/>
      <w:r w:rsidRPr="003630F2">
        <w:t>Tool</w:t>
      </w:r>
      <w:r w:rsidR="00A10BCB" w:rsidRPr="003630F2">
        <w:t>tip</w:t>
      </w:r>
    </w:p>
    <w:p w14:paraId="57B50336" w14:textId="4BBE7B23" w:rsidR="00A10BCB" w:rsidRPr="003630F2" w:rsidRDefault="00E06CC3" w:rsidP="00D3657E">
      <w:pPr>
        <w:pStyle w:val="ListNumber"/>
        <w:numPr>
          <w:ilvl w:val="1"/>
          <w:numId w:val="33"/>
        </w:numPr>
        <w:ind w:left="2160"/>
      </w:pPr>
      <w:r w:rsidRPr="003630F2">
        <w:t>Highlight the first three lines</w:t>
      </w:r>
      <w:r w:rsidR="00331716" w:rsidRPr="003630F2">
        <w:t xml:space="preserve"> </w:t>
      </w:r>
      <w:r w:rsidR="00331716" w:rsidRPr="00052E87">
        <w:rPr>
          <w:i/>
          <w:iCs/>
        </w:rPr>
        <w:t xml:space="preserve">&lt;Churn&gt;, </w:t>
      </w:r>
      <w:r w:rsidR="002923EF" w:rsidRPr="00052E87">
        <w:rPr>
          <w:i/>
          <w:iCs/>
        </w:rPr>
        <w:t>&lt;</w:t>
      </w:r>
      <w:proofErr w:type="spellStart"/>
      <w:r w:rsidR="002923EF" w:rsidRPr="00052E87">
        <w:rPr>
          <w:i/>
          <w:iCs/>
        </w:rPr>
        <w:t>InternetService</w:t>
      </w:r>
      <w:proofErr w:type="spellEnd"/>
      <w:r w:rsidR="002923EF" w:rsidRPr="00052E87">
        <w:rPr>
          <w:i/>
          <w:iCs/>
        </w:rPr>
        <w:t xml:space="preserve">&gt;, </w:t>
      </w:r>
      <w:r w:rsidR="00052E87" w:rsidRPr="00052E87">
        <w:rPr>
          <w:i/>
          <w:iCs/>
        </w:rPr>
        <w:t>&lt;CNT(churn.csv)&gt;</w:t>
      </w:r>
      <w:r w:rsidR="002923EF" w:rsidRPr="003630F2">
        <w:t xml:space="preserve">and change the </w:t>
      </w:r>
      <w:r w:rsidR="00BA7E32" w:rsidRPr="003630F2">
        <w:rPr>
          <w:b/>
          <w:bCs/>
        </w:rPr>
        <w:t>C</w:t>
      </w:r>
      <w:r w:rsidR="002923EF" w:rsidRPr="003630F2">
        <w:rPr>
          <w:b/>
          <w:bCs/>
        </w:rPr>
        <w:t>olor</w:t>
      </w:r>
      <w:r w:rsidR="002923EF" w:rsidRPr="003630F2">
        <w:t xml:space="preserve"> to </w:t>
      </w:r>
      <w:r w:rsidR="005F2004" w:rsidRPr="003630F2">
        <w:rPr>
          <w:color w:val="57606C"/>
        </w:rPr>
        <w:t>Dark Gray #57606C</w:t>
      </w:r>
      <w:r w:rsidR="005F2004" w:rsidRPr="003630F2">
        <w:t>.</w:t>
      </w:r>
    </w:p>
    <w:p w14:paraId="5769E724" w14:textId="0927CAC4" w:rsidR="00A75B17" w:rsidRPr="003630F2" w:rsidRDefault="00A75B17" w:rsidP="00D3657E">
      <w:pPr>
        <w:pStyle w:val="ListNumber"/>
        <w:numPr>
          <w:ilvl w:val="1"/>
          <w:numId w:val="33"/>
        </w:numPr>
        <w:ind w:left="2160"/>
      </w:pPr>
      <w:r w:rsidRPr="003630F2">
        <w:t>Change the first line to read from</w:t>
      </w:r>
      <w:r w:rsidR="00A62636" w:rsidRPr="003630F2">
        <w:t xml:space="preserve"> </w:t>
      </w:r>
      <w:r w:rsidR="00A62636" w:rsidRPr="009A5BDD">
        <w:rPr>
          <w:i/>
          <w:iCs/>
        </w:rPr>
        <w:t>Churn</w:t>
      </w:r>
      <w:r w:rsidR="00A62636" w:rsidRPr="003630F2">
        <w:t xml:space="preserve"> to </w:t>
      </w:r>
      <w:r w:rsidR="00A62636" w:rsidRPr="009A5BDD">
        <w:rPr>
          <w:i/>
          <w:iCs/>
        </w:rPr>
        <w:t>WGU</w:t>
      </w:r>
      <w:r w:rsidR="00A62636" w:rsidRPr="003630F2">
        <w:t xml:space="preserve"> </w:t>
      </w:r>
      <w:r w:rsidR="00A62636" w:rsidRPr="009A5BDD">
        <w:rPr>
          <w:i/>
          <w:iCs/>
        </w:rPr>
        <w:t>Churn</w:t>
      </w:r>
      <w:r w:rsidR="00A62636" w:rsidRPr="003630F2">
        <w:t xml:space="preserve"> </w:t>
      </w:r>
      <w:r w:rsidR="00A62636" w:rsidRPr="009A5BDD">
        <w:rPr>
          <w:i/>
          <w:iCs/>
        </w:rPr>
        <w:t>Status</w:t>
      </w:r>
    </w:p>
    <w:p w14:paraId="037BC4D9" w14:textId="3F441962" w:rsidR="00A62636" w:rsidRPr="003630F2" w:rsidRDefault="00A62636" w:rsidP="00D3657E">
      <w:pPr>
        <w:pStyle w:val="ListNumber"/>
        <w:numPr>
          <w:ilvl w:val="1"/>
          <w:numId w:val="33"/>
        </w:numPr>
        <w:ind w:left="2160"/>
      </w:pPr>
      <w:r w:rsidRPr="003630F2">
        <w:t>Change the second line to read</w:t>
      </w:r>
      <w:r w:rsidR="00144E75" w:rsidRPr="003630F2">
        <w:t xml:space="preserve"> from </w:t>
      </w:r>
      <w:proofErr w:type="spellStart"/>
      <w:r w:rsidR="00144E75" w:rsidRPr="009A5BDD">
        <w:rPr>
          <w:i/>
          <w:iCs/>
        </w:rPr>
        <w:t>InternetService</w:t>
      </w:r>
      <w:proofErr w:type="spellEnd"/>
      <w:r w:rsidR="00144E75" w:rsidRPr="003630F2">
        <w:t xml:space="preserve"> to </w:t>
      </w:r>
      <w:r w:rsidR="00144E75" w:rsidRPr="009A5BDD">
        <w:rPr>
          <w:i/>
          <w:iCs/>
        </w:rPr>
        <w:t>Type of Internet Service</w:t>
      </w:r>
    </w:p>
    <w:p w14:paraId="4F8882B2" w14:textId="772600F2" w:rsidR="005F2004" w:rsidRPr="003630F2" w:rsidRDefault="000E6CA8" w:rsidP="00D3657E">
      <w:pPr>
        <w:pStyle w:val="ListNumber"/>
        <w:numPr>
          <w:ilvl w:val="1"/>
          <w:numId w:val="33"/>
        </w:numPr>
        <w:ind w:left="2160"/>
      </w:pPr>
      <w:r w:rsidRPr="003630F2">
        <w:t xml:space="preserve">Change </w:t>
      </w:r>
      <w:r w:rsidR="00E30E08" w:rsidRPr="003630F2">
        <w:t xml:space="preserve">the third line to read from </w:t>
      </w:r>
      <w:r w:rsidR="00F430E0" w:rsidRPr="00052E87">
        <w:rPr>
          <w:i/>
          <w:iCs/>
        </w:rPr>
        <w:t>CNT(churn.csv)</w:t>
      </w:r>
      <w:r w:rsidR="00F430E0">
        <w:rPr>
          <w:i/>
          <w:iCs/>
        </w:rPr>
        <w:t xml:space="preserve"> </w:t>
      </w:r>
      <w:r w:rsidRPr="003630F2">
        <w:t xml:space="preserve">to </w:t>
      </w:r>
      <w:r w:rsidR="00AE77E2" w:rsidRPr="003630F2">
        <w:t>Number of</w:t>
      </w:r>
      <w:r w:rsidR="00ED2CB6" w:rsidRPr="003630F2">
        <w:t xml:space="preserve"> Customers</w:t>
      </w:r>
    </w:p>
    <w:p w14:paraId="089A6DB7" w14:textId="012EA714" w:rsidR="00CF4CF9" w:rsidRPr="003630F2" w:rsidRDefault="00CF4CF9" w:rsidP="00D3657E">
      <w:pPr>
        <w:pStyle w:val="ListNumber"/>
        <w:numPr>
          <w:ilvl w:val="1"/>
          <w:numId w:val="33"/>
        </w:numPr>
        <w:ind w:left="2160"/>
      </w:pPr>
      <w:r w:rsidRPr="003630F2">
        <w:t xml:space="preserve">Change the last line to read from </w:t>
      </w:r>
    </w:p>
    <w:p w14:paraId="1EABE58E" w14:textId="77777777" w:rsidR="00F477BF" w:rsidRDefault="00CF4CF9" w:rsidP="00CB3094">
      <w:pPr>
        <w:pStyle w:val="ListNumber"/>
        <w:numPr>
          <w:ilvl w:val="0"/>
          <w:numId w:val="0"/>
        </w:numPr>
        <w:ind w:left="2160"/>
        <w:rPr>
          <w:i/>
          <w:iCs/>
        </w:rPr>
      </w:pPr>
      <w:r w:rsidRPr="003630F2">
        <w:t xml:space="preserve">% of Total Count of </w:t>
      </w:r>
      <w:r w:rsidR="00F477BF" w:rsidRPr="00052E87">
        <w:rPr>
          <w:i/>
          <w:iCs/>
        </w:rPr>
        <w:t>(churn.csv)</w:t>
      </w:r>
      <w:r w:rsidR="00F477BF">
        <w:rPr>
          <w:i/>
          <w:iCs/>
        </w:rPr>
        <w:t xml:space="preserve"> </w:t>
      </w:r>
      <w:r w:rsidRPr="003630F2">
        <w:t>along WGU Churn: &lt;% of Total CNT</w:t>
      </w:r>
      <w:r w:rsidR="00F477BF" w:rsidRPr="00052E87">
        <w:rPr>
          <w:i/>
          <w:iCs/>
        </w:rPr>
        <w:t>(churn.csv)</w:t>
      </w:r>
      <w:r w:rsidR="00F477BF">
        <w:rPr>
          <w:i/>
          <w:iCs/>
        </w:rPr>
        <w:t>&gt;</w:t>
      </w:r>
    </w:p>
    <w:p w14:paraId="6FE2979B" w14:textId="09C67CBC" w:rsidR="002F0EA0" w:rsidRPr="003630F2" w:rsidRDefault="0020048A" w:rsidP="00CB3094">
      <w:pPr>
        <w:pStyle w:val="ListNumber"/>
        <w:numPr>
          <w:ilvl w:val="0"/>
          <w:numId w:val="0"/>
        </w:numPr>
        <w:ind w:left="2160"/>
      </w:pPr>
      <w:r w:rsidRPr="003630F2">
        <w:tab/>
      </w:r>
      <w:r w:rsidRPr="003630F2">
        <w:tab/>
        <w:t xml:space="preserve">to </w:t>
      </w:r>
      <w:r w:rsidRPr="003630F2">
        <w:tab/>
      </w:r>
    </w:p>
    <w:p w14:paraId="3D83B9DB" w14:textId="77777777" w:rsidR="00E9668F" w:rsidRPr="00E9668F" w:rsidRDefault="00E9668F" w:rsidP="00D3657E">
      <w:pPr>
        <w:pStyle w:val="ListNumber"/>
        <w:numPr>
          <w:ilvl w:val="1"/>
          <w:numId w:val="33"/>
        </w:numPr>
        <w:ind w:left="2160"/>
      </w:pPr>
      <w:r w:rsidRPr="00E9668F">
        <w:t>&lt;% of Total CNT(churn.csv)&gt; of Customers Have &lt;</w:t>
      </w:r>
      <w:proofErr w:type="spellStart"/>
      <w:r w:rsidRPr="00E9668F">
        <w:t>InternetService</w:t>
      </w:r>
      <w:proofErr w:type="spellEnd"/>
      <w:r w:rsidRPr="00E9668F">
        <w:t>&gt;</w:t>
      </w:r>
    </w:p>
    <w:p w14:paraId="22051C63" w14:textId="2C4F05E5" w:rsidR="00144E75" w:rsidRPr="003630F2" w:rsidRDefault="00092867" w:rsidP="00D3657E">
      <w:pPr>
        <w:pStyle w:val="ListNumber"/>
        <w:numPr>
          <w:ilvl w:val="1"/>
          <w:numId w:val="33"/>
        </w:numPr>
        <w:ind w:left="2160"/>
      </w:pPr>
      <w:r w:rsidRPr="003630F2">
        <w:t>Highlight</w:t>
      </w:r>
      <w:r w:rsidR="00256479" w:rsidRPr="003630F2">
        <w:t xml:space="preserve"> </w:t>
      </w:r>
      <w:r w:rsidR="00667C43" w:rsidRPr="003630F2">
        <w:t xml:space="preserve"> </w:t>
      </w:r>
      <w:r w:rsidR="00256479" w:rsidRPr="003630F2">
        <w:t xml:space="preserve">all phrases </w:t>
      </w:r>
      <w:r w:rsidR="005828A7" w:rsidRPr="003630F2">
        <w:t xml:space="preserve">inside &lt;&gt;, </w:t>
      </w:r>
      <w:r w:rsidR="004D7416">
        <w:t xml:space="preserve">Select </w:t>
      </w:r>
      <w:r w:rsidR="004D7416">
        <w:rPr>
          <w:b/>
          <w:bCs/>
        </w:rPr>
        <w:t>Font Ta</w:t>
      </w:r>
      <w:r w:rsidR="007165DC">
        <w:rPr>
          <w:b/>
          <w:bCs/>
        </w:rPr>
        <w:t>bleau Medium</w:t>
      </w:r>
      <w:r w:rsidR="005828A7" w:rsidRPr="003630F2">
        <w:t xml:space="preserve">, and change the </w:t>
      </w:r>
      <w:r w:rsidR="00BA7E32" w:rsidRPr="003630F2">
        <w:rPr>
          <w:b/>
          <w:bCs/>
        </w:rPr>
        <w:t>C</w:t>
      </w:r>
      <w:r w:rsidR="005828A7" w:rsidRPr="003630F2">
        <w:rPr>
          <w:b/>
          <w:bCs/>
        </w:rPr>
        <w:t>olor</w:t>
      </w:r>
      <w:r w:rsidR="005828A7" w:rsidRPr="003630F2">
        <w:t xml:space="preserve"> to Black #000000</w:t>
      </w:r>
    </w:p>
    <w:p w14:paraId="49D1226D" w14:textId="3E713857" w:rsidR="008B6B75" w:rsidRPr="003630F2" w:rsidRDefault="00B3144F" w:rsidP="001D567A">
      <w:pPr>
        <w:pStyle w:val="ListNumber"/>
        <w:numPr>
          <w:ilvl w:val="0"/>
          <w:numId w:val="0"/>
        </w:numPr>
        <w:ind w:left="2160"/>
      </w:pPr>
      <w:r>
        <w:rPr>
          <w:noProof/>
        </w:rPr>
        <w:drawing>
          <wp:inline distT="0" distB="0" distL="0" distR="0" wp14:anchorId="188B44BD" wp14:editId="6F5A0527">
            <wp:extent cx="2756848" cy="540318"/>
            <wp:effectExtent l="0" t="0" r="5715" b="0"/>
            <wp:docPr id="638384646"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84646" name="Picture 1" descr="A computer code with text&#10;&#10;Description automatically generated with medium confidence"/>
                    <pic:cNvPicPr/>
                  </pic:nvPicPr>
                  <pic:blipFill>
                    <a:blip r:embed="rId12"/>
                    <a:stretch>
                      <a:fillRect/>
                    </a:stretch>
                  </pic:blipFill>
                  <pic:spPr>
                    <a:xfrm>
                      <a:off x="0" y="0"/>
                      <a:ext cx="2785446" cy="545923"/>
                    </a:xfrm>
                    <a:prstGeom prst="rect">
                      <a:avLst/>
                    </a:prstGeom>
                  </pic:spPr>
                </pic:pic>
              </a:graphicData>
            </a:graphic>
          </wp:inline>
        </w:drawing>
      </w:r>
    </w:p>
    <w:p w14:paraId="61A62729" w14:textId="797366C9" w:rsidR="00225818" w:rsidRPr="003630F2" w:rsidRDefault="00225818" w:rsidP="00D3657E">
      <w:pPr>
        <w:pStyle w:val="ListNumber"/>
        <w:numPr>
          <w:ilvl w:val="1"/>
          <w:numId w:val="33"/>
        </w:numPr>
        <w:ind w:left="2160"/>
      </w:pPr>
      <w:r w:rsidRPr="003630F2">
        <w:t xml:space="preserve">Click </w:t>
      </w:r>
      <w:r w:rsidRPr="003630F2">
        <w:rPr>
          <w:b/>
          <w:bCs/>
        </w:rPr>
        <w:t>OK</w:t>
      </w:r>
      <w:r w:rsidRPr="003630F2">
        <w:t xml:space="preserve"> and close</w:t>
      </w:r>
    </w:p>
    <w:p w14:paraId="717CBD65" w14:textId="1C309548" w:rsidR="00BF2381" w:rsidRPr="003630F2" w:rsidRDefault="00BF2381" w:rsidP="00062387">
      <w:pPr>
        <w:pStyle w:val="ListNumber"/>
      </w:pPr>
      <w:r w:rsidRPr="003630F2">
        <w:t>Title</w:t>
      </w:r>
    </w:p>
    <w:p w14:paraId="1DCB5736" w14:textId="5EDFD81F" w:rsidR="00BF2381" w:rsidRPr="003630F2" w:rsidRDefault="00232BB5" w:rsidP="000B7287">
      <w:pPr>
        <w:pStyle w:val="ListNumber"/>
        <w:numPr>
          <w:ilvl w:val="1"/>
          <w:numId w:val="33"/>
        </w:numPr>
        <w:ind w:left="2160"/>
      </w:pPr>
      <w:r w:rsidRPr="003630F2">
        <w:t xml:space="preserve">On the title </w:t>
      </w:r>
      <w:r w:rsidR="00AD6F1E" w:rsidRPr="003630F2">
        <w:t xml:space="preserve">Click on the down arrow and select </w:t>
      </w:r>
      <w:r w:rsidR="00AD6F1E" w:rsidRPr="003630F2">
        <w:rPr>
          <w:b/>
          <w:bCs/>
        </w:rPr>
        <w:t>Edit Title</w:t>
      </w:r>
    </w:p>
    <w:p w14:paraId="37A502D8" w14:textId="21DF173A" w:rsidR="002C49E9" w:rsidRPr="003630F2" w:rsidRDefault="00AB14FB" w:rsidP="000B7287">
      <w:pPr>
        <w:pStyle w:val="ListNumber"/>
        <w:numPr>
          <w:ilvl w:val="1"/>
          <w:numId w:val="33"/>
        </w:numPr>
        <w:ind w:left="2160"/>
      </w:pPr>
      <w:r w:rsidRPr="003630F2">
        <w:t>Delete</w:t>
      </w:r>
      <w:r w:rsidR="002C49E9" w:rsidRPr="003630F2">
        <w:t xml:space="preserve"> &lt;Sheet Name&gt;</w:t>
      </w:r>
    </w:p>
    <w:p w14:paraId="14B22639" w14:textId="07206A75" w:rsidR="003C24DB" w:rsidRPr="003630F2" w:rsidRDefault="00363A8F" w:rsidP="000B7287">
      <w:pPr>
        <w:pStyle w:val="ListNumber"/>
        <w:numPr>
          <w:ilvl w:val="1"/>
          <w:numId w:val="33"/>
        </w:numPr>
        <w:ind w:left="2160"/>
      </w:pPr>
      <w:r w:rsidRPr="003630F2">
        <w:lastRenderedPageBreak/>
        <w:t xml:space="preserve">Font </w:t>
      </w:r>
      <w:r w:rsidRPr="003630F2">
        <w:rPr>
          <w:b/>
          <w:bCs/>
        </w:rPr>
        <w:t>Tabl</w:t>
      </w:r>
      <w:r w:rsidR="00802B66" w:rsidRPr="003630F2">
        <w:rPr>
          <w:b/>
          <w:bCs/>
        </w:rPr>
        <w:t>eau</w:t>
      </w:r>
      <w:r w:rsidR="00802B66" w:rsidRPr="003630F2">
        <w:t xml:space="preserve"> </w:t>
      </w:r>
      <w:r w:rsidR="00B247C6">
        <w:rPr>
          <w:b/>
          <w:bCs/>
        </w:rPr>
        <w:t>Bold</w:t>
      </w:r>
      <w:r w:rsidR="00B12C04" w:rsidRPr="003630F2">
        <w:t xml:space="preserve">, </w:t>
      </w:r>
      <w:r w:rsidR="00B12C04" w:rsidRPr="003630F2">
        <w:rPr>
          <w:b/>
          <w:bCs/>
        </w:rPr>
        <w:t>Size</w:t>
      </w:r>
      <w:r w:rsidR="00B12C04" w:rsidRPr="003630F2">
        <w:t xml:space="preserve"> 12</w:t>
      </w:r>
      <w:r w:rsidR="00861637" w:rsidRPr="003630F2">
        <w:t xml:space="preserve">, </w:t>
      </w:r>
      <w:r w:rsidR="00861637" w:rsidRPr="003630F2">
        <w:rPr>
          <w:b/>
          <w:bCs/>
        </w:rPr>
        <w:t>Color</w:t>
      </w:r>
      <w:r w:rsidR="00861637" w:rsidRPr="003630F2">
        <w:t xml:space="preserve"> </w:t>
      </w:r>
      <w:r w:rsidR="00CC5220" w:rsidRPr="000F706E">
        <w:rPr>
          <w:color w:val="1170AA"/>
        </w:rPr>
        <w:t>Dark Blue #1170AA</w:t>
      </w:r>
      <w:r w:rsidR="000E3273" w:rsidRPr="003630F2">
        <w:t xml:space="preserve">, </w:t>
      </w:r>
      <w:r w:rsidR="00E0573D" w:rsidRPr="003630F2">
        <w:t xml:space="preserve">Center </w:t>
      </w:r>
      <w:r w:rsidR="00E0573D" w:rsidRPr="003630F2">
        <w:rPr>
          <w:b/>
          <w:bCs/>
        </w:rPr>
        <w:t>Alignment</w:t>
      </w:r>
      <w:r w:rsidR="00861637" w:rsidRPr="003630F2">
        <w:t>,</w:t>
      </w:r>
      <w:r w:rsidR="000E3273" w:rsidRPr="003630F2">
        <w:t xml:space="preserve"> Type:</w:t>
      </w:r>
      <w:r w:rsidR="00395D6E" w:rsidRPr="003630F2">
        <w:t xml:space="preserve"> </w:t>
      </w:r>
      <w:r w:rsidR="00F2030B" w:rsidRPr="003630F2">
        <w:t>WGU Telecom</w:t>
      </w:r>
    </w:p>
    <w:p w14:paraId="21C48A13" w14:textId="586A5C95" w:rsidR="00F2030B" w:rsidRPr="003630F2" w:rsidRDefault="00F2030B" w:rsidP="000B7287">
      <w:pPr>
        <w:pStyle w:val="ListNumber"/>
        <w:numPr>
          <w:ilvl w:val="1"/>
          <w:numId w:val="33"/>
        </w:numPr>
        <w:ind w:left="2160"/>
      </w:pPr>
      <w:r w:rsidRPr="003630F2">
        <w:t>Hit enter</w:t>
      </w:r>
    </w:p>
    <w:p w14:paraId="232EA666" w14:textId="53616714" w:rsidR="00DF1C51" w:rsidRPr="003630F2" w:rsidRDefault="00F2030B" w:rsidP="000B7287">
      <w:pPr>
        <w:pStyle w:val="ListNumber"/>
        <w:numPr>
          <w:ilvl w:val="1"/>
          <w:numId w:val="33"/>
        </w:numPr>
        <w:ind w:left="2160"/>
      </w:pPr>
      <w:r w:rsidRPr="003630F2">
        <w:t xml:space="preserve">Change </w:t>
      </w:r>
      <w:r w:rsidRPr="003630F2">
        <w:rPr>
          <w:b/>
          <w:bCs/>
        </w:rPr>
        <w:t>Font</w:t>
      </w:r>
      <w:r w:rsidRPr="003630F2">
        <w:t xml:space="preserve"> </w:t>
      </w:r>
      <w:r w:rsidR="0097182B">
        <w:t xml:space="preserve">to </w:t>
      </w:r>
      <w:r w:rsidR="0097182B" w:rsidRPr="00E01420">
        <w:rPr>
          <w:b/>
          <w:bCs/>
        </w:rPr>
        <w:t>Tableau Regular</w:t>
      </w:r>
      <w:r w:rsidR="00E01420">
        <w:rPr>
          <w:b/>
          <w:bCs/>
        </w:rPr>
        <w:t>, S</w:t>
      </w:r>
      <w:r w:rsidRPr="00E01420">
        <w:rPr>
          <w:b/>
          <w:bCs/>
        </w:rPr>
        <w:t>ize</w:t>
      </w:r>
      <w:r w:rsidRPr="003630F2">
        <w:t xml:space="preserve"> to 10</w:t>
      </w:r>
      <w:r w:rsidR="00DF1C51" w:rsidRPr="003630F2">
        <w:t xml:space="preserve">, </w:t>
      </w:r>
      <w:r w:rsidR="003F60A1" w:rsidRPr="003630F2">
        <w:t>Type: Customer’s</w:t>
      </w:r>
      <w:r w:rsidR="000B7539" w:rsidRPr="003630F2">
        <w:t xml:space="preserve"> Internet Service: A Churn vs. Retention Analysis</w:t>
      </w:r>
    </w:p>
    <w:bookmarkEnd w:id="6"/>
    <w:p w14:paraId="5595FA44" w14:textId="1EC3820D" w:rsidR="0043127A" w:rsidRPr="00732C1C" w:rsidRDefault="00272905" w:rsidP="0043127A">
      <w:pPr>
        <w:pStyle w:val="ListNumber"/>
        <w:numPr>
          <w:ilvl w:val="0"/>
          <w:numId w:val="0"/>
        </w:numPr>
        <w:ind w:left="2160"/>
        <w:rPr>
          <w:sz w:val="24"/>
          <w:szCs w:val="28"/>
        </w:rPr>
      </w:pPr>
      <w:r>
        <w:rPr>
          <w:noProof/>
        </w:rPr>
        <w:drawing>
          <wp:inline distT="0" distB="0" distL="0" distR="0" wp14:anchorId="4D60DDF3" wp14:editId="38949399">
            <wp:extent cx="2509114" cy="433756"/>
            <wp:effectExtent l="0" t="0" r="5715" b="4445"/>
            <wp:docPr id="892240569" name="Picture 1" descr="A white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40569" name="Picture 1" descr="A white background with blue text&#10;&#10;Description automatically generated"/>
                    <pic:cNvPicPr/>
                  </pic:nvPicPr>
                  <pic:blipFill>
                    <a:blip r:embed="rId13"/>
                    <a:stretch>
                      <a:fillRect/>
                    </a:stretch>
                  </pic:blipFill>
                  <pic:spPr>
                    <a:xfrm>
                      <a:off x="0" y="0"/>
                      <a:ext cx="2528987" cy="437191"/>
                    </a:xfrm>
                    <a:prstGeom prst="rect">
                      <a:avLst/>
                    </a:prstGeom>
                  </pic:spPr>
                </pic:pic>
              </a:graphicData>
            </a:graphic>
          </wp:inline>
        </w:drawing>
      </w:r>
    </w:p>
    <w:p w14:paraId="5907234C" w14:textId="1A8AB395" w:rsidR="00530C45" w:rsidRPr="003630F2" w:rsidRDefault="009B7BAB" w:rsidP="000B7287">
      <w:pPr>
        <w:pStyle w:val="ListNumber"/>
        <w:numPr>
          <w:ilvl w:val="1"/>
          <w:numId w:val="33"/>
        </w:numPr>
        <w:ind w:left="2160"/>
      </w:pPr>
      <w:r w:rsidRPr="003630F2">
        <w:t xml:space="preserve">On the bar menu up top, </w:t>
      </w:r>
      <w:r w:rsidR="00A87485" w:rsidRPr="003630F2">
        <w:t xml:space="preserve">change the view from </w:t>
      </w:r>
      <w:r w:rsidR="00A87485" w:rsidRPr="003630F2">
        <w:rPr>
          <w:b/>
          <w:bCs/>
        </w:rPr>
        <w:t>Stand</w:t>
      </w:r>
      <w:r w:rsidR="00E01420">
        <w:rPr>
          <w:b/>
          <w:bCs/>
        </w:rPr>
        <w:t>a</w:t>
      </w:r>
      <w:r w:rsidR="00A87485" w:rsidRPr="003630F2">
        <w:rPr>
          <w:b/>
          <w:bCs/>
        </w:rPr>
        <w:t>r</w:t>
      </w:r>
      <w:r w:rsidR="00E01420">
        <w:rPr>
          <w:b/>
          <w:bCs/>
        </w:rPr>
        <w:t>d</w:t>
      </w:r>
      <w:r w:rsidR="00A87485" w:rsidRPr="003630F2">
        <w:t xml:space="preserve"> to </w:t>
      </w:r>
      <w:r w:rsidR="00A87485" w:rsidRPr="003630F2">
        <w:rPr>
          <w:b/>
          <w:bCs/>
        </w:rPr>
        <w:t>Entire</w:t>
      </w:r>
      <w:r w:rsidR="00A87485" w:rsidRPr="003630F2">
        <w:t xml:space="preserve"> </w:t>
      </w:r>
      <w:r w:rsidR="00A87485" w:rsidRPr="00E01420">
        <w:rPr>
          <w:b/>
          <w:bCs/>
        </w:rPr>
        <w:t>Vie</w:t>
      </w:r>
      <w:r w:rsidR="00E01420" w:rsidRPr="00E01420">
        <w:rPr>
          <w:b/>
          <w:bCs/>
        </w:rPr>
        <w:t>w</w:t>
      </w:r>
      <w:r w:rsidR="00A87485" w:rsidRPr="003630F2">
        <w:t xml:space="preserve"> by clicking on the </w:t>
      </w:r>
      <w:r w:rsidR="00222DB9" w:rsidRPr="003630F2">
        <w:t>drop-down</w:t>
      </w:r>
      <w:r w:rsidR="00A87485" w:rsidRPr="003630F2">
        <w:t xml:space="preserve"> arrow</w:t>
      </w:r>
      <w:r w:rsidRPr="003630F2">
        <w:t xml:space="preserve"> </w:t>
      </w:r>
    </w:p>
    <w:p w14:paraId="65D5DE56" w14:textId="141E214D" w:rsidR="004A30CC" w:rsidRPr="003630F2" w:rsidRDefault="008E60BC" w:rsidP="000B7287">
      <w:pPr>
        <w:pStyle w:val="ListNumber"/>
        <w:numPr>
          <w:ilvl w:val="1"/>
          <w:numId w:val="33"/>
        </w:numPr>
        <w:ind w:left="2160"/>
      </w:pPr>
      <w:r w:rsidRPr="003630F2">
        <w:t xml:space="preserve">Right click on the sheet on the bar below and click </w:t>
      </w:r>
      <w:r w:rsidR="003340AB" w:rsidRPr="003630F2">
        <w:rPr>
          <w:b/>
          <w:bCs/>
        </w:rPr>
        <w:t>Duplicate</w:t>
      </w:r>
    </w:p>
    <w:p w14:paraId="1970AF79" w14:textId="5617B05E" w:rsidR="00153575" w:rsidRPr="00732C1C" w:rsidRDefault="00A30924" w:rsidP="000F1880">
      <w:pPr>
        <w:pStyle w:val="Heading4"/>
      </w:pPr>
      <w:r w:rsidRPr="00732C1C">
        <w:t>IBM Internet Service</w:t>
      </w:r>
    </w:p>
    <w:p w14:paraId="54DFADD9" w14:textId="0D950AD9" w:rsidR="00060BB8" w:rsidRPr="003630F2" w:rsidRDefault="006F3F97" w:rsidP="00062387">
      <w:pPr>
        <w:pStyle w:val="ListNumber"/>
        <w:rPr>
          <w:szCs w:val="22"/>
        </w:rPr>
      </w:pPr>
      <w:r w:rsidRPr="003630F2">
        <w:rPr>
          <w:szCs w:val="22"/>
        </w:rPr>
        <w:t xml:space="preserve">Right click and </w:t>
      </w:r>
      <w:r w:rsidRPr="003630F2">
        <w:rPr>
          <w:b/>
          <w:bCs/>
          <w:szCs w:val="22"/>
        </w:rPr>
        <w:t>rename</w:t>
      </w:r>
      <w:r w:rsidRPr="003630F2">
        <w:rPr>
          <w:szCs w:val="22"/>
        </w:rPr>
        <w:t xml:space="preserve"> the </w:t>
      </w:r>
      <w:r w:rsidR="002E4286" w:rsidRPr="003630F2">
        <w:rPr>
          <w:szCs w:val="22"/>
        </w:rPr>
        <w:t xml:space="preserve">duplicated </w:t>
      </w:r>
      <w:r w:rsidRPr="003630F2">
        <w:rPr>
          <w:szCs w:val="22"/>
        </w:rPr>
        <w:t xml:space="preserve">sheet </w:t>
      </w:r>
      <w:r w:rsidR="002E4286" w:rsidRPr="003630F2">
        <w:rPr>
          <w:szCs w:val="22"/>
        </w:rPr>
        <w:t xml:space="preserve">to </w:t>
      </w:r>
      <w:r w:rsidRPr="00E01420">
        <w:rPr>
          <w:i/>
          <w:iCs/>
          <w:szCs w:val="22"/>
        </w:rPr>
        <w:t>IBM Internet Service</w:t>
      </w:r>
    </w:p>
    <w:p w14:paraId="28517631" w14:textId="3CDA0A51" w:rsidR="000D5DFD" w:rsidRPr="003630F2" w:rsidRDefault="00632F8B" w:rsidP="00062387">
      <w:pPr>
        <w:pStyle w:val="ListNumber"/>
        <w:rPr>
          <w:szCs w:val="22"/>
        </w:rPr>
      </w:pPr>
      <w:r w:rsidRPr="003630F2">
        <w:rPr>
          <w:szCs w:val="22"/>
        </w:rPr>
        <w:t xml:space="preserve">Click and Drag </w:t>
      </w:r>
      <w:r w:rsidR="0066353A" w:rsidRPr="0066353A">
        <w:rPr>
          <w:i/>
          <w:iCs/>
          <w:szCs w:val="22"/>
        </w:rPr>
        <w:t>Gender (tsi.csv)</w:t>
      </w:r>
      <w:r w:rsidRPr="003630F2">
        <w:rPr>
          <w:szCs w:val="22"/>
        </w:rPr>
        <w:t xml:space="preserve"> and overlap </w:t>
      </w:r>
      <w:r w:rsidRPr="0066353A">
        <w:rPr>
          <w:i/>
          <w:iCs/>
          <w:szCs w:val="22"/>
        </w:rPr>
        <w:t>Gender</w:t>
      </w:r>
      <w:r w:rsidRPr="003630F2">
        <w:rPr>
          <w:szCs w:val="22"/>
        </w:rPr>
        <w:t xml:space="preserve"> in the </w:t>
      </w:r>
      <w:r w:rsidR="00304A28" w:rsidRPr="003630F2">
        <w:rPr>
          <w:b/>
          <w:bCs/>
          <w:szCs w:val="22"/>
        </w:rPr>
        <w:t>Filters</w:t>
      </w:r>
      <w:r w:rsidRPr="003630F2">
        <w:rPr>
          <w:szCs w:val="22"/>
        </w:rPr>
        <w:t xml:space="preserve"> panel</w:t>
      </w:r>
    </w:p>
    <w:p w14:paraId="720100E3" w14:textId="0F0E07E4" w:rsidR="00DF7989" w:rsidRPr="003630F2" w:rsidRDefault="00DF7989" w:rsidP="00034CA8">
      <w:pPr>
        <w:pStyle w:val="ListNumber"/>
        <w:numPr>
          <w:ilvl w:val="1"/>
          <w:numId w:val="33"/>
        </w:numPr>
        <w:ind w:left="2160"/>
        <w:rPr>
          <w:szCs w:val="22"/>
        </w:rPr>
      </w:pPr>
      <w:r w:rsidRPr="003630F2">
        <w:rPr>
          <w:szCs w:val="22"/>
        </w:rPr>
        <w:t>Click on the ‘</w:t>
      </w:r>
      <w:r w:rsidRPr="003630F2">
        <w:rPr>
          <w:b/>
          <w:bCs/>
          <w:szCs w:val="22"/>
        </w:rPr>
        <w:t>All’</w:t>
      </w:r>
      <w:r w:rsidRPr="003630F2">
        <w:rPr>
          <w:szCs w:val="22"/>
        </w:rPr>
        <w:t xml:space="preserve"> check box and close</w:t>
      </w:r>
    </w:p>
    <w:p w14:paraId="7DECE207" w14:textId="2D9B41B9" w:rsidR="00FE388B" w:rsidRPr="003630F2" w:rsidRDefault="00FE388B" w:rsidP="00FE388B">
      <w:pPr>
        <w:pStyle w:val="ListNumber"/>
      </w:pPr>
      <w:r w:rsidRPr="003630F2">
        <w:t xml:space="preserve">Click and drag the </w:t>
      </w:r>
      <w:r w:rsidRPr="000E3F10">
        <w:rPr>
          <w:i/>
          <w:iCs/>
        </w:rPr>
        <w:t>Chu</w:t>
      </w:r>
      <w:r>
        <w:rPr>
          <w:i/>
          <w:iCs/>
        </w:rPr>
        <w:t>r</w:t>
      </w:r>
      <w:r w:rsidRPr="000E3F10">
        <w:rPr>
          <w:i/>
          <w:iCs/>
        </w:rPr>
        <w:t>n</w:t>
      </w:r>
      <w:r w:rsidR="00410A2C">
        <w:rPr>
          <w:i/>
          <w:iCs/>
        </w:rPr>
        <w:t>(tsi.csv)</w:t>
      </w:r>
      <w:r w:rsidRPr="003630F2">
        <w:t xml:space="preserve"> tab from the </w:t>
      </w:r>
      <w:r w:rsidR="00410A2C">
        <w:rPr>
          <w:i/>
          <w:iCs/>
        </w:rPr>
        <w:t>tsi</w:t>
      </w:r>
      <w:r w:rsidRPr="0054187F">
        <w:rPr>
          <w:i/>
          <w:iCs/>
        </w:rPr>
        <w:t>.csv</w:t>
      </w:r>
      <w:r>
        <w:rPr>
          <w:i/>
          <w:iCs/>
        </w:rPr>
        <w:t xml:space="preserve"> </w:t>
      </w:r>
      <w:r w:rsidRPr="003630F2">
        <w:t xml:space="preserve">table over on to </w:t>
      </w:r>
      <w:r w:rsidRPr="003630F2">
        <w:rPr>
          <w:b/>
          <w:bCs/>
        </w:rPr>
        <w:t>Color</w:t>
      </w:r>
      <w:r w:rsidRPr="003630F2">
        <w:t xml:space="preserve"> in the </w:t>
      </w:r>
      <w:r w:rsidRPr="003630F2">
        <w:rPr>
          <w:b/>
          <w:bCs/>
        </w:rPr>
        <w:t>Marks</w:t>
      </w:r>
      <w:r w:rsidRPr="003630F2">
        <w:t xml:space="preserve"> box</w:t>
      </w:r>
    </w:p>
    <w:p w14:paraId="03A83476" w14:textId="146C03CC" w:rsidR="00FE388B" w:rsidRPr="003630F2" w:rsidRDefault="00FE388B" w:rsidP="00FE388B">
      <w:pPr>
        <w:pStyle w:val="ListNumber"/>
      </w:pPr>
      <w:r w:rsidRPr="001D765C">
        <w:rPr>
          <w:b/>
          <w:bCs/>
        </w:rPr>
        <w:t>Data</w:t>
      </w:r>
      <w:r w:rsidRPr="003630F2">
        <w:t xml:space="preserve"> Panel: Click and drag </w:t>
      </w:r>
      <w:proofErr w:type="spellStart"/>
      <w:r w:rsidRPr="001D765C">
        <w:rPr>
          <w:i/>
          <w:iCs/>
        </w:rPr>
        <w:t>Internet</w:t>
      </w:r>
      <w:r>
        <w:rPr>
          <w:i/>
          <w:iCs/>
        </w:rPr>
        <w:t>_</w:t>
      </w:r>
      <w:r w:rsidRPr="001D765C">
        <w:rPr>
          <w:i/>
          <w:iCs/>
        </w:rPr>
        <w:t>Service</w:t>
      </w:r>
      <w:proofErr w:type="spellEnd"/>
      <w:r w:rsidRPr="003630F2">
        <w:t xml:space="preserve"> and place it on </w:t>
      </w:r>
      <w:r w:rsidRPr="001D765C">
        <w:rPr>
          <w:b/>
          <w:bCs/>
        </w:rPr>
        <w:t>Columns</w:t>
      </w:r>
      <w:r w:rsidR="000949D4">
        <w:rPr>
          <w:b/>
          <w:bCs/>
        </w:rPr>
        <w:t xml:space="preserve"> </w:t>
      </w:r>
      <w:r w:rsidR="000949D4" w:rsidRPr="003630F2">
        <w:rPr>
          <w:szCs w:val="22"/>
        </w:rPr>
        <w:t xml:space="preserve">overlapping the </w:t>
      </w:r>
      <w:proofErr w:type="spellStart"/>
      <w:r w:rsidR="000949D4" w:rsidRPr="001D765C">
        <w:rPr>
          <w:i/>
          <w:iCs/>
        </w:rPr>
        <w:t>InternetService</w:t>
      </w:r>
      <w:proofErr w:type="spellEnd"/>
    </w:p>
    <w:p w14:paraId="66F1478A" w14:textId="0ED82C4D" w:rsidR="00FE388B" w:rsidRPr="003630F2" w:rsidRDefault="00FE388B" w:rsidP="00FE388B">
      <w:pPr>
        <w:pStyle w:val="ListNumber"/>
      </w:pPr>
      <w:r w:rsidRPr="001D765C">
        <w:rPr>
          <w:b/>
          <w:bCs/>
        </w:rPr>
        <w:t>Data</w:t>
      </w:r>
      <w:r w:rsidRPr="003630F2">
        <w:t xml:space="preserve"> panel: I then clicked and dragged </w:t>
      </w:r>
      <w:r w:rsidR="000949D4" w:rsidRPr="00A03341">
        <w:rPr>
          <w:i/>
          <w:iCs/>
          <w:szCs w:val="22"/>
        </w:rPr>
        <w:t>tsi.csv(Count)</w:t>
      </w:r>
      <w:r w:rsidR="000949D4" w:rsidRPr="003630F2">
        <w:rPr>
          <w:szCs w:val="22"/>
        </w:rPr>
        <w:t xml:space="preserve"> </w:t>
      </w:r>
      <w:r w:rsidRPr="003630F2">
        <w:t xml:space="preserve">tab and placed it </w:t>
      </w:r>
      <w:r w:rsidRPr="00106EAB">
        <w:rPr>
          <w:b/>
          <w:bCs/>
        </w:rPr>
        <w:t>Rows</w:t>
      </w:r>
      <w:r w:rsidR="000949D4">
        <w:rPr>
          <w:b/>
          <w:bCs/>
        </w:rPr>
        <w:t xml:space="preserve"> </w:t>
      </w:r>
      <w:r w:rsidR="000949D4" w:rsidRPr="003630F2">
        <w:rPr>
          <w:szCs w:val="22"/>
        </w:rPr>
        <w:t xml:space="preserve">overlapping the </w:t>
      </w:r>
      <w:r w:rsidR="000949D4" w:rsidRPr="00052E87">
        <w:rPr>
          <w:i/>
          <w:iCs/>
        </w:rPr>
        <w:t>CNT(churn.csv</w:t>
      </w:r>
      <w:r w:rsidR="000949D4">
        <w:rPr>
          <w:i/>
          <w:iCs/>
        </w:rPr>
        <w:t>)</w:t>
      </w:r>
    </w:p>
    <w:p w14:paraId="5C8611E5" w14:textId="6C99FB95" w:rsidR="006F3F97" w:rsidRPr="003630F2" w:rsidRDefault="00A873D1" w:rsidP="00062387">
      <w:pPr>
        <w:pStyle w:val="ListNumber"/>
        <w:rPr>
          <w:szCs w:val="22"/>
        </w:rPr>
      </w:pPr>
      <w:r w:rsidRPr="003630F2">
        <w:rPr>
          <w:szCs w:val="22"/>
        </w:rPr>
        <w:t xml:space="preserve">Click and </w:t>
      </w:r>
      <w:r w:rsidR="000949D4" w:rsidRPr="003630F2">
        <w:rPr>
          <w:szCs w:val="22"/>
        </w:rPr>
        <w:t>drag</w:t>
      </w:r>
      <w:r w:rsidRPr="003630F2">
        <w:rPr>
          <w:szCs w:val="22"/>
        </w:rPr>
        <w:t xml:space="preserve"> </w:t>
      </w:r>
      <w:r w:rsidR="00A03341" w:rsidRPr="00A03341">
        <w:rPr>
          <w:i/>
          <w:iCs/>
          <w:szCs w:val="22"/>
        </w:rPr>
        <w:t>tsi.csv(Count)</w:t>
      </w:r>
      <w:r w:rsidR="00632F8B" w:rsidRPr="003630F2">
        <w:rPr>
          <w:szCs w:val="22"/>
        </w:rPr>
        <w:t xml:space="preserve"> over</w:t>
      </w:r>
      <w:r w:rsidR="00A076D6" w:rsidRPr="003630F2">
        <w:rPr>
          <w:szCs w:val="22"/>
        </w:rPr>
        <w:t xml:space="preserve">lapping the </w:t>
      </w:r>
      <w:r w:rsidR="008C22FF" w:rsidRPr="00052E87">
        <w:rPr>
          <w:i/>
          <w:iCs/>
        </w:rPr>
        <w:t>CNT(churn.csv)</w:t>
      </w:r>
      <w:r w:rsidR="008C22FF">
        <w:rPr>
          <w:i/>
          <w:iCs/>
        </w:rPr>
        <w:t xml:space="preserve"> </w:t>
      </w:r>
      <w:r w:rsidR="0060752A" w:rsidRPr="003630F2">
        <w:rPr>
          <w:szCs w:val="22"/>
        </w:rPr>
        <w:t xml:space="preserve">labeled with the </w:t>
      </w:r>
      <w:r w:rsidR="0060752A" w:rsidRPr="003630F2">
        <w:rPr>
          <w:b/>
          <w:bCs/>
          <w:szCs w:val="22"/>
        </w:rPr>
        <w:t>Label</w:t>
      </w:r>
      <w:r w:rsidR="0060752A" w:rsidRPr="003630F2">
        <w:rPr>
          <w:szCs w:val="22"/>
        </w:rPr>
        <w:t xml:space="preserve"> mark in the </w:t>
      </w:r>
      <w:r w:rsidR="0060752A" w:rsidRPr="003630F2">
        <w:rPr>
          <w:b/>
          <w:bCs/>
          <w:szCs w:val="22"/>
        </w:rPr>
        <w:t>Marks</w:t>
      </w:r>
      <w:r w:rsidR="0060752A" w:rsidRPr="003630F2">
        <w:rPr>
          <w:szCs w:val="22"/>
        </w:rPr>
        <w:t xml:space="preserve"> panel</w:t>
      </w:r>
    </w:p>
    <w:p w14:paraId="6BD66B82" w14:textId="6949777D" w:rsidR="005E7A59" w:rsidRPr="003630F2" w:rsidRDefault="005E7A59" w:rsidP="00062387">
      <w:pPr>
        <w:pStyle w:val="ListNumber"/>
        <w:rPr>
          <w:szCs w:val="22"/>
        </w:rPr>
      </w:pPr>
      <w:r w:rsidRPr="003630F2">
        <w:rPr>
          <w:szCs w:val="22"/>
        </w:rPr>
        <w:t xml:space="preserve">Click and </w:t>
      </w:r>
      <w:r w:rsidR="000949D4" w:rsidRPr="003630F2">
        <w:rPr>
          <w:szCs w:val="22"/>
        </w:rPr>
        <w:t>drag</w:t>
      </w:r>
      <w:r w:rsidRPr="003630F2">
        <w:rPr>
          <w:szCs w:val="22"/>
        </w:rPr>
        <w:t xml:space="preserve"> </w:t>
      </w:r>
      <w:r w:rsidR="000675F7" w:rsidRPr="00A03341">
        <w:rPr>
          <w:i/>
          <w:iCs/>
          <w:szCs w:val="22"/>
        </w:rPr>
        <w:t>tsi.csv(Count)</w:t>
      </w:r>
      <w:r w:rsidR="000675F7" w:rsidRPr="003630F2">
        <w:rPr>
          <w:szCs w:val="22"/>
        </w:rPr>
        <w:t xml:space="preserve"> </w:t>
      </w:r>
      <w:r w:rsidRPr="003630F2">
        <w:rPr>
          <w:szCs w:val="22"/>
        </w:rPr>
        <w:t xml:space="preserve">overlapping the </w:t>
      </w:r>
      <w:r w:rsidR="008C22FF" w:rsidRPr="00052E87">
        <w:rPr>
          <w:i/>
          <w:iCs/>
        </w:rPr>
        <w:t>CNT(churn.csv)</w:t>
      </w:r>
      <w:r w:rsidR="008C22FF">
        <w:rPr>
          <w:i/>
          <w:iCs/>
        </w:rPr>
        <w:t xml:space="preserve"> </w:t>
      </w:r>
      <w:r w:rsidRPr="003630F2">
        <w:rPr>
          <w:szCs w:val="22"/>
        </w:rPr>
        <w:t xml:space="preserve">labeled with the </w:t>
      </w:r>
      <w:r w:rsidRPr="003630F2">
        <w:rPr>
          <w:b/>
          <w:bCs/>
          <w:szCs w:val="22"/>
        </w:rPr>
        <w:t>Tooltip</w:t>
      </w:r>
      <w:r w:rsidRPr="003630F2">
        <w:rPr>
          <w:szCs w:val="22"/>
        </w:rPr>
        <w:t xml:space="preserve"> mark in the </w:t>
      </w:r>
      <w:r w:rsidRPr="003630F2">
        <w:rPr>
          <w:b/>
          <w:bCs/>
          <w:szCs w:val="22"/>
        </w:rPr>
        <w:t>Marks</w:t>
      </w:r>
      <w:r w:rsidRPr="003630F2">
        <w:rPr>
          <w:szCs w:val="22"/>
        </w:rPr>
        <w:t xml:space="preserve"> panel</w:t>
      </w:r>
    </w:p>
    <w:p w14:paraId="3686C8E9" w14:textId="52621D48" w:rsidR="005E7A59" w:rsidRPr="003630F2" w:rsidRDefault="005E7A59" w:rsidP="00062387">
      <w:pPr>
        <w:pStyle w:val="ListNumber"/>
        <w:rPr>
          <w:szCs w:val="22"/>
        </w:rPr>
      </w:pPr>
      <w:r w:rsidRPr="003630F2">
        <w:rPr>
          <w:szCs w:val="22"/>
        </w:rPr>
        <w:t xml:space="preserve">Delete the </w:t>
      </w:r>
      <w:r w:rsidR="008C22FF" w:rsidRPr="00052E87">
        <w:rPr>
          <w:i/>
          <w:iCs/>
        </w:rPr>
        <w:t>CNT(churn.csv)</w:t>
      </w:r>
      <w:r w:rsidR="008C22FF">
        <w:rPr>
          <w:i/>
          <w:iCs/>
        </w:rPr>
        <w:t xml:space="preserve"> </w:t>
      </w:r>
      <w:r w:rsidRPr="003630F2">
        <w:rPr>
          <w:szCs w:val="22"/>
        </w:rPr>
        <w:t xml:space="preserve">labeled </w:t>
      </w:r>
      <w:r w:rsidR="00C0127D" w:rsidRPr="003630F2">
        <w:rPr>
          <w:szCs w:val="22"/>
        </w:rPr>
        <w:t>Tooltip</w:t>
      </w:r>
    </w:p>
    <w:p w14:paraId="0AF57FDE" w14:textId="36B20135" w:rsidR="000B19D1" w:rsidRPr="003630F2" w:rsidRDefault="00BD1491" w:rsidP="00062387">
      <w:pPr>
        <w:pStyle w:val="ListNumber"/>
        <w:rPr>
          <w:szCs w:val="22"/>
        </w:rPr>
      </w:pPr>
      <w:r w:rsidRPr="003630F2">
        <w:rPr>
          <w:szCs w:val="22"/>
        </w:rPr>
        <w:t xml:space="preserve">Click and </w:t>
      </w:r>
      <w:r w:rsidR="008C22FF" w:rsidRPr="003630F2">
        <w:rPr>
          <w:szCs w:val="22"/>
        </w:rPr>
        <w:t>drag</w:t>
      </w:r>
      <w:r w:rsidRPr="003630F2">
        <w:rPr>
          <w:szCs w:val="22"/>
        </w:rPr>
        <w:t xml:space="preserve"> </w:t>
      </w:r>
      <w:r w:rsidR="000675F7" w:rsidRPr="00A03341">
        <w:rPr>
          <w:i/>
          <w:iCs/>
          <w:szCs w:val="22"/>
        </w:rPr>
        <w:t>tsi.csv(Count)</w:t>
      </w:r>
      <w:r w:rsidR="000675F7" w:rsidRPr="003630F2">
        <w:rPr>
          <w:szCs w:val="22"/>
        </w:rPr>
        <w:t xml:space="preserve"> </w:t>
      </w:r>
      <w:r w:rsidRPr="003630F2">
        <w:rPr>
          <w:szCs w:val="22"/>
        </w:rPr>
        <w:t xml:space="preserve">and place it in </w:t>
      </w:r>
      <w:r w:rsidR="00C0127D" w:rsidRPr="003630F2">
        <w:rPr>
          <w:b/>
          <w:bCs/>
          <w:szCs w:val="22"/>
        </w:rPr>
        <w:t>D</w:t>
      </w:r>
      <w:r w:rsidRPr="003630F2">
        <w:rPr>
          <w:b/>
          <w:bCs/>
          <w:szCs w:val="22"/>
        </w:rPr>
        <w:t>etail</w:t>
      </w:r>
      <w:r w:rsidR="00C0127D" w:rsidRPr="003630F2">
        <w:rPr>
          <w:szCs w:val="22"/>
        </w:rPr>
        <w:t xml:space="preserve"> in the </w:t>
      </w:r>
      <w:r w:rsidR="00C0127D" w:rsidRPr="003630F2">
        <w:rPr>
          <w:b/>
          <w:bCs/>
          <w:szCs w:val="22"/>
        </w:rPr>
        <w:t>Marks</w:t>
      </w:r>
      <w:r w:rsidR="00C0127D" w:rsidRPr="003630F2">
        <w:rPr>
          <w:szCs w:val="22"/>
        </w:rPr>
        <w:t xml:space="preserve"> Panels</w:t>
      </w:r>
    </w:p>
    <w:p w14:paraId="6892EB9B" w14:textId="77777777" w:rsidR="00EE4F85" w:rsidRPr="003630F2" w:rsidRDefault="00EE4F85" w:rsidP="00034CA8">
      <w:pPr>
        <w:pStyle w:val="ListNumber"/>
        <w:numPr>
          <w:ilvl w:val="1"/>
          <w:numId w:val="33"/>
        </w:numPr>
        <w:ind w:left="2160"/>
        <w:rPr>
          <w:szCs w:val="22"/>
        </w:rPr>
      </w:pPr>
      <w:r w:rsidRPr="003630F2">
        <w:rPr>
          <w:szCs w:val="22"/>
        </w:rPr>
        <w:t>I Click the down arrow and click ‘</w:t>
      </w:r>
      <w:r w:rsidRPr="003630F2">
        <w:rPr>
          <w:b/>
          <w:bCs/>
          <w:szCs w:val="22"/>
        </w:rPr>
        <w:t>Add</w:t>
      </w:r>
      <w:r w:rsidRPr="003630F2">
        <w:rPr>
          <w:szCs w:val="22"/>
        </w:rPr>
        <w:t xml:space="preserve"> </w:t>
      </w:r>
      <w:r w:rsidRPr="003630F2">
        <w:rPr>
          <w:b/>
          <w:bCs/>
          <w:szCs w:val="22"/>
        </w:rPr>
        <w:t>Table</w:t>
      </w:r>
      <w:r w:rsidRPr="003630F2">
        <w:rPr>
          <w:szCs w:val="22"/>
        </w:rPr>
        <w:t xml:space="preserve"> </w:t>
      </w:r>
      <w:r w:rsidRPr="003630F2">
        <w:rPr>
          <w:b/>
          <w:bCs/>
          <w:szCs w:val="22"/>
        </w:rPr>
        <w:t>Calculation’</w:t>
      </w:r>
    </w:p>
    <w:p w14:paraId="67657E63" w14:textId="73D0756F" w:rsidR="00EE4F85" w:rsidRPr="000248A3" w:rsidRDefault="000248A3" w:rsidP="000248A3">
      <w:pPr>
        <w:pStyle w:val="ListNumber"/>
        <w:numPr>
          <w:ilvl w:val="1"/>
          <w:numId w:val="33"/>
        </w:numPr>
        <w:ind w:left="2160"/>
      </w:pPr>
      <w:r w:rsidRPr="003630F2">
        <w:t>Here</w:t>
      </w:r>
      <w:r>
        <w:t>,</w:t>
      </w:r>
      <w:r w:rsidRPr="003630F2">
        <w:t xml:space="preserve"> click </w:t>
      </w:r>
      <w:r w:rsidR="000949D4">
        <w:t xml:space="preserve">on </w:t>
      </w:r>
      <w:r w:rsidRPr="003630F2">
        <w:t xml:space="preserve">calculation type </w:t>
      </w:r>
      <w:r>
        <w:rPr>
          <w:b/>
          <w:bCs/>
        </w:rPr>
        <w:t>P</w:t>
      </w:r>
      <w:r w:rsidRPr="003630F2">
        <w:rPr>
          <w:b/>
          <w:bCs/>
        </w:rPr>
        <w:t xml:space="preserve">ercent of </w:t>
      </w:r>
      <w:r>
        <w:rPr>
          <w:b/>
          <w:bCs/>
        </w:rPr>
        <w:t>T</w:t>
      </w:r>
      <w:r w:rsidRPr="003630F2">
        <w:rPr>
          <w:b/>
          <w:bCs/>
        </w:rPr>
        <w:t>otal</w:t>
      </w:r>
      <w:r w:rsidRPr="003630F2">
        <w:t xml:space="preserve"> and under compute using click </w:t>
      </w:r>
      <w:r w:rsidRPr="00EF3441">
        <w:rPr>
          <w:b/>
          <w:bCs/>
        </w:rPr>
        <w:t>Spe</w:t>
      </w:r>
      <w:r w:rsidRPr="003630F2">
        <w:rPr>
          <w:b/>
          <w:bCs/>
        </w:rPr>
        <w:t xml:space="preserve">cific </w:t>
      </w:r>
      <w:r>
        <w:rPr>
          <w:b/>
          <w:bCs/>
        </w:rPr>
        <w:t>D</w:t>
      </w:r>
      <w:r w:rsidRPr="003630F2">
        <w:rPr>
          <w:b/>
          <w:bCs/>
        </w:rPr>
        <w:t>imensions</w:t>
      </w:r>
      <w:r w:rsidRPr="003630F2">
        <w:t xml:space="preserve"> unclick </w:t>
      </w:r>
      <w:proofErr w:type="spellStart"/>
      <w:r w:rsidRPr="001D765C">
        <w:rPr>
          <w:i/>
          <w:iCs/>
        </w:rPr>
        <w:t>Internet</w:t>
      </w:r>
      <w:r>
        <w:rPr>
          <w:i/>
          <w:iCs/>
        </w:rPr>
        <w:t>_</w:t>
      </w:r>
      <w:r w:rsidRPr="001D765C">
        <w:rPr>
          <w:i/>
          <w:iCs/>
        </w:rPr>
        <w:t>Service</w:t>
      </w:r>
      <w:proofErr w:type="spellEnd"/>
      <w:r w:rsidRPr="003630F2">
        <w:t xml:space="preserve"> and close</w:t>
      </w:r>
    </w:p>
    <w:p w14:paraId="3BAE7714" w14:textId="5C6AEB24" w:rsidR="00EE4F85" w:rsidRPr="003630F2" w:rsidRDefault="00EE4F85" w:rsidP="00425ADE">
      <w:pPr>
        <w:pStyle w:val="ListNumber"/>
        <w:numPr>
          <w:ilvl w:val="1"/>
          <w:numId w:val="33"/>
        </w:numPr>
        <w:ind w:left="2160"/>
        <w:rPr>
          <w:szCs w:val="22"/>
        </w:rPr>
      </w:pPr>
      <w:r w:rsidRPr="003630F2">
        <w:rPr>
          <w:szCs w:val="22"/>
        </w:rPr>
        <w:t xml:space="preserve">Now drag the newly calculated tab over on top of </w:t>
      </w:r>
      <w:r w:rsidR="00660284" w:rsidRPr="00660284">
        <w:rPr>
          <w:b/>
          <w:bCs/>
          <w:szCs w:val="22"/>
        </w:rPr>
        <w:t>T</w:t>
      </w:r>
      <w:r w:rsidRPr="00660284">
        <w:rPr>
          <w:b/>
          <w:bCs/>
          <w:szCs w:val="22"/>
        </w:rPr>
        <w:t>ooltip</w:t>
      </w:r>
    </w:p>
    <w:p w14:paraId="03D9C2A5" w14:textId="4A1774A9" w:rsidR="00EE6480" w:rsidRPr="003630F2" w:rsidRDefault="00EE4F85" w:rsidP="00062387">
      <w:pPr>
        <w:pStyle w:val="ListNumber"/>
        <w:rPr>
          <w:szCs w:val="22"/>
        </w:rPr>
      </w:pPr>
      <w:r w:rsidRPr="003630F2">
        <w:rPr>
          <w:szCs w:val="22"/>
        </w:rPr>
        <w:t xml:space="preserve">Then press and hold the CTRL button and click and drag the same tab over on to </w:t>
      </w:r>
      <w:r w:rsidR="00660284" w:rsidRPr="00660284">
        <w:rPr>
          <w:b/>
          <w:bCs/>
          <w:szCs w:val="22"/>
        </w:rPr>
        <w:t>L</w:t>
      </w:r>
      <w:r w:rsidRPr="00660284">
        <w:rPr>
          <w:b/>
          <w:bCs/>
          <w:szCs w:val="22"/>
        </w:rPr>
        <w:t>abe</w:t>
      </w:r>
      <w:r w:rsidRPr="003630F2">
        <w:rPr>
          <w:b/>
          <w:bCs/>
          <w:szCs w:val="22"/>
        </w:rPr>
        <w:t>l</w:t>
      </w:r>
    </w:p>
    <w:p w14:paraId="522669E7" w14:textId="77777777" w:rsidR="007A0E3D" w:rsidRPr="003630F2" w:rsidRDefault="007A0E3D" w:rsidP="00D42941">
      <w:pPr>
        <w:pStyle w:val="Heading4"/>
        <w:rPr>
          <w:szCs w:val="22"/>
        </w:rPr>
      </w:pPr>
      <w:r w:rsidRPr="003630F2">
        <w:rPr>
          <w:szCs w:val="22"/>
        </w:rPr>
        <w:t>Sheet set up:</w:t>
      </w:r>
    </w:p>
    <w:p w14:paraId="26B9A959" w14:textId="77777777" w:rsidR="007A0E3D" w:rsidRPr="003630F2" w:rsidRDefault="007A0E3D" w:rsidP="001C1668">
      <w:pPr>
        <w:pStyle w:val="Heading4"/>
        <w:rPr>
          <w:szCs w:val="22"/>
        </w:rPr>
      </w:pPr>
      <w:r w:rsidRPr="003630F2">
        <w:rPr>
          <w:szCs w:val="22"/>
        </w:rPr>
        <w:t>In the Marks Panels click on:</w:t>
      </w:r>
    </w:p>
    <w:p w14:paraId="77ACC72A" w14:textId="4C7D0A61" w:rsidR="005E7A59" w:rsidRPr="003630F2" w:rsidRDefault="007A0E3D" w:rsidP="00062387">
      <w:pPr>
        <w:pStyle w:val="ListNumber"/>
        <w:rPr>
          <w:szCs w:val="22"/>
        </w:rPr>
      </w:pPr>
      <w:r w:rsidRPr="003630F2">
        <w:rPr>
          <w:szCs w:val="22"/>
        </w:rPr>
        <w:t>Labe</w:t>
      </w:r>
      <w:r w:rsidR="00F6623F" w:rsidRPr="003630F2">
        <w:rPr>
          <w:szCs w:val="22"/>
        </w:rPr>
        <w:t>l</w:t>
      </w:r>
    </w:p>
    <w:p w14:paraId="0906BC3B" w14:textId="074C3705" w:rsidR="00F6623F" w:rsidRPr="003630F2" w:rsidRDefault="00255D0A" w:rsidP="002106CA">
      <w:pPr>
        <w:pStyle w:val="ListNumber"/>
        <w:numPr>
          <w:ilvl w:val="1"/>
          <w:numId w:val="33"/>
        </w:numPr>
        <w:tabs>
          <w:tab w:val="left" w:pos="2160"/>
        </w:tabs>
        <w:ind w:left="2160"/>
        <w:rPr>
          <w:szCs w:val="22"/>
        </w:rPr>
      </w:pPr>
      <w:r w:rsidRPr="003630F2">
        <w:rPr>
          <w:szCs w:val="22"/>
        </w:rPr>
        <w:t>M</w:t>
      </w:r>
      <w:r w:rsidR="00F6623F" w:rsidRPr="003630F2">
        <w:rPr>
          <w:szCs w:val="22"/>
        </w:rPr>
        <w:t xml:space="preserve">ake sure that both </w:t>
      </w:r>
      <w:r w:rsidR="00F6623F" w:rsidRPr="003630F2">
        <w:rPr>
          <w:b/>
          <w:bCs/>
          <w:szCs w:val="22"/>
        </w:rPr>
        <w:t>Show</w:t>
      </w:r>
      <w:r w:rsidR="00F6623F" w:rsidRPr="003630F2">
        <w:rPr>
          <w:szCs w:val="22"/>
        </w:rPr>
        <w:t xml:space="preserve"> </w:t>
      </w:r>
      <w:r w:rsidR="00F6623F" w:rsidRPr="003630F2">
        <w:rPr>
          <w:b/>
          <w:bCs/>
          <w:szCs w:val="22"/>
        </w:rPr>
        <w:t>mark</w:t>
      </w:r>
      <w:r w:rsidR="00F6623F" w:rsidRPr="003630F2">
        <w:rPr>
          <w:szCs w:val="22"/>
        </w:rPr>
        <w:t xml:space="preserve"> </w:t>
      </w:r>
      <w:r w:rsidR="00F6623F" w:rsidRPr="003630F2">
        <w:rPr>
          <w:b/>
          <w:bCs/>
          <w:szCs w:val="22"/>
        </w:rPr>
        <w:t>labels</w:t>
      </w:r>
      <w:r w:rsidR="00F6623F" w:rsidRPr="003630F2">
        <w:rPr>
          <w:szCs w:val="22"/>
        </w:rPr>
        <w:t xml:space="preserve"> and </w:t>
      </w:r>
      <w:r w:rsidR="000949D4">
        <w:rPr>
          <w:szCs w:val="22"/>
        </w:rPr>
        <w:t>A</w:t>
      </w:r>
      <w:r w:rsidR="00F6623F" w:rsidRPr="003630F2">
        <w:rPr>
          <w:b/>
          <w:bCs/>
          <w:szCs w:val="22"/>
        </w:rPr>
        <w:t>llow</w:t>
      </w:r>
      <w:r w:rsidR="00F6623F" w:rsidRPr="003630F2">
        <w:rPr>
          <w:szCs w:val="22"/>
        </w:rPr>
        <w:t xml:space="preserve"> </w:t>
      </w:r>
      <w:r w:rsidR="000949D4">
        <w:rPr>
          <w:b/>
          <w:bCs/>
          <w:szCs w:val="22"/>
        </w:rPr>
        <w:t>L</w:t>
      </w:r>
      <w:r w:rsidR="00F6623F" w:rsidRPr="003630F2">
        <w:rPr>
          <w:b/>
          <w:bCs/>
          <w:szCs w:val="22"/>
        </w:rPr>
        <w:t>abels</w:t>
      </w:r>
      <w:r w:rsidR="00F6623F" w:rsidRPr="003630F2">
        <w:rPr>
          <w:szCs w:val="22"/>
        </w:rPr>
        <w:t xml:space="preserve"> </w:t>
      </w:r>
      <w:r w:rsidR="00F6623F" w:rsidRPr="003630F2">
        <w:rPr>
          <w:b/>
          <w:bCs/>
          <w:szCs w:val="22"/>
        </w:rPr>
        <w:t>to</w:t>
      </w:r>
      <w:r w:rsidR="00F6623F" w:rsidRPr="003630F2">
        <w:rPr>
          <w:szCs w:val="22"/>
        </w:rPr>
        <w:t xml:space="preserve"> </w:t>
      </w:r>
      <w:r w:rsidR="000949D4">
        <w:rPr>
          <w:b/>
          <w:bCs/>
          <w:szCs w:val="22"/>
        </w:rPr>
        <w:t>O</w:t>
      </w:r>
      <w:r w:rsidR="00F6623F" w:rsidRPr="003630F2">
        <w:rPr>
          <w:b/>
          <w:bCs/>
          <w:szCs w:val="22"/>
        </w:rPr>
        <w:t>verlap</w:t>
      </w:r>
      <w:r w:rsidR="00F6623F" w:rsidRPr="003630F2">
        <w:rPr>
          <w:szCs w:val="22"/>
        </w:rPr>
        <w:t xml:space="preserve"> </w:t>
      </w:r>
      <w:r w:rsidR="000949D4">
        <w:rPr>
          <w:b/>
          <w:bCs/>
          <w:szCs w:val="22"/>
        </w:rPr>
        <w:t>O</w:t>
      </w:r>
      <w:r w:rsidR="00F6623F" w:rsidRPr="003630F2">
        <w:rPr>
          <w:b/>
          <w:bCs/>
          <w:szCs w:val="22"/>
        </w:rPr>
        <w:t>ther</w:t>
      </w:r>
      <w:r w:rsidR="00F6623F" w:rsidRPr="003630F2">
        <w:rPr>
          <w:szCs w:val="22"/>
        </w:rPr>
        <w:t xml:space="preserve"> </w:t>
      </w:r>
      <w:r w:rsidR="000949D4">
        <w:rPr>
          <w:b/>
          <w:bCs/>
          <w:szCs w:val="22"/>
        </w:rPr>
        <w:t>M</w:t>
      </w:r>
      <w:r w:rsidR="00F6623F" w:rsidRPr="003630F2">
        <w:rPr>
          <w:b/>
          <w:bCs/>
          <w:szCs w:val="22"/>
        </w:rPr>
        <w:t>arks</w:t>
      </w:r>
      <w:r w:rsidR="00F6623F" w:rsidRPr="003630F2">
        <w:rPr>
          <w:szCs w:val="22"/>
        </w:rPr>
        <w:t xml:space="preserve"> are checked</w:t>
      </w:r>
    </w:p>
    <w:p w14:paraId="626FCD8B" w14:textId="4E878964" w:rsidR="00F6623F" w:rsidRPr="003630F2" w:rsidRDefault="00F6623F" w:rsidP="002106CA">
      <w:pPr>
        <w:pStyle w:val="ListNumber"/>
        <w:numPr>
          <w:ilvl w:val="1"/>
          <w:numId w:val="33"/>
        </w:numPr>
        <w:tabs>
          <w:tab w:val="left" w:pos="2160"/>
        </w:tabs>
        <w:ind w:left="2160"/>
        <w:rPr>
          <w:szCs w:val="22"/>
        </w:rPr>
      </w:pPr>
      <w:r w:rsidRPr="003630F2">
        <w:rPr>
          <w:szCs w:val="22"/>
        </w:rPr>
        <w:t xml:space="preserve">Under </w:t>
      </w:r>
      <w:r w:rsidRPr="003630F2">
        <w:rPr>
          <w:b/>
          <w:bCs/>
          <w:szCs w:val="22"/>
        </w:rPr>
        <w:t>Label</w:t>
      </w:r>
      <w:r w:rsidRPr="003630F2">
        <w:rPr>
          <w:szCs w:val="22"/>
        </w:rPr>
        <w:t xml:space="preserve"> </w:t>
      </w:r>
      <w:r w:rsidRPr="003630F2">
        <w:rPr>
          <w:b/>
          <w:bCs/>
          <w:szCs w:val="22"/>
        </w:rPr>
        <w:t>Appearance</w:t>
      </w:r>
    </w:p>
    <w:p w14:paraId="3E89D145" w14:textId="13E87D3E" w:rsidR="00F90D81" w:rsidRPr="003630F2" w:rsidRDefault="00F6623F" w:rsidP="002106CA">
      <w:pPr>
        <w:pStyle w:val="ListNumber"/>
        <w:numPr>
          <w:ilvl w:val="1"/>
          <w:numId w:val="33"/>
        </w:numPr>
        <w:tabs>
          <w:tab w:val="left" w:pos="2160"/>
        </w:tabs>
        <w:ind w:left="2160"/>
        <w:rPr>
          <w:szCs w:val="22"/>
        </w:rPr>
      </w:pPr>
      <w:r w:rsidRPr="003630F2">
        <w:rPr>
          <w:b/>
          <w:bCs/>
          <w:szCs w:val="22"/>
        </w:rPr>
        <w:t>Text</w:t>
      </w:r>
      <w:r w:rsidRPr="003630F2">
        <w:rPr>
          <w:szCs w:val="22"/>
        </w:rPr>
        <w:t xml:space="preserve">: click on the three dotted lines. </w:t>
      </w:r>
    </w:p>
    <w:p w14:paraId="152C67B8" w14:textId="64CACB9F" w:rsidR="002106CA" w:rsidRDefault="00A664BB" w:rsidP="00861C91">
      <w:pPr>
        <w:pStyle w:val="ListNumber"/>
        <w:numPr>
          <w:ilvl w:val="1"/>
          <w:numId w:val="33"/>
        </w:numPr>
        <w:tabs>
          <w:tab w:val="left" w:pos="2160"/>
        </w:tabs>
        <w:ind w:left="2160"/>
        <w:rPr>
          <w:szCs w:val="22"/>
        </w:rPr>
      </w:pPr>
      <w:r w:rsidRPr="003630F2">
        <w:rPr>
          <w:szCs w:val="22"/>
        </w:rPr>
        <w:t>Verify that it reads:</w:t>
      </w:r>
    </w:p>
    <w:p w14:paraId="74FE9DB2" w14:textId="4F212A64" w:rsidR="0013549E" w:rsidRDefault="00282CF1" w:rsidP="0013549E">
      <w:pPr>
        <w:pStyle w:val="ListNumber"/>
        <w:numPr>
          <w:ilvl w:val="0"/>
          <w:numId w:val="0"/>
        </w:numPr>
        <w:tabs>
          <w:tab w:val="left" w:pos="2160"/>
        </w:tabs>
        <w:ind w:left="2160"/>
        <w:rPr>
          <w:szCs w:val="22"/>
        </w:rPr>
      </w:pPr>
      <w:r w:rsidRPr="00282CF1">
        <w:rPr>
          <w:noProof/>
        </w:rPr>
        <w:drawing>
          <wp:inline distT="0" distB="0" distL="0" distR="0" wp14:anchorId="466417CB" wp14:editId="270E5138">
            <wp:extent cx="1187355" cy="331089"/>
            <wp:effectExtent l="0" t="0" r="0" b="0"/>
            <wp:docPr id="1391025145"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25145" name="Picture 1" descr="A close-up of a computer code&#10;&#10;Description automatically generated"/>
                    <pic:cNvPicPr/>
                  </pic:nvPicPr>
                  <pic:blipFill>
                    <a:blip r:embed="rId14"/>
                    <a:stretch>
                      <a:fillRect/>
                    </a:stretch>
                  </pic:blipFill>
                  <pic:spPr>
                    <a:xfrm>
                      <a:off x="0" y="0"/>
                      <a:ext cx="1195419" cy="333338"/>
                    </a:xfrm>
                    <a:prstGeom prst="rect">
                      <a:avLst/>
                    </a:prstGeom>
                  </pic:spPr>
                </pic:pic>
              </a:graphicData>
            </a:graphic>
          </wp:inline>
        </w:drawing>
      </w:r>
    </w:p>
    <w:p w14:paraId="786826D8" w14:textId="58638293" w:rsidR="002F2D7B" w:rsidRPr="003630F2" w:rsidRDefault="00D9286D" w:rsidP="002106CA">
      <w:pPr>
        <w:pStyle w:val="ListNumber"/>
        <w:numPr>
          <w:ilvl w:val="1"/>
          <w:numId w:val="33"/>
        </w:numPr>
        <w:tabs>
          <w:tab w:val="left" w:pos="2160"/>
        </w:tabs>
        <w:ind w:left="2160"/>
        <w:rPr>
          <w:szCs w:val="22"/>
        </w:rPr>
      </w:pPr>
      <w:r w:rsidRPr="003630F2">
        <w:rPr>
          <w:szCs w:val="22"/>
        </w:rPr>
        <w:t>If</w:t>
      </w:r>
      <w:r w:rsidR="00EC323A" w:rsidRPr="003630F2">
        <w:rPr>
          <w:szCs w:val="22"/>
        </w:rPr>
        <w:t xml:space="preserve"> the </w:t>
      </w:r>
      <w:r w:rsidR="00EC323A" w:rsidRPr="003630F2">
        <w:rPr>
          <w:b/>
          <w:bCs/>
          <w:szCs w:val="22"/>
        </w:rPr>
        <w:t>color</w:t>
      </w:r>
      <w:r w:rsidR="00EC323A" w:rsidRPr="003630F2">
        <w:rPr>
          <w:szCs w:val="22"/>
        </w:rPr>
        <w:t xml:space="preserve">, </w:t>
      </w:r>
      <w:r w:rsidR="00EC323A" w:rsidRPr="003630F2">
        <w:rPr>
          <w:b/>
          <w:bCs/>
          <w:szCs w:val="22"/>
        </w:rPr>
        <w:t>font</w:t>
      </w:r>
      <w:r w:rsidR="00EC323A" w:rsidRPr="003630F2">
        <w:rPr>
          <w:szCs w:val="22"/>
        </w:rPr>
        <w:t xml:space="preserve">, and </w:t>
      </w:r>
      <w:r w:rsidR="00EC323A" w:rsidRPr="003630F2">
        <w:rPr>
          <w:b/>
          <w:bCs/>
          <w:szCs w:val="22"/>
        </w:rPr>
        <w:t>alignment</w:t>
      </w:r>
      <w:r w:rsidR="00EC323A" w:rsidRPr="003630F2">
        <w:rPr>
          <w:szCs w:val="22"/>
        </w:rPr>
        <w:t xml:space="preserve"> have been reset</w:t>
      </w:r>
      <w:r w:rsidR="000877C9" w:rsidRPr="003630F2">
        <w:rPr>
          <w:szCs w:val="22"/>
        </w:rPr>
        <w:t xml:space="preserve">. </w:t>
      </w:r>
      <w:r w:rsidR="00E14766" w:rsidRPr="003630F2">
        <w:rPr>
          <w:b/>
          <w:bCs/>
          <w:szCs w:val="22"/>
        </w:rPr>
        <w:t>R</w:t>
      </w:r>
      <w:r w:rsidRPr="003630F2">
        <w:rPr>
          <w:b/>
          <w:bCs/>
          <w:szCs w:val="22"/>
        </w:rPr>
        <w:t>epeat</w:t>
      </w:r>
      <w:r w:rsidRPr="003630F2">
        <w:rPr>
          <w:szCs w:val="22"/>
        </w:rPr>
        <w:t xml:space="preserve"> the steps</w:t>
      </w:r>
      <w:r w:rsidR="002571DB" w:rsidRPr="003630F2">
        <w:rPr>
          <w:szCs w:val="22"/>
        </w:rPr>
        <w:t xml:space="preserve"> above</w:t>
      </w:r>
      <w:r w:rsidR="00052B81" w:rsidRPr="003630F2">
        <w:rPr>
          <w:szCs w:val="22"/>
        </w:rPr>
        <w:t xml:space="preserve"> under </w:t>
      </w:r>
      <w:hyperlink w:anchor="_Sheet_set_up:" w:history="1">
        <w:r w:rsidR="005156FB" w:rsidRPr="003630F2">
          <w:rPr>
            <w:rStyle w:val="Hyperlink"/>
            <w:szCs w:val="22"/>
          </w:rPr>
          <w:t>Step 21.</w:t>
        </w:r>
      </w:hyperlink>
      <w:r w:rsidR="005325A6" w:rsidRPr="003630F2">
        <w:rPr>
          <w:szCs w:val="22"/>
        </w:rPr>
        <w:t xml:space="preserve"> Label</w:t>
      </w:r>
    </w:p>
    <w:p w14:paraId="29F3B530" w14:textId="77777777" w:rsidR="007D621B" w:rsidRPr="003630F2" w:rsidRDefault="007D621B" w:rsidP="00062387">
      <w:pPr>
        <w:pStyle w:val="ListNumber"/>
        <w:rPr>
          <w:szCs w:val="22"/>
        </w:rPr>
      </w:pPr>
      <w:r w:rsidRPr="003630F2">
        <w:rPr>
          <w:szCs w:val="22"/>
        </w:rPr>
        <w:t>Tooltip</w:t>
      </w:r>
    </w:p>
    <w:p w14:paraId="057AB281" w14:textId="6EB3BBA3" w:rsidR="007D621B" w:rsidRPr="003630F2" w:rsidRDefault="00860D0D" w:rsidP="003C64B3">
      <w:pPr>
        <w:pStyle w:val="ListNumber"/>
        <w:numPr>
          <w:ilvl w:val="1"/>
          <w:numId w:val="33"/>
        </w:numPr>
        <w:ind w:left="2160"/>
        <w:rPr>
          <w:szCs w:val="22"/>
        </w:rPr>
      </w:pPr>
      <w:r w:rsidRPr="003630F2">
        <w:rPr>
          <w:szCs w:val="22"/>
        </w:rPr>
        <w:t xml:space="preserve">Verify the </w:t>
      </w:r>
      <w:r w:rsidR="00A67410" w:rsidRPr="003630F2">
        <w:rPr>
          <w:b/>
          <w:bCs/>
          <w:szCs w:val="22"/>
        </w:rPr>
        <w:t>Font</w:t>
      </w:r>
      <w:r w:rsidR="00A67410" w:rsidRPr="003630F2">
        <w:rPr>
          <w:szCs w:val="22"/>
        </w:rPr>
        <w:t xml:space="preserve"> is </w:t>
      </w:r>
      <w:r w:rsidR="00A67410" w:rsidRPr="003630F2">
        <w:rPr>
          <w:b/>
          <w:bCs/>
          <w:szCs w:val="22"/>
        </w:rPr>
        <w:t>Tableau</w:t>
      </w:r>
      <w:r w:rsidR="00A67410" w:rsidRPr="003630F2">
        <w:rPr>
          <w:szCs w:val="22"/>
        </w:rPr>
        <w:t xml:space="preserve"> </w:t>
      </w:r>
      <w:r w:rsidR="00A67410" w:rsidRPr="003630F2">
        <w:rPr>
          <w:b/>
          <w:bCs/>
          <w:szCs w:val="22"/>
        </w:rPr>
        <w:t>Book</w:t>
      </w:r>
      <w:r w:rsidR="004D169B" w:rsidRPr="003630F2">
        <w:rPr>
          <w:szCs w:val="22"/>
        </w:rPr>
        <w:t xml:space="preserve">, </w:t>
      </w:r>
      <w:r w:rsidR="004D169B" w:rsidRPr="003630F2">
        <w:rPr>
          <w:b/>
          <w:bCs/>
          <w:szCs w:val="22"/>
        </w:rPr>
        <w:t>Size</w:t>
      </w:r>
      <w:r w:rsidR="004D169B" w:rsidRPr="003630F2">
        <w:rPr>
          <w:szCs w:val="22"/>
        </w:rPr>
        <w:t xml:space="preserve"> 10, </w:t>
      </w:r>
      <w:r w:rsidR="004D169B" w:rsidRPr="003630F2">
        <w:rPr>
          <w:b/>
          <w:bCs/>
          <w:szCs w:val="22"/>
        </w:rPr>
        <w:t>Color</w:t>
      </w:r>
      <w:r w:rsidR="007D621B" w:rsidRPr="003630F2">
        <w:rPr>
          <w:szCs w:val="22"/>
        </w:rPr>
        <w:t xml:space="preserve"> </w:t>
      </w:r>
      <w:r w:rsidR="007D621B" w:rsidRPr="003630F2">
        <w:rPr>
          <w:color w:val="57606C"/>
          <w:szCs w:val="22"/>
        </w:rPr>
        <w:t>Dark Gray #57606C</w:t>
      </w:r>
      <w:r w:rsidR="007D621B" w:rsidRPr="003630F2">
        <w:rPr>
          <w:szCs w:val="22"/>
        </w:rPr>
        <w:t>.</w:t>
      </w:r>
    </w:p>
    <w:p w14:paraId="08C6FE23" w14:textId="74D844A1" w:rsidR="004D169B" w:rsidRPr="003630F2" w:rsidRDefault="007D621B" w:rsidP="003C64B3">
      <w:pPr>
        <w:pStyle w:val="ListNumber"/>
        <w:numPr>
          <w:ilvl w:val="1"/>
          <w:numId w:val="33"/>
        </w:numPr>
        <w:ind w:left="2160"/>
        <w:rPr>
          <w:szCs w:val="22"/>
        </w:rPr>
      </w:pPr>
      <w:r w:rsidRPr="003630F2">
        <w:rPr>
          <w:szCs w:val="22"/>
        </w:rPr>
        <w:t xml:space="preserve">Change the first line to read from WGU Churn to </w:t>
      </w:r>
      <w:r w:rsidR="004D169B" w:rsidRPr="003630F2">
        <w:rPr>
          <w:szCs w:val="22"/>
        </w:rPr>
        <w:t>IBM</w:t>
      </w:r>
      <w:r w:rsidRPr="003630F2">
        <w:rPr>
          <w:szCs w:val="22"/>
        </w:rPr>
        <w:t xml:space="preserve"> Churn Status</w:t>
      </w:r>
    </w:p>
    <w:p w14:paraId="4BCB7632" w14:textId="0F5607A4" w:rsidR="007D621B" w:rsidRPr="003630F2" w:rsidRDefault="001E1F6D" w:rsidP="003C64B3">
      <w:pPr>
        <w:pStyle w:val="ListNumber"/>
        <w:numPr>
          <w:ilvl w:val="1"/>
          <w:numId w:val="33"/>
        </w:numPr>
        <w:ind w:left="2160"/>
        <w:rPr>
          <w:szCs w:val="22"/>
        </w:rPr>
      </w:pPr>
      <w:r w:rsidRPr="003630F2">
        <w:rPr>
          <w:szCs w:val="22"/>
        </w:rPr>
        <w:t>Make sure all text</w:t>
      </w:r>
      <w:r w:rsidR="007D621B" w:rsidRPr="003630F2">
        <w:rPr>
          <w:szCs w:val="22"/>
        </w:rPr>
        <w:t xml:space="preserve"> inside &lt;&gt;</w:t>
      </w:r>
      <w:r w:rsidRPr="003630F2">
        <w:rPr>
          <w:szCs w:val="22"/>
        </w:rPr>
        <w:t xml:space="preserve"> are</w:t>
      </w:r>
      <w:r w:rsidR="007D621B" w:rsidRPr="003630F2">
        <w:rPr>
          <w:szCs w:val="22"/>
        </w:rPr>
        <w:t xml:space="preserve"> </w:t>
      </w:r>
      <w:r w:rsidR="008F1776">
        <w:rPr>
          <w:b/>
          <w:bCs/>
        </w:rPr>
        <w:t>Font Tableau Medium</w:t>
      </w:r>
      <w:r w:rsidR="007D621B" w:rsidRPr="003630F2">
        <w:rPr>
          <w:szCs w:val="22"/>
        </w:rPr>
        <w:t>, and Black #000000</w:t>
      </w:r>
    </w:p>
    <w:p w14:paraId="019A5B1A" w14:textId="4C4D235A" w:rsidR="009D7F41" w:rsidRDefault="00537D14" w:rsidP="003C64B3">
      <w:pPr>
        <w:pStyle w:val="ListNumber"/>
        <w:numPr>
          <w:ilvl w:val="0"/>
          <w:numId w:val="0"/>
        </w:numPr>
        <w:ind w:left="2160"/>
        <w:rPr>
          <w:sz w:val="24"/>
          <w:szCs w:val="28"/>
        </w:rPr>
      </w:pPr>
      <w:r>
        <w:rPr>
          <w:noProof/>
        </w:rPr>
        <w:drawing>
          <wp:inline distT="0" distB="0" distL="0" distR="0" wp14:anchorId="465220DE" wp14:editId="14474630">
            <wp:extent cx="2415654" cy="471895"/>
            <wp:effectExtent l="0" t="0" r="3810" b="4445"/>
            <wp:docPr id="532884139"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84139" name="Picture 1" descr="A close-up of a computer code&#10;&#10;Description automatically generated"/>
                    <pic:cNvPicPr/>
                  </pic:nvPicPr>
                  <pic:blipFill>
                    <a:blip r:embed="rId15"/>
                    <a:stretch>
                      <a:fillRect/>
                    </a:stretch>
                  </pic:blipFill>
                  <pic:spPr>
                    <a:xfrm>
                      <a:off x="0" y="0"/>
                      <a:ext cx="2436999" cy="476065"/>
                    </a:xfrm>
                    <a:prstGeom prst="rect">
                      <a:avLst/>
                    </a:prstGeom>
                  </pic:spPr>
                </pic:pic>
              </a:graphicData>
            </a:graphic>
          </wp:inline>
        </w:drawing>
      </w:r>
    </w:p>
    <w:p w14:paraId="5561D1C5" w14:textId="2BC3622E" w:rsidR="00F302AA" w:rsidRPr="003630F2" w:rsidRDefault="007D621B" w:rsidP="003C64B3">
      <w:pPr>
        <w:pStyle w:val="ListNumber"/>
        <w:numPr>
          <w:ilvl w:val="1"/>
          <w:numId w:val="33"/>
        </w:numPr>
        <w:ind w:left="2160"/>
        <w:rPr>
          <w:szCs w:val="22"/>
        </w:rPr>
      </w:pPr>
      <w:r w:rsidRPr="003630F2">
        <w:rPr>
          <w:szCs w:val="22"/>
        </w:rPr>
        <w:t>Click OK and close</w:t>
      </w:r>
    </w:p>
    <w:p w14:paraId="0DE1700B" w14:textId="26AEC633" w:rsidR="00DB710C" w:rsidRPr="003630F2" w:rsidRDefault="00DB710C" w:rsidP="003C64B3">
      <w:pPr>
        <w:pStyle w:val="ListNumber"/>
        <w:numPr>
          <w:ilvl w:val="1"/>
          <w:numId w:val="33"/>
        </w:numPr>
        <w:ind w:left="2160"/>
        <w:rPr>
          <w:szCs w:val="22"/>
        </w:rPr>
      </w:pPr>
      <w:r w:rsidRPr="003630F2">
        <w:rPr>
          <w:szCs w:val="22"/>
        </w:rPr>
        <w:lastRenderedPageBreak/>
        <w:t xml:space="preserve">If the </w:t>
      </w:r>
      <w:r w:rsidRPr="003630F2">
        <w:rPr>
          <w:b/>
          <w:bCs/>
          <w:szCs w:val="22"/>
        </w:rPr>
        <w:t>color</w:t>
      </w:r>
      <w:r w:rsidRPr="003630F2">
        <w:rPr>
          <w:szCs w:val="22"/>
        </w:rPr>
        <w:t xml:space="preserve">, </w:t>
      </w:r>
      <w:r w:rsidRPr="003630F2">
        <w:rPr>
          <w:b/>
          <w:bCs/>
          <w:szCs w:val="22"/>
        </w:rPr>
        <w:t>font</w:t>
      </w:r>
      <w:r w:rsidRPr="003630F2">
        <w:rPr>
          <w:szCs w:val="22"/>
        </w:rPr>
        <w:t xml:space="preserve">, and </w:t>
      </w:r>
      <w:r w:rsidRPr="003630F2">
        <w:rPr>
          <w:b/>
          <w:bCs/>
          <w:szCs w:val="22"/>
        </w:rPr>
        <w:t>alignment</w:t>
      </w:r>
      <w:r w:rsidRPr="003630F2">
        <w:rPr>
          <w:szCs w:val="22"/>
        </w:rPr>
        <w:t xml:space="preserve"> have been reset. </w:t>
      </w:r>
      <w:r w:rsidRPr="003630F2">
        <w:rPr>
          <w:b/>
          <w:bCs/>
          <w:szCs w:val="22"/>
        </w:rPr>
        <w:t>Repeat</w:t>
      </w:r>
      <w:r w:rsidRPr="003630F2">
        <w:rPr>
          <w:szCs w:val="22"/>
        </w:rPr>
        <w:t xml:space="preserve"> the steps above under </w:t>
      </w:r>
      <w:hyperlink w:anchor="_Sheet_set_up:" w:history="1">
        <w:r w:rsidR="00777FCF" w:rsidRPr="003630F2">
          <w:rPr>
            <w:rStyle w:val="Hyperlink"/>
            <w:szCs w:val="22"/>
          </w:rPr>
          <w:t>Step 22</w:t>
        </w:r>
      </w:hyperlink>
      <w:r w:rsidR="00777FCF" w:rsidRPr="003630F2">
        <w:rPr>
          <w:szCs w:val="22"/>
        </w:rPr>
        <w:t>.</w:t>
      </w:r>
      <w:r w:rsidRPr="003630F2">
        <w:rPr>
          <w:szCs w:val="22"/>
        </w:rPr>
        <w:t xml:space="preserve"> Tooltip</w:t>
      </w:r>
    </w:p>
    <w:p w14:paraId="3A082E68" w14:textId="77777777" w:rsidR="007D621B" w:rsidRPr="003630F2" w:rsidRDefault="007D621B" w:rsidP="00062387">
      <w:pPr>
        <w:pStyle w:val="ListNumber"/>
        <w:rPr>
          <w:szCs w:val="22"/>
        </w:rPr>
      </w:pPr>
      <w:r w:rsidRPr="003630F2">
        <w:rPr>
          <w:szCs w:val="22"/>
        </w:rPr>
        <w:t>Title</w:t>
      </w:r>
    </w:p>
    <w:p w14:paraId="66E91835" w14:textId="77777777" w:rsidR="007D621B" w:rsidRPr="003630F2" w:rsidRDefault="007D621B" w:rsidP="003C64B3">
      <w:pPr>
        <w:pStyle w:val="ListNumber"/>
        <w:numPr>
          <w:ilvl w:val="1"/>
          <w:numId w:val="33"/>
        </w:numPr>
        <w:ind w:left="2160"/>
        <w:rPr>
          <w:szCs w:val="22"/>
        </w:rPr>
      </w:pPr>
      <w:r w:rsidRPr="003630F2">
        <w:rPr>
          <w:szCs w:val="22"/>
        </w:rPr>
        <w:t xml:space="preserve">On the title Click on the down arrow and select </w:t>
      </w:r>
      <w:r w:rsidRPr="003630F2">
        <w:rPr>
          <w:b/>
          <w:bCs/>
          <w:szCs w:val="22"/>
        </w:rPr>
        <w:t>Edit</w:t>
      </w:r>
      <w:r w:rsidRPr="003630F2">
        <w:rPr>
          <w:szCs w:val="22"/>
        </w:rPr>
        <w:t xml:space="preserve"> </w:t>
      </w:r>
      <w:r w:rsidRPr="003630F2">
        <w:rPr>
          <w:b/>
          <w:bCs/>
          <w:szCs w:val="22"/>
        </w:rPr>
        <w:t>Title</w:t>
      </w:r>
    </w:p>
    <w:p w14:paraId="618B5306" w14:textId="3AD4E408" w:rsidR="008D71B5" w:rsidRDefault="00EB1CF8" w:rsidP="003C64B3">
      <w:pPr>
        <w:pStyle w:val="ListNumber"/>
        <w:numPr>
          <w:ilvl w:val="1"/>
          <w:numId w:val="33"/>
        </w:numPr>
        <w:ind w:left="2160"/>
        <w:rPr>
          <w:szCs w:val="22"/>
        </w:rPr>
      </w:pPr>
      <w:r w:rsidRPr="003630F2">
        <w:rPr>
          <w:szCs w:val="22"/>
        </w:rPr>
        <w:t xml:space="preserve">Change the first line to read </w:t>
      </w:r>
      <w:r w:rsidRPr="00B247C6">
        <w:rPr>
          <w:i/>
          <w:iCs/>
          <w:szCs w:val="22"/>
        </w:rPr>
        <w:t>IBM Telecom</w:t>
      </w:r>
      <w:r w:rsidR="00E711FF">
        <w:rPr>
          <w:szCs w:val="22"/>
        </w:rPr>
        <w:t xml:space="preserve"> </w:t>
      </w:r>
      <w:r w:rsidR="00E711FF" w:rsidRPr="00B247C6">
        <w:rPr>
          <w:b/>
          <w:bCs/>
          <w:szCs w:val="22"/>
        </w:rPr>
        <w:t>Font Tableau Bold</w:t>
      </w:r>
      <w:r w:rsidR="00E711FF">
        <w:rPr>
          <w:szCs w:val="22"/>
        </w:rPr>
        <w:t xml:space="preserve">, </w:t>
      </w:r>
      <w:r w:rsidR="00E711FF" w:rsidRPr="00B247C6">
        <w:rPr>
          <w:b/>
          <w:bCs/>
          <w:szCs w:val="22"/>
        </w:rPr>
        <w:t>Size</w:t>
      </w:r>
      <w:r w:rsidR="00E711FF">
        <w:rPr>
          <w:szCs w:val="22"/>
        </w:rPr>
        <w:t xml:space="preserve"> 12</w:t>
      </w:r>
    </w:p>
    <w:p w14:paraId="780C8072" w14:textId="01A0B2AB" w:rsidR="001678DD" w:rsidRPr="005F1F8F" w:rsidRDefault="005F1F8F" w:rsidP="005F1F8F">
      <w:pPr>
        <w:pStyle w:val="ListNumber"/>
        <w:numPr>
          <w:ilvl w:val="1"/>
          <w:numId w:val="33"/>
        </w:numPr>
        <w:ind w:left="2160"/>
        <w:rPr>
          <w:szCs w:val="22"/>
        </w:rPr>
      </w:pPr>
      <w:r>
        <w:rPr>
          <w:szCs w:val="22"/>
        </w:rPr>
        <w:t xml:space="preserve">Highlight everything and change the Color to </w:t>
      </w:r>
      <w:r w:rsidR="00B247C6" w:rsidRPr="00B247C6">
        <w:rPr>
          <w:color w:val="FC7D08"/>
          <w:szCs w:val="22"/>
        </w:rPr>
        <w:t>Orange #FC7D0B</w:t>
      </w:r>
    </w:p>
    <w:p w14:paraId="23BFB166" w14:textId="2A1B28AF" w:rsidR="00922F59" w:rsidRPr="00732C1C" w:rsidRDefault="00B247C6" w:rsidP="003C64B3">
      <w:pPr>
        <w:pStyle w:val="ListNumber"/>
        <w:numPr>
          <w:ilvl w:val="0"/>
          <w:numId w:val="0"/>
        </w:numPr>
        <w:ind w:left="2160"/>
        <w:rPr>
          <w:sz w:val="24"/>
          <w:szCs w:val="28"/>
        </w:rPr>
      </w:pPr>
      <w:r>
        <w:rPr>
          <w:noProof/>
        </w:rPr>
        <w:drawing>
          <wp:inline distT="0" distB="0" distL="0" distR="0" wp14:anchorId="6EF49771" wp14:editId="2CF21395">
            <wp:extent cx="2824614" cy="460858"/>
            <wp:effectExtent l="0" t="0" r="0" b="0"/>
            <wp:docPr id="1798719920"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19920" name="Picture 1" descr="A close up of a logo&#10;&#10;Description automatically generated"/>
                    <pic:cNvPicPr/>
                  </pic:nvPicPr>
                  <pic:blipFill>
                    <a:blip r:embed="rId16"/>
                    <a:stretch>
                      <a:fillRect/>
                    </a:stretch>
                  </pic:blipFill>
                  <pic:spPr>
                    <a:xfrm>
                      <a:off x="0" y="0"/>
                      <a:ext cx="2833081" cy="462239"/>
                    </a:xfrm>
                    <a:prstGeom prst="rect">
                      <a:avLst/>
                    </a:prstGeom>
                  </pic:spPr>
                </pic:pic>
              </a:graphicData>
            </a:graphic>
          </wp:inline>
        </w:drawing>
      </w:r>
    </w:p>
    <w:p w14:paraId="2FD34F9D" w14:textId="613808D7" w:rsidR="00ED79BC" w:rsidRPr="00732C1C" w:rsidRDefault="007455B3" w:rsidP="00731D16">
      <w:pPr>
        <w:pStyle w:val="ListNumber"/>
      </w:pPr>
      <w:r w:rsidRPr="00732C1C">
        <w:t>On the bar menu up top, change the view from ‘</w:t>
      </w:r>
      <w:r w:rsidRPr="00C24920">
        <w:rPr>
          <w:b/>
          <w:bCs/>
        </w:rPr>
        <w:t>Stand</w:t>
      </w:r>
      <w:r w:rsidR="003E15B4">
        <w:rPr>
          <w:b/>
          <w:bCs/>
        </w:rPr>
        <w:t>ard</w:t>
      </w:r>
      <w:r w:rsidRPr="00732C1C">
        <w:t xml:space="preserve"> to ‘</w:t>
      </w:r>
      <w:r w:rsidRPr="00C24920">
        <w:rPr>
          <w:b/>
          <w:bCs/>
        </w:rPr>
        <w:t>Entire</w:t>
      </w:r>
      <w:r w:rsidRPr="00732C1C">
        <w:t xml:space="preserve"> </w:t>
      </w:r>
      <w:r w:rsidRPr="00C24920">
        <w:rPr>
          <w:b/>
          <w:bCs/>
        </w:rPr>
        <w:t>View’</w:t>
      </w:r>
      <w:r w:rsidRPr="00732C1C">
        <w:t xml:space="preserve"> by clicking on the drop-down arrow</w:t>
      </w:r>
    </w:p>
    <w:p w14:paraId="27E4205D" w14:textId="55F60F4A" w:rsidR="004E6F23" w:rsidRPr="00732C1C" w:rsidRDefault="004E6F23" w:rsidP="00C14D59">
      <w:pPr>
        <w:pStyle w:val="Heading4"/>
      </w:pPr>
      <w:r w:rsidRPr="00732C1C">
        <w:t>WGU Addon Services</w:t>
      </w:r>
    </w:p>
    <w:p w14:paraId="75150984" w14:textId="14CC22B2" w:rsidR="009050DC" w:rsidRPr="00B55AD8" w:rsidRDefault="000F246D" w:rsidP="00C14D59">
      <w:pPr>
        <w:pStyle w:val="ListNumber"/>
      </w:pPr>
      <w:r w:rsidRPr="00732C1C">
        <w:t xml:space="preserve">Click on </w:t>
      </w:r>
      <w:r w:rsidRPr="00C24920">
        <w:rPr>
          <w:b/>
          <w:bCs/>
        </w:rPr>
        <w:t>New</w:t>
      </w:r>
      <w:r w:rsidRPr="00732C1C">
        <w:t xml:space="preserve"> </w:t>
      </w:r>
      <w:r w:rsidR="00315334" w:rsidRPr="00315334">
        <w:rPr>
          <w:b/>
          <w:bCs/>
        </w:rPr>
        <w:t>Works</w:t>
      </w:r>
      <w:r w:rsidRPr="00315334">
        <w:rPr>
          <w:b/>
          <w:bCs/>
        </w:rPr>
        <w:t>h</w:t>
      </w:r>
      <w:r w:rsidRPr="00C24920">
        <w:rPr>
          <w:b/>
          <w:bCs/>
        </w:rPr>
        <w:t>eet</w:t>
      </w:r>
      <w:r w:rsidRPr="00732C1C">
        <w:t xml:space="preserve"> </w:t>
      </w:r>
      <w:r w:rsidR="0058326D" w:rsidRPr="00732C1C">
        <w:t xml:space="preserve">and name it </w:t>
      </w:r>
      <w:r w:rsidR="0058326D" w:rsidRPr="0012276C">
        <w:rPr>
          <w:i/>
          <w:iCs/>
        </w:rPr>
        <w:t>WGU Addon Services</w:t>
      </w:r>
    </w:p>
    <w:p w14:paraId="504A97B2" w14:textId="77777777" w:rsidR="00B55AD8" w:rsidRPr="003B2663" w:rsidRDefault="00B55AD8" w:rsidP="00B55AD8">
      <w:pPr>
        <w:pStyle w:val="ListNumber"/>
        <w:rPr>
          <w:b/>
          <w:bCs/>
        </w:rPr>
      </w:pPr>
      <w:r w:rsidRPr="00732C1C">
        <w:t xml:space="preserve">Right-click anywhere in the </w:t>
      </w:r>
      <w:r w:rsidRPr="00057935">
        <w:rPr>
          <w:b/>
          <w:bCs/>
        </w:rPr>
        <w:t>Data</w:t>
      </w:r>
      <w:r w:rsidRPr="00732C1C">
        <w:t xml:space="preserve"> pane or use the dropdown menu and select </w:t>
      </w:r>
      <w:r w:rsidRPr="00057935">
        <w:rPr>
          <w:b/>
          <w:bCs/>
        </w:rPr>
        <w:t>Create</w:t>
      </w:r>
      <w:r w:rsidRPr="00732C1C">
        <w:t xml:space="preserve"> </w:t>
      </w:r>
      <w:r w:rsidRPr="00057935">
        <w:rPr>
          <w:b/>
          <w:bCs/>
        </w:rPr>
        <w:t>Parameter</w:t>
      </w:r>
    </w:p>
    <w:p w14:paraId="58AA573D" w14:textId="77777777" w:rsidR="00B55AD8" w:rsidRPr="00135953" w:rsidRDefault="00B55AD8" w:rsidP="00B55AD8">
      <w:pPr>
        <w:pStyle w:val="ListNumber"/>
        <w:numPr>
          <w:ilvl w:val="1"/>
          <w:numId w:val="33"/>
        </w:numPr>
        <w:ind w:left="2160"/>
        <w:rPr>
          <w:b/>
          <w:bCs/>
        </w:rPr>
      </w:pPr>
      <w:r>
        <w:t xml:space="preserve">Rename it to </w:t>
      </w:r>
      <w:r w:rsidRPr="000E3F10">
        <w:rPr>
          <w:i/>
        </w:rPr>
        <w:t>Select WGU Service</w:t>
      </w:r>
    </w:p>
    <w:p w14:paraId="19E19541" w14:textId="77777777" w:rsidR="00B55AD8" w:rsidRPr="00135953" w:rsidRDefault="00B55AD8" w:rsidP="00B55AD8">
      <w:pPr>
        <w:pStyle w:val="ListNumber"/>
        <w:numPr>
          <w:ilvl w:val="1"/>
          <w:numId w:val="33"/>
        </w:numPr>
        <w:ind w:left="2160"/>
        <w:rPr>
          <w:b/>
          <w:bCs/>
        </w:rPr>
      </w:pPr>
      <w:r>
        <w:t xml:space="preserve">Select </w:t>
      </w:r>
      <w:r w:rsidRPr="00057935">
        <w:rPr>
          <w:b/>
          <w:bCs/>
        </w:rPr>
        <w:t>String</w:t>
      </w:r>
      <w:r>
        <w:t xml:space="preserve"> as the </w:t>
      </w:r>
      <w:r w:rsidRPr="0029400F">
        <w:rPr>
          <w:b/>
          <w:bCs/>
        </w:rPr>
        <w:t>Data</w:t>
      </w:r>
      <w:r>
        <w:t xml:space="preserve"> </w:t>
      </w:r>
      <w:r w:rsidRPr="0029400F">
        <w:rPr>
          <w:b/>
          <w:bCs/>
        </w:rPr>
        <w:t>Type</w:t>
      </w:r>
    </w:p>
    <w:p w14:paraId="7E27AD22" w14:textId="77777777" w:rsidR="00B55AD8" w:rsidRPr="00A12C8B" w:rsidRDefault="00B55AD8" w:rsidP="00B55AD8">
      <w:pPr>
        <w:pStyle w:val="ListNumber"/>
        <w:numPr>
          <w:ilvl w:val="1"/>
          <w:numId w:val="33"/>
        </w:numPr>
        <w:ind w:left="2160"/>
      </w:pPr>
      <w:r>
        <w:t xml:space="preserve">In the </w:t>
      </w:r>
      <w:r w:rsidRPr="0029400F">
        <w:rPr>
          <w:b/>
          <w:bCs/>
        </w:rPr>
        <w:t>Allowable</w:t>
      </w:r>
      <w:r>
        <w:t xml:space="preserve"> </w:t>
      </w:r>
      <w:r w:rsidRPr="0029400F">
        <w:rPr>
          <w:b/>
          <w:bCs/>
        </w:rPr>
        <w:t>Value</w:t>
      </w:r>
      <w:r>
        <w:t xml:space="preserve"> list click and type the fields exactly as they are in the dataset </w:t>
      </w:r>
    </w:p>
    <w:tbl>
      <w:tblPr>
        <w:tblStyle w:val="TableGridLight"/>
        <w:tblW w:w="0" w:type="auto"/>
        <w:tblInd w:w="2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5"/>
        <w:gridCol w:w="2785"/>
      </w:tblGrid>
      <w:tr w:rsidR="00B55AD8" w14:paraId="07B7A038" w14:textId="77777777" w:rsidTr="001527DB">
        <w:tc>
          <w:tcPr>
            <w:tcW w:w="2975" w:type="dxa"/>
          </w:tcPr>
          <w:p w14:paraId="5AAA071E" w14:textId="7125DC7D" w:rsidR="00B55AD8" w:rsidRPr="00A155FB" w:rsidRDefault="00B55AD8" w:rsidP="00A155FB">
            <w:pPr>
              <w:pStyle w:val="ListBullet"/>
              <w:rPr>
                <w:sz w:val="16"/>
                <w:szCs w:val="16"/>
              </w:rPr>
            </w:pPr>
            <w:proofErr w:type="spellStart"/>
            <w:r w:rsidRPr="00A155FB">
              <w:rPr>
                <w:sz w:val="16"/>
                <w:szCs w:val="16"/>
              </w:rPr>
              <w:t>OnlineSecurity</w:t>
            </w:r>
            <w:proofErr w:type="spellEnd"/>
          </w:p>
          <w:p w14:paraId="397AE211" w14:textId="77777777" w:rsidR="00B55AD8" w:rsidRPr="00A155FB" w:rsidRDefault="00B55AD8" w:rsidP="00A155FB">
            <w:pPr>
              <w:pStyle w:val="ListBullet"/>
              <w:rPr>
                <w:sz w:val="16"/>
                <w:szCs w:val="16"/>
              </w:rPr>
            </w:pPr>
            <w:proofErr w:type="spellStart"/>
            <w:r w:rsidRPr="00A155FB">
              <w:rPr>
                <w:sz w:val="16"/>
                <w:szCs w:val="16"/>
              </w:rPr>
              <w:t>StreamingMovies</w:t>
            </w:r>
            <w:proofErr w:type="spellEnd"/>
          </w:p>
          <w:p w14:paraId="3A3F6FC2" w14:textId="77777777" w:rsidR="00A155FB" w:rsidRPr="00A155FB" w:rsidRDefault="00A155FB" w:rsidP="00A155FB">
            <w:pPr>
              <w:pStyle w:val="ListBullet"/>
              <w:rPr>
                <w:sz w:val="16"/>
                <w:szCs w:val="16"/>
              </w:rPr>
            </w:pPr>
            <w:r w:rsidRPr="00A155FB">
              <w:rPr>
                <w:sz w:val="16"/>
                <w:szCs w:val="16"/>
              </w:rPr>
              <w:t xml:space="preserve">Multiple </w:t>
            </w:r>
          </w:p>
          <w:p w14:paraId="47DFF293" w14:textId="2C08541E" w:rsidR="00A155FB" w:rsidRPr="00775BB7" w:rsidRDefault="00A155FB" w:rsidP="00A155FB">
            <w:pPr>
              <w:pStyle w:val="ListBullet"/>
            </w:pPr>
            <w:proofErr w:type="spellStart"/>
            <w:r w:rsidRPr="00A155FB">
              <w:rPr>
                <w:sz w:val="16"/>
                <w:szCs w:val="16"/>
              </w:rPr>
              <w:t>OnlineBackup</w:t>
            </w:r>
            <w:proofErr w:type="spellEnd"/>
          </w:p>
        </w:tc>
        <w:tc>
          <w:tcPr>
            <w:tcW w:w="2785" w:type="dxa"/>
          </w:tcPr>
          <w:p w14:paraId="7569C1B9" w14:textId="180095E4" w:rsidR="00B55AD8" w:rsidRPr="00775BB7" w:rsidRDefault="00B55AD8" w:rsidP="001527DB">
            <w:pPr>
              <w:pStyle w:val="ListBullet"/>
              <w:rPr>
                <w:sz w:val="16"/>
                <w:szCs w:val="16"/>
              </w:rPr>
            </w:pPr>
            <w:proofErr w:type="spellStart"/>
            <w:r w:rsidRPr="00775BB7">
              <w:rPr>
                <w:sz w:val="16"/>
                <w:szCs w:val="16"/>
              </w:rPr>
              <w:t>StreamingTV</w:t>
            </w:r>
            <w:proofErr w:type="spellEnd"/>
          </w:p>
          <w:p w14:paraId="7539CB9E" w14:textId="1490BBA2" w:rsidR="00B55AD8" w:rsidRPr="00775BB7" w:rsidRDefault="00B55AD8" w:rsidP="001527DB">
            <w:pPr>
              <w:pStyle w:val="ListBullet"/>
              <w:rPr>
                <w:sz w:val="16"/>
                <w:szCs w:val="16"/>
              </w:rPr>
            </w:pPr>
            <w:r w:rsidRPr="00775BB7">
              <w:rPr>
                <w:sz w:val="16"/>
                <w:szCs w:val="16"/>
              </w:rPr>
              <w:t>Tablet</w:t>
            </w:r>
          </w:p>
          <w:p w14:paraId="45455E84" w14:textId="69830752" w:rsidR="00B55AD8" w:rsidRPr="00775BB7" w:rsidRDefault="00B55AD8" w:rsidP="001527DB">
            <w:pPr>
              <w:pStyle w:val="ListBullet"/>
              <w:rPr>
                <w:sz w:val="16"/>
                <w:szCs w:val="16"/>
              </w:rPr>
            </w:pPr>
            <w:proofErr w:type="spellStart"/>
            <w:r w:rsidRPr="00775BB7">
              <w:rPr>
                <w:sz w:val="16"/>
                <w:szCs w:val="16"/>
              </w:rPr>
              <w:t>TechSupport</w:t>
            </w:r>
            <w:proofErr w:type="spellEnd"/>
          </w:p>
          <w:p w14:paraId="1147BA02" w14:textId="56E46F13" w:rsidR="00B55AD8" w:rsidRPr="00775BB7" w:rsidRDefault="00B55AD8" w:rsidP="001527DB">
            <w:pPr>
              <w:pStyle w:val="ListBullet"/>
              <w:rPr>
                <w:sz w:val="16"/>
                <w:szCs w:val="16"/>
              </w:rPr>
            </w:pPr>
            <w:proofErr w:type="spellStart"/>
            <w:r w:rsidRPr="00775BB7">
              <w:rPr>
                <w:sz w:val="16"/>
                <w:szCs w:val="16"/>
              </w:rPr>
              <w:t>DeviceProtection</w:t>
            </w:r>
            <w:proofErr w:type="spellEnd"/>
          </w:p>
        </w:tc>
      </w:tr>
    </w:tbl>
    <w:p w14:paraId="340BFE6D" w14:textId="77777777" w:rsidR="00B55AD8" w:rsidRDefault="00B55AD8" w:rsidP="00B55AD8">
      <w:pPr>
        <w:pStyle w:val="ListNumber"/>
        <w:numPr>
          <w:ilvl w:val="1"/>
          <w:numId w:val="33"/>
        </w:numPr>
        <w:ind w:left="2160"/>
        <w:rPr>
          <w:b/>
          <w:bCs/>
        </w:rPr>
      </w:pPr>
      <w:r>
        <w:t xml:space="preserve">Click </w:t>
      </w:r>
      <w:r w:rsidRPr="0029400F">
        <w:rPr>
          <w:b/>
          <w:bCs/>
        </w:rPr>
        <w:t>OK</w:t>
      </w:r>
    </w:p>
    <w:p w14:paraId="1B9578DE" w14:textId="4A3A278C" w:rsidR="00B55AD8" w:rsidRPr="00B55AD8" w:rsidRDefault="00B55AD8" w:rsidP="00B55AD8">
      <w:pPr>
        <w:pStyle w:val="ListNumber"/>
        <w:numPr>
          <w:ilvl w:val="1"/>
          <w:numId w:val="33"/>
        </w:numPr>
        <w:ind w:left="2160"/>
        <w:rPr>
          <w:b/>
          <w:bCs/>
        </w:rPr>
      </w:pPr>
      <w:r>
        <w:t xml:space="preserve">Right click on it and select </w:t>
      </w:r>
      <w:r w:rsidRPr="00B55AD8">
        <w:rPr>
          <w:b/>
          <w:bCs/>
        </w:rPr>
        <w:t>Show</w:t>
      </w:r>
      <w:r>
        <w:t xml:space="preserve"> </w:t>
      </w:r>
      <w:r w:rsidRPr="00B55AD8">
        <w:rPr>
          <w:b/>
          <w:bCs/>
        </w:rPr>
        <w:t>Parameter</w:t>
      </w:r>
    </w:p>
    <w:p w14:paraId="0BA217F9" w14:textId="34B6C456" w:rsidR="00553524" w:rsidRPr="00732C1C" w:rsidRDefault="0033482F" w:rsidP="00CD4625">
      <w:pPr>
        <w:pStyle w:val="ListNumber"/>
        <w:rPr>
          <w:b/>
          <w:bCs/>
        </w:rPr>
      </w:pPr>
      <w:r w:rsidRPr="00732C1C">
        <w:t xml:space="preserve">Right-click anywhere in the </w:t>
      </w:r>
      <w:r w:rsidRPr="00D92A41">
        <w:rPr>
          <w:b/>
          <w:bCs/>
        </w:rPr>
        <w:t>Data</w:t>
      </w:r>
      <w:r w:rsidRPr="00732C1C">
        <w:t xml:space="preserve"> pane or use the dropdown menu and select </w:t>
      </w:r>
      <w:r w:rsidRPr="00057935">
        <w:rPr>
          <w:b/>
          <w:bCs/>
        </w:rPr>
        <w:t>Create</w:t>
      </w:r>
      <w:r w:rsidR="00B01710" w:rsidRPr="00732C1C">
        <w:t xml:space="preserve"> </w:t>
      </w:r>
      <w:r w:rsidR="00B01710" w:rsidRPr="00057935">
        <w:rPr>
          <w:b/>
          <w:bCs/>
        </w:rPr>
        <w:t>Calculated</w:t>
      </w:r>
      <w:r w:rsidR="00B01710" w:rsidRPr="00732C1C">
        <w:t xml:space="preserve"> </w:t>
      </w:r>
      <w:r w:rsidR="00B01710" w:rsidRPr="00057935">
        <w:rPr>
          <w:b/>
          <w:bCs/>
        </w:rPr>
        <w:t>Field</w:t>
      </w:r>
    </w:p>
    <w:p w14:paraId="0CA0B7FD" w14:textId="7EAF6217" w:rsidR="00B01710" w:rsidRPr="0070724A" w:rsidRDefault="001B07C1" w:rsidP="003C64B3">
      <w:pPr>
        <w:pStyle w:val="ListNumber"/>
        <w:numPr>
          <w:ilvl w:val="1"/>
          <w:numId w:val="33"/>
        </w:numPr>
        <w:ind w:left="2160"/>
        <w:rPr>
          <w:b/>
          <w:bCs/>
        </w:rPr>
      </w:pPr>
      <w:r w:rsidRPr="00732C1C">
        <w:t>Rename it</w:t>
      </w:r>
      <w:r w:rsidR="004C1A52" w:rsidRPr="00732C1C">
        <w:t xml:space="preserve"> </w:t>
      </w:r>
      <w:r w:rsidR="00C82696" w:rsidRPr="00CA486F">
        <w:rPr>
          <w:i/>
          <w:iCs/>
        </w:rPr>
        <w:t>Selected WGU Service</w:t>
      </w:r>
    </w:p>
    <w:p w14:paraId="5AB92A05" w14:textId="37908F54" w:rsidR="00F40D16" w:rsidRPr="00365BCB" w:rsidRDefault="00D030EE" w:rsidP="00043EFB">
      <w:pPr>
        <w:pStyle w:val="ListNumber"/>
        <w:numPr>
          <w:ilvl w:val="1"/>
          <w:numId w:val="33"/>
        </w:numPr>
        <w:ind w:left="2160"/>
        <w:rPr>
          <w:b/>
          <w:bCs/>
        </w:rPr>
      </w:pPr>
      <w:r>
        <w:t>In the text box</w:t>
      </w:r>
      <w:r w:rsidR="00F40D16">
        <w:t xml:space="preserve"> field type the following</w:t>
      </w:r>
    </w:p>
    <w:p w14:paraId="1651BDA7" w14:textId="0013AA40" w:rsidR="00365BCB" w:rsidRDefault="0000088B" w:rsidP="00365BCB">
      <w:pPr>
        <w:pStyle w:val="ListNumber"/>
        <w:numPr>
          <w:ilvl w:val="0"/>
          <w:numId w:val="0"/>
        </w:numPr>
        <w:ind w:left="2160"/>
        <w:rPr>
          <w:b/>
          <w:bCs/>
        </w:rPr>
      </w:pPr>
      <w:r w:rsidRPr="0000088B">
        <w:rPr>
          <w:noProof/>
        </w:rPr>
        <w:drawing>
          <wp:inline distT="0" distB="0" distL="0" distR="0" wp14:anchorId="0D770383" wp14:editId="3343DAF7">
            <wp:extent cx="5577840" cy="1115568"/>
            <wp:effectExtent l="0" t="0" r="3810" b="8890"/>
            <wp:docPr id="15096472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4726" name="Picture 1" descr="A screen shot of a computer&#10;&#10;Description automatically generated"/>
                    <pic:cNvPicPr/>
                  </pic:nvPicPr>
                  <pic:blipFill>
                    <a:blip r:embed="rId17"/>
                    <a:stretch>
                      <a:fillRect/>
                    </a:stretch>
                  </pic:blipFill>
                  <pic:spPr>
                    <a:xfrm>
                      <a:off x="0" y="0"/>
                      <a:ext cx="5577840" cy="1115568"/>
                    </a:xfrm>
                    <a:prstGeom prst="rect">
                      <a:avLst/>
                    </a:prstGeom>
                  </pic:spPr>
                </pic:pic>
              </a:graphicData>
            </a:graphic>
          </wp:inline>
        </w:drawing>
      </w:r>
    </w:p>
    <w:p w14:paraId="7E226F1D" w14:textId="50AFD42E" w:rsidR="00904F2C" w:rsidRPr="003630F2" w:rsidRDefault="00C55761" w:rsidP="00A12C8B">
      <w:pPr>
        <w:pStyle w:val="ListNumber"/>
      </w:pPr>
      <w:r w:rsidRPr="003630F2">
        <w:t xml:space="preserve">Click and drag the newly created field </w:t>
      </w:r>
      <w:r w:rsidR="00782704" w:rsidRPr="00EE66E6">
        <w:rPr>
          <w:i/>
          <w:iCs/>
        </w:rPr>
        <w:t>Selected WGU Service</w:t>
      </w:r>
      <w:r w:rsidR="00782704" w:rsidRPr="003630F2">
        <w:t xml:space="preserve"> </w:t>
      </w:r>
      <w:r w:rsidR="00111346" w:rsidRPr="003630F2">
        <w:t xml:space="preserve">and drop it in </w:t>
      </w:r>
      <w:r w:rsidR="00111346" w:rsidRPr="003630F2">
        <w:rPr>
          <w:b/>
          <w:bCs/>
        </w:rPr>
        <w:t>Filters</w:t>
      </w:r>
    </w:p>
    <w:p w14:paraId="09DD4E0B" w14:textId="71F79C30" w:rsidR="00AF6FCD" w:rsidRPr="003630F2" w:rsidRDefault="00540A22" w:rsidP="00C87393">
      <w:pPr>
        <w:pStyle w:val="ListNumber"/>
        <w:numPr>
          <w:ilvl w:val="1"/>
          <w:numId w:val="33"/>
        </w:numPr>
        <w:ind w:left="2160"/>
      </w:pPr>
      <w:r w:rsidRPr="003630F2">
        <w:t xml:space="preserve">Right click on it and select </w:t>
      </w:r>
      <w:r w:rsidR="00C0479D">
        <w:rPr>
          <w:b/>
          <w:bCs/>
        </w:rPr>
        <w:t>E</w:t>
      </w:r>
      <w:r w:rsidRPr="003630F2">
        <w:rPr>
          <w:b/>
          <w:bCs/>
        </w:rPr>
        <w:t xml:space="preserve">dit </w:t>
      </w:r>
      <w:r w:rsidR="00C0479D">
        <w:rPr>
          <w:b/>
          <w:bCs/>
        </w:rPr>
        <w:t>F</w:t>
      </w:r>
      <w:r w:rsidRPr="003630F2">
        <w:rPr>
          <w:b/>
          <w:bCs/>
        </w:rPr>
        <w:t>ilter</w:t>
      </w:r>
    </w:p>
    <w:p w14:paraId="4163EA0F" w14:textId="01287CC9" w:rsidR="00540A22" w:rsidRPr="003630F2" w:rsidRDefault="00F62BEA" w:rsidP="00C87393">
      <w:pPr>
        <w:pStyle w:val="ListNumber"/>
        <w:numPr>
          <w:ilvl w:val="1"/>
          <w:numId w:val="33"/>
        </w:numPr>
        <w:ind w:left="2160"/>
      </w:pPr>
      <w:r w:rsidRPr="003630F2">
        <w:t xml:space="preserve">Make sure only </w:t>
      </w:r>
      <w:r w:rsidRPr="003630F2">
        <w:rPr>
          <w:b/>
          <w:bCs/>
        </w:rPr>
        <w:t>Selected</w:t>
      </w:r>
      <w:r w:rsidRPr="003630F2">
        <w:t xml:space="preserve"> is checked</w:t>
      </w:r>
    </w:p>
    <w:p w14:paraId="011BA32C" w14:textId="77777777" w:rsidR="00857C35" w:rsidRDefault="003C7715" w:rsidP="00857C35">
      <w:pPr>
        <w:pStyle w:val="ListNumber"/>
        <w:numPr>
          <w:ilvl w:val="1"/>
          <w:numId w:val="33"/>
        </w:numPr>
        <w:ind w:left="2160"/>
      </w:pPr>
      <w:r w:rsidRPr="003630F2">
        <w:rPr>
          <w:b/>
          <w:bCs/>
        </w:rPr>
        <w:t>Ok</w:t>
      </w:r>
      <w:r w:rsidRPr="003630F2">
        <w:t xml:space="preserve"> and closed</w:t>
      </w:r>
    </w:p>
    <w:p w14:paraId="6341624D" w14:textId="77777777" w:rsidR="004B0C92" w:rsidRPr="00732C1C" w:rsidRDefault="004B0C92" w:rsidP="004B0C92">
      <w:pPr>
        <w:pStyle w:val="ListNumber"/>
        <w:rPr>
          <w:b/>
          <w:bCs/>
        </w:rPr>
      </w:pPr>
      <w:r w:rsidRPr="00732C1C">
        <w:t xml:space="preserve">Right-click anywhere in the </w:t>
      </w:r>
      <w:r w:rsidRPr="00C24920">
        <w:rPr>
          <w:b/>
          <w:bCs/>
        </w:rPr>
        <w:t>Data</w:t>
      </w:r>
      <w:r w:rsidRPr="00732C1C">
        <w:t xml:space="preserve"> pane or use the dropdown menu and select </w:t>
      </w:r>
      <w:r w:rsidRPr="00C24920">
        <w:rPr>
          <w:b/>
          <w:bCs/>
        </w:rPr>
        <w:t>Create</w:t>
      </w:r>
      <w:r w:rsidRPr="00732C1C">
        <w:t xml:space="preserve"> </w:t>
      </w:r>
      <w:r w:rsidRPr="00C24920">
        <w:rPr>
          <w:b/>
          <w:bCs/>
        </w:rPr>
        <w:t>Calculated</w:t>
      </w:r>
      <w:r w:rsidRPr="00732C1C">
        <w:t xml:space="preserve"> </w:t>
      </w:r>
      <w:r w:rsidRPr="00C24920">
        <w:rPr>
          <w:b/>
          <w:bCs/>
        </w:rPr>
        <w:t>Field</w:t>
      </w:r>
    </w:p>
    <w:p w14:paraId="5E6502E8" w14:textId="2E29D355" w:rsidR="004B0C92" w:rsidRPr="00732C1C" w:rsidRDefault="004B0C92" w:rsidP="004B0C92">
      <w:pPr>
        <w:pStyle w:val="ListNumber"/>
        <w:numPr>
          <w:ilvl w:val="1"/>
          <w:numId w:val="33"/>
        </w:numPr>
        <w:ind w:left="2160"/>
        <w:rPr>
          <w:b/>
          <w:bCs/>
        </w:rPr>
      </w:pPr>
      <w:r w:rsidRPr="00732C1C">
        <w:t xml:space="preserve">Name the calculation </w:t>
      </w:r>
      <w:r w:rsidRPr="00C20A58">
        <w:rPr>
          <w:i/>
          <w:iCs/>
        </w:rPr>
        <w:t>WGU Dependents</w:t>
      </w:r>
      <w:r>
        <w:t xml:space="preserve"> (to match the IBM </w:t>
      </w:r>
      <w:r w:rsidR="00B23241">
        <w:t>table</w:t>
      </w:r>
      <w:r>
        <w:t>)</w:t>
      </w:r>
    </w:p>
    <w:p w14:paraId="642D5D70" w14:textId="77777777" w:rsidR="004B0C92" w:rsidRPr="00E13949" w:rsidRDefault="004B0C92" w:rsidP="004B0C92">
      <w:pPr>
        <w:pStyle w:val="ListNumber"/>
        <w:numPr>
          <w:ilvl w:val="1"/>
          <w:numId w:val="33"/>
        </w:numPr>
        <w:ind w:left="2160"/>
        <w:rPr>
          <w:b/>
          <w:bCs/>
        </w:rPr>
      </w:pPr>
      <w:r w:rsidRPr="00732C1C">
        <w:t xml:space="preserve">Enter the following calculation: </w:t>
      </w:r>
    </w:p>
    <w:p w14:paraId="2F3932DB" w14:textId="77777777" w:rsidR="00F87DEF" w:rsidRPr="00F87DEF" w:rsidRDefault="00F87DEF" w:rsidP="00F87DEF">
      <w:pPr>
        <w:pStyle w:val="ListNumber"/>
        <w:numPr>
          <w:ilvl w:val="0"/>
          <w:numId w:val="0"/>
        </w:numPr>
        <w:ind w:left="1800"/>
        <w:rPr>
          <w:rStyle w:val="Emphasis"/>
          <w:rFonts w:asciiTheme="minorHAnsi" w:hAnsiTheme="minorHAnsi"/>
          <w:b/>
          <w:bCs/>
          <w:sz w:val="22"/>
          <w:szCs w:val="24"/>
        </w:rPr>
      </w:pPr>
      <w:r w:rsidRPr="00F87DEF">
        <w:rPr>
          <w:rStyle w:val="Emphasis"/>
        </w:rPr>
        <w:t xml:space="preserve">IF [Children] &gt; 0 THEN "Yes" ELSE "No" END </w:t>
      </w:r>
    </w:p>
    <w:p w14:paraId="33830683" w14:textId="56AC68B1" w:rsidR="000E1E01" w:rsidRPr="0019740B" w:rsidRDefault="000E1E01" w:rsidP="000E1E01">
      <w:pPr>
        <w:pStyle w:val="ListNumber"/>
        <w:rPr>
          <w:b/>
          <w:bCs/>
        </w:rPr>
      </w:pPr>
      <w:r w:rsidRPr="00732C1C">
        <w:t xml:space="preserve">Drag </w:t>
      </w:r>
      <w:r w:rsidR="00E72C8E">
        <w:t>and drop the</w:t>
      </w:r>
      <w:r w:rsidRPr="00732C1C">
        <w:t xml:space="preserve"> </w:t>
      </w:r>
      <w:r w:rsidR="00E616C5" w:rsidRPr="00E72C8E">
        <w:rPr>
          <w:i/>
          <w:iCs/>
        </w:rPr>
        <w:t xml:space="preserve">WGU </w:t>
      </w:r>
      <w:r w:rsidR="00E616C5">
        <w:rPr>
          <w:i/>
          <w:iCs/>
        </w:rPr>
        <w:t>Dependents</w:t>
      </w:r>
      <w:r w:rsidR="00BF5EE4">
        <w:rPr>
          <w:i/>
          <w:iCs/>
        </w:rPr>
        <w:t xml:space="preserve"> </w:t>
      </w:r>
      <w:r w:rsidRPr="00732C1C">
        <w:t xml:space="preserve">field to </w:t>
      </w:r>
      <w:r w:rsidR="00BF5EE4" w:rsidRPr="00057935">
        <w:rPr>
          <w:b/>
          <w:bCs/>
        </w:rPr>
        <w:t>Columns</w:t>
      </w:r>
    </w:p>
    <w:p w14:paraId="449D9B1E" w14:textId="679FEDEB" w:rsidR="000E1E01" w:rsidRDefault="000E1E01" w:rsidP="000E1E01">
      <w:pPr>
        <w:pStyle w:val="ListNumber"/>
        <w:rPr>
          <w:b/>
          <w:bCs/>
        </w:rPr>
      </w:pPr>
      <w:r w:rsidRPr="00732C1C">
        <w:t xml:space="preserve">Drag and place </w:t>
      </w:r>
      <w:r w:rsidR="001810DD">
        <w:rPr>
          <w:i/>
          <w:iCs/>
        </w:rPr>
        <w:t xml:space="preserve">Customer id </w:t>
      </w:r>
      <w:r w:rsidRPr="00732C1C">
        <w:t xml:space="preserve">in </w:t>
      </w:r>
      <w:r w:rsidRPr="00057935">
        <w:rPr>
          <w:b/>
          <w:bCs/>
        </w:rPr>
        <w:t>Rows</w:t>
      </w:r>
    </w:p>
    <w:p w14:paraId="01CAC40F" w14:textId="04490A7D" w:rsidR="008138CD" w:rsidRPr="00FA5E3F" w:rsidRDefault="008138CD" w:rsidP="000C5ECE">
      <w:pPr>
        <w:pStyle w:val="ListNumber"/>
        <w:numPr>
          <w:ilvl w:val="1"/>
          <w:numId w:val="33"/>
        </w:numPr>
        <w:ind w:left="2160"/>
        <w:rPr>
          <w:b/>
          <w:bCs/>
        </w:rPr>
      </w:pPr>
      <w:r w:rsidRPr="000C5ECE">
        <w:t>Right click on it select</w:t>
      </w:r>
      <w:r>
        <w:rPr>
          <w:b/>
          <w:bCs/>
        </w:rPr>
        <w:t xml:space="preserve"> Measure</w:t>
      </w:r>
      <w:r w:rsidR="000C5ECE">
        <w:rPr>
          <w:b/>
          <w:bCs/>
        </w:rPr>
        <w:t>, Count(Distinct)</w:t>
      </w:r>
    </w:p>
    <w:p w14:paraId="1A55406E" w14:textId="3B706624" w:rsidR="003B5FCA" w:rsidRPr="004A1C1D" w:rsidRDefault="00C20AE9" w:rsidP="000E1E01">
      <w:pPr>
        <w:pStyle w:val="ListNumber"/>
        <w:rPr>
          <w:b/>
          <w:bCs/>
        </w:rPr>
      </w:pPr>
      <w:r>
        <w:t xml:space="preserve">Press and hold </w:t>
      </w:r>
      <w:r w:rsidR="008B444C">
        <w:rPr>
          <w:b/>
          <w:bCs/>
        </w:rPr>
        <w:t>CTRL</w:t>
      </w:r>
      <w:r>
        <w:rPr>
          <w:b/>
          <w:bCs/>
        </w:rPr>
        <w:t xml:space="preserve"> </w:t>
      </w:r>
      <w:r w:rsidRPr="00C20AE9">
        <w:t>and</w:t>
      </w:r>
      <w:r>
        <w:rPr>
          <w:b/>
          <w:bCs/>
        </w:rPr>
        <w:t xml:space="preserve"> </w:t>
      </w:r>
      <w:r w:rsidR="003B5FCA">
        <w:t xml:space="preserve">Click and place </w:t>
      </w:r>
      <w:r w:rsidR="00323A10" w:rsidRPr="0082667C">
        <w:rPr>
          <w:i/>
          <w:iCs/>
        </w:rPr>
        <w:t>COUNTD(</w:t>
      </w:r>
      <w:r w:rsidR="00323A10">
        <w:rPr>
          <w:i/>
          <w:iCs/>
        </w:rPr>
        <w:t xml:space="preserve">Customer id) </w:t>
      </w:r>
      <w:r w:rsidR="00ED2592">
        <w:t xml:space="preserve">on </w:t>
      </w:r>
      <w:r w:rsidR="00323A10">
        <w:rPr>
          <w:b/>
          <w:bCs/>
        </w:rPr>
        <w:t>Tooltip</w:t>
      </w:r>
      <w:r w:rsidR="00ED2592">
        <w:rPr>
          <w:b/>
          <w:bCs/>
        </w:rPr>
        <w:t xml:space="preserve"> </w:t>
      </w:r>
      <w:r w:rsidR="00ED2592">
        <w:t xml:space="preserve">in the </w:t>
      </w:r>
      <w:r w:rsidR="00ED2592">
        <w:rPr>
          <w:b/>
          <w:bCs/>
        </w:rPr>
        <w:t xml:space="preserve">Marks </w:t>
      </w:r>
      <w:r w:rsidR="00ED2592">
        <w:t>box</w:t>
      </w:r>
    </w:p>
    <w:p w14:paraId="6EB2E1C2" w14:textId="5D40B19F" w:rsidR="004A1C1D" w:rsidRDefault="00323A10" w:rsidP="00FF1F5C">
      <w:pPr>
        <w:pStyle w:val="ListNumber"/>
        <w:numPr>
          <w:ilvl w:val="1"/>
          <w:numId w:val="33"/>
        </w:numPr>
        <w:ind w:left="2160"/>
        <w:rPr>
          <w:b/>
          <w:bCs/>
        </w:rPr>
      </w:pPr>
      <w:r>
        <w:t xml:space="preserve">Right click </w:t>
      </w:r>
      <w:r w:rsidR="005E3A95">
        <w:t xml:space="preserve">and select </w:t>
      </w:r>
      <w:r w:rsidR="005E3A95">
        <w:rPr>
          <w:b/>
          <w:bCs/>
        </w:rPr>
        <w:t>Add Table Calculation</w:t>
      </w:r>
    </w:p>
    <w:p w14:paraId="72211D2D" w14:textId="0F7E9CE1" w:rsidR="005E3A95" w:rsidRDefault="00C07918" w:rsidP="00FF1F5C">
      <w:pPr>
        <w:pStyle w:val="ListNumber"/>
        <w:numPr>
          <w:ilvl w:val="1"/>
          <w:numId w:val="33"/>
        </w:numPr>
        <w:ind w:left="2160"/>
        <w:rPr>
          <w:b/>
          <w:bCs/>
        </w:rPr>
      </w:pPr>
      <w:r w:rsidRPr="00C07918">
        <w:t>Select</w:t>
      </w:r>
      <w:r>
        <w:rPr>
          <w:b/>
          <w:bCs/>
        </w:rPr>
        <w:t xml:space="preserve"> Difference From</w:t>
      </w:r>
    </w:p>
    <w:p w14:paraId="656E6CE8" w14:textId="67A78624" w:rsidR="00C07918" w:rsidRDefault="005D7C71" w:rsidP="00FF1F5C">
      <w:pPr>
        <w:pStyle w:val="ListNumber"/>
        <w:numPr>
          <w:ilvl w:val="1"/>
          <w:numId w:val="33"/>
        </w:numPr>
        <w:ind w:left="2160"/>
        <w:rPr>
          <w:b/>
          <w:bCs/>
        </w:rPr>
      </w:pPr>
      <w:r>
        <w:rPr>
          <w:b/>
          <w:bCs/>
        </w:rPr>
        <w:t>Specific Dimensions</w:t>
      </w:r>
    </w:p>
    <w:p w14:paraId="34299AA0" w14:textId="4D0944B1" w:rsidR="005D7C71" w:rsidRDefault="005D7C71" w:rsidP="00FF1F5C">
      <w:pPr>
        <w:pStyle w:val="ListNumber"/>
        <w:numPr>
          <w:ilvl w:val="1"/>
          <w:numId w:val="33"/>
        </w:numPr>
        <w:ind w:left="2160"/>
        <w:rPr>
          <w:b/>
          <w:bCs/>
        </w:rPr>
      </w:pPr>
      <w:r w:rsidRPr="006858BA">
        <w:t>Select</w:t>
      </w:r>
      <w:r>
        <w:rPr>
          <w:b/>
          <w:bCs/>
        </w:rPr>
        <w:t xml:space="preserve"> WGU Dep</w:t>
      </w:r>
      <w:r w:rsidR="006858BA">
        <w:rPr>
          <w:b/>
          <w:bCs/>
        </w:rPr>
        <w:t>endents</w:t>
      </w:r>
    </w:p>
    <w:p w14:paraId="5DF29394" w14:textId="5EECD0D8" w:rsidR="006858BA" w:rsidRPr="006858BA" w:rsidRDefault="006858BA" w:rsidP="00FF1F5C">
      <w:pPr>
        <w:pStyle w:val="ListNumber"/>
        <w:numPr>
          <w:ilvl w:val="1"/>
          <w:numId w:val="33"/>
        </w:numPr>
        <w:ind w:left="2160"/>
      </w:pPr>
      <w:r w:rsidRPr="006858BA">
        <w:t>Close</w:t>
      </w:r>
    </w:p>
    <w:p w14:paraId="3D96E51B" w14:textId="348A3894" w:rsidR="00E718CE" w:rsidRPr="0066719B" w:rsidRDefault="00E718CE" w:rsidP="00E718CE">
      <w:pPr>
        <w:pStyle w:val="ListNumber"/>
        <w:rPr>
          <w:b/>
          <w:bCs/>
        </w:rPr>
      </w:pPr>
      <w:r>
        <w:lastRenderedPageBreak/>
        <w:t xml:space="preserve">Click and place </w:t>
      </w:r>
      <w:r>
        <w:rPr>
          <w:i/>
        </w:rPr>
        <w:t>Gender</w:t>
      </w:r>
      <w:r>
        <w:t xml:space="preserve"> on </w:t>
      </w:r>
      <w:r>
        <w:rPr>
          <w:b/>
          <w:bCs/>
        </w:rPr>
        <w:t>Color</w:t>
      </w:r>
      <w:r>
        <w:t xml:space="preserve"> in the </w:t>
      </w:r>
      <w:r w:rsidRPr="00057935">
        <w:rPr>
          <w:b/>
          <w:bCs/>
        </w:rPr>
        <w:t>Marks</w:t>
      </w:r>
      <w:r>
        <w:t xml:space="preserve"> box</w:t>
      </w:r>
    </w:p>
    <w:p w14:paraId="6C8DCB85" w14:textId="4CB20AB2" w:rsidR="004425BD" w:rsidRPr="006A1AD8" w:rsidRDefault="004425BD" w:rsidP="004425BD">
      <w:pPr>
        <w:pStyle w:val="ListNumber"/>
        <w:rPr>
          <w:b/>
          <w:bCs/>
        </w:rPr>
      </w:pPr>
      <w:r>
        <w:t xml:space="preserve">Click and place </w:t>
      </w:r>
      <w:r w:rsidRPr="0082667C">
        <w:rPr>
          <w:i/>
          <w:iCs/>
        </w:rPr>
        <w:t>COUNTD(</w:t>
      </w:r>
      <w:r>
        <w:rPr>
          <w:i/>
          <w:iCs/>
        </w:rPr>
        <w:t xml:space="preserve">Customer id) </w:t>
      </w:r>
      <w:r>
        <w:t xml:space="preserve">on </w:t>
      </w:r>
      <w:r>
        <w:rPr>
          <w:b/>
          <w:bCs/>
        </w:rPr>
        <w:t xml:space="preserve">Label </w:t>
      </w:r>
      <w:r>
        <w:t xml:space="preserve">in the </w:t>
      </w:r>
      <w:r>
        <w:rPr>
          <w:b/>
          <w:bCs/>
        </w:rPr>
        <w:t xml:space="preserve">Marks </w:t>
      </w:r>
      <w:r>
        <w:t>box</w:t>
      </w:r>
    </w:p>
    <w:p w14:paraId="518008A6" w14:textId="40B0B0DE" w:rsidR="006A1AD8" w:rsidRPr="006A1AD8" w:rsidRDefault="006A1AD8" w:rsidP="006A1AD8">
      <w:pPr>
        <w:pStyle w:val="ListNumber"/>
        <w:rPr>
          <w:b/>
          <w:bCs/>
        </w:rPr>
      </w:pPr>
      <w:r>
        <w:t xml:space="preserve">Click and place </w:t>
      </w:r>
      <w:r w:rsidRPr="00BC1D4A">
        <w:rPr>
          <w:i/>
          <w:iCs/>
        </w:rPr>
        <w:t>Select</w:t>
      </w:r>
      <w:r>
        <w:t xml:space="preserve"> </w:t>
      </w:r>
      <w:r>
        <w:rPr>
          <w:i/>
        </w:rPr>
        <w:t>WGU Service Parameter</w:t>
      </w:r>
      <w:r>
        <w:t xml:space="preserve"> on </w:t>
      </w:r>
      <w:r>
        <w:rPr>
          <w:b/>
          <w:bCs/>
        </w:rPr>
        <w:t>Label</w:t>
      </w:r>
      <w:r>
        <w:t xml:space="preserve"> in the </w:t>
      </w:r>
      <w:r w:rsidRPr="00057935">
        <w:rPr>
          <w:b/>
          <w:bCs/>
        </w:rPr>
        <w:t>Marks</w:t>
      </w:r>
      <w:r>
        <w:t xml:space="preserve"> box </w:t>
      </w:r>
    </w:p>
    <w:p w14:paraId="3B82DEFF" w14:textId="5A1428F5" w:rsidR="004425BD" w:rsidRPr="00C91257" w:rsidRDefault="004425BD" w:rsidP="004425BD">
      <w:pPr>
        <w:pStyle w:val="ListNumber"/>
        <w:rPr>
          <w:b/>
          <w:bCs/>
        </w:rPr>
      </w:pPr>
      <w:r>
        <w:t xml:space="preserve">Click and place </w:t>
      </w:r>
      <w:r w:rsidRPr="0082667C">
        <w:rPr>
          <w:i/>
          <w:iCs/>
        </w:rPr>
        <w:t>COUNTD(</w:t>
      </w:r>
      <w:r>
        <w:rPr>
          <w:i/>
          <w:iCs/>
        </w:rPr>
        <w:t xml:space="preserve">Customer id) </w:t>
      </w:r>
      <w:r>
        <w:t xml:space="preserve">on </w:t>
      </w:r>
      <w:r>
        <w:rPr>
          <w:b/>
          <w:bCs/>
        </w:rPr>
        <w:t xml:space="preserve">Detail </w:t>
      </w:r>
      <w:r>
        <w:t xml:space="preserve">in the </w:t>
      </w:r>
      <w:r>
        <w:rPr>
          <w:b/>
          <w:bCs/>
        </w:rPr>
        <w:t xml:space="preserve">Marks </w:t>
      </w:r>
      <w:r>
        <w:t>box</w:t>
      </w:r>
    </w:p>
    <w:p w14:paraId="208E9D28" w14:textId="77777777" w:rsidR="00C91257" w:rsidRDefault="00C91257" w:rsidP="00FF1F5C">
      <w:pPr>
        <w:pStyle w:val="ListNumber"/>
        <w:numPr>
          <w:ilvl w:val="1"/>
          <w:numId w:val="33"/>
        </w:numPr>
        <w:ind w:left="2160"/>
        <w:rPr>
          <w:b/>
          <w:bCs/>
        </w:rPr>
      </w:pPr>
      <w:r>
        <w:t xml:space="preserve">Right click and select </w:t>
      </w:r>
      <w:r>
        <w:rPr>
          <w:b/>
          <w:bCs/>
        </w:rPr>
        <w:t>Add Table Calculation</w:t>
      </w:r>
    </w:p>
    <w:p w14:paraId="1A2FCA25" w14:textId="4D18FC95" w:rsidR="00C91257" w:rsidRDefault="00C91257" w:rsidP="00FF1F5C">
      <w:pPr>
        <w:pStyle w:val="ListNumber"/>
        <w:numPr>
          <w:ilvl w:val="1"/>
          <w:numId w:val="33"/>
        </w:numPr>
        <w:ind w:left="2160"/>
        <w:rPr>
          <w:b/>
          <w:bCs/>
        </w:rPr>
      </w:pPr>
      <w:r w:rsidRPr="00C07918">
        <w:t>Select</w:t>
      </w:r>
      <w:r>
        <w:rPr>
          <w:b/>
          <w:bCs/>
        </w:rPr>
        <w:t xml:space="preserve"> </w:t>
      </w:r>
      <w:r w:rsidR="00443450">
        <w:rPr>
          <w:b/>
          <w:bCs/>
        </w:rPr>
        <w:t>Percent of Total</w:t>
      </w:r>
    </w:p>
    <w:p w14:paraId="366AB347" w14:textId="77777777" w:rsidR="00C91257" w:rsidRDefault="00C91257" w:rsidP="00FF1F5C">
      <w:pPr>
        <w:pStyle w:val="ListNumber"/>
        <w:numPr>
          <w:ilvl w:val="1"/>
          <w:numId w:val="33"/>
        </w:numPr>
        <w:ind w:left="2160"/>
        <w:rPr>
          <w:b/>
          <w:bCs/>
        </w:rPr>
      </w:pPr>
      <w:r>
        <w:rPr>
          <w:b/>
          <w:bCs/>
        </w:rPr>
        <w:t>Specific Dimensions</w:t>
      </w:r>
    </w:p>
    <w:p w14:paraId="366C695C" w14:textId="594E5035" w:rsidR="00C91257" w:rsidRDefault="00C91257" w:rsidP="00FF1F5C">
      <w:pPr>
        <w:pStyle w:val="ListNumber"/>
        <w:numPr>
          <w:ilvl w:val="1"/>
          <w:numId w:val="33"/>
        </w:numPr>
        <w:ind w:left="2160"/>
        <w:rPr>
          <w:b/>
          <w:bCs/>
        </w:rPr>
      </w:pPr>
      <w:r w:rsidRPr="006858BA">
        <w:t>Select</w:t>
      </w:r>
      <w:r>
        <w:rPr>
          <w:b/>
          <w:bCs/>
        </w:rPr>
        <w:t xml:space="preserve"> WGU Dependents</w:t>
      </w:r>
      <w:r w:rsidR="00443450">
        <w:rPr>
          <w:b/>
          <w:bCs/>
        </w:rPr>
        <w:t xml:space="preserve"> </w:t>
      </w:r>
      <w:r w:rsidR="00443450" w:rsidRPr="00443450">
        <w:t>and</w:t>
      </w:r>
      <w:r w:rsidR="00443450">
        <w:rPr>
          <w:b/>
          <w:bCs/>
        </w:rPr>
        <w:t xml:space="preserve"> Gender</w:t>
      </w:r>
    </w:p>
    <w:p w14:paraId="7812BB98" w14:textId="77777777" w:rsidR="00C91257" w:rsidRDefault="00C91257" w:rsidP="00FF1F5C">
      <w:pPr>
        <w:pStyle w:val="ListNumber"/>
        <w:numPr>
          <w:ilvl w:val="1"/>
          <w:numId w:val="33"/>
        </w:numPr>
        <w:ind w:left="2160"/>
      </w:pPr>
      <w:r w:rsidRPr="006858BA">
        <w:t>Close</w:t>
      </w:r>
    </w:p>
    <w:p w14:paraId="2E50B877" w14:textId="21E167B7" w:rsidR="00443450" w:rsidRPr="006858BA" w:rsidRDefault="00443450" w:rsidP="00FF1F5C">
      <w:pPr>
        <w:pStyle w:val="ListNumber"/>
        <w:numPr>
          <w:ilvl w:val="1"/>
          <w:numId w:val="33"/>
        </w:numPr>
        <w:ind w:left="2160"/>
      </w:pPr>
      <w:r>
        <w:t>Click and drag it on</w:t>
      </w:r>
      <w:r w:rsidR="0066719B">
        <w:t xml:space="preserve">to </w:t>
      </w:r>
      <w:r w:rsidR="0066719B">
        <w:rPr>
          <w:b/>
          <w:bCs/>
        </w:rPr>
        <w:t xml:space="preserve">Label </w:t>
      </w:r>
      <w:r w:rsidR="0066719B">
        <w:t xml:space="preserve">in the </w:t>
      </w:r>
      <w:r w:rsidR="0066719B">
        <w:rPr>
          <w:b/>
          <w:bCs/>
        </w:rPr>
        <w:t xml:space="preserve">Marks </w:t>
      </w:r>
      <w:r w:rsidR="0066719B">
        <w:t>box</w:t>
      </w:r>
    </w:p>
    <w:p w14:paraId="59E2DA9F" w14:textId="5DB61B83" w:rsidR="00CA071B" w:rsidRPr="003630F2" w:rsidRDefault="00CA071B" w:rsidP="00A12C8B">
      <w:pPr>
        <w:pStyle w:val="ListNumber"/>
      </w:pPr>
      <w:r w:rsidRPr="003630F2">
        <w:t>Click and drag</w:t>
      </w:r>
      <w:r w:rsidR="00620108" w:rsidRPr="003630F2">
        <w:t xml:space="preserve"> </w:t>
      </w:r>
      <w:r w:rsidR="00620108" w:rsidRPr="000E3F10">
        <w:rPr>
          <w:i/>
          <w:iCs/>
        </w:rPr>
        <w:t>State</w:t>
      </w:r>
      <w:r w:rsidR="00620108" w:rsidRPr="003630F2">
        <w:t xml:space="preserve"> and </w:t>
      </w:r>
      <w:r w:rsidR="00620108" w:rsidRPr="000E3F10">
        <w:rPr>
          <w:i/>
          <w:iCs/>
        </w:rPr>
        <w:t>Internet Service</w:t>
      </w:r>
      <w:r w:rsidR="00620108" w:rsidRPr="003630F2">
        <w:t xml:space="preserve"> </w:t>
      </w:r>
      <w:r w:rsidR="006352D7" w:rsidRPr="003630F2">
        <w:t>and drop it in</w:t>
      </w:r>
      <w:r w:rsidR="00620108" w:rsidRPr="003630F2">
        <w:t xml:space="preserve"> the </w:t>
      </w:r>
      <w:r w:rsidR="00620108" w:rsidRPr="003630F2">
        <w:rPr>
          <w:b/>
          <w:bCs/>
        </w:rPr>
        <w:t>Filter</w:t>
      </w:r>
      <w:r w:rsidR="00620108" w:rsidRPr="003630F2">
        <w:t xml:space="preserve"> Panel</w:t>
      </w:r>
    </w:p>
    <w:p w14:paraId="52E32AC2" w14:textId="762C6695" w:rsidR="00C87393" w:rsidRPr="003630F2" w:rsidRDefault="00252EAC" w:rsidP="00881D05">
      <w:pPr>
        <w:pStyle w:val="ListNumber"/>
        <w:numPr>
          <w:ilvl w:val="1"/>
          <w:numId w:val="33"/>
        </w:numPr>
        <w:ind w:left="2160"/>
      </w:pPr>
      <w:r w:rsidRPr="003630F2">
        <w:t xml:space="preserve">Right click and click </w:t>
      </w:r>
      <w:r w:rsidR="008C7BB2">
        <w:rPr>
          <w:b/>
          <w:bCs/>
        </w:rPr>
        <w:t>A</w:t>
      </w:r>
      <w:r w:rsidRPr="003630F2">
        <w:rPr>
          <w:b/>
          <w:bCs/>
        </w:rPr>
        <w:t xml:space="preserve">pply to </w:t>
      </w:r>
      <w:r w:rsidR="008C7BB2">
        <w:rPr>
          <w:b/>
          <w:bCs/>
        </w:rPr>
        <w:t>W</w:t>
      </w:r>
      <w:r w:rsidRPr="003630F2">
        <w:rPr>
          <w:b/>
          <w:bCs/>
        </w:rPr>
        <w:t>orksheet</w:t>
      </w:r>
    </w:p>
    <w:p w14:paraId="45DCA608" w14:textId="54D43855" w:rsidR="00924E77" w:rsidRPr="003630F2" w:rsidRDefault="00924E77" w:rsidP="00881D05">
      <w:pPr>
        <w:pStyle w:val="ListNumber"/>
        <w:numPr>
          <w:ilvl w:val="1"/>
          <w:numId w:val="33"/>
        </w:numPr>
        <w:ind w:left="2160"/>
      </w:pPr>
      <w:r w:rsidRPr="003630F2">
        <w:t xml:space="preserve">Select </w:t>
      </w:r>
      <w:r w:rsidRPr="003630F2">
        <w:rPr>
          <w:b/>
          <w:bCs/>
        </w:rPr>
        <w:t>Selected</w:t>
      </w:r>
      <w:r w:rsidRPr="003630F2">
        <w:t xml:space="preserve"> </w:t>
      </w:r>
      <w:r w:rsidRPr="003630F2">
        <w:rPr>
          <w:b/>
          <w:bCs/>
        </w:rPr>
        <w:t>Worksheets</w:t>
      </w:r>
    </w:p>
    <w:p w14:paraId="313E69A8" w14:textId="551656C9" w:rsidR="00924E77" w:rsidRPr="003630F2" w:rsidRDefault="0019136F" w:rsidP="00881D05">
      <w:pPr>
        <w:pStyle w:val="ListNumber"/>
        <w:numPr>
          <w:ilvl w:val="1"/>
          <w:numId w:val="33"/>
        </w:numPr>
        <w:ind w:left="2160"/>
      </w:pPr>
      <w:r w:rsidRPr="003630F2">
        <w:t xml:space="preserve">Select all worksheets with </w:t>
      </w:r>
      <w:r w:rsidRPr="000E3F10">
        <w:rPr>
          <w:i/>
          <w:iCs/>
        </w:rPr>
        <w:t>WGU Telecom</w:t>
      </w:r>
      <w:r w:rsidRPr="003630F2">
        <w:t xml:space="preserve"> in the title</w:t>
      </w:r>
    </w:p>
    <w:p w14:paraId="2D66540C" w14:textId="77777777" w:rsidR="00295D5C" w:rsidRPr="00732C1C" w:rsidRDefault="00295D5C" w:rsidP="00295D5C">
      <w:pPr>
        <w:pStyle w:val="Heading4"/>
        <w:rPr>
          <w:sz w:val="24"/>
          <w:szCs w:val="28"/>
        </w:rPr>
      </w:pPr>
      <w:r w:rsidRPr="00732C1C">
        <w:rPr>
          <w:sz w:val="24"/>
          <w:szCs w:val="28"/>
        </w:rPr>
        <w:t>Sheet set up:</w:t>
      </w:r>
    </w:p>
    <w:p w14:paraId="49B329C0" w14:textId="77777777" w:rsidR="00295D5C" w:rsidRPr="00732C1C" w:rsidRDefault="00295D5C" w:rsidP="00295D5C">
      <w:pPr>
        <w:pStyle w:val="Heading4"/>
        <w:rPr>
          <w:sz w:val="24"/>
          <w:szCs w:val="28"/>
        </w:rPr>
      </w:pPr>
      <w:r w:rsidRPr="00732C1C">
        <w:rPr>
          <w:sz w:val="24"/>
          <w:szCs w:val="28"/>
        </w:rPr>
        <w:t>In the Marks Panels click on:</w:t>
      </w:r>
    </w:p>
    <w:p w14:paraId="0B96A5E1" w14:textId="0A7D61EA" w:rsidR="00295D5C" w:rsidRPr="00C75C27" w:rsidRDefault="00B264EA" w:rsidP="00295D5C">
      <w:pPr>
        <w:pStyle w:val="ListNumber"/>
        <w:rPr>
          <w:szCs w:val="22"/>
        </w:rPr>
      </w:pPr>
      <w:r w:rsidRPr="00C75C27">
        <w:rPr>
          <w:szCs w:val="22"/>
        </w:rPr>
        <w:t>Label</w:t>
      </w:r>
    </w:p>
    <w:p w14:paraId="4A1A91EC" w14:textId="0CA73BD0" w:rsidR="00DF206B" w:rsidRPr="00C75C27" w:rsidRDefault="00255D0A" w:rsidP="00255D0A">
      <w:pPr>
        <w:pStyle w:val="ListNumber"/>
        <w:numPr>
          <w:ilvl w:val="1"/>
          <w:numId w:val="33"/>
        </w:numPr>
        <w:tabs>
          <w:tab w:val="left" w:pos="2160"/>
        </w:tabs>
        <w:ind w:left="2160"/>
        <w:rPr>
          <w:szCs w:val="22"/>
        </w:rPr>
      </w:pPr>
      <w:r w:rsidRPr="00C75C27">
        <w:rPr>
          <w:szCs w:val="22"/>
        </w:rPr>
        <w:t xml:space="preserve">Make sure that  </w:t>
      </w:r>
      <w:r w:rsidRPr="00C75C27">
        <w:rPr>
          <w:b/>
          <w:bCs/>
          <w:szCs w:val="22"/>
        </w:rPr>
        <w:t>Show</w:t>
      </w:r>
      <w:r w:rsidRPr="00C75C27">
        <w:rPr>
          <w:szCs w:val="22"/>
        </w:rPr>
        <w:t xml:space="preserve"> </w:t>
      </w:r>
      <w:r w:rsidRPr="00C75C27">
        <w:rPr>
          <w:b/>
          <w:bCs/>
          <w:szCs w:val="22"/>
        </w:rPr>
        <w:t>mark</w:t>
      </w:r>
      <w:r w:rsidRPr="00C75C27">
        <w:rPr>
          <w:szCs w:val="22"/>
        </w:rPr>
        <w:t xml:space="preserve"> </w:t>
      </w:r>
      <w:r w:rsidR="00C80210">
        <w:rPr>
          <w:b/>
          <w:bCs/>
          <w:szCs w:val="22"/>
        </w:rPr>
        <w:t>L</w:t>
      </w:r>
      <w:r w:rsidRPr="00C75C27">
        <w:rPr>
          <w:b/>
          <w:bCs/>
          <w:szCs w:val="22"/>
        </w:rPr>
        <w:t>abels</w:t>
      </w:r>
      <w:r w:rsidRPr="00C75C27">
        <w:rPr>
          <w:szCs w:val="22"/>
        </w:rPr>
        <w:t xml:space="preserve"> </w:t>
      </w:r>
      <w:r w:rsidR="007666EE" w:rsidRPr="00C75C27">
        <w:rPr>
          <w:szCs w:val="22"/>
        </w:rPr>
        <w:t>is</w:t>
      </w:r>
      <w:r w:rsidR="00DF206B" w:rsidRPr="00C75C27">
        <w:rPr>
          <w:szCs w:val="22"/>
        </w:rPr>
        <w:t xml:space="preserve"> checked</w:t>
      </w:r>
    </w:p>
    <w:p w14:paraId="7DF14639" w14:textId="232BC155" w:rsidR="00255D0A" w:rsidRPr="00C75C27" w:rsidRDefault="00DF206B" w:rsidP="00255D0A">
      <w:pPr>
        <w:pStyle w:val="ListNumber"/>
        <w:numPr>
          <w:ilvl w:val="1"/>
          <w:numId w:val="33"/>
        </w:numPr>
        <w:tabs>
          <w:tab w:val="left" w:pos="2160"/>
        </w:tabs>
        <w:ind w:left="2160"/>
        <w:rPr>
          <w:szCs w:val="22"/>
        </w:rPr>
      </w:pPr>
      <w:r w:rsidRPr="00C75C27">
        <w:rPr>
          <w:szCs w:val="22"/>
        </w:rPr>
        <w:t xml:space="preserve">If </w:t>
      </w:r>
      <w:r w:rsidR="00C80210">
        <w:rPr>
          <w:b/>
          <w:bCs/>
          <w:szCs w:val="22"/>
        </w:rPr>
        <w:t>A</w:t>
      </w:r>
      <w:r w:rsidR="00255D0A" w:rsidRPr="00C75C27">
        <w:rPr>
          <w:b/>
          <w:bCs/>
          <w:szCs w:val="22"/>
        </w:rPr>
        <w:t>llow</w:t>
      </w:r>
      <w:r w:rsidR="00255D0A" w:rsidRPr="00C75C27">
        <w:rPr>
          <w:szCs w:val="22"/>
        </w:rPr>
        <w:t xml:space="preserve"> </w:t>
      </w:r>
      <w:r w:rsidR="00C80210">
        <w:rPr>
          <w:b/>
          <w:bCs/>
          <w:szCs w:val="22"/>
        </w:rPr>
        <w:t>L</w:t>
      </w:r>
      <w:r w:rsidR="00255D0A" w:rsidRPr="00C75C27">
        <w:rPr>
          <w:b/>
          <w:bCs/>
          <w:szCs w:val="22"/>
        </w:rPr>
        <w:t>abels</w:t>
      </w:r>
      <w:r w:rsidR="00255D0A" w:rsidRPr="00C75C27">
        <w:rPr>
          <w:szCs w:val="22"/>
        </w:rPr>
        <w:t xml:space="preserve"> </w:t>
      </w:r>
      <w:r w:rsidR="00255D0A" w:rsidRPr="00C75C27">
        <w:rPr>
          <w:b/>
          <w:bCs/>
          <w:szCs w:val="22"/>
        </w:rPr>
        <w:t>to</w:t>
      </w:r>
      <w:r w:rsidR="00255D0A" w:rsidRPr="00C75C27">
        <w:rPr>
          <w:szCs w:val="22"/>
        </w:rPr>
        <w:t xml:space="preserve"> </w:t>
      </w:r>
      <w:r w:rsidR="00C80210">
        <w:rPr>
          <w:b/>
          <w:bCs/>
          <w:szCs w:val="22"/>
        </w:rPr>
        <w:t>O</w:t>
      </w:r>
      <w:r w:rsidR="00255D0A" w:rsidRPr="00C75C27">
        <w:rPr>
          <w:b/>
          <w:bCs/>
          <w:szCs w:val="22"/>
        </w:rPr>
        <w:t xml:space="preserve">verlap </w:t>
      </w:r>
      <w:r w:rsidR="00C80210">
        <w:rPr>
          <w:b/>
          <w:bCs/>
          <w:szCs w:val="22"/>
        </w:rPr>
        <w:t>O</w:t>
      </w:r>
      <w:r w:rsidR="00255D0A" w:rsidRPr="00C75C27">
        <w:rPr>
          <w:b/>
          <w:bCs/>
          <w:szCs w:val="22"/>
        </w:rPr>
        <w:t xml:space="preserve">ther </w:t>
      </w:r>
      <w:r w:rsidR="00C80210">
        <w:rPr>
          <w:b/>
          <w:bCs/>
          <w:szCs w:val="22"/>
        </w:rPr>
        <w:t>M</w:t>
      </w:r>
      <w:r w:rsidR="00255D0A" w:rsidRPr="00C75C27">
        <w:rPr>
          <w:b/>
          <w:bCs/>
          <w:szCs w:val="22"/>
        </w:rPr>
        <w:t>arks</w:t>
      </w:r>
      <w:r w:rsidR="00255D0A" w:rsidRPr="00C75C27">
        <w:rPr>
          <w:szCs w:val="22"/>
        </w:rPr>
        <w:t xml:space="preserve"> </w:t>
      </w:r>
      <w:r w:rsidRPr="00C75C27">
        <w:rPr>
          <w:szCs w:val="22"/>
        </w:rPr>
        <w:t>is check, then uncheck it</w:t>
      </w:r>
    </w:p>
    <w:p w14:paraId="54440DE1" w14:textId="77777777" w:rsidR="001A32AB" w:rsidRPr="00C75C27" w:rsidRDefault="00045242" w:rsidP="003B6090">
      <w:pPr>
        <w:pStyle w:val="ListNumber"/>
        <w:numPr>
          <w:ilvl w:val="1"/>
          <w:numId w:val="33"/>
        </w:numPr>
        <w:tabs>
          <w:tab w:val="left" w:pos="2160"/>
        </w:tabs>
        <w:ind w:left="2160"/>
        <w:rPr>
          <w:szCs w:val="22"/>
        </w:rPr>
      </w:pPr>
      <w:r w:rsidRPr="00C75C27">
        <w:rPr>
          <w:b/>
          <w:bCs/>
          <w:szCs w:val="22"/>
        </w:rPr>
        <w:t>Under</w:t>
      </w:r>
      <w:r w:rsidRPr="00C75C27">
        <w:rPr>
          <w:szCs w:val="22"/>
        </w:rPr>
        <w:t xml:space="preserve"> </w:t>
      </w:r>
      <w:r w:rsidRPr="00C75C27">
        <w:rPr>
          <w:b/>
          <w:bCs/>
          <w:szCs w:val="22"/>
        </w:rPr>
        <w:t>Label</w:t>
      </w:r>
      <w:r w:rsidRPr="00C75C27">
        <w:rPr>
          <w:szCs w:val="22"/>
        </w:rPr>
        <w:t xml:space="preserve"> </w:t>
      </w:r>
      <w:r w:rsidRPr="00C75C27">
        <w:rPr>
          <w:b/>
          <w:bCs/>
          <w:szCs w:val="22"/>
        </w:rPr>
        <w:t>Appearance</w:t>
      </w:r>
      <w:r w:rsidRPr="00C75C27">
        <w:rPr>
          <w:szCs w:val="22"/>
        </w:rPr>
        <w:t xml:space="preserve"> </w:t>
      </w:r>
    </w:p>
    <w:p w14:paraId="31FDAE9E" w14:textId="77777777" w:rsidR="001A32AB" w:rsidRPr="00C75C27" w:rsidRDefault="001A32AB" w:rsidP="00FF1F5C">
      <w:pPr>
        <w:pStyle w:val="ListNumber"/>
        <w:numPr>
          <w:ilvl w:val="2"/>
          <w:numId w:val="33"/>
        </w:numPr>
        <w:tabs>
          <w:tab w:val="left" w:pos="2160"/>
        </w:tabs>
        <w:ind w:left="2520"/>
        <w:rPr>
          <w:szCs w:val="22"/>
        </w:rPr>
      </w:pPr>
      <w:r w:rsidRPr="00C75C27">
        <w:rPr>
          <w:szCs w:val="22"/>
        </w:rPr>
        <w:t xml:space="preserve">Click on the </w:t>
      </w:r>
      <w:r w:rsidRPr="00C75C27">
        <w:rPr>
          <w:b/>
          <w:bCs/>
          <w:szCs w:val="22"/>
        </w:rPr>
        <w:t>…</w:t>
      </w:r>
    </w:p>
    <w:p w14:paraId="29F4FBBA" w14:textId="2B020FAF" w:rsidR="001A32AB" w:rsidRPr="00C75C27" w:rsidRDefault="00EF7B26" w:rsidP="00FF1F5C">
      <w:pPr>
        <w:pStyle w:val="ListNumber"/>
        <w:numPr>
          <w:ilvl w:val="2"/>
          <w:numId w:val="33"/>
        </w:numPr>
        <w:tabs>
          <w:tab w:val="left" w:pos="2160"/>
        </w:tabs>
        <w:ind w:left="2520"/>
        <w:rPr>
          <w:szCs w:val="22"/>
        </w:rPr>
      </w:pPr>
      <w:r w:rsidRPr="00C75C27">
        <w:rPr>
          <w:szCs w:val="22"/>
        </w:rPr>
        <w:t xml:space="preserve">Clear the Text box and Change the Font to </w:t>
      </w:r>
      <w:r w:rsidRPr="00C75C27">
        <w:rPr>
          <w:b/>
          <w:bCs/>
          <w:szCs w:val="22"/>
        </w:rPr>
        <w:t>Tableau</w:t>
      </w:r>
      <w:r w:rsidRPr="00C75C27">
        <w:rPr>
          <w:szCs w:val="22"/>
        </w:rPr>
        <w:t xml:space="preserve"> </w:t>
      </w:r>
      <w:r w:rsidRPr="00C75C27">
        <w:rPr>
          <w:b/>
          <w:bCs/>
          <w:szCs w:val="22"/>
        </w:rPr>
        <w:t>Medium</w:t>
      </w:r>
      <w:r w:rsidR="00795FE0">
        <w:rPr>
          <w:b/>
          <w:bCs/>
          <w:szCs w:val="22"/>
        </w:rPr>
        <w:t xml:space="preserve">, </w:t>
      </w:r>
      <w:r w:rsidR="00795FE0" w:rsidRPr="00C75C27">
        <w:rPr>
          <w:b/>
          <w:bCs/>
          <w:szCs w:val="22"/>
        </w:rPr>
        <w:t>Color</w:t>
      </w:r>
      <w:r w:rsidR="00795FE0" w:rsidRPr="00C75C27">
        <w:rPr>
          <w:szCs w:val="22"/>
        </w:rPr>
        <w:t xml:space="preserve"> White #ffffff</w:t>
      </w:r>
    </w:p>
    <w:p w14:paraId="2B1B2041" w14:textId="3A8249C9" w:rsidR="00EA679B" w:rsidRPr="00C75C27" w:rsidRDefault="00EA679B" w:rsidP="00FF1F5C">
      <w:pPr>
        <w:pStyle w:val="ListNumber"/>
        <w:numPr>
          <w:ilvl w:val="2"/>
          <w:numId w:val="33"/>
        </w:numPr>
        <w:tabs>
          <w:tab w:val="left" w:pos="2160"/>
        </w:tabs>
        <w:ind w:left="2520"/>
        <w:rPr>
          <w:szCs w:val="22"/>
        </w:rPr>
      </w:pPr>
      <w:r w:rsidRPr="00C75C27">
        <w:rPr>
          <w:szCs w:val="22"/>
        </w:rPr>
        <w:t xml:space="preserve">In the first line Click on </w:t>
      </w:r>
      <w:r w:rsidR="002812F7" w:rsidRPr="00C75C27">
        <w:rPr>
          <w:b/>
          <w:bCs/>
          <w:szCs w:val="22"/>
        </w:rPr>
        <w:t xml:space="preserve">Insert </w:t>
      </w:r>
      <w:r w:rsidR="002812F7" w:rsidRPr="00C75C27">
        <w:rPr>
          <w:szCs w:val="22"/>
        </w:rPr>
        <w:t xml:space="preserve">and select </w:t>
      </w:r>
      <w:r w:rsidR="002556CB" w:rsidRPr="00C75C27">
        <w:rPr>
          <w:i/>
          <w:iCs/>
          <w:szCs w:val="22"/>
        </w:rPr>
        <w:t>&lt;CNTD(Customer id)&gt;</w:t>
      </w:r>
    </w:p>
    <w:p w14:paraId="2014D106" w14:textId="3DACA745" w:rsidR="002556CB" w:rsidRPr="00C75C27" w:rsidRDefault="00D94010" w:rsidP="00FF1F5C">
      <w:pPr>
        <w:pStyle w:val="ListNumber"/>
        <w:numPr>
          <w:ilvl w:val="2"/>
          <w:numId w:val="33"/>
        </w:numPr>
        <w:tabs>
          <w:tab w:val="left" w:pos="2160"/>
        </w:tabs>
        <w:ind w:left="2520"/>
        <w:rPr>
          <w:szCs w:val="22"/>
        </w:rPr>
      </w:pPr>
      <w:r w:rsidRPr="00C75C27">
        <w:rPr>
          <w:szCs w:val="22"/>
        </w:rPr>
        <w:t xml:space="preserve">Press </w:t>
      </w:r>
      <w:r w:rsidR="00B34EB5" w:rsidRPr="00C75C27">
        <w:rPr>
          <w:szCs w:val="22"/>
        </w:rPr>
        <w:t>E</w:t>
      </w:r>
      <w:r w:rsidR="00704743" w:rsidRPr="00C75C27">
        <w:rPr>
          <w:szCs w:val="22"/>
        </w:rPr>
        <w:t>nte</w:t>
      </w:r>
      <w:r w:rsidR="00146A6D" w:rsidRPr="00C75C27">
        <w:rPr>
          <w:szCs w:val="22"/>
        </w:rPr>
        <w:t>r</w:t>
      </w:r>
      <w:r w:rsidRPr="00C75C27">
        <w:rPr>
          <w:szCs w:val="22"/>
        </w:rPr>
        <w:t xml:space="preserve"> and Click on </w:t>
      </w:r>
      <w:r w:rsidRPr="00C75C27">
        <w:rPr>
          <w:b/>
          <w:bCs/>
          <w:szCs w:val="22"/>
        </w:rPr>
        <w:t xml:space="preserve">Insert </w:t>
      </w:r>
      <w:r w:rsidRPr="00C75C27">
        <w:rPr>
          <w:szCs w:val="22"/>
        </w:rPr>
        <w:t xml:space="preserve">and select </w:t>
      </w:r>
      <w:r w:rsidRPr="00C75C27">
        <w:rPr>
          <w:i/>
          <w:iCs/>
          <w:szCs w:val="22"/>
        </w:rPr>
        <w:t>&lt;</w:t>
      </w:r>
      <w:proofErr w:type="spellStart"/>
      <w:r w:rsidRPr="00C75C27">
        <w:rPr>
          <w:i/>
          <w:iCs/>
          <w:szCs w:val="22"/>
        </w:rPr>
        <w:t>Parameters.Select</w:t>
      </w:r>
      <w:proofErr w:type="spellEnd"/>
      <w:r w:rsidRPr="00C75C27">
        <w:rPr>
          <w:i/>
          <w:iCs/>
          <w:szCs w:val="22"/>
        </w:rPr>
        <w:t xml:space="preserve"> WGU Service&gt;</w:t>
      </w:r>
    </w:p>
    <w:p w14:paraId="71AF6CEC" w14:textId="03E0EE3B" w:rsidR="00704743" w:rsidRPr="00C75C27" w:rsidRDefault="00704743" w:rsidP="00FF1F5C">
      <w:pPr>
        <w:pStyle w:val="ListNumber"/>
        <w:numPr>
          <w:ilvl w:val="2"/>
          <w:numId w:val="33"/>
        </w:numPr>
        <w:tabs>
          <w:tab w:val="left" w:pos="2160"/>
        </w:tabs>
        <w:ind w:left="2520"/>
        <w:rPr>
          <w:szCs w:val="22"/>
        </w:rPr>
      </w:pPr>
      <w:r w:rsidRPr="00C75C27">
        <w:rPr>
          <w:szCs w:val="22"/>
        </w:rPr>
        <w:t xml:space="preserve">Press </w:t>
      </w:r>
      <w:r w:rsidR="00B34EB5" w:rsidRPr="00C75C27">
        <w:rPr>
          <w:szCs w:val="22"/>
        </w:rPr>
        <w:t>E</w:t>
      </w:r>
      <w:r w:rsidRPr="00C75C27">
        <w:rPr>
          <w:szCs w:val="22"/>
        </w:rPr>
        <w:t xml:space="preserve">nter and Click on </w:t>
      </w:r>
      <w:r w:rsidRPr="00C75C27">
        <w:rPr>
          <w:b/>
          <w:bCs/>
          <w:szCs w:val="22"/>
        </w:rPr>
        <w:t xml:space="preserve">Insert </w:t>
      </w:r>
      <w:r w:rsidRPr="00C75C27">
        <w:rPr>
          <w:szCs w:val="22"/>
        </w:rPr>
        <w:t xml:space="preserve">and select </w:t>
      </w:r>
      <w:r w:rsidRPr="00C75C27">
        <w:rPr>
          <w:i/>
          <w:iCs/>
          <w:szCs w:val="22"/>
        </w:rPr>
        <w:t>&lt;% of Total CNTD(Customer id)&gt;</w:t>
      </w:r>
    </w:p>
    <w:p w14:paraId="4D51A16D" w14:textId="4323D9BD" w:rsidR="00146A6D" w:rsidRPr="00C75C27" w:rsidRDefault="00146A6D" w:rsidP="00FF1F5C">
      <w:pPr>
        <w:pStyle w:val="ListNumber"/>
        <w:numPr>
          <w:ilvl w:val="2"/>
          <w:numId w:val="33"/>
        </w:numPr>
        <w:tabs>
          <w:tab w:val="left" w:pos="2160"/>
        </w:tabs>
        <w:ind w:left="2520"/>
        <w:rPr>
          <w:szCs w:val="22"/>
        </w:rPr>
      </w:pPr>
      <w:r w:rsidRPr="00C75C27">
        <w:rPr>
          <w:szCs w:val="22"/>
        </w:rPr>
        <w:t xml:space="preserve">Highlight the first line and select the </w:t>
      </w:r>
      <w:r w:rsidRPr="00C75C27">
        <w:rPr>
          <w:b/>
          <w:bCs/>
          <w:szCs w:val="22"/>
        </w:rPr>
        <w:t>Font</w:t>
      </w:r>
      <w:r w:rsidRPr="00C75C27">
        <w:rPr>
          <w:szCs w:val="22"/>
        </w:rPr>
        <w:t xml:space="preserve"> size 14</w:t>
      </w:r>
    </w:p>
    <w:p w14:paraId="108C0353" w14:textId="4F41C065" w:rsidR="00484534" w:rsidRDefault="00484534" w:rsidP="00FF1F5C">
      <w:pPr>
        <w:pStyle w:val="ListNumber"/>
        <w:numPr>
          <w:ilvl w:val="2"/>
          <w:numId w:val="33"/>
        </w:numPr>
        <w:tabs>
          <w:tab w:val="left" w:pos="2160"/>
        </w:tabs>
        <w:ind w:left="2520"/>
        <w:rPr>
          <w:szCs w:val="22"/>
        </w:rPr>
      </w:pPr>
      <w:r w:rsidRPr="00C75C27">
        <w:rPr>
          <w:szCs w:val="22"/>
        </w:rPr>
        <w:t xml:space="preserve">Highlight the last two lines and select the </w:t>
      </w:r>
      <w:r w:rsidRPr="00C75C27">
        <w:rPr>
          <w:b/>
          <w:bCs/>
          <w:szCs w:val="22"/>
        </w:rPr>
        <w:t>Font</w:t>
      </w:r>
      <w:r w:rsidRPr="00C75C27">
        <w:rPr>
          <w:szCs w:val="22"/>
        </w:rPr>
        <w:t xml:space="preserve"> size 11</w:t>
      </w:r>
    </w:p>
    <w:p w14:paraId="3F78D0A8" w14:textId="042730B4" w:rsidR="005F210B" w:rsidRPr="00C75C27" w:rsidRDefault="00CA36DD" w:rsidP="005F210B">
      <w:pPr>
        <w:pStyle w:val="ListNumber"/>
        <w:numPr>
          <w:ilvl w:val="0"/>
          <w:numId w:val="0"/>
        </w:numPr>
        <w:tabs>
          <w:tab w:val="left" w:pos="2160"/>
        </w:tabs>
        <w:ind w:left="2520"/>
        <w:rPr>
          <w:szCs w:val="22"/>
        </w:rPr>
      </w:pPr>
      <w:r>
        <w:rPr>
          <w:noProof/>
        </w:rPr>
        <w:drawing>
          <wp:inline distT="0" distB="0" distL="0" distR="0" wp14:anchorId="6E8410BA" wp14:editId="0C06345B">
            <wp:extent cx="1937982" cy="568756"/>
            <wp:effectExtent l="0" t="0" r="5715" b="3175"/>
            <wp:docPr id="227465018"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65018" name="Picture 1" descr="A close-up of a text&#10;&#10;Description automatically generated"/>
                    <pic:cNvPicPr/>
                  </pic:nvPicPr>
                  <pic:blipFill>
                    <a:blip r:embed="rId18"/>
                    <a:stretch>
                      <a:fillRect/>
                    </a:stretch>
                  </pic:blipFill>
                  <pic:spPr>
                    <a:xfrm>
                      <a:off x="0" y="0"/>
                      <a:ext cx="1949252" cy="572064"/>
                    </a:xfrm>
                    <a:prstGeom prst="rect">
                      <a:avLst/>
                    </a:prstGeom>
                  </pic:spPr>
                </pic:pic>
              </a:graphicData>
            </a:graphic>
          </wp:inline>
        </w:drawing>
      </w:r>
    </w:p>
    <w:p w14:paraId="23554516" w14:textId="0F54D0A7" w:rsidR="00484534" w:rsidRPr="00C75C27" w:rsidRDefault="00484534" w:rsidP="00FF1F5C">
      <w:pPr>
        <w:pStyle w:val="ListNumber"/>
        <w:numPr>
          <w:ilvl w:val="2"/>
          <w:numId w:val="33"/>
        </w:numPr>
        <w:tabs>
          <w:tab w:val="left" w:pos="2160"/>
        </w:tabs>
        <w:ind w:left="2520"/>
        <w:rPr>
          <w:szCs w:val="22"/>
        </w:rPr>
      </w:pPr>
      <w:r w:rsidRPr="00C75C27">
        <w:rPr>
          <w:szCs w:val="22"/>
        </w:rPr>
        <w:t>close</w:t>
      </w:r>
    </w:p>
    <w:p w14:paraId="517AE924" w14:textId="37EFB421" w:rsidR="003B6090" w:rsidRPr="00C75C27" w:rsidRDefault="003318D2" w:rsidP="00FF1F5C">
      <w:pPr>
        <w:pStyle w:val="ListNumber"/>
        <w:numPr>
          <w:ilvl w:val="1"/>
          <w:numId w:val="33"/>
        </w:numPr>
        <w:tabs>
          <w:tab w:val="left" w:pos="2160"/>
        </w:tabs>
        <w:ind w:left="2160"/>
        <w:rPr>
          <w:szCs w:val="22"/>
        </w:rPr>
      </w:pPr>
      <w:r w:rsidRPr="00C75C27">
        <w:rPr>
          <w:b/>
          <w:bCs/>
          <w:szCs w:val="22"/>
        </w:rPr>
        <w:t>Font</w:t>
      </w:r>
      <w:r w:rsidRPr="00C75C27">
        <w:rPr>
          <w:szCs w:val="22"/>
        </w:rPr>
        <w:t xml:space="preserve">: </w:t>
      </w:r>
      <w:r w:rsidR="00795FE0">
        <w:rPr>
          <w:szCs w:val="22"/>
        </w:rPr>
        <w:t>Do not touch as it will change your settings</w:t>
      </w:r>
    </w:p>
    <w:p w14:paraId="2A66AD09" w14:textId="77777777" w:rsidR="00B6685B" w:rsidRPr="00C75C27" w:rsidRDefault="00B6685B" w:rsidP="00B6685B">
      <w:pPr>
        <w:pStyle w:val="ListNumber"/>
        <w:numPr>
          <w:ilvl w:val="1"/>
          <w:numId w:val="33"/>
        </w:numPr>
        <w:tabs>
          <w:tab w:val="left" w:pos="2160"/>
        </w:tabs>
        <w:ind w:left="2160"/>
        <w:rPr>
          <w:szCs w:val="22"/>
        </w:rPr>
      </w:pPr>
      <w:r w:rsidRPr="00C75C27">
        <w:rPr>
          <w:b/>
          <w:bCs/>
          <w:szCs w:val="22"/>
        </w:rPr>
        <w:t>Alignment</w:t>
      </w:r>
      <w:r w:rsidRPr="00C75C27">
        <w:rPr>
          <w:szCs w:val="22"/>
        </w:rPr>
        <w:t>: Center</w:t>
      </w:r>
    </w:p>
    <w:p w14:paraId="4008EAD7" w14:textId="4BE71C3A" w:rsidR="00B6685B" w:rsidRPr="00C75C27" w:rsidRDefault="00B6685B" w:rsidP="00B6685B">
      <w:pPr>
        <w:pStyle w:val="ListNumber"/>
        <w:numPr>
          <w:ilvl w:val="1"/>
          <w:numId w:val="33"/>
        </w:numPr>
        <w:tabs>
          <w:tab w:val="left" w:pos="2160"/>
        </w:tabs>
        <w:ind w:left="2160"/>
        <w:rPr>
          <w:szCs w:val="22"/>
        </w:rPr>
      </w:pPr>
      <w:r w:rsidRPr="00C75C27">
        <w:rPr>
          <w:b/>
          <w:bCs/>
          <w:szCs w:val="22"/>
        </w:rPr>
        <w:t>Marks</w:t>
      </w:r>
      <w:r w:rsidRPr="00C75C27">
        <w:rPr>
          <w:szCs w:val="22"/>
        </w:rPr>
        <w:t xml:space="preserve"> </w:t>
      </w:r>
      <w:r w:rsidRPr="00C75C27">
        <w:rPr>
          <w:b/>
          <w:bCs/>
          <w:szCs w:val="22"/>
        </w:rPr>
        <w:t>to</w:t>
      </w:r>
      <w:r w:rsidRPr="00C75C27">
        <w:rPr>
          <w:szCs w:val="22"/>
        </w:rPr>
        <w:t xml:space="preserve"> </w:t>
      </w:r>
      <w:r w:rsidRPr="00C75C27">
        <w:rPr>
          <w:b/>
          <w:bCs/>
          <w:szCs w:val="22"/>
        </w:rPr>
        <w:t>label</w:t>
      </w:r>
      <w:r w:rsidRPr="00C75C27">
        <w:rPr>
          <w:szCs w:val="22"/>
        </w:rPr>
        <w:t xml:space="preserve">: select </w:t>
      </w:r>
      <w:r w:rsidR="00533456" w:rsidRPr="00C75C27">
        <w:rPr>
          <w:b/>
          <w:bCs/>
          <w:szCs w:val="22"/>
        </w:rPr>
        <w:t>A</w:t>
      </w:r>
      <w:r w:rsidRPr="00C75C27">
        <w:rPr>
          <w:b/>
          <w:bCs/>
          <w:szCs w:val="22"/>
        </w:rPr>
        <w:t>ll</w:t>
      </w:r>
    </w:p>
    <w:p w14:paraId="431E0CAA" w14:textId="2CA529FF" w:rsidR="000617C0" w:rsidRPr="003630F2" w:rsidRDefault="00CE3691" w:rsidP="003B6090">
      <w:pPr>
        <w:pStyle w:val="ListNumber"/>
        <w:numPr>
          <w:ilvl w:val="1"/>
          <w:numId w:val="33"/>
        </w:numPr>
        <w:tabs>
          <w:tab w:val="left" w:pos="2160"/>
        </w:tabs>
        <w:ind w:left="2160"/>
      </w:pPr>
      <w:r w:rsidRPr="00C75C27">
        <w:rPr>
          <w:szCs w:val="22"/>
        </w:rPr>
        <w:t>Clos</w:t>
      </w:r>
      <w:r w:rsidRPr="003630F2">
        <w:t>e</w:t>
      </w:r>
    </w:p>
    <w:p w14:paraId="1D6E8F13" w14:textId="2B35A50B" w:rsidR="00CE3691" w:rsidRDefault="00F80A84" w:rsidP="00CE3691">
      <w:pPr>
        <w:pStyle w:val="ListNumber"/>
      </w:pPr>
      <w:r>
        <w:t>Tooltip</w:t>
      </w:r>
    </w:p>
    <w:p w14:paraId="6CDB874C" w14:textId="77777777" w:rsidR="00B269BC" w:rsidRDefault="002041D4" w:rsidP="00B269BC">
      <w:pPr>
        <w:pStyle w:val="ListNumber"/>
        <w:numPr>
          <w:ilvl w:val="1"/>
          <w:numId w:val="33"/>
        </w:numPr>
        <w:ind w:left="2160"/>
      </w:pPr>
      <w:r>
        <w:t xml:space="preserve">Clear the textbox </w:t>
      </w:r>
    </w:p>
    <w:p w14:paraId="1E01ACE7" w14:textId="6777754A" w:rsidR="004A6DF4" w:rsidRPr="00BC735F" w:rsidRDefault="004A6DF4" w:rsidP="00B269BC">
      <w:pPr>
        <w:pStyle w:val="ListNumber"/>
        <w:numPr>
          <w:ilvl w:val="1"/>
          <w:numId w:val="33"/>
        </w:numPr>
        <w:ind w:left="2160"/>
      </w:pPr>
      <w:r>
        <w:t xml:space="preserve">Select </w:t>
      </w:r>
      <w:r w:rsidRPr="00B269BC">
        <w:rPr>
          <w:b/>
          <w:bCs/>
        </w:rPr>
        <w:t xml:space="preserve">Tableau Book </w:t>
      </w:r>
      <w:r>
        <w:t xml:space="preserve"> </w:t>
      </w:r>
      <w:r w:rsidR="007B17FE">
        <w:t xml:space="preserve">for </w:t>
      </w:r>
      <w:r w:rsidR="007B17FE" w:rsidRPr="00B269BC">
        <w:rPr>
          <w:b/>
          <w:bCs/>
        </w:rPr>
        <w:t>Font</w:t>
      </w:r>
      <w:r w:rsidR="007B17FE">
        <w:t xml:space="preserve">, </w:t>
      </w:r>
      <w:r w:rsidR="008266E5" w:rsidRPr="00B269BC">
        <w:rPr>
          <w:b/>
          <w:bCs/>
        </w:rPr>
        <w:t>S</w:t>
      </w:r>
      <w:r w:rsidR="00645B71" w:rsidRPr="00B269BC">
        <w:rPr>
          <w:b/>
          <w:bCs/>
        </w:rPr>
        <w:t>ize</w:t>
      </w:r>
      <w:r w:rsidR="00645B71">
        <w:t xml:space="preserve"> 10, </w:t>
      </w:r>
      <w:r w:rsidR="00645B71" w:rsidRPr="00B269BC">
        <w:rPr>
          <w:b/>
          <w:bCs/>
        </w:rPr>
        <w:t>Color</w:t>
      </w:r>
      <w:r w:rsidR="00645B71">
        <w:t xml:space="preserve"> </w:t>
      </w:r>
      <w:r w:rsidR="00C75C27" w:rsidRPr="00B269BC">
        <w:rPr>
          <w:color w:val="57606C"/>
          <w:szCs w:val="22"/>
        </w:rPr>
        <w:t>Dark Gray #57606C</w:t>
      </w:r>
    </w:p>
    <w:p w14:paraId="503F17F6" w14:textId="77777777" w:rsidR="00B90FE4" w:rsidRPr="000A0BFF" w:rsidRDefault="00BC735F" w:rsidP="00B90FE4">
      <w:pPr>
        <w:pStyle w:val="ListNumber"/>
        <w:numPr>
          <w:ilvl w:val="1"/>
          <w:numId w:val="33"/>
        </w:numPr>
        <w:ind w:left="2160"/>
      </w:pPr>
      <w:r>
        <w:rPr>
          <w:color w:val="auto"/>
          <w:szCs w:val="22"/>
        </w:rPr>
        <w:t xml:space="preserve">Type in the following using the </w:t>
      </w:r>
      <w:r>
        <w:rPr>
          <w:b/>
          <w:bCs/>
          <w:color w:val="auto"/>
          <w:szCs w:val="22"/>
        </w:rPr>
        <w:t xml:space="preserve">Insert </w:t>
      </w:r>
      <w:r>
        <w:rPr>
          <w:color w:val="auto"/>
          <w:szCs w:val="22"/>
        </w:rPr>
        <w:t>tab to fill in the fields</w:t>
      </w:r>
    </w:p>
    <w:p w14:paraId="420B3E04" w14:textId="212EE70A" w:rsidR="000A0BFF" w:rsidRPr="00B90FE4" w:rsidRDefault="00321260" w:rsidP="000A0BFF">
      <w:pPr>
        <w:pStyle w:val="ListNumber"/>
        <w:numPr>
          <w:ilvl w:val="0"/>
          <w:numId w:val="0"/>
        </w:numPr>
        <w:ind w:left="2160"/>
      </w:pPr>
      <w:r>
        <w:rPr>
          <w:noProof/>
        </w:rPr>
        <w:drawing>
          <wp:inline distT="0" distB="0" distL="0" distR="0" wp14:anchorId="1F623EDB" wp14:editId="5499F1E3">
            <wp:extent cx="4005618" cy="469177"/>
            <wp:effectExtent l="0" t="0" r="0" b="7620"/>
            <wp:docPr id="20248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4815" name=""/>
                    <pic:cNvPicPr/>
                  </pic:nvPicPr>
                  <pic:blipFill>
                    <a:blip r:embed="rId19"/>
                    <a:stretch>
                      <a:fillRect/>
                    </a:stretch>
                  </pic:blipFill>
                  <pic:spPr>
                    <a:xfrm>
                      <a:off x="0" y="0"/>
                      <a:ext cx="4162764" cy="487583"/>
                    </a:xfrm>
                    <a:prstGeom prst="rect">
                      <a:avLst/>
                    </a:prstGeom>
                  </pic:spPr>
                </pic:pic>
              </a:graphicData>
            </a:graphic>
          </wp:inline>
        </w:drawing>
      </w:r>
    </w:p>
    <w:p w14:paraId="7E79BD01" w14:textId="499D4BE7" w:rsidR="00B90FE4" w:rsidRDefault="00104470" w:rsidP="00104470">
      <w:pPr>
        <w:pStyle w:val="ListNumber"/>
        <w:numPr>
          <w:ilvl w:val="1"/>
          <w:numId w:val="33"/>
        </w:numPr>
        <w:tabs>
          <w:tab w:val="left" w:pos="2250"/>
        </w:tabs>
        <w:ind w:left="2160"/>
      </w:pPr>
      <w:r>
        <w:t xml:space="preserve">Highlight </w:t>
      </w:r>
      <w:r w:rsidR="002C0D76">
        <w:t xml:space="preserve">everything inside the </w:t>
      </w:r>
      <w:r w:rsidR="002C0D76">
        <w:rPr>
          <w:b/>
          <w:bCs/>
        </w:rPr>
        <w:t xml:space="preserve">&lt;&gt; </w:t>
      </w:r>
      <w:r w:rsidR="002C0D76">
        <w:t xml:space="preserve">and change the </w:t>
      </w:r>
      <w:r w:rsidR="00EC309A" w:rsidRPr="00F420A0">
        <w:rPr>
          <w:b/>
          <w:bCs/>
        </w:rPr>
        <w:t>Font</w:t>
      </w:r>
      <w:r w:rsidR="00EC309A">
        <w:t xml:space="preserve"> to </w:t>
      </w:r>
      <w:r w:rsidR="00931F3A" w:rsidRPr="00F420A0">
        <w:rPr>
          <w:b/>
          <w:bCs/>
        </w:rPr>
        <w:t>Tableau</w:t>
      </w:r>
      <w:r w:rsidR="00931F3A">
        <w:t xml:space="preserve"> </w:t>
      </w:r>
      <w:r w:rsidR="00931F3A" w:rsidRPr="00F420A0">
        <w:rPr>
          <w:b/>
          <w:bCs/>
        </w:rPr>
        <w:t>Medium</w:t>
      </w:r>
      <w:r w:rsidR="00931F3A">
        <w:t xml:space="preserve">, </w:t>
      </w:r>
      <w:r w:rsidR="00931F3A" w:rsidRPr="00F420A0">
        <w:rPr>
          <w:b/>
          <w:bCs/>
        </w:rPr>
        <w:t>Color</w:t>
      </w:r>
      <w:r w:rsidR="00931F3A">
        <w:t xml:space="preserve"> Black #000000</w:t>
      </w:r>
    </w:p>
    <w:p w14:paraId="62C0E7BA" w14:textId="24F12CD6" w:rsidR="005214D3" w:rsidRDefault="005A386D" w:rsidP="005214D3">
      <w:pPr>
        <w:pStyle w:val="ListNumber"/>
        <w:numPr>
          <w:ilvl w:val="1"/>
          <w:numId w:val="33"/>
        </w:numPr>
        <w:ind w:left="2160"/>
      </w:pPr>
      <w:r>
        <w:t xml:space="preserve">Click </w:t>
      </w:r>
      <w:r w:rsidRPr="00BE5957">
        <w:rPr>
          <w:b/>
          <w:bCs/>
        </w:rPr>
        <w:t>Ok</w:t>
      </w:r>
    </w:p>
    <w:p w14:paraId="0BFB4735" w14:textId="73884183" w:rsidR="005214D3" w:rsidRDefault="005214D3" w:rsidP="005214D3">
      <w:pPr>
        <w:pStyle w:val="ListNumber"/>
      </w:pPr>
      <w:r>
        <w:t xml:space="preserve">Color </w:t>
      </w:r>
    </w:p>
    <w:p w14:paraId="1B3CDF90" w14:textId="5B89E828" w:rsidR="005214D3" w:rsidRDefault="00105A5E" w:rsidP="00516227">
      <w:pPr>
        <w:pStyle w:val="ListNumber"/>
        <w:numPr>
          <w:ilvl w:val="1"/>
          <w:numId w:val="33"/>
        </w:numPr>
        <w:ind w:left="2160"/>
      </w:pPr>
      <w:r>
        <w:lastRenderedPageBreak/>
        <w:t xml:space="preserve">Select </w:t>
      </w:r>
      <w:r w:rsidR="00C72EC9">
        <w:rPr>
          <w:b/>
          <w:bCs/>
        </w:rPr>
        <w:t>E</w:t>
      </w:r>
      <w:r w:rsidRPr="00BE5957">
        <w:rPr>
          <w:b/>
          <w:bCs/>
        </w:rPr>
        <w:t>dit</w:t>
      </w:r>
      <w:r>
        <w:t xml:space="preserve"> </w:t>
      </w:r>
      <w:r w:rsidRPr="00BE5957">
        <w:rPr>
          <w:b/>
          <w:bCs/>
        </w:rPr>
        <w:t>Color</w:t>
      </w:r>
    </w:p>
    <w:p w14:paraId="4AB4FED7" w14:textId="10AE1F4F" w:rsidR="00105A5E" w:rsidRDefault="00105A5E" w:rsidP="00516227">
      <w:pPr>
        <w:pStyle w:val="ListNumber"/>
        <w:numPr>
          <w:ilvl w:val="1"/>
          <w:numId w:val="33"/>
        </w:numPr>
        <w:ind w:left="2160"/>
      </w:pPr>
      <w:r>
        <w:t xml:space="preserve">Select the </w:t>
      </w:r>
      <w:r w:rsidR="0044270D" w:rsidRPr="00BE5957">
        <w:rPr>
          <w:b/>
          <w:bCs/>
        </w:rPr>
        <w:t>Color-Blind</w:t>
      </w:r>
      <w:r>
        <w:t xml:space="preserve"> </w:t>
      </w:r>
      <w:r w:rsidRPr="00BE5957">
        <w:rPr>
          <w:b/>
          <w:bCs/>
        </w:rPr>
        <w:t>Palette</w:t>
      </w:r>
    </w:p>
    <w:p w14:paraId="4FC6C78E" w14:textId="703791E3" w:rsidR="006B5B87" w:rsidRDefault="006B5B87" w:rsidP="00516227">
      <w:pPr>
        <w:pStyle w:val="ListNumber"/>
        <w:numPr>
          <w:ilvl w:val="1"/>
          <w:numId w:val="33"/>
        </w:numPr>
        <w:ind w:left="2160"/>
      </w:pPr>
      <w:r>
        <w:t xml:space="preserve">Give </w:t>
      </w:r>
      <w:r w:rsidR="004F246A">
        <w:t>Female</w:t>
      </w:r>
      <w:r>
        <w:t xml:space="preserve"> </w:t>
      </w:r>
      <w:r w:rsidR="004F246A" w:rsidRPr="00B269BC">
        <w:rPr>
          <w:color w:val="57606C"/>
          <w:szCs w:val="22"/>
        </w:rPr>
        <w:t>Dark Gray #57606C</w:t>
      </w:r>
    </w:p>
    <w:p w14:paraId="282E57E7" w14:textId="14EEFAA2" w:rsidR="000A3C7B" w:rsidRDefault="00504EB7" w:rsidP="00516227">
      <w:pPr>
        <w:pStyle w:val="ListNumber"/>
        <w:numPr>
          <w:ilvl w:val="1"/>
          <w:numId w:val="33"/>
        </w:numPr>
        <w:ind w:left="2160"/>
      </w:pPr>
      <w:r>
        <w:t xml:space="preserve">Give </w:t>
      </w:r>
      <w:r w:rsidR="004F246A">
        <w:t>Male</w:t>
      </w:r>
      <w:r>
        <w:t xml:space="preserve"> </w:t>
      </w:r>
      <w:r w:rsidR="000A3C7B" w:rsidRPr="000A3C7B">
        <w:rPr>
          <w:color w:val="1170AA"/>
          <w:szCs w:val="22"/>
        </w:rPr>
        <w:t>Dark Blue #1170AA</w:t>
      </w:r>
    </w:p>
    <w:p w14:paraId="3A72529E" w14:textId="1F0D1B31" w:rsidR="00504EB7" w:rsidRDefault="000A3C7B" w:rsidP="00516227">
      <w:pPr>
        <w:pStyle w:val="ListNumber"/>
        <w:numPr>
          <w:ilvl w:val="1"/>
          <w:numId w:val="33"/>
        </w:numPr>
        <w:ind w:left="2160"/>
      </w:pPr>
      <w:r w:rsidRPr="000A3C7B">
        <w:t xml:space="preserve">Give Nonbinary </w:t>
      </w:r>
      <w:r w:rsidR="00857E2D" w:rsidRPr="00857E2D">
        <w:rPr>
          <w:color w:val="C85200"/>
          <w:szCs w:val="22"/>
        </w:rPr>
        <w:t>Brown #C85200</w:t>
      </w:r>
    </w:p>
    <w:p w14:paraId="6AFFEDA3" w14:textId="48C71466" w:rsidR="00516227" w:rsidRDefault="00516227" w:rsidP="00516227">
      <w:pPr>
        <w:pStyle w:val="ListNumber"/>
        <w:numPr>
          <w:ilvl w:val="1"/>
          <w:numId w:val="33"/>
        </w:numPr>
        <w:ind w:left="2160"/>
      </w:pPr>
      <w:r>
        <w:t xml:space="preserve">Click </w:t>
      </w:r>
      <w:r w:rsidRPr="00BE5957">
        <w:rPr>
          <w:b/>
          <w:bCs/>
        </w:rPr>
        <w:t>Ok</w:t>
      </w:r>
    </w:p>
    <w:p w14:paraId="2924CC48" w14:textId="1195A09B" w:rsidR="00516227" w:rsidRPr="005F4546" w:rsidRDefault="00971AF2" w:rsidP="00516227">
      <w:pPr>
        <w:pStyle w:val="ListNumber"/>
      </w:pPr>
      <w:r w:rsidRPr="005F4546">
        <w:t>Title</w:t>
      </w:r>
    </w:p>
    <w:p w14:paraId="75566347" w14:textId="5FD36E5F" w:rsidR="00971AF2" w:rsidRDefault="00625D1F" w:rsidP="00EA1975">
      <w:pPr>
        <w:pStyle w:val="ListNumber"/>
        <w:numPr>
          <w:ilvl w:val="1"/>
          <w:numId w:val="33"/>
        </w:numPr>
        <w:ind w:left="2160"/>
      </w:pPr>
      <w:r>
        <w:t>Hover over the Title and Click on the Drop-down arrow</w:t>
      </w:r>
    </w:p>
    <w:p w14:paraId="6713AA7A" w14:textId="14D26D0D" w:rsidR="00625D1F" w:rsidRDefault="00A07A64" w:rsidP="00EA1975">
      <w:pPr>
        <w:pStyle w:val="ListNumber"/>
        <w:numPr>
          <w:ilvl w:val="1"/>
          <w:numId w:val="33"/>
        </w:numPr>
        <w:ind w:left="2160"/>
      </w:pPr>
      <w:r>
        <w:t xml:space="preserve">Select </w:t>
      </w:r>
      <w:r w:rsidRPr="00BE5957">
        <w:rPr>
          <w:b/>
          <w:bCs/>
        </w:rPr>
        <w:t>Edit</w:t>
      </w:r>
      <w:r>
        <w:t xml:space="preserve"> </w:t>
      </w:r>
      <w:r w:rsidRPr="00BE5957">
        <w:rPr>
          <w:b/>
          <w:bCs/>
        </w:rPr>
        <w:t>Title</w:t>
      </w:r>
    </w:p>
    <w:p w14:paraId="124B807E" w14:textId="4ACE1373" w:rsidR="006A2C94" w:rsidRDefault="00A938FC" w:rsidP="00EA1975">
      <w:pPr>
        <w:pStyle w:val="ListNumber"/>
        <w:numPr>
          <w:ilvl w:val="1"/>
          <w:numId w:val="33"/>
        </w:numPr>
        <w:ind w:left="2160"/>
      </w:pPr>
      <w:r>
        <w:t xml:space="preserve">Highlight the text, and type </w:t>
      </w:r>
      <w:r w:rsidRPr="00FA0D43">
        <w:rPr>
          <w:i/>
          <w:iCs/>
        </w:rPr>
        <w:t>WGU Telecom</w:t>
      </w:r>
      <w:r w:rsidR="006A2C94">
        <w:t xml:space="preserve"> press </w:t>
      </w:r>
      <w:r w:rsidR="006A2C94" w:rsidRPr="00BE5957">
        <w:rPr>
          <w:b/>
          <w:bCs/>
        </w:rPr>
        <w:t>Enter</w:t>
      </w:r>
      <w:r w:rsidR="006A2C94">
        <w:t xml:space="preserve"> and type </w:t>
      </w:r>
      <w:r w:rsidR="00FA0D43" w:rsidRPr="00FA0D43">
        <w:rPr>
          <w:i/>
          <w:iCs/>
        </w:rPr>
        <w:t>Impact of Family Status on Add-on Services</w:t>
      </w:r>
    </w:p>
    <w:p w14:paraId="66AFDE63" w14:textId="380F483E" w:rsidR="005E138F" w:rsidRPr="00BE5957" w:rsidRDefault="005E138F" w:rsidP="00EA1975">
      <w:pPr>
        <w:pStyle w:val="ListNumber"/>
        <w:numPr>
          <w:ilvl w:val="1"/>
          <w:numId w:val="33"/>
        </w:numPr>
        <w:ind w:left="2160"/>
        <w:rPr>
          <w:szCs w:val="22"/>
        </w:rPr>
      </w:pPr>
      <w:r w:rsidRPr="00BE5957">
        <w:rPr>
          <w:szCs w:val="22"/>
        </w:rPr>
        <w:t xml:space="preserve">Highlight WGU Telecom and Change </w:t>
      </w:r>
      <w:r w:rsidRPr="00BE5957">
        <w:rPr>
          <w:b/>
          <w:bCs/>
          <w:szCs w:val="22"/>
        </w:rPr>
        <w:t>Font</w:t>
      </w:r>
      <w:r w:rsidRPr="00BE5957">
        <w:rPr>
          <w:szCs w:val="22"/>
        </w:rPr>
        <w:t xml:space="preserve"> to </w:t>
      </w:r>
      <w:r w:rsidRPr="00BE5957">
        <w:rPr>
          <w:b/>
          <w:bCs/>
          <w:szCs w:val="22"/>
        </w:rPr>
        <w:t>Tableau</w:t>
      </w:r>
      <w:r w:rsidRPr="00BE5957">
        <w:rPr>
          <w:szCs w:val="22"/>
        </w:rPr>
        <w:t xml:space="preserve"> </w:t>
      </w:r>
      <w:r w:rsidRPr="00BE5957">
        <w:rPr>
          <w:b/>
          <w:bCs/>
          <w:szCs w:val="22"/>
        </w:rPr>
        <w:t>B</w:t>
      </w:r>
      <w:r w:rsidR="00A657CC" w:rsidRPr="00BE5957">
        <w:rPr>
          <w:b/>
          <w:bCs/>
          <w:szCs w:val="22"/>
        </w:rPr>
        <w:t>old</w:t>
      </w:r>
      <w:r w:rsidR="00A657CC" w:rsidRPr="00BE5957">
        <w:rPr>
          <w:szCs w:val="22"/>
        </w:rPr>
        <w:t xml:space="preserve">, </w:t>
      </w:r>
      <w:r w:rsidR="00A657CC" w:rsidRPr="00BE5957">
        <w:rPr>
          <w:b/>
          <w:bCs/>
          <w:szCs w:val="22"/>
        </w:rPr>
        <w:t>Size</w:t>
      </w:r>
      <w:r w:rsidR="00A657CC" w:rsidRPr="00BE5957">
        <w:rPr>
          <w:szCs w:val="22"/>
        </w:rPr>
        <w:t xml:space="preserve"> 12, </w:t>
      </w:r>
      <w:r w:rsidR="00A657CC" w:rsidRPr="00BE5957">
        <w:rPr>
          <w:b/>
          <w:bCs/>
          <w:szCs w:val="22"/>
        </w:rPr>
        <w:t>Color</w:t>
      </w:r>
      <w:r w:rsidR="00A657CC" w:rsidRPr="00BE5957">
        <w:rPr>
          <w:szCs w:val="22"/>
        </w:rPr>
        <w:t xml:space="preserve"> </w:t>
      </w:r>
      <w:r w:rsidR="003D4A25" w:rsidRPr="00BE5957">
        <w:rPr>
          <w:color w:val="1170AA"/>
          <w:szCs w:val="22"/>
        </w:rPr>
        <w:t>Dark Blue #1170AA</w:t>
      </w:r>
    </w:p>
    <w:p w14:paraId="78AD52AB" w14:textId="0737922A" w:rsidR="00B968AE" w:rsidRPr="00BE5957" w:rsidRDefault="00B968AE" w:rsidP="00EA1975">
      <w:pPr>
        <w:pStyle w:val="ListNumber"/>
        <w:numPr>
          <w:ilvl w:val="1"/>
          <w:numId w:val="33"/>
        </w:numPr>
        <w:ind w:left="2160"/>
        <w:rPr>
          <w:szCs w:val="22"/>
        </w:rPr>
      </w:pPr>
      <w:r w:rsidRPr="00BE5957">
        <w:rPr>
          <w:szCs w:val="22"/>
        </w:rPr>
        <w:t xml:space="preserve">Highlight </w:t>
      </w:r>
      <w:r w:rsidR="00C04955" w:rsidRPr="00C04955">
        <w:rPr>
          <w:i/>
          <w:iCs/>
          <w:szCs w:val="22"/>
        </w:rPr>
        <w:t>Impact of Family Status on Add-on Services</w:t>
      </w:r>
      <w:r w:rsidRPr="00BE5957">
        <w:rPr>
          <w:szCs w:val="22"/>
        </w:rPr>
        <w:t xml:space="preserve"> and Change </w:t>
      </w:r>
      <w:r w:rsidRPr="00BE5957">
        <w:rPr>
          <w:b/>
          <w:bCs/>
          <w:szCs w:val="22"/>
        </w:rPr>
        <w:t>Font</w:t>
      </w:r>
      <w:r w:rsidRPr="00BE5957">
        <w:rPr>
          <w:szCs w:val="22"/>
        </w:rPr>
        <w:t xml:space="preserve"> to </w:t>
      </w:r>
      <w:r w:rsidRPr="00BE5957">
        <w:rPr>
          <w:b/>
          <w:bCs/>
          <w:szCs w:val="22"/>
        </w:rPr>
        <w:t>Tableau</w:t>
      </w:r>
      <w:r w:rsidRPr="00BE5957">
        <w:rPr>
          <w:szCs w:val="22"/>
        </w:rPr>
        <w:t xml:space="preserve"> </w:t>
      </w:r>
      <w:r w:rsidR="00C04955">
        <w:rPr>
          <w:b/>
          <w:bCs/>
          <w:szCs w:val="22"/>
        </w:rPr>
        <w:t>Regular</w:t>
      </w:r>
      <w:r w:rsidRPr="00BE5957">
        <w:rPr>
          <w:szCs w:val="22"/>
        </w:rPr>
        <w:t xml:space="preserve">, </w:t>
      </w:r>
      <w:r w:rsidRPr="00BE5957">
        <w:rPr>
          <w:b/>
          <w:bCs/>
          <w:szCs w:val="22"/>
        </w:rPr>
        <w:t>Size</w:t>
      </w:r>
      <w:r w:rsidRPr="00BE5957">
        <w:rPr>
          <w:szCs w:val="22"/>
        </w:rPr>
        <w:t xml:space="preserve"> 1</w:t>
      </w:r>
      <w:r w:rsidR="005A14E7" w:rsidRPr="00BE5957">
        <w:rPr>
          <w:szCs w:val="22"/>
        </w:rPr>
        <w:t>0</w:t>
      </w:r>
      <w:r w:rsidRPr="00BE5957">
        <w:rPr>
          <w:szCs w:val="22"/>
        </w:rPr>
        <w:t xml:space="preserve">, </w:t>
      </w:r>
      <w:r w:rsidRPr="00BE5957">
        <w:rPr>
          <w:b/>
          <w:bCs/>
          <w:szCs w:val="22"/>
        </w:rPr>
        <w:t>Color</w:t>
      </w:r>
      <w:r w:rsidRPr="00BE5957">
        <w:rPr>
          <w:szCs w:val="22"/>
        </w:rPr>
        <w:t xml:space="preserve"> </w:t>
      </w:r>
      <w:r w:rsidRPr="00BE5957">
        <w:rPr>
          <w:color w:val="1170AA"/>
          <w:szCs w:val="22"/>
        </w:rPr>
        <w:t>Dark Blue #1170AA</w:t>
      </w:r>
    </w:p>
    <w:p w14:paraId="0A9F189D" w14:textId="76FAE964" w:rsidR="001F1A88" w:rsidRDefault="00B2444B" w:rsidP="007333C7">
      <w:pPr>
        <w:pStyle w:val="ListNumber"/>
        <w:numPr>
          <w:ilvl w:val="1"/>
          <w:numId w:val="33"/>
        </w:numPr>
        <w:ind w:left="2160"/>
        <w:rPr>
          <w:szCs w:val="22"/>
        </w:rPr>
      </w:pPr>
      <w:r w:rsidRPr="005D0925">
        <w:rPr>
          <w:szCs w:val="22"/>
        </w:rPr>
        <w:t xml:space="preserve">Highlight </w:t>
      </w:r>
      <w:r w:rsidR="00785703" w:rsidRPr="005D0925">
        <w:rPr>
          <w:szCs w:val="22"/>
        </w:rPr>
        <w:t xml:space="preserve">everything and select </w:t>
      </w:r>
      <w:r w:rsidR="00785703" w:rsidRPr="00C04955">
        <w:rPr>
          <w:i/>
          <w:iCs/>
          <w:szCs w:val="22"/>
        </w:rPr>
        <w:t>Center</w:t>
      </w:r>
      <w:r w:rsidR="00785703" w:rsidRPr="005D0925">
        <w:rPr>
          <w:szCs w:val="22"/>
        </w:rPr>
        <w:t xml:space="preserve"> </w:t>
      </w:r>
      <w:r w:rsidR="00191528" w:rsidRPr="005D0925">
        <w:rPr>
          <w:b/>
          <w:bCs/>
          <w:szCs w:val="22"/>
        </w:rPr>
        <w:t>Alignment</w:t>
      </w:r>
    </w:p>
    <w:p w14:paraId="0F6E6332" w14:textId="66706754" w:rsidR="007333C7" w:rsidRPr="007333C7" w:rsidRDefault="008C09D2" w:rsidP="007333C7">
      <w:pPr>
        <w:pStyle w:val="ListNumber"/>
        <w:numPr>
          <w:ilvl w:val="0"/>
          <w:numId w:val="0"/>
        </w:numPr>
        <w:ind w:left="2160"/>
        <w:rPr>
          <w:szCs w:val="22"/>
        </w:rPr>
      </w:pPr>
      <w:r>
        <w:rPr>
          <w:noProof/>
        </w:rPr>
        <w:drawing>
          <wp:inline distT="0" distB="0" distL="0" distR="0" wp14:anchorId="0138EC98" wp14:editId="7CB45135">
            <wp:extent cx="2265528" cy="417337"/>
            <wp:effectExtent l="0" t="0" r="1905" b="1905"/>
            <wp:docPr id="257665146" name="Picture 1" descr="A white rectangle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65146" name="Picture 1" descr="A white rectangle with blue text&#10;&#10;Description automatically generated"/>
                    <pic:cNvPicPr/>
                  </pic:nvPicPr>
                  <pic:blipFill>
                    <a:blip r:embed="rId20"/>
                    <a:stretch>
                      <a:fillRect/>
                    </a:stretch>
                  </pic:blipFill>
                  <pic:spPr>
                    <a:xfrm>
                      <a:off x="0" y="0"/>
                      <a:ext cx="2463444" cy="453795"/>
                    </a:xfrm>
                    <a:prstGeom prst="rect">
                      <a:avLst/>
                    </a:prstGeom>
                  </pic:spPr>
                </pic:pic>
              </a:graphicData>
            </a:graphic>
          </wp:inline>
        </w:drawing>
      </w:r>
    </w:p>
    <w:p w14:paraId="2547A7D2" w14:textId="0121923B" w:rsidR="00191528" w:rsidRPr="005D0925" w:rsidRDefault="00191528" w:rsidP="00EA1975">
      <w:pPr>
        <w:pStyle w:val="ListNumber"/>
        <w:numPr>
          <w:ilvl w:val="1"/>
          <w:numId w:val="33"/>
        </w:numPr>
        <w:ind w:left="2160"/>
        <w:rPr>
          <w:szCs w:val="22"/>
        </w:rPr>
      </w:pPr>
      <w:r w:rsidRPr="005D0925">
        <w:rPr>
          <w:szCs w:val="22"/>
        </w:rPr>
        <w:t xml:space="preserve">Click </w:t>
      </w:r>
      <w:r w:rsidRPr="005D0925">
        <w:rPr>
          <w:b/>
          <w:bCs/>
          <w:szCs w:val="22"/>
        </w:rPr>
        <w:t>OK</w:t>
      </w:r>
    </w:p>
    <w:p w14:paraId="749CEF10" w14:textId="6BAEBE46" w:rsidR="005851D0" w:rsidRPr="003B6090" w:rsidRDefault="005851D0" w:rsidP="005851D0">
      <w:pPr>
        <w:pStyle w:val="ListNumber"/>
      </w:pPr>
      <w:r w:rsidRPr="00732C1C">
        <w:t xml:space="preserve">On the bar menu up top, change the view from </w:t>
      </w:r>
      <w:r w:rsidRPr="005D0925">
        <w:rPr>
          <w:b/>
          <w:bCs/>
        </w:rPr>
        <w:t>Stand</w:t>
      </w:r>
      <w:r w:rsidR="005D0925">
        <w:rPr>
          <w:b/>
          <w:bCs/>
        </w:rPr>
        <w:t>ard</w:t>
      </w:r>
      <w:r w:rsidRPr="00732C1C">
        <w:t xml:space="preserve"> to ‘</w:t>
      </w:r>
      <w:r w:rsidRPr="005D0925">
        <w:rPr>
          <w:b/>
          <w:bCs/>
        </w:rPr>
        <w:t>Entire</w:t>
      </w:r>
      <w:r w:rsidRPr="00732C1C">
        <w:t xml:space="preserve"> </w:t>
      </w:r>
      <w:r w:rsidRPr="005D0925">
        <w:rPr>
          <w:b/>
          <w:bCs/>
        </w:rPr>
        <w:t>View’</w:t>
      </w:r>
      <w:r w:rsidRPr="00732C1C">
        <w:t xml:space="preserve"> by clicking on the drop-down arrow</w:t>
      </w:r>
    </w:p>
    <w:p w14:paraId="5CBB62BC" w14:textId="77777777" w:rsidR="00661782" w:rsidRDefault="009050DC" w:rsidP="00661782">
      <w:pPr>
        <w:pStyle w:val="Heading4"/>
      </w:pPr>
      <w:r w:rsidRPr="00732C1C">
        <w:t>IBM Addon Services</w:t>
      </w:r>
    </w:p>
    <w:p w14:paraId="44C78742" w14:textId="6AAF68CB" w:rsidR="000D76BB" w:rsidRPr="000D76BB" w:rsidRDefault="000C2F0A" w:rsidP="006C6975">
      <w:pPr>
        <w:pStyle w:val="ListNumber"/>
      </w:pPr>
      <w:r>
        <w:t>Right c</w:t>
      </w:r>
      <w:r w:rsidR="006C6975" w:rsidRPr="00732C1C">
        <w:t>lick on</w:t>
      </w:r>
      <w:r>
        <w:t xml:space="preserve"> the </w:t>
      </w:r>
      <w:r>
        <w:rPr>
          <w:i/>
          <w:iCs/>
        </w:rPr>
        <w:t>WGU Addon Ser</w:t>
      </w:r>
      <w:r w:rsidR="008007DB">
        <w:rPr>
          <w:i/>
          <w:iCs/>
        </w:rPr>
        <w:t xml:space="preserve">vices </w:t>
      </w:r>
      <w:r w:rsidR="008007DB">
        <w:t xml:space="preserve">sheet and select </w:t>
      </w:r>
      <w:r w:rsidR="00C819C5">
        <w:rPr>
          <w:b/>
          <w:bCs/>
        </w:rPr>
        <w:t>Duplicate</w:t>
      </w:r>
      <w:r w:rsidR="006C6975" w:rsidRPr="00732C1C">
        <w:t xml:space="preserve"> </w:t>
      </w:r>
    </w:p>
    <w:p w14:paraId="63B9E496" w14:textId="3B99FEA0" w:rsidR="006C6975" w:rsidRPr="00732C1C" w:rsidRDefault="000D76BB" w:rsidP="00C819C5">
      <w:pPr>
        <w:pStyle w:val="ListNumber"/>
        <w:numPr>
          <w:ilvl w:val="1"/>
          <w:numId w:val="33"/>
        </w:numPr>
        <w:ind w:left="2160"/>
      </w:pPr>
      <w:r>
        <w:t xml:space="preserve">Right click on the </w:t>
      </w:r>
      <w:r w:rsidR="00C819C5">
        <w:t>duplicated</w:t>
      </w:r>
      <w:r>
        <w:t xml:space="preserve"> sheet </w:t>
      </w:r>
      <w:r w:rsidR="006C6975" w:rsidRPr="00732C1C">
        <w:t xml:space="preserve">and </w:t>
      </w:r>
      <w:r>
        <w:t>re</w:t>
      </w:r>
      <w:r w:rsidR="006C6975" w:rsidRPr="00732C1C">
        <w:t xml:space="preserve">name it </w:t>
      </w:r>
      <w:r w:rsidR="0076174E" w:rsidRPr="00C819C5">
        <w:rPr>
          <w:i/>
          <w:iCs/>
        </w:rPr>
        <w:t>IBM Addon Services</w:t>
      </w:r>
    </w:p>
    <w:p w14:paraId="1696AC79" w14:textId="77777777" w:rsidR="00A94291" w:rsidRPr="003B2663" w:rsidRDefault="00A94291" w:rsidP="00A94291">
      <w:pPr>
        <w:pStyle w:val="ListNumber"/>
        <w:rPr>
          <w:b/>
          <w:bCs/>
        </w:rPr>
      </w:pPr>
      <w:r w:rsidRPr="00732C1C">
        <w:t xml:space="preserve">Right-click anywhere in the </w:t>
      </w:r>
      <w:r w:rsidRPr="00622C3E">
        <w:rPr>
          <w:b/>
          <w:bCs/>
        </w:rPr>
        <w:t>Data</w:t>
      </w:r>
      <w:r w:rsidRPr="00732C1C">
        <w:t xml:space="preserve"> pane or use the dropdown menu and select </w:t>
      </w:r>
      <w:r w:rsidRPr="00622C3E">
        <w:rPr>
          <w:b/>
          <w:bCs/>
        </w:rPr>
        <w:t>Create Parameter</w:t>
      </w:r>
    </w:p>
    <w:p w14:paraId="2D634C57" w14:textId="160FAEC5" w:rsidR="00A94291" w:rsidRPr="00135953" w:rsidRDefault="00A94291" w:rsidP="00A94291">
      <w:pPr>
        <w:pStyle w:val="ListNumber"/>
        <w:numPr>
          <w:ilvl w:val="1"/>
          <w:numId w:val="33"/>
        </w:numPr>
        <w:ind w:left="2160"/>
        <w:rPr>
          <w:b/>
          <w:bCs/>
        </w:rPr>
      </w:pPr>
      <w:r>
        <w:t xml:space="preserve">Rename it to </w:t>
      </w:r>
      <w:r w:rsidRPr="00775BB7">
        <w:rPr>
          <w:i/>
          <w:iCs/>
        </w:rPr>
        <w:t xml:space="preserve">Select </w:t>
      </w:r>
      <w:r w:rsidR="00C61F8C" w:rsidRPr="00775BB7">
        <w:rPr>
          <w:i/>
          <w:iCs/>
        </w:rPr>
        <w:t>IBM</w:t>
      </w:r>
      <w:r w:rsidRPr="00775BB7">
        <w:rPr>
          <w:i/>
          <w:iCs/>
        </w:rPr>
        <w:t xml:space="preserve"> Service</w:t>
      </w:r>
    </w:p>
    <w:p w14:paraId="557469CA" w14:textId="77777777" w:rsidR="00A94291" w:rsidRPr="00135953" w:rsidRDefault="00A94291" w:rsidP="00A94291">
      <w:pPr>
        <w:pStyle w:val="ListNumber"/>
        <w:numPr>
          <w:ilvl w:val="1"/>
          <w:numId w:val="33"/>
        </w:numPr>
        <w:ind w:left="2160"/>
        <w:rPr>
          <w:b/>
          <w:bCs/>
        </w:rPr>
      </w:pPr>
      <w:r>
        <w:t xml:space="preserve">Select </w:t>
      </w:r>
      <w:r w:rsidRPr="00622C3E">
        <w:rPr>
          <w:b/>
          <w:bCs/>
        </w:rPr>
        <w:t>String</w:t>
      </w:r>
      <w:r>
        <w:t xml:space="preserve"> as the </w:t>
      </w:r>
      <w:r w:rsidRPr="00622C3E">
        <w:rPr>
          <w:b/>
          <w:bCs/>
        </w:rPr>
        <w:t>Data</w:t>
      </w:r>
      <w:r>
        <w:t xml:space="preserve"> Type</w:t>
      </w:r>
    </w:p>
    <w:p w14:paraId="57056F98" w14:textId="2CD0BC7E" w:rsidR="00E608BD" w:rsidRDefault="00A94291" w:rsidP="00C61F8C">
      <w:pPr>
        <w:pStyle w:val="ListNumber"/>
        <w:numPr>
          <w:ilvl w:val="1"/>
          <w:numId w:val="33"/>
        </w:numPr>
        <w:ind w:left="2160"/>
      </w:pPr>
      <w:r>
        <w:t xml:space="preserve">In the </w:t>
      </w:r>
      <w:r w:rsidRPr="002E79B9">
        <w:rPr>
          <w:b/>
          <w:bCs/>
        </w:rPr>
        <w:t>Allowable Value</w:t>
      </w:r>
      <w:r>
        <w:t xml:space="preserve"> list click and type the fields exactly as they are in the dataset </w:t>
      </w:r>
    </w:p>
    <w:tbl>
      <w:tblPr>
        <w:tblStyle w:val="TableGridLight"/>
        <w:tblW w:w="0" w:type="auto"/>
        <w:tblInd w:w="2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3"/>
        <w:gridCol w:w="2875"/>
      </w:tblGrid>
      <w:tr w:rsidR="005B56F4" w14:paraId="3EDD4EBC" w14:textId="77777777" w:rsidTr="00EF1AC4">
        <w:tc>
          <w:tcPr>
            <w:tcW w:w="2885" w:type="dxa"/>
          </w:tcPr>
          <w:p w14:paraId="0C19D5D6" w14:textId="77777777" w:rsidR="002E1B3C" w:rsidRPr="00775BB7" w:rsidRDefault="002E1B3C" w:rsidP="00532922">
            <w:pPr>
              <w:pStyle w:val="ListParagraph"/>
            </w:pPr>
            <w:proofErr w:type="spellStart"/>
            <w:r w:rsidRPr="00775BB7">
              <w:t>Online</w:t>
            </w:r>
            <w:r>
              <w:t>_</w:t>
            </w:r>
            <w:r w:rsidRPr="00775BB7">
              <w:t>Backup</w:t>
            </w:r>
            <w:proofErr w:type="spellEnd"/>
          </w:p>
          <w:p w14:paraId="562D20BF" w14:textId="77777777" w:rsidR="002E1B3C" w:rsidRPr="00775BB7" w:rsidRDefault="002E1B3C" w:rsidP="002E1B3C">
            <w:pPr>
              <w:pStyle w:val="ListBullet"/>
              <w:rPr>
                <w:sz w:val="16"/>
                <w:szCs w:val="16"/>
              </w:rPr>
            </w:pPr>
            <w:proofErr w:type="spellStart"/>
            <w:r w:rsidRPr="00775BB7">
              <w:rPr>
                <w:sz w:val="16"/>
                <w:szCs w:val="16"/>
              </w:rPr>
              <w:t>Online</w:t>
            </w:r>
            <w:r>
              <w:rPr>
                <w:sz w:val="16"/>
                <w:szCs w:val="16"/>
              </w:rPr>
              <w:t>_</w:t>
            </w:r>
            <w:r w:rsidRPr="00775BB7">
              <w:rPr>
                <w:sz w:val="16"/>
                <w:szCs w:val="16"/>
              </w:rPr>
              <w:t>Security</w:t>
            </w:r>
            <w:proofErr w:type="spellEnd"/>
          </w:p>
          <w:p w14:paraId="70164DA9" w14:textId="5AE159EF" w:rsidR="005B56F4" w:rsidRPr="002E1B3C" w:rsidRDefault="002E1B3C" w:rsidP="002E1B3C">
            <w:pPr>
              <w:pStyle w:val="ListBullet"/>
              <w:rPr>
                <w:sz w:val="16"/>
                <w:szCs w:val="18"/>
              </w:rPr>
            </w:pPr>
            <w:proofErr w:type="spellStart"/>
            <w:r w:rsidRPr="00775BB7">
              <w:rPr>
                <w:sz w:val="16"/>
                <w:szCs w:val="16"/>
              </w:rPr>
              <w:t>Streaming</w:t>
            </w:r>
            <w:r>
              <w:rPr>
                <w:sz w:val="16"/>
                <w:szCs w:val="16"/>
              </w:rPr>
              <w:t>_</w:t>
            </w:r>
            <w:r w:rsidRPr="00775BB7">
              <w:rPr>
                <w:sz w:val="16"/>
                <w:szCs w:val="16"/>
              </w:rPr>
              <w:t>Movies</w:t>
            </w:r>
            <w:proofErr w:type="spellEnd"/>
            <w:r w:rsidRPr="00775BB7">
              <w:rPr>
                <w:sz w:val="16"/>
                <w:szCs w:val="18"/>
              </w:rPr>
              <w:t xml:space="preserve"> </w:t>
            </w:r>
          </w:p>
        </w:tc>
        <w:tc>
          <w:tcPr>
            <w:tcW w:w="2875" w:type="dxa"/>
          </w:tcPr>
          <w:p w14:paraId="22AE4B2D" w14:textId="4F859CF3" w:rsidR="005B56F4" w:rsidRPr="00775BB7" w:rsidRDefault="005B56F4" w:rsidP="00DA22A6">
            <w:pPr>
              <w:pStyle w:val="ListBullet"/>
              <w:rPr>
                <w:sz w:val="16"/>
                <w:szCs w:val="18"/>
              </w:rPr>
            </w:pPr>
            <w:proofErr w:type="spellStart"/>
            <w:r w:rsidRPr="00775BB7">
              <w:rPr>
                <w:sz w:val="16"/>
                <w:szCs w:val="18"/>
              </w:rPr>
              <w:t>Streaming</w:t>
            </w:r>
            <w:r w:rsidR="002E1B3C">
              <w:rPr>
                <w:sz w:val="16"/>
                <w:szCs w:val="18"/>
              </w:rPr>
              <w:t>_</w:t>
            </w:r>
            <w:r w:rsidRPr="00775BB7">
              <w:rPr>
                <w:sz w:val="16"/>
                <w:szCs w:val="18"/>
              </w:rPr>
              <w:t>TV</w:t>
            </w:r>
            <w:proofErr w:type="spellEnd"/>
          </w:p>
          <w:p w14:paraId="1386BDB7" w14:textId="4A534E24" w:rsidR="005B56F4" w:rsidRPr="00775BB7" w:rsidRDefault="005B56F4" w:rsidP="00DA22A6">
            <w:pPr>
              <w:pStyle w:val="ListBullet"/>
              <w:rPr>
                <w:sz w:val="16"/>
                <w:szCs w:val="18"/>
              </w:rPr>
            </w:pPr>
            <w:proofErr w:type="spellStart"/>
            <w:r w:rsidRPr="00775BB7">
              <w:rPr>
                <w:sz w:val="16"/>
                <w:szCs w:val="18"/>
              </w:rPr>
              <w:t>Tech</w:t>
            </w:r>
            <w:r w:rsidR="002E1B3C">
              <w:rPr>
                <w:sz w:val="16"/>
                <w:szCs w:val="18"/>
              </w:rPr>
              <w:t>_</w:t>
            </w:r>
            <w:r w:rsidRPr="00775BB7">
              <w:rPr>
                <w:sz w:val="16"/>
                <w:szCs w:val="18"/>
              </w:rPr>
              <w:t>Support</w:t>
            </w:r>
            <w:proofErr w:type="spellEnd"/>
          </w:p>
          <w:p w14:paraId="3328CA15" w14:textId="31DD86DB" w:rsidR="005B56F4" w:rsidRPr="00775BB7" w:rsidRDefault="005B56F4" w:rsidP="00DA22A6">
            <w:pPr>
              <w:pStyle w:val="ListBullet"/>
              <w:rPr>
                <w:sz w:val="16"/>
                <w:szCs w:val="18"/>
              </w:rPr>
            </w:pPr>
            <w:proofErr w:type="spellStart"/>
            <w:r w:rsidRPr="00775BB7">
              <w:rPr>
                <w:sz w:val="16"/>
                <w:szCs w:val="18"/>
              </w:rPr>
              <w:t>Device</w:t>
            </w:r>
            <w:r w:rsidR="002E1B3C">
              <w:rPr>
                <w:sz w:val="16"/>
                <w:szCs w:val="18"/>
              </w:rPr>
              <w:t>_</w:t>
            </w:r>
            <w:r w:rsidRPr="00775BB7">
              <w:rPr>
                <w:sz w:val="16"/>
                <w:szCs w:val="18"/>
              </w:rPr>
              <w:t>Protection</w:t>
            </w:r>
            <w:proofErr w:type="spellEnd"/>
          </w:p>
        </w:tc>
      </w:tr>
    </w:tbl>
    <w:p w14:paraId="32029A6C" w14:textId="6A8A0C93" w:rsidR="005B56F4" w:rsidRDefault="005B56F4" w:rsidP="00DA22A6">
      <w:pPr>
        <w:pStyle w:val="ListNumber"/>
        <w:numPr>
          <w:ilvl w:val="1"/>
          <w:numId w:val="33"/>
        </w:numPr>
        <w:ind w:left="2160"/>
      </w:pPr>
      <w:r>
        <w:t xml:space="preserve">Click </w:t>
      </w:r>
      <w:r w:rsidRPr="002E79B9">
        <w:rPr>
          <w:b/>
          <w:bCs/>
        </w:rPr>
        <w:t>OK</w:t>
      </w:r>
    </w:p>
    <w:p w14:paraId="5D867477" w14:textId="20BE36CD" w:rsidR="00DE7506" w:rsidRDefault="00DE7506" w:rsidP="00DA22A6">
      <w:pPr>
        <w:pStyle w:val="ListNumber"/>
        <w:numPr>
          <w:ilvl w:val="1"/>
          <w:numId w:val="33"/>
        </w:numPr>
        <w:ind w:left="2160"/>
      </w:pPr>
      <w:r>
        <w:t xml:space="preserve">Right click on it and select </w:t>
      </w:r>
      <w:r w:rsidRPr="002E79B9">
        <w:rPr>
          <w:b/>
          <w:bCs/>
        </w:rPr>
        <w:t>Show Parameter</w:t>
      </w:r>
    </w:p>
    <w:p w14:paraId="375CA2B7" w14:textId="22269FC1" w:rsidR="00F020F4" w:rsidRPr="00732C1C" w:rsidRDefault="008152C4" w:rsidP="00F020F4">
      <w:pPr>
        <w:pStyle w:val="ListNumber"/>
        <w:rPr>
          <w:b/>
          <w:bCs/>
        </w:rPr>
      </w:pPr>
      <w:r w:rsidRPr="00732C1C">
        <w:t xml:space="preserve">Right-click anywhere in the </w:t>
      </w:r>
      <w:r w:rsidRPr="00D92A41">
        <w:rPr>
          <w:b/>
          <w:bCs/>
        </w:rPr>
        <w:t>Data</w:t>
      </w:r>
      <w:r w:rsidRPr="00732C1C">
        <w:t xml:space="preserve"> pane or use the dropdown menu and select </w:t>
      </w:r>
      <w:r w:rsidRPr="00057935">
        <w:rPr>
          <w:b/>
          <w:bCs/>
        </w:rPr>
        <w:t>Create</w:t>
      </w:r>
      <w:r w:rsidRPr="00732C1C">
        <w:t xml:space="preserve"> </w:t>
      </w:r>
      <w:r w:rsidRPr="00057935">
        <w:rPr>
          <w:b/>
          <w:bCs/>
        </w:rPr>
        <w:t>Calculated</w:t>
      </w:r>
      <w:r w:rsidRPr="00732C1C">
        <w:t xml:space="preserve"> </w:t>
      </w:r>
      <w:r w:rsidRPr="00057935">
        <w:rPr>
          <w:b/>
          <w:bCs/>
        </w:rPr>
        <w:t>Field</w:t>
      </w:r>
    </w:p>
    <w:p w14:paraId="77DB165A" w14:textId="4E6C5057" w:rsidR="00F020F4" w:rsidRPr="0070724A" w:rsidRDefault="00F020F4" w:rsidP="00F020F4">
      <w:pPr>
        <w:pStyle w:val="ListNumber"/>
        <w:numPr>
          <w:ilvl w:val="1"/>
          <w:numId w:val="33"/>
        </w:numPr>
        <w:ind w:left="2160"/>
        <w:rPr>
          <w:b/>
          <w:bCs/>
        </w:rPr>
      </w:pPr>
      <w:r w:rsidRPr="00732C1C">
        <w:t xml:space="preserve">Rename it </w:t>
      </w:r>
      <w:r w:rsidRPr="008152C4">
        <w:rPr>
          <w:i/>
          <w:iCs/>
        </w:rPr>
        <w:t>Selected IBM Service</w:t>
      </w:r>
    </w:p>
    <w:p w14:paraId="2AF56CAA" w14:textId="77777777" w:rsidR="00F020F4" w:rsidRPr="00B55E78" w:rsidRDefault="00F020F4" w:rsidP="00F020F4">
      <w:pPr>
        <w:pStyle w:val="ListNumber"/>
        <w:numPr>
          <w:ilvl w:val="1"/>
          <w:numId w:val="33"/>
        </w:numPr>
        <w:ind w:left="2160"/>
        <w:rPr>
          <w:b/>
          <w:bCs/>
        </w:rPr>
      </w:pPr>
      <w:r>
        <w:t>In the text box field type the following</w:t>
      </w:r>
    </w:p>
    <w:p w14:paraId="70C9B8E5" w14:textId="43ADD368" w:rsidR="00B55E78" w:rsidRPr="00F40D16" w:rsidRDefault="000611C7" w:rsidP="00B55E78">
      <w:pPr>
        <w:pStyle w:val="ListNumber"/>
        <w:numPr>
          <w:ilvl w:val="0"/>
          <w:numId w:val="0"/>
        </w:numPr>
        <w:ind w:left="2160"/>
        <w:rPr>
          <w:b/>
          <w:bCs/>
        </w:rPr>
      </w:pPr>
      <w:r w:rsidRPr="000611C7">
        <w:rPr>
          <w:noProof/>
        </w:rPr>
        <w:drawing>
          <wp:inline distT="0" distB="0" distL="0" distR="0" wp14:anchorId="7E940E60" wp14:editId="7203F68D">
            <wp:extent cx="5586984" cy="1069848"/>
            <wp:effectExtent l="0" t="0" r="0" b="0"/>
            <wp:docPr id="70300539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05396" name="Picture 1" descr="A screen shot of a computer&#10;&#10;Description automatically generated"/>
                    <pic:cNvPicPr/>
                  </pic:nvPicPr>
                  <pic:blipFill>
                    <a:blip r:embed="rId21"/>
                    <a:stretch>
                      <a:fillRect/>
                    </a:stretch>
                  </pic:blipFill>
                  <pic:spPr>
                    <a:xfrm>
                      <a:off x="0" y="0"/>
                      <a:ext cx="5586984" cy="1069848"/>
                    </a:xfrm>
                    <a:prstGeom prst="rect">
                      <a:avLst/>
                    </a:prstGeom>
                  </pic:spPr>
                </pic:pic>
              </a:graphicData>
            </a:graphic>
          </wp:inline>
        </w:drawing>
      </w:r>
    </w:p>
    <w:p w14:paraId="6FFA728C" w14:textId="7D562FC4" w:rsidR="00881D05" w:rsidRDefault="00881D05" w:rsidP="00881D05">
      <w:pPr>
        <w:pStyle w:val="ListNumber"/>
      </w:pPr>
      <w:r>
        <w:t xml:space="preserve">Click and drag the newly created field </w:t>
      </w:r>
      <w:r w:rsidRPr="00E90645">
        <w:rPr>
          <w:i/>
          <w:iCs/>
        </w:rPr>
        <w:t xml:space="preserve">Selected </w:t>
      </w:r>
      <w:r w:rsidR="00567325" w:rsidRPr="00E90645">
        <w:rPr>
          <w:i/>
          <w:iCs/>
        </w:rPr>
        <w:t>IBM</w:t>
      </w:r>
      <w:r w:rsidRPr="00E90645">
        <w:rPr>
          <w:i/>
          <w:iCs/>
        </w:rPr>
        <w:t xml:space="preserve"> Service</w:t>
      </w:r>
      <w:r>
        <w:t xml:space="preserve"> </w:t>
      </w:r>
      <w:r w:rsidR="00111346">
        <w:t>and drop it in</w:t>
      </w:r>
      <w:r>
        <w:t xml:space="preserve"> </w:t>
      </w:r>
      <w:r w:rsidRPr="00161D3F">
        <w:rPr>
          <w:b/>
          <w:bCs/>
        </w:rPr>
        <w:t>Filters</w:t>
      </w:r>
      <w:r w:rsidR="00725FEB">
        <w:rPr>
          <w:b/>
          <w:bCs/>
        </w:rPr>
        <w:t xml:space="preserve"> </w:t>
      </w:r>
      <w:r w:rsidR="0023668A">
        <w:rPr>
          <w:i/>
          <w:iCs/>
        </w:rPr>
        <w:t>Overlapping</w:t>
      </w:r>
      <w:r w:rsidR="00725FEB">
        <w:rPr>
          <w:i/>
          <w:iCs/>
        </w:rPr>
        <w:t xml:space="preserve"> the WGU </w:t>
      </w:r>
      <w:r w:rsidR="0023668A">
        <w:rPr>
          <w:i/>
          <w:iCs/>
        </w:rPr>
        <w:t>Field</w:t>
      </w:r>
    </w:p>
    <w:p w14:paraId="76094B22" w14:textId="7487F7FB" w:rsidR="00881D05" w:rsidRDefault="00881D05" w:rsidP="00881D05">
      <w:pPr>
        <w:pStyle w:val="ListNumber"/>
        <w:numPr>
          <w:ilvl w:val="1"/>
          <w:numId w:val="33"/>
        </w:numPr>
        <w:ind w:left="2160"/>
      </w:pPr>
      <w:r>
        <w:t xml:space="preserve">Right click on it and select </w:t>
      </w:r>
      <w:r w:rsidR="00161D3F">
        <w:rPr>
          <w:b/>
          <w:bCs/>
        </w:rPr>
        <w:t>E</w:t>
      </w:r>
      <w:r w:rsidRPr="00161D3F">
        <w:rPr>
          <w:b/>
          <w:bCs/>
        </w:rPr>
        <w:t>dit</w:t>
      </w:r>
      <w:r>
        <w:t xml:space="preserve"> </w:t>
      </w:r>
      <w:r w:rsidR="00161D3F">
        <w:rPr>
          <w:b/>
          <w:bCs/>
        </w:rPr>
        <w:t>F</w:t>
      </w:r>
      <w:r w:rsidRPr="00161D3F">
        <w:rPr>
          <w:b/>
          <w:bCs/>
        </w:rPr>
        <w:t>ilter</w:t>
      </w:r>
    </w:p>
    <w:p w14:paraId="5D94554E" w14:textId="20A518DF" w:rsidR="00881D05" w:rsidRDefault="00881D05" w:rsidP="00881D05">
      <w:pPr>
        <w:pStyle w:val="ListNumber"/>
        <w:numPr>
          <w:ilvl w:val="1"/>
          <w:numId w:val="33"/>
        </w:numPr>
        <w:ind w:left="2160"/>
      </w:pPr>
      <w:r>
        <w:t xml:space="preserve">Make sure only </w:t>
      </w:r>
      <w:r w:rsidRPr="00161D3F">
        <w:rPr>
          <w:b/>
          <w:bCs/>
        </w:rPr>
        <w:t>Selected</w:t>
      </w:r>
      <w:r w:rsidR="006E0A8D">
        <w:rPr>
          <w:b/>
          <w:bCs/>
        </w:rPr>
        <w:t xml:space="preserve"> </w:t>
      </w:r>
      <w:r>
        <w:t>is checked</w:t>
      </w:r>
    </w:p>
    <w:p w14:paraId="1E997837" w14:textId="77777777" w:rsidR="00881D05" w:rsidRDefault="00881D05" w:rsidP="00881D05">
      <w:pPr>
        <w:pStyle w:val="ListNumber"/>
        <w:numPr>
          <w:ilvl w:val="1"/>
          <w:numId w:val="33"/>
        </w:numPr>
        <w:ind w:left="2160"/>
      </w:pPr>
      <w:r w:rsidRPr="00161D3F">
        <w:rPr>
          <w:b/>
          <w:bCs/>
        </w:rPr>
        <w:t>Ok</w:t>
      </w:r>
      <w:r>
        <w:t xml:space="preserve"> and closed</w:t>
      </w:r>
    </w:p>
    <w:p w14:paraId="511DCAC5" w14:textId="506A40B7" w:rsidR="006E0B0B" w:rsidRPr="0019740B" w:rsidRDefault="006E0B0B" w:rsidP="006E0B0B">
      <w:pPr>
        <w:pStyle w:val="ListNumber"/>
        <w:rPr>
          <w:b/>
          <w:bCs/>
        </w:rPr>
      </w:pPr>
      <w:r w:rsidRPr="00732C1C">
        <w:lastRenderedPageBreak/>
        <w:t xml:space="preserve">Drag </w:t>
      </w:r>
      <w:r>
        <w:t>and drop the</w:t>
      </w:r>
      <w:r w:rsidRPr="00732C1C">
        <w:t xml:space="preserve"> </w:t>
      </w:r>
      <w:r>
        <w:rPr>
          <w:i/>
          <w:iCs/>
        </w:rPr>
        <w:t xml:space="preserve">Dependents </w:t>
      </w:r>
      <w:r w:rsidRPr="00732C1C">
        <w:t xml:space="preserve">field to </w:t>
      </w:r>
      <w:r w:rsidRPr="00057935">
        <w:rPr>
          <w:b/>
          <w:bCs/>
        </w:rPr>
        <w:t>Columns</w:t>
      </w:r>
      <w:r w:rsidR="0023668A">
        <w:rPr>
          <w:b/>
          <w:bCs/>
        </w:rPr>
        <w:t xml:space="preserve"> </w:t>
      </w:r>
      <w:r w:rsidR="0023668A">
        <w:rPr>
          <w:i/>
          <w:iCs/>
        </w:rPr>
        <w:t>Overlapping the WGU Field</w:t>
      </w:r>
    </w:p>
    <w:p w14:paraId="7EF8D8A1" w14:textId="757CDE72" w:rsidR="006E0B0B" w:rsidRPr="00FA5E3F" w:rsidRDefault="006E0B0B" w:rsidP="006E0B0B">
      <w:pPr>
        <w:pStyle w:val="ListNumber"/>
        <w:rPr>
          <w:b/>
          <w:bCs/>
        </w:rPr>
      </w:pPr>
      <w:r w:rsidRPr="00732C1C">
        <w:t xml:space="preserve">Drag and place </w:t>
      </w:r>
      <w:proofErr w:type="spellStart"/>
      <w:r>
        <w:rPr>
          <w:i/>
          <w:iCs/>
        </w:rPr>
        <w:t>Customer</w:t>
      </w:r>
      <w:r w:rsidR="00D44F5D">
        <w:rPr>
          <w:i/>
          <w:iCs/>
        </w:rPr>
        <w:t>ID</w:t>
      </w:r>
      <w:proofErr w:type="spellEnd"/>
      <w:r>
        <w:rPr>
          <w:i/>
          <w:iCs/>
        </w:rPr>
        <w:t xml:space="preserve"> </w:t>
      </w:r>
      <w:r w:rsidRPr="00732C1C">
        <w:t xml:space="preserve">in </w:t>
      </w:r>
      <w:r w:rsidRPr="00057935">
        <w:rPr>
          <w:b/>
          <w:bCs/>
        </w:rPr>
        <w:t>Rows</w:t>
      </w:r>
      <w:r w:rsidR="0023668A">
        <w:rPr>
          <w:b/>
          <w:bCs/>
        </w:rPr>
        <w:t xml:space="preserve"> </w:t>
      </w:r>
      <w:r w:rsidR="0023668A">
        <w:rPr>
          <w:i/>
          <w:iCs/>
        </w:rPr>
        <w:t>Overlapping the WGU Field</w:t>
      </w:r>
    </w:p>
    <w:p w14:paraId="4AB42A78" w14:textId="7D2C3AF3" w:rsidR="0087254C" w:rsidRDefault="000C5ECE" w:rsidP="000C5ECE">
      <w:pPr>
        <w:pStyle w:val="ListNumber"/>
        <w:numPr>
          <w:ilvl w:val="1"/>
          <w:numId w:val="33"/>
        </w:numPr>
        <w:ind w:left="2160"/>
        <w:rPr>
          <w:b/>
          <w:bCs/>
        </w:rPr>
      </w:pPr>
      <w:r w:rsidRPr="000C5ECE">
        <w:t>Right click on it select</w:t>
      </w:r>
      <w:r>
        <w:rPr>
          <w:b/>
          <w:bCs/>
        </w:rPr>
        <w:t xml:space="preserve"> Measure, Count(Distinct)</w:t>
      </w:r>
    </w:p>
    <w:p w14:paraId="109CAD83" w14:textId="2A045B37" w:rsidR="00C20AE9" w:rsidRPr="004A1C1D" w:rsidRDefault="00C20AE9" w:rsidP="00C20AE9">
      <w:pPr>
        <w:pStyle w:val="ListNumber"/>
        <w:rPr>
          <w:b/>
          <w:bCs/>
        </w:rPr>
      </w:pPr>
      <w:r>
        <w:t xml:space="preserve">Press and hold </w:t>
      </w:r>
      <w:r>
        <w:rPr>
          <w:b/>
          <w:bCs/>
        </w:rPr>
        <w:t xml:space="preserve">CTRL </w:t>
      </w:r>
      <w:r w:rsidRPr="00C20AE9">
        <w:t>and</w:t>
      </w:r>
      <w:r>
        <w:rPr>
          <w:b/>
          <w:bCs/>
        </w:rPr>
        <w:t xml:space="preserve"> </w:t>
      </w:r>
      <w:r>
        <w:t xml:space="preserve">Click and place </w:t>
      </w:r>
      <w:r w:rsidRPr="0082667C">
        <w:rPr>
          <w:i/>
          <w:iCs/>
        </w:rPr>
        <w:t>COUNTD(</w:t>
      </w:r>
      <w:proofErr w:type="spellStart"/>
      <w:r>
        <w:rPr>
          <w:i/>
          <w:iCs/>
        </w:rPr>
        <w:t>Customer</w:t>
      </w:r>
      <w:r w:rsidR="00D44F5D">
        <w:rPr>
          <w:i/>
          <w:iCs/>
        </w:rPr>
        <w:t>ID</w:t>
      </w:r>
      <w:proofErr w:type="spellEnd"/>
      <w:r>
        <w:rPr>
          <w:i/>
          <w:iCs/>
        </w:rPr>
        <w:t xml:space="preserve">) </w:t>
      </w:r>
      <w:r w:rsidR="0023668A">
        <w:t>to</w:t>
      </w:r>
      <w:r>
        <w:t xml:space="preserve"> the </w:t>
      </w:r>
      <w:r>
        <w:rPr>
          <w:b/>
          <w:bCs/>
        </w:rPr>
        <w:t xml:space="preserve">Marks </w:t>
      </w:r>
      <w:r>
        <w:t>box</w:t>
      </w:r>
      <w:r w:rsidR="0023668A">
        <w:t xml:space="preserve"> </w:t>
      </w:r>
      <w:r w:rsidR="0023668A">
        <w:rPr>
          <w:i/>
          <w:iCs/>
        </w:rPr>
        <w:t>Overlapping the WGU Field</w:t>
      </w:r>
    </w:p>
    <w:p w14:paraId="65B932A3" w14:textId="77777777" w:rsidR="00C20AE9" w:rsidRDefault="00C20AE9" w:rsidP="00C20AE9">
      <w:pPr>
        <w:pStyle w:val="ListNumber"/>
        <w:numPr>
          <w:ilvl w:val="1"/>
          <w:numId w:val="33"/>
        </w:numPr>
        <w:ind w:left="2160"/>
        <w:rPr>
          <w:b/>
          <w:bCs/>
        </w:rPr>
      </w:pPr>
      <w:r>
        <w:t xml:space="preserve">Right click and select </w:t>
      </w:r>
      <w:r>
        <w:rPr>
          <w:b/>
          <w:bCs/>
        </w:rPr>
        <w:t>Add Table Calculation</w:t>
      </w:r>
    </w:p>
    <w:p w14:paraId="0CD87777" w14:textId="77777777" w:rsidR="00C20AE9" w:rsidRDefault="00C20AE9" w:rsidP="00C20AE9">
      <w:pPr>
        <w:pStyle w:val="ListNumber"/>
        <w:numPr>
          <w:ilvl w:val="1"/>
          <w:numId w:val="33"/>
        </w:numPr>
        <w:ind w:left="2160"/>
        <w:rPr>
          <w:b/>
          <w:bCs/>
        </w:rPr>
      </w:pPr>
      <w:r w:rsidRPr="00C07918">
        <w:t>Select</w:t>
      </w:r>
      <w:r>
        <w:rPr>
          <w:b/>
          <w:bCs/>
        </w:rPr>
        <w:t xml:space="preserve"> Difference From</w:t>
      </w:r>
    </w:p>
    <w:p w14:paraId="676BBCBC" w14:textId="77777777" w:rsidR="00C20AE9" w:rsidRDefault="00C20AE9" w:rsidP="00C20AE9">
      <w:pPr>
        <w:pStyle w:val="ListNumber"/>
        <w:numPr>
          <w:ilvl w:val="1"/>
          <w:numId w:val="33"/>
        </w:numPr>
        <w:ind w:left="2160"/>
        <w:rPr>
          <w:b/>
          <w:bCs/>
        </w:rPr>
      </w:pPr>
      <w:r>
        <w:rPr>
          <w:b/>
          <w:bCs/>
        </w:rPr>
        <w:t>Specific Dimensions</w:t>
      </w:r>
    </w:p>
    <w:p w14:paraId="446ED8A7" w14:textId="5740788A" w:rsidR="00D44F5D" w:rsidRDefault="00C20AE9" w:rsidP="00D44F5D">
      <w:pPr>
        <w:pStyle w:val="ListNumber"/>
        <w:numPr>
          <w:ilvl w:val="1"/>
          <w:numId w:val="33"/>
        </w:numPr>
        <w:ind w:left="2160"/>
        <w:rPr>
          <w:b/>
          <w:bCs/>
        </w:rPr>
      </w:pPr>
      <w:r w:rsidRPr="006858BA">
        <w:t>Select</w:t>
      </w:r>
      <w:r>
        <w:rPr>
          <w:b/>
          <w:bCs/>
        </w:rPr>
        <w:t xml:space="preserve"> Dependents</w:t>
      </w:r>
    </w:p>
    <w:p w14:paraId="104E6E3B" w14:textId="10469FB9" w:rsidR="005F54EC" w:rsidRDefault="00C20AE9" w:rsidP="005F54EC">
      <w:pPr>
        <w:pStyle w:val="ListNumber"/>
        <w:numPr>
          <w:ilvl w:val="1"/>
          <w:numId w:val="33"/>
        </w:numPr>
        <w:ind w:left="2160"/>
        <w:rPr>
          <w:b/>
          <w:bCs/>
        </w:rPr>
      </w:pPr>
      <w:r w:rsidRPr="006858BA">
        <w:t>Close</w:t>
      </w:r>
    </w:p>
    <w:p w14:paraId="0FC6307F" w14:textId="05D0EA95" w:rsidR="00E718CE" w:rsidRPr="002D406A" w:rsidRDefault="00E718CE" w:rsidP="00E718CE">
      <w:pPr>
        <w:pStyle w:val="ListNumber"/>
        <w:rPr>
          <w:b/>
          <w:bCs/>
        </w:rPr>
      </w:pPr>
      <w:r>
        <w:t xml:space="preserve">Click and place </w:t>
      </w:r>
      <w:r>
        <w:rPr>
          <w:i/>
        </w:rPr>
        <w:t>Gender</w:t>
      </w:r>
      <w:r w:rsidR="004C07A8">
        <w:rPr>
          <w:i/>
        </w:rPr>
        <w:t>(tsi.csv)</w:t>
      </w:r>
      <w:r>
        <w:t xml:space="preserve"> </w:t>
      </w:r>
      <w:r w:rsidR="0023668A">
        <w:t>to</w:t>
      </w:r>
      <w:r>
        <w:t xml:space="preserve"> the </w:t>
      </w:r>
      <w:r w:rsidRPr="00057935">
        <w:rPr>
          <w:b/>
          <w:bCs/>
        </w:rPr>
        <w:t>Marks</w:t>
      </w:r>
      <w:r>
        <w:t xml:space="preserve"> box</w:t>
      </w:r>
      <w:r w:rsidR="0023668A">
        <w:t xml:space="preserve"> </w:t>
      </w:r>
      <w:r w:rsidR="0023668A">
        <w:rPr>
          <w:i/>
          <w:iCs/>
        </w:rPr>
        <w:t>Overlapping the WGU Field</w:t>
      </w:r>
    </w:p>
    <w:p w14:paraId="467160F8" w14:textId="4C63359F" w:rsidR="002D406A" w:rsidRPr="002D406A" w:rsidRDefault="002D406A" w:rsidP="002D406A">
      <w:pPr>
        <w:pStyle w:val="ListNumber"/>
        <w:rPr>
          <w:b/>
          <w:bCs/>
        </w:rPr>
      </w:pPr>
      <w:r>
        <w:t xml:space="preserve">Press and hold </w:t>
      </w:r>
      <w:r>
        <w:rPr>
          <w:b/>
          <w:bCs/>
        </w:rPr>
        <w:t xml:space="preserve">CTRL </w:t>
      </w:r>
      <w:r w:rsidRPr="00C20AE9">
        <w:t>and</w:t>
      </w:r>
      <w:r>
        <w:rPr>
          <w:b/>
          <w:bCs/>
        </w:rPr>
        <w:t xml:space="preserve"> </w:t>
      </w:r>
      <w:r>
        <w:t xml:space="preserve">Click and place </w:t>
      </w:r>
      <w:r w:rsidRPr="0082667C">
        <w:rPr>
          <w:i/>
          <w:iCs/>
        </w:rPr>
        <w:t>COUNTD(</w:t>
      </w:r>
      <w:proofErr w:type="spellStart"/>
      <w:r>
        <w:rPr>
          <w:i/>
          <w:iCs/>
        </w:rPr>
        <w:t>CustomerID</w:t>
      </w:r>
      <w:proofErr w:type="spellEnd"/>
      <w:r>
        <w:rPr>
          <w:i/>
          <w:iCs/>
        </w:rPr>
        <w:t xml:space="preserve">) </w:t>
      </w:r>
      <w:r>
        <w:t xml:space="preserve">from </w:t>
      </w:r>
      <w:r>
        <w:rPr>
          <w:b/>
          <w:bCs/>
        </w:rPr>
        <w:t xml:space="preserve">Rows </w:t>
      </w:r>
      <w:r w:rsidR="004D3C19">
        <w:t>to</w:t>
      </w:r>
      <w:r>
        <w:t xml:space="preserve"> the </w:t>
      </w:r>
      <w:r>
        <w:rPr>
          <w:b/>
          <w:bCs/>
        </w:rPr>
        <w:t xml:space="preserve">Marks </w:t>
      </w:r>
      <w:r>
        <w:t>box</w:t>
      </w:r>
      <w:r w:rsidR="004D3C19">
        <w:t xml:space="preserve"> </w:t>
      </w:r>
      <w:r w:rsidR="004D3C19">
        <w:rPr>
          <w:i/>
          <w:iCs/>
        </w:rPr>
        <w:t>Overlapping the WGU Field</w:t>
      </w:r>
    </w:p>
    <w:p w14:paraId="4D8CA77C" w14:textId="672B2B72" w:rsidR="00B35BE7" w:rsidRPr="009671CA" w:rsidRDefault="00B35BE7" w:rsidP="00B35BE7">
      <w:pPr>
        <w:pStyle w:val="ListNumber"/>
        <w:rPr>
          <w:b/>
          <w:bCs/>
        </w:rPr>
      </w:pPr>
      <w:r>
        <w:t xml:space="preserve">Click and place </w:t>
      </w:r>
      <w:r w:rsidRPr="00BC1D4A">
        <w:rPr>
          <w:i/>
          <w:iCs/>
        </w:rPr>
        <w:t>Select</w:t>
      </w:r>
      <w:r>
        <w:t xml:space="preserve"> </w:t>
      </w:r>
      <w:r w:rsidR="00081667">
        <w:rPr>
          <w:i/>
        </w:rPr>
        <w:t>IBM</w:t>
      </w:r>
      <w:r>
        <w:rPr>
          <w:i/>
        </w:rPr>
        <w:t xml:space="preserve"> Service Parameter</w:t>
      </w:r>
      <w:r>
        <w:t xml:space="preserve"> </w:t>
      </w:r>
      <w:r w:rsidR="004D3C19">
        <w:t>to</w:t>
      </w:r>
      <w:r>
        <w:t xml:space="preserve"> the </w:t>
      </w:r>
      <w:r w:rsidRPr="00057935">
        <w:rPr>
          <w:b/>
          <w:bCs/>
        </w:rPr>
        <w:t>Marks</w:t>
      </w:r>
      <w:r>
        <w:t xml:space="preserve"> box </w:t>
      </w:r>
      <w:r w:rsidR="004D3C19">
        <w:rPr>
          <w:i/>
          <w:iCs/>
        </w:rPr>
        <w:t>Overlapping the WGU Field</w:t>
      </w:r>
    </w:p>
    <w:p w14:paraId="73770D55" w14:textId="04D15DB4" w:rsidR="00B35BE7" w:rsidRPr="00C91257" w:rsidRDefault="00BE51B8" w:rsidP="00B35BE7">
      <w:pPr>
        <w:pStyle w:val="ListNumber"/>
        <w:rPr>
          <w:b/>
          <w:bCs/>
        </w:rPr>
      </w:pPr>
      <w:r>
        <w:t xml:space="preserve">Press and hold </w:t>
      </w:r>
      <w:r>
        <w:rPr>
          <w:b/>
          <w:bCs/>
        </w:rPr>
        <w:t xml:space="preserve">CTRL </w:t>
      </w:r>
      <w:r w:rsidRPr="00C20AE9">
        <w:t>and</w:t>
      </w:r>
      <w:r>
        <w:rPr>
          <w:b/>
          <w:bCs/>
        </w:rPr>
        <w:t xml:space="preserve"> </w:t>
      </w:r>
      <w:r>
        <w:t xml:space="preserve">Click and place </w:t>
      </w:r>
      <w:r w:rsidRPr="0082667C">
        <w:rPr>
          <w:i/>
          <w:iCs/>
        </w:rPr>
        <w:t>COUNTD(</w:t>
      </w:r>
      <w:proofErr w:type="spellStart"/>
      <w:r>
        <w:rPr>
          <w:i/>
          <w:iCs/>
        </w:rPr>
        <w:t>CustomerID</w:t>
      </w:r>
      <w:proofErr w:type="spellEnd"/>
      <w:r>
        <w:rPr>
          <w:i/>
          <w:iCs/>
        </w:rPr>
        <w:t xml:space="preserve">) </w:t>
      </w:r>
      <w:r w:rsidR="00B35BE7">
        <w:t xml:space="preserve">on </w:t>
      </w:r>
      <w:r w:rsidR="00B35BE7">
        <w:rPr>
          <w:b/>
          <w:bCs/>
        </w:rPr>
        <w:t xml:space="preserve">Detail </w:t>
      </w:r>
      <w:r w:rsidR="00B35BE7">
        <w:t xml:space="preserve">in the </w:t>
      </w:r>
      <w:r w:rsidR="00B35BE7">
        <w:rPr>
          <w:b/>
          <w:bCs/>
        </w:rPr>
        <w:t xml:space="preserve">Marks </w:t>
      </w:r>
      <w:r w:rsidR="004D3C19">
        <w:rPr>
          <w:i/>
          <w:iCs/>
        </w:rPr>
        <w:t>Overlapping the WGU Field</w:t>
      </w:r>
      <w:r w:rsidR="004D3C19">
        <w:t xml:space="preserve"> </w:t>
      </w:r>
      <w:r w:rsidR="00B35BE7">
        <w:t>box</w:t>
      </w:r>
    </w:p>
    <w:p w14:paraId="39476EF7" w14:textId="77777777" w:rsidR="00B35BE7" w:rsidRDefault="00B35BE7" w:rsidP="00B35BE7">
      <w:pPr>
        <w:pStyle w:val="ListNumber"/>
        <w:numPr>
          <w:ilvl w:val="1"/>
          <w:numId w:val="33"/>
        </w:numPr>
        <w:ind w:left="2160"/>
        <w:rPr>
          <w:b/>
          <w:bCs/>
        </w:rPr>
      </w:pPr>
      <w:r>
        <w:t xml:space="preserve">Right click and select </w:t>
      </w:r>
      <w:r>
        <w:rPr>
          <w:b/>
          <w:bCs/>
        </w:rPr>
        <w:t>Add Table Calculation</w:t>
      </w:r>
    </w:p>
    <w:p w14:paraId="0478C197" w14:textId="77777777" w:rsidR="00B35BE7" w:rsidRDefault="00B35BE7" w:rsidP="00B35BE7">
      <w:pPr>
        <w:pStyle w:val="ListNumber"/>
        <w:numPr>
          <w:ilvl w:val="1"/>
          <w:numId w:val="33"/>
        </w:numPr>
        <w:ind w:left="2160"/>
        <w:rPr>
          <w:b/>
          <w:bCs/>
        </w:rPr>
      </w:pPr>
      <w:r w:rsidRPr="00C07918">
        <w:t>Select</w:t>
      </w:r>
      <w:r>
        <w:rPr>
          <w:b/>
          <w:bCs/>
        </w:rPr>
        <w:t xml:space="preserve"> Percent of Total</w:t>
      </w:r>
    </w:p>
    <w:p w14:paraId="27A778C0" w14:textId="77777777" w:rsidR="00B35BE7" w:rsidRDefault="00B35BE7" w:rsidP="00B35BE7">
      <w:pPr>
        <w:pStyle w:val="ListNumber"/>
        <w:numPr>
          <w:ilvl w:val="1"/>
          <w:numId w:val="33"/>
        </w:numPr>
        <w:ind w:left="2160"/>
        <w:rPr>
          <w:b/>
          <w:bCs/>
        </w:rPr>
      </w:pPr>
      <w:r>
        <w:rPr>
          <w:b/>
          <w:bCs/>
        </w:rPr>
        <w:t>Specific Dimensions</w:t>
      </w:r>
    </w:p>
    <w:p w14:paraId="5ED02EBF" w14:textId="2545C2E4" w:rsidR="00B35BE7" w:rsidRDefault="00B35BE7" w:rsidP="00B35BE7">
      <w:pPr>
        <w:pStyle w:val="ListNumber"/>
        <w:numPr>
          <w:ilvl w:val="1"/>
          <w:numId w:val="33"/>
        </w:numPr>
        <w:ind w:left="2160"/>
        <w:rPr>
          <w:b/>
          <w:bCs/>
        </w:rPr>
      </w:pPr>
      <w:r w:rsidRPr="006858BA">
        <w:t>Select</w:t>
      </w:r>
      <w:r>
        <w:rPr>
          <w:b/>
          <w:bCs/>
        </w:rPr>
        <w:t xml:space="preserve"> Dependents </w:t>
      </w:r>
      <w:r w:rsidRPr="00443450">
        <w:t>and</w:t>
      </w:r>
      <w:r>
        <w:rPr>
          <w:b/>
          <w:bCs/>
        </w:rPr>
        <w:t xml:space="preserve"> Gender</w:t>
      </w:r>
      <w:r w:rsidR="00CC3C63">
        <w:rPr>
          <w:b/>
          <w:bCs/>
        </w:rPr>
        <w:t>(tsi.csv)</w:t>
      </w:r>
    </w:p>
    <w:p w14:paraId="739E3CC9" w14:textId="77777777" w:rsidR="00B35BE7" w:rsidRDefault="00B35BE7" w:rsidP="00B35BE7">
      <w:pPr>
        <w:pStyle w:val="ListNumber"/>
        <w:numPr>
          <w:ilvl w:val="1"/>
          <w:numId w:val="33"/>
        </w:numPr>
        <w:ind w:left="2160"/>
      </w:pPr>
      <w:r w:rsidRPr="006858BA">
        <w:t>Close</w:t>
      </w:r>
    </w:p>
    <w:p w14:paraId="07A25C7F" w14:textId="00308B5C" w:rsidR="005F54EC" w:rsidRPr="005F54EC" w:rsidRDefault="00B35BE7" w:rsidP="00F34EF8">
      <w:pPr>
        <w:pStyle w:val="ListNumber"/>
        <w:numPr>
          <w:ilvl w:val="1"/>
          <w:numId w:val="33"/>
        </w:numPr>
        <w:ind w:left="2160"/>
      </w:pPr>
      <w:r>
        <w:t xml:space="preserve">Click and drag it onto </w:t>
      </w:r>
      <w:r>
        <w:rPr>
          <w:b/>
          <w:bCs/>
        </w:rPr>
        <w:t xml:space="preserve">Label </w:t>
      </w:r>
      <w:r>
        <w:t xml:space="preserve">in the </w:t>
      </w:r>
      <w:r>
        <w:rPr>
          <w:b/>
          <w:bCs/>
        </w:rPr>
        <w:t xml:space="preserve">Marks </w:t>
      </w:r>
      <w:r>
        <w:t>box</w:t>
      </w:r>
    </w:p>
    <w:p w14:paraId="00A59885" w14:textId="2F6FE208" w:rsidR="00881D05" w:rsidRDefault="00881D05" w:rsidP="00881D05">
      <w:pPr>
        <w:pStyle w:val="ListNumber"/>
      </w:pPr>
      <w:r>
        <w:t xml:space="preserve">Click and drag </w:t>
      </w:r>
      <w:r w:rsidRPr="0065288B">
        <w:rPr>
          <w:i/>
          <w:iCs/>
        </w:rPr>
        <w:t>State</w:t>
      </w:r>
      <w:r w:rsidR="00CC3C63">
        <w:rPr>
          <w:i/>
          <w:iCs/>
        </w:rPr>
        <w:t>(tsi.csv)</w:t>
      </w:r>
      <w:r>
        <w:t xml:space="preserve"> and </w:t>
      </w:r>
      <w:proofErr w:type="spellStart"/>
      <w:r w:rsidRPr="0065288B">
        <w:rPr>
          <w:i/>
          <w:iCs/>
        </w:rPr>
        <w:t>Internet</w:t>
      </w:r>
      <w:r w:rsidR="00CC3C63">
        <w:t>_</w:t>
      </w:r>
      <w:r w:rsidRPr="0065288B">
        <w:rPr>
          <w:i/>
          <w:iCs/>
        </w:rPr>
        <w:t>Service</w:t>
      </w:r>
      <w:proofErr w:type="spellEnd"/>
      <w:r>
        <w:t xml:space="preserve"> </w:t>
      </w:r>
      <w:r w:rsidR="006352D7">
        <w:t>and drop it in</w:t>
      </w:r>
      <w:r>
        <w:t xml:space="preserve"> the </w:t>
      </w:r>
      <w:r w:rsidRPr="00161D3F">
        <w:rPr>
          <w:b/>
          <w:bCs/>
        </w:rPr>
        <w:t>Filter</w:t>
      </w:r>
      <w:r>
        <w:t xml:space="preserve"> Panel</w:t>
      </w:r>
      <w:r w:rsidR="00771718">
        <w:t xml:space="preserve"> </w:t>
      </w:r>
      <w:r w:rsidR="00771718">
        <w:rPr>
          <w:i/>
          <w:iCs/>
        </w:rPr>
        <w:t>Overlapping the WGU Field</w:t>
      </w:r>
    </w:p>
    <w:p w14:paraId="6BD8E52E" w14:textId="74879043" w:rsidR="00881D05" w:rsidRDefault="00881D05" w:rsidP="00881D05">
      <w:pPr>
        <w:pStyle w:val="ListNumber"/>
        <w:numPr>
          <w:ilvl w:val="1"/>
          <w:numId w:val="33"/>
        </w:numPr>
        <w:ind w:left="2160"/>
      </w:pPr>
      <w:r>
        <w:t xml:space="preserve">Right click and click </w:t>
      </w:r>
      <w:r w:rsidRPr="00161D3F">
        <w:rPr>
          <w:b/>
          <w:bCs/>
        </w:rPr>
        <w:t>apply</w:t>
      </w:r>
      <w:r>
        <w:t xml:space="preserve"> </w:t>
      </w:r>
      <w:r w:rsidRPr="00161D3F">
        <w:rPr>
          <w:b/>
          <w:bCs/>
        </w:rPr>
        <w:t>to</w:t>
      </w:r>
      <w:r>
        <w:t xml:space="preserve"> </w:t>
      </w:r>
      <w:r w:rsidRPr="00161D3F">
        <w:rPr>
          <w:b/>
          <w:bCs/>
        </w:rPr>
        <w:t>worksheet</w:t>
      </w:r>
    </w:p>
    <w:p w14:paraId="7ADCFEC2" w14:textId="619CB997" w:rsidR="00881D05" w:rsidRDefault="00881D05" w:rsidP="00881D05">
      <w:pPr>
        <w:pStyle w:val="ListNumber"/>
        <w:numPr>
          <w:ilvl w:val="1"/>
          <w:numId w:val="33"/>
        </w:numPr>
        <w:ind w:left="2160"/>
      </w:pPr>
      <w:r>
        <w:t xml:space="preserve">Select </w:t>
      </w:r>
      <w:r w:rsidRPr="00161D3F">
        <w:rPr>
          <w:b/>
          <w:bCs/>
        </w:rPr>
        <w:t>Selected</w:t>
      </w:r>
      <w:r>
        <w:t xml:space="preserve"> </w:t>
      </w:r>
      <w:r w:rsidRPr="00161D3F">
        <w:rPr>
          <w:b/>
          <w:bCs/>
        </w:rPr>
        <w:t>Worksheets</w:t>
      </w:r>
    </w:p>
    <w:p w14:paraId="60835A74" w14:textId="02C471C4" w:rsidR="00881D05" w:rsidRDefault="00881D05" w:rsidP="00430454">
      <w:pPr>
        <w:pStyle w:val="ListNumber"/>
        <w:numPr>
          <w:ilvl w:val="1"/>
          <w:numId w:val="33"/>
        </w:numPr>
        <w:ind w:left="2160"/>
      </w:pPr>
      <w:r>
        <w:t xml:space="preserve">Select all worksheets with </w:t>
      </w:r>
      <w:r w:rsidR="0019210E" w:rsidRPr="0065288B">
        <w:rPr>
          <w:i/>
          <w:iCs/>
        </w:rPr>
        <w:t>IBM</w:t>
      </w:r>
      <w:r w:rsidRPr="0065288B">
        <w:rPr>
          <w:i/>
          <w:iCs/>
        </w:rPr>
        <w:t xml:space="preserve"> Telecom</w:t>
      </w:r>
      <w:r>
        <w:t xml:space="preserve"> in the title</w:t>
      </w:r>
    </w:p>
    <w:p w14:paraId="79051D93" w14:textId="77777777" w:rsidR="001B7795" w:rsidRPr="00732C1C" w:rsidRDefault="001B7795" w:rsidP="001B7795">
      <w:pPr>
        <w:pStyle w:val="Heading4"/>
        <w:rPr>
          <w:sz w:val="24"/>
          <w:szCs w:val="28"/>
        </w:rPr>
      </w:pPr>
      <w:r w:rsidRPr="00732C1C">
        <w:rPr>
          <w:sz w:val="24"/>
          <w:szCs w:val="28"/>
        </w:rPr>
        <w:t>Sheet set up:</w:t>
      </w:r>
    </w:p>
    <w:p w14:paraId="544C8357" w14:textId="77777777" w:rsidR="001B7795" w:rsidRDefault="001B7795" w:rsidP="001B7795">
      <w:pPr>
        <w:pStyle w:val="Heading4"/>
      </w:pPr>
      <w:r w:rsidRPr="00732C1C">
        <w:t>In the Marks Panels click on:</w:t>
      </w:r>
    </w:p>
    <w:p w14:paraId="18218950" w14:textId="77777777" w:rsidR="006C430E" w:rsidRPr="00C75C27" w:rsidRDefault="006C430E" w:rsidP="006C430E">
      <w:pPr>
        <w:pStyle w:val="ListNumber"/>
        <w:rPr>
          <w:szCs w:val="22"/>
        </w:rPr>
      </w:pPr>
      <w:r w:rsidRPr="00C75C27">
        <w:rPr>
          <w:szCs w:val="22"/>
        </w:rPr>
        <w:t>Label</w:t>
      </w:r>
    </w:p>
    <w:p w14:paraId="599D79F5" w14:textId="77777777" w:rsidR="006C430E" w:rsidRPr="00C75C27" w:rsidRDefault="006C430E" w:rsidP="006C430E">
      <w:pPr>
        <w:pStyle w:val="ListNumber"/>
        <w:numPr>
          <w:ilvl w:val="1"/>
          <w:numId w:val="33"/>
        </w:numPr>
        <w:tabs>
          <w:tab w:val="left" w:pos="2160"/>
        </w:tabs>
        <w:ind w:left="2160"/>
        <w:rPr>
          <w:szCs w:val="22"/>
        </w:rPr>
      </w:pPr>
      <w:r w:rsidRPr="00C75C27">
        <w:rPr>
          <w:szCs w:val="22"/>
        </w:rPr>
        <w:t>Make sure that both ‘</w:t>
      </w:r>
      <w:r w:rsidRPr="00C75C27">
        <w:rPr>
          <w:b/>
          <w:bCs/>
          <w:szCs w:val="22"/>
        </w:rPr>
        <w:t>Show</w:t>
      </w:r>
      <w:r w:rsidRPr="00C75C27">
        <w:rPr>
          <w:szCs w:val="22"/>
        </w:rPr>
        <w:t xml:space="preserve"> </w:t>
      </w:r>
      <w:r w:rsidRPr="00C75C27">
        <w:rPr>
          <w:b/>
          <w:bCs/>
          <w:szCs w:val="22"/>
        </w:rPr>
        <w:t>mark</w:t>
      </w:r>
      <w:r w:rsidRPr="00C75C27">
        <w:rPr>
          <w:szCs w:val="22"/>
        </w:rPr>
        <w:t xml:space="preserve"> </w:t>
      </w:r>
      <w:r w:rsidRPr="00C75C27">
        <w:rPr>
          <w:b/>
          <w:bCs/>
          <w:szCs w:val="22"/>
        </w:rPr>
        <w:t>labels’</w:t>
      </w:r>
      <w:r w:rsidRPr="00C75C27">
        <w:rPr>
          <w:szCs w:val="22"/>
        </w:rPr>
        <w:t xml:space="preserve"> is checked</w:t>
      </w:r>
    </w:p>
    <w:p w14:paraId="095C992E" w14:textId="77777777" w:rsidR="006C430E" w:rsidRPr="00C75C27" w:rsidRDefault="006C430E" w:rsidP="006C430E">
      <w:pPr>
        <w:pStyle w:val="ListNumber"/>
        <w:numPr>
          <w:ilvl w:val="1"/>
          <w:numId w:val="33"/>
        </w:numPr>
        <w:tabs>
          <w:tab w:val="left" w:pos="2160"/>
        </w:tabs>
        <w:ind w:left="2160"/>
        <w:rPr>
          <w:szCs w:val="22"/>
        </w:rPr>
      </w:pPr>
      <w:r w:rsidRPr="00C75C27">
        <w:rPr>
          <w:szCs w:val="22"/>
        </w:rPr>
        <w:t xml:space="preserve">If </w:t>
      </w:r>
      <w:r w:rsidRPr="00C75C27">
        <w:rPr>
          <w:b/>
          <w:bCs/>
          <w:szCs w:val="22"/>
        </w:rPr>
        <w:t>allow</w:t>
      </w:r>
      <w:r w:rsidRPr="00C75C27">
        <w:rPr>
          <w:szCs w:val="22"/>
        </w:rPr>
        <w:t xml:space="preserve"> </w:t>
      </w:r>
      <w:r w:rsidRPr="00C75C27">
        <w:rPr>
          <w:b/>
          <w:bCs/>
          <w:szCs w:val="22"/>
        </w:rPr>
        <w:t>labels</w:t>
      </w:r>
      <w:r w:rsidRPr="00C75C27">
        <w:rPr>
          <w:szCs w:val="22"/>
        </w:rPr>
        <w:t xml:space="preserve"> </w:t>
      </w:r>
      <w:r w:rsidRPr="00C75C27">
        <w:rPr>
          <w:b/>
          <w:bCs/>
          <w:szCs w:val="22"/>
        </w:rPr>
        <w:t>to</w:t>
      </w:r>
      <w:r w:rsidRPr="00C75C27">
        <w:rPr>
          <w:szCs w:val="22"/>
        </w:rPr>
        <w:t xml:space="preserve"> </w:t>
      </w:r>
      <w:r w:rsidRPr="00C75C27">
        <w:rPr>
          <w:b/>
          <w:bCs/>
          <w:szCs w:val="22"/>
        </w:rPr>
        <w:t>overlap other marks</w:t>
      </w:r>
      <w:r w:rsidRPr="00C75C27">
        <w:rPr>
          <w:szCs w:val="22"/>
        </w:rPr>
        <w:t xml:space="preserve"> is check, then uncheck it</w:t>
      </w:r>
    </w:p>
    <w:p w14:paraId="406D1FC6" w14:textId="77777777" w:rsidR="006C430E" w:rsidRPr="00C75C27" w:rsidRDefault="006C430E" w:rsidP="006C430E">
      <w:pPr>
        <w:pStyle w:val="ListNumber"/>
        <w:numPr>
          <w:ilvl w:val="1"/>
          <w:numId w:val="33"/>
        </w:numPr>
        <w:tabs>
          <w:tab w:val="left" w:pos="2160"/>
        </w:tabs>
        <w:ind w:left="2160"/>
        <w:rPr>
          <w:szCs w:val="22"/>
        </w:rPr>
      </w:pPr>
      <w:r w:rsidRPr="00C75C27">
        <w:rPr>
          <w:b/>
          <w:bCs/>
          <w:szCs w:val="22"/>
        </w:rPr>
        <w:t>Under</w:t>
      </w:r>
      <w:r w:rsidRPr="00C75C27">
        <w:rPr>
          <w:szCs w:val="22"/>
        </w:rPr>
        <w:t xml:space="preserve"> </w:t>
      </w:r>
      <w:r w:rsidRPr="00C75C27">
        <w:rPr>
          <w:b/>
          <w:bCs/>
          <w:szCs w:val="22"/>
        </w:rPr>
        <w:t>Label</w:t>
      </w:r>
      <w:r w:rsidRPr="00C75C27">
        <w:rPr>
          <w:szCs w:val="22"/>
        </w:rPr>
        <w:t xml:space="preserve"> </w:t>
      </w:r>
      <w:r w:rsidRPr="00C75C27">
        <w:rPr>
          <w:b/>
          <w:bCs/>
          <w:szCs w:val="22"/>
        </w:rPr>
        <w:t>Appearance</w:t>
      </w:r>
      <w:r w:rsidRPr="00C75C27">
        <w:rPr>
          <w:szCs w:val="22"/>
        </w:rPr>
        <w:t xml:space="preserve"> </w:t>
      </w:r>
    </w:p>
    <w:p w14:paraId="3568D342" w14:textId="77777777" w:rsidR="006C430E" w:rsidRPr="00C75C27" w:rsidRDefault="006C430E" w:rsidP="006C430E">
      <w:pPr>
        <w:pStyle w:val="ListNumber"/>
        <w:numPr>
          <w:ilvl w:val="2"/>
          <w:numId w:val="33"/>
        </w:numPr>
        <w:tabs>
          <w:tab w:val="left" w:pos="2160"/>
        </w:tabs>
        <w:ind w:left="2520"/>
        <w:rPr>
          <w:szCs w:val="22"/>
        </w:rPr>
      </w:pPr>
      <w:r w:rsidRPr="00C75C27">
        <w:rPr>
          <w:szCs w:val="22"/>
        </w:rPr>
        <w:t xml:space="preserve">Click on the </w:t>
      </w:r>
      <w:r w:rsidRPr="00C75C27">
        <w:rPr>
          <w:b/>
          <w:bCs/>
          <w:szCs w:val="22"/>
        </w:rPr>
        <w:t>…</w:t>
      </w:r>
    </w:p>
    <w:p w14:paraId="117D6D23" w14:textId="6890FF57" w:rsidR="006C430E" w:rsidRPr="00C75C27" w:rsidRDefault="006C430E" w:rsidP="006C430E">
      <w:pPr>
        <w:pStyle w:val="ListNumber"/>
        <w:numPr>
          <w:ilvl w:val="2"/>
          <w:numId w:val="33"/>
        </w:numPr>
        <w:tabs>
          <w:tab w:val="left" w:pos="2160"/>
        </w:tabs>
        <w:ind w:left="2520"/>
        <w:rPr>
          <w:szCs w:val="22"/>
        </w:rPr>
      </w:pPr>
      <w:r w:rsidRPr="00C75C27">
        <w:rPr>
          <w:szCs w:val="22"/>
        </w:rPr>
        <w:t xml:space="preserve">Clear the Text box and Change the Font to </w:t>
      </w:r>
      <w:r w:rsidRPr="00C75C27">
        <w:rPr>
          <w:b/>
          <w:bCs/>
          <w:szCs w:val="22"/>
        </w:rPr>
        <w:t>Tableau</w:t>
      </w:r>
      <w:r w:rsidRPr="00C75C27">
        <w:rPr>
          <w:szCs w:val="22"/>
        </w:rPr>
        <w:t xml:space="preserve"> </w:t>
      </w:r>
      <w:r w:rsidRPr="00C75C27">
        <w:rPr>
          <w:b/>
          <w:bCs/>
          <w:szCs w:val="22"/>
        </w:rPr>
        <w:t>Medium</w:t>
      </w:r>
      <w:r w:rsidR="00795FE0">
        <w:rPr>
          <w:b/>
          <w:bCs/>
          <w:szCs w:val="22"/>
        </w:rPr>
        <w:t xml:space="preserve">, </w:t>
      </w:r>
      <w:r w:rsidR="00795FE0" w:rsidRPr="00C75C27">
        <w:rPr>
          <w:b/>
          <w:bCs/>
          <w:szCs w:val="22"/>
        </w:rPr>
        <w:t>Color</w:t>
      </w:r>
      <w:r w:rsidR="00795FE0" w:rsidRPr="00C75C27">
        <w:rPr>
          <w:szCs w:val="22"/>
        </w:rPr>
        <w:t xml:space="preserve"> White #ffffff</w:t>
      </w:r>
    </w:p>
    <w:p w14:paraId="13D0893F" w14:textId="74471D1B" w:rsidR="006C430E" w:rsidRPr="00C75C27" w:rsidRDefault="006C430E" w:rsidP="006C430E">
      <w:pPr>
        <w:pStyle w:val="ListNumber"/>
        <w:numPr>
          <w:ilvl w:val="2"/>
          <w:numId w:val="33"/>
        </w:numPr>
        <w:tabs>
          <w:tab w:val="left" w:pos="2160"/>
        </w:tabs>
        <w:ind w:left="2520"/>
        <w:rPr>
          <w:szCs w:val="22"/>
        </w:rPr>
      </w:pPr>
      <w:r w:rsidRPr="00C75C27">
        <w:rPr>
          <w:szCs w:val="22"/>
        </w:rPr>
        <w:t xml:space="preserve">In the first line Click on </w:t>
      </w:r>
      <w:r w:rsidRPr="00C75C27">
        <w:rPr>
          <w:b/>
          <w:bCs/>
          <w:szCs w:val="22"/>
        </w:rPr>
        <w:t xml:space="preserve">Insert </w:t>
      </w:r>
      <w:r w:rsidRPr="00C75C27">
        <w:rPr>
          <w:szCs w:val="22"/>
        </w:rPr>
        <w:t xml:space="preserve">and select </w:t>
      </w:r>
      <w:r w:rsidRPr="00C75C27">
        <w:rPr>
          <w:i/>
          <w:iCs/>
          <w:szCs w:val="22"/>
        </w:rPr>
        <w:t>&lt;CNTD(</w:t>
      </w:r>
      <w:proofErr w:type="spellStart"/>
      <w:r w:rsidRPr="00C75C27">
        <w:rPr>
          <w:i/>
          <w:iCs/>
          <w:szCs w:val="22"/>
        </w:rPr>
        <w:t>Customer</w:t>
      </w:r>
      <w:r w:rsidR="00CC3C63">
        <w:rPr>
          <w:i/>
          <w:iCs/>
          <w:szCs w:val="22"/>
        </w:rPr>
        <w:t>ID</w:t>
      </w:r>
      <w:proofErr w:type="spellEnd"/>
      <w:r w:rsidRPr="00C75C27">
        <w:rPr>
          <w:i/>
          <w:iCs/>
          <w:szCs w:val="22"/>
        </w:rPr>
        <w:t>)&gt;</w:t>
      </w:r>
    </w:p>
    <w:p w14:paraId="422DEBD6" w14:textId="77777777" w:rsidR="006C430E" w:rsidRPr="00C75C27" w:rsidRDefault="006C430E" w:rsidP="006C430E">
      <w:pPr>
        <w:pStyle w:val="ListNumber"/>
        <w:numPr>
          <w:ilvl w:val="2"/>
          <w:numId w:val="33"/>
        </w:numPr>
        <w:tabs>
          <w:tab w:val="left" w:pos="2160"/>
        </w:tabs>
        <w:ind w:left="2520"/>
        <w:rPr>
          <w:szCs w:val="22"/>
        </w:rPr>
      </w:pPr>
      <w:r w:rsidRPr="00C75C27">
        <w:rPr>
          <w:szCs w:val="22"/>
        </w:rPr>
        <w:t xml:space="preserve">Press Enter and Click on </w:t>
      </w:r>
      <w:r w:rsidRPr="00C75C27">
        <w:rPr>
          <w:b/>
          <w:bCs/>
          <w:szCs w:val="22"/>
        </w:rPr>
        <w:t xml:space="preserve">Insert </w:t>
      </w:r>
      <w:r w:rsidRPr="00C75C27">
        <w:rPr>
          <w:szCs w:val="22"/>
        </w:rPr>
        <w:t xml:space="preserve">and select </w:t>
      </w:r>
      <w:r w:rsidRPr="00C75C27">
        <w:rPr>
          <w:i/>
          <w:iCs/>
          <w:szCs w:val="22"/>
        </w:rPr>
        <w:t>&lt;</w:t>
      </w:r>
      <w:proofErr w:type="spellStart"/>
      <w:r w:rsidRPr="00C75C27">
        <w:rPr>
          <w:i/>
          <w:iCs/>
          <w:szCs w:val="22"/>
        </w:rPr>
        <w:t>Parameters.Select</w:t>
      </w:r>
      <w:proofErr w:type="spellEnd"/>
      <w:r w:rsidRPr="00C75C27">
        <w:rPr>
          <w:i/>
          <w:iCs/>
          <w:szCs w:val="22"/>
        </w:rPr>
        <w:t xml:space="preserve"> WGU Service&gt;</w:t>
      </w:r>
    </w:p>
    <w:p w14:paraId="76BD4230" w14:textId="0B3AAA92" w:rsidR="006C430E" w:rsidRPr="00C75C27" w:rsidRDefault="006C430E" w:rsidP="006C430E">
      <w:pPr>
        <w:pStyle w:val="ListNumber"/>
        <w:numPr>
          <w:ilvl w:val="2"/>
          <w:numId w:val="33"/>
        </w:numPr>
        <w:tabs>
          <w:tab w:val="left" w:pos="2160"/>
        </w:tabs>
        <w:ind w:left="2520"/>
        <w:rPr>
          <w:szCs w:val="22"/>
        </w:rPr>
      </w:pPr>
      <w:r w:rsidRPr="00C75C27">
        <w:rPr>
          <w:szCs w:val="22"/>
        </w:rPr>
        <w:t xml:space="preserve">Press Enter and Click on </w:t>
      </w:r>
      <w:r w:rsidRPr="00C75C27">
        <w:rPr>
          <w:b/>
          <w:bCs/>
          <w:szCs w:val="22"/>
        </w:rPr>
        <w:t xml:space="preserve">Insert </w:t>
      </w:r>
      <w:r w:rsidRPr="00C75C27">
        <w:rPr>
          <w:szCs w:val="22"/>
        </w:rPr>
        <w:t xml:space="preserve">and select </w:t>
      </w:r>
      <w:r w:rsidRPr="00C75C27">
        <w:rPr>
          <w:i/>
          <w:iCs/>
          <w:szCs w:val="22"/>
        </w:rPr>
        <w:t xml:space="preserve">&lt;% of Total </w:t>
      </w:r>
      <w:r w:rsidR="00CC3C63" w:rsidRPr="00C75C27">
        <w:rPr>
          <w:i/>
          <w:iCs/>
          <w:szCs w:val="22"/>
        </w:rPr>
        <w:t>CNTD(</w:t>
      </w:r>
      <w:proofErr w:type="spellStart"/>
      <w:r w:rsidR="00CC3C63" w:rsidRPr="00C75C27">
        <w:rPr>
          <w:i/>
          <w:iCs/>
          <w:szCs w:val="22"/>
        </w:rPr>
        <w:t>Customer</w:t>
      </w:r>
      <w:r w:rsidR="00CC3C63">
        <w:rPr>
          <w:i/>
          <w:iCs/>
          <w:szCs w:val="22"/>
        </w:rPr>
        <w:t>ID</w:t>
      </w:r>
      <w:proofErr w:type="spellEnd"/>
      <w:r w:rsidRPr="00C75C27">
        <w:rPr>
          <w:i/>
          <w:iCs/>
          <w:szCs w:val="22"/>
        </w:rPr>
        <w:t>)&gt;</w:t>
      </w:r>
    </w:p>
    <w:p w14:paraId="55A11649" w14:textId="77777777" w:rsidR="006C430E" w:rsidRPr="00C75C27" w:rsidRDefault="006C430E" w:rsidP="006C430E">
      <w:pPr>
        <w:pStyle w:val="ListNumber"/>
        <w:numPr>
          <w:ilvl w:val="2"/>
          <w:numId w:val="33"/>
        </w:numPr>
        <w:tabs>
          <w:tab w:val="left" w:pos="2160"/>
        </w:tabs>
        <w:ind w:left="2520"/>
        <w:rPr>
          <w:szCs w:val="22"/>
        </w:rPr>
      </w:pPr>
      <w:r w:rsidRPr="00C75C27">
        <w:rPr>
          <w:szCs w:val="22"/>
        </w:rPr>
        <w:t xml:space="preserve">Highlight the first line and select the </w:t>
      </w:r>
      <w:r w:rsidRPr="00C75C27">
        <w:rPr>
          <w:b/>
          <w:bCs/>
          <w:szCs w:val="22"/>
        </w:rPr>
        <w:t>Font</w:t>
      </w:r>
      <w:r w:rsidRPr="00C75C27">
        <w:rPr>
          <w:szCs w:val="22"/>
        </w:rPr>
        <w:t xml:space="preserve"> size 14</w:t>
      </w:r>
    </w:p>
    <w:p w14:paraId="1FE0C943" w14:textId="77777777" w:rsidR="006C430E" w:rsidRDefault="006C430E" w:rsidP="006C430E">
      <w:pPr>
        <w:pStyle w:val="ListNumber"/>
        <w:numPr>
          <w:ilvl w:val="2"/>
          <w:numId w:val="33"/>
        </w:numPr>
        <w:tabs>
          <w:tab w:val="left" w:pos="2160"/>
        </w:tabs>
        <w:ind w:left="2520"/>
        <w:rPr>
          <w:szCs w:val="22"/>
        </w:rPr>
      </w:pPr>
      <w:r w:rsidRPr="00C75C27">
        <w:rPr>
          <w:szCs w:val="22"/>
        </w:rPr>
        <w:t xml:space="preserve">Highlight the last two lines and select the </w:t>
      </w:r>
      <w:r w:rsidRPr="00C75C27">
        <w:rPr>
          <w:b/>
          <w:bCs/>
          <w:szCs w:val="22"/>
        </w:rPr>
        <w:t>Font</w:t>
      </w:r>
      <w:r w:rsidRPr="00C75C27">
        <w:rPr>
          <w:szCs w:val="22"/>
        </w:rPr>
        <w:t xml:space="preserve"> size 11</w:t>
      </w:r>
    </w:p>
    <w:p w14:paraId="3A11E1BA" w14:textId="24BD17AE" w:rsidR="004F023E" w:rsidRPr="00C75C27" w:rsidRDefault="00D91BEA" w:rsidP="004F023E">
      <w:pPr>
        <w:pStyle w:val="ListNumber"/>
        <w:numPr>
          <w:ilvl w:val="0"/>
          <w:numId w:val="0"/>
        </w:numPr>
        <w:tabs>
          <w:tab w:val="left" w:pos="2160"/>
        </w:tabs>
        <w:ind w:left="2520"/>
        <w:rPr>
          <w:szCs w:val="22"/>
        </w:rPr>
      </w:pPr>
      <w:r>
        <w:rPr>
          <w:noProof/>
        </w:rPr>
        <w:drawing>
          <wp:inline distT="0" distB="0" distL="0" distR="0" wp14:anchorId="05423552" wp14:editId="3B2BF3BD">
            <wp:extent cx="1671851" cy="524742"/>
            <wp:effectExtent l="0" t="0" r="5080" b="8890"/>
            <wp:docPr id="1650330698"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30698" name="Picture 1" descr="A close-up of a sign&#10;&#10;Description automatically generated"/>
                    <pic:cNvPicPr/>
                  </pic:nvPicPr>
                  <pic:blipFill>
                    <a:blip r:embed="rId22"/>
                    <a:stretch>
                      <a:fillRect/>
                    </a:stretch>
                  </pic:blipFill>
                  <pic:spPr>
                    <a:xfrm>
                      <a:off x="0" y="0"/>
                      <a:ext cx="1682927" cy="528219"/>
                    </a:xfrm>
                    <a:prstGeom prst="rect">
                      <a:avLst/>
                    </a:prstGeom>
                  </pic:spPr>
                </pic:pic>
              </a:graphicData>
            </a:graphic>
          </wp:inline>
        </w:drawing>
      </w:r>
    </w:p>
    <w:p w14:paraId="0D95C18C" w14:textId="77777777" w:rsidR="006C430E" w:rsidRPr="00C75C27" w:rsidRDefault="006C430E" w:rsidP="006C430E">
      <w:pPr>
        <w:pStyle w:val="ListNumber"/>
        <w:numPr>
          <w:ilvl w:val="2"/>
          <w:numId w:val="33"/>
        </w:numPr>
        <w:tabs>
          <w:tab w:val="left" w:pos="2160"/>
        </w:tabs>
        <w:ind w:left="2520"/>
        <w:rPr>
          <w:szCs w:val="22"/>
        </w:rPr>
      </w:pPr>
      <w:r w:rsidRPr="00C75C27">
        <w:rPr>
          <w:szCs w:val="22"/>
        </w:rPr>
        <w:t>close</w:t>
      </w:r>
    </w:p>
    <w:p w14:paraId="452EBFCC" w14:textId="652FFB88" w:rsidR="006C430E" w:rsidRPr="00795FE0" w:rsidRDefault="006C430E" w:rsidP="00795FE0">
      <w:pPr>
        <w:pStyle w:val="ListNumber"/>
        <w:numPr>
          <w:ilvl w:val="1"/>
          <w:numId w:val="33"/>
        </w:numPr>
        <w:tabs>
          <w:tab w:val="left" w:pos="2160"/>
        </w:tabs>
        <w:ind w:left="2160"/>
        <w:rPr>
          <w:szCs w:val="22"/>
        </w:rPr>
      </w:pPr>
      <w:r w:rsidRPr="00C75C27">
        <w:rPr>
          <w:b/>
          <w:bCs/>
          <w:szCs w:val="22"/>
        </w:rPr>
        <w:t>Font</w:t>
      </w:r>
      <w:r w:rsidRPr="00C75C27">
        <w:rPr>
          <w:szCs w:val="22"/>
        </w:rPr>
        <w:t xml:space="preserve">: </w:t>
      </w:r>
      <w:r w:rsidR="00795FE0">
        <w:rPr>
          <w:szCs w:val="22"/>
        </w:rPr>
        <w:t>Do not touch as it will change your settings</w:t>
      </w:r>
    </w:p>
    <w:p w14:paraId="2D80C7D5" w14:textId="77777777" w:rsidR="006C430E" w:rsidRPr="00C75C27" w:rsidRDefault="006C430E" w:rsidP="006C430E">
      <w:pPr>
        <w:pStyle w:val="ListNumber"/>
        <w:numPr>
          <w:ilvl w:val="1"/>
          <w:numId w:val="33"/>
        </w:numPr>
        <w:tabs>
          <w:tab w:val="left" w:pos="2160"/>
        </w:tabs>
        <w:ind w:left="2160"/>
        <w:rPr>
          <w:szCs w:val="22"/>
        </w:rPr>
      </w:pPr>
      <w:r w:rsidRPr="00C75C27">
        <w:rPr>
          <w:b/>
          <w:bCs/>
          <w:szCs w:val="22"/>
        </w:rPr>
        <w:t>Alignment</w:t>
      </w:r>
      <w:r w:rsidRPr="00C75C27">
        <w:rPr>
          <w:szCs w:val="22"/>
        </w:rPr>
        <w:t>: Center</w:t>
      </w:r>
    </w:p>
    <w:p w14:paraId="407EFE3C" w14:textId="77777777" w:rsidR="006C430E" w:rsidRPr="00C75C27" w:rsidRDefault="006C430E" w:rsidP="006C430E">
      <w:pPr>
        <w:pStyle w:val="ListNumber"/>
        <w:numPr>
          <w:ilvl w:val="1"/>
          <w:numId w:val="33"/>
        </w:numPr>
        <w:tabs>
          <w:tab w:val="left" w:pos="2160"/>
        </w:tabs>
        <w:ind w:left="2160"/>
        <w:rPr>
          <w:szCs w:val="22"/>
        </w:rPr>
      </w:pPr>
      <w:r w:rsidRPr="00C75C27">
        <w:rPr>
          <w:b/>
          <w:bCs/>
          <w:szCs w:val="22"/>
        </w:rPr>
        <w:lastRenderedPageBreak/>
        <w:t>Marks</w:t>
      </w:r>
      <w:r w:rsidRPr="00C75C27">
        <w:rPr>
          <w:szCs w:val="22"/>
        </w:rPr>
        <w:t xml:space="preserve"> </w:t>
      </w:r>
      <w:r w:rsidRPr="00C75C27">
        <w:rPr>
          <w:b/>
          <w:bCs/>
          <w:szCs w:val="22"/>
        </w:rPr>
        <w:t>to</w:t>
      </w:r>
      <w:r w:rsidRPr="00C75C27">
        <w:rPr>
          <w:szCs w:val="22"/>
        </w:rPr>
        <w:t xml:space="preserve"> </w:t>
      </w:r>
      <w:r w:rsidRPr="00C75C27">
        <w:rPr>
          <w:b/>
          <w:bCs/>
          <w:szCs w:val="22"/>
        </w:rPr>
        <w:t>label</w:t>
      </w:r>
      <w:r w:rsidRPr="00C75C27">
        <w:rPr>
          <w:szCs w:val="22"/>
        </w:rPr>
        <w:t xml:space="preserve">: select </w:t>
      </w:r>
      <w:r w:rsidRPr="00C75C27">
        <w:rPr>
          <w:b/>
          <w:bCs/>
          <w:szCs w:val="22"/>
        </w:rPr>
        <w:t>All</w:t>
      </w:r>
    </w:p>
    <w:p w14:paraId="054087F8" w14:textId="1E222DAA" w:rsidR="001F1A88" w:rsidRPr="006C430E" w:rsidRDefault="006C430E" w:rsidP="006C430E">
      <w:pPr>
        <w:pStyle w:val="ListNumber"/>
        <w:numPr>
          <w:ilvl w:val="1"/>
          <w:numId w:val="33"/>
        </w:numPr>
        <w:tabs>
          <w:tab w:val="left" w:pos="2160"/>
        </w:tabs>
        <w:ind w:left="2160"/>
      </w:pPr>
      <w:r w:rsidRPr="00C75C27">
        <w:rPr>
          <w:szCs w:val="22"/>
        </w:rPr>
        <w:t>Clos</w:t>
      </w:r>
      <w:r w:rsidRPr="003630F2">
        <w:t>e</w:t>
      </w:r>
    </w:p>
    <w:p w14:paraId="17ACF78F" w14:textId="77777777" w:rsidR="001F1A88" w:rsidRDefault="001F1A88" w:rsidP="001F1A88">
      <w:pPr>
        <w:pStyle w:val="ListNumber"/>
      </w:pPr>
      <w:r>
        <w:t>Tooltip</w:t>
      </w:r>
    </w:p>
    <w:p w14:paraId="7146E19D" w14:textId="77777777" w:rsidR="006F3843" w:rsidRDefault="006F3843" w:rsidP="006F3843">
      <w:pPr>
        <w:pStyle w:val="ListNumber"/>
        <w:numPr>
          <w:ilvl w:val="1"/>
          <w:numId w:val="33"/>
        </w:numPr>
        <w:ind w:left="2160"/>
      </w:pPr>
      <w:r>
        <w:t xml:space="preserve">Clear the textbox </w:t>
      </w:r>
    </w:p>
    <w:p w14:paraId="474A3780" w14:textId="77777777" w:rsidR="006F3843" w:rsidRPr="00BC735F" w:rsidRDefault="006F3843" w:rsidP="006F3843">
      <w:pPr>
        <w:pStyle w:val="ListNumber"/>
        <w:numPr>
          <w:ilvl w:val="1"/>
          <w:numId w:val="33"/>
        </w:numPr>
        <w:ind w:left="2160"/>
      </w:pPr>
      <w:r>
        <w:t xml:space="preserve">Select </w:t>
      </w:r>
      <w:r w:rsidRPr="00B269BC">
        <w:rPr>
          <w:b/>
          <w:bCs/>
        </w:rPr>
        <w:t xml:space="preserve">Tableau Book </w:t>
      </w:r>
      <w:r>
        <w:t xml:space="preserve"> for </w:t>
      </w:r>
      <w:r w:rsidRPr="00B269BC">
        <w:rPr>
          <w:b/>
          <w:bCs/>
        </w:rPr>
        <w:t>Font</w:t>
      </w:r>
      <w:r>
        <w:t xml:space="preserve">, </w:t>
      </w:r>
      <w:r w:rsidRPr="00B269BC">
        <w:rPr>
          <w:b/>
          <w:bCs/>
        </w:rPr>
        <w:t>Size</w:t>
      </w:r>
      <w:r>
        <w:t xml:space="preserve"> 10, </w:t>
      </w:r>
      <w:r w:rsidRPr="00B269BC">
        <w:rPr>
          <w:b/>
          <w:bCs/>
        </w:rPr>
        <w:t>Color</w:t>
      </w:r>
      <w:r>
        <w:t xml:space="preserve"> </w:t>
      </w:r>
      <w:r w:rsidRPr="00B269BC">
        <w:rPr>
          <w:color w:val="57606C"/>
          <w:szCs w:val="22"/>
        </w:rPr>
        <w:t>Dark Gray #57606C</w:t>
      </w:r>
    </w:p>
    <w:p w14:paraId="053FFFE5" w14:textId="77777777" w:rsidR="006F3843" w:rsidRPr="00D2581D" w:rsidRDefault="006F3843" w:rsidP="006F3843">
      <w:pPr>
        <w:pStyle w:val="ListNumber"/>
        <w:numPr>
          <w:ilvl w:val="1"/>
          <w:numId w:val="33"/>
        </w:numPr>
        <w:ind w:left="2160"/>
      </w:pPr>
      <w:r>
        <w:rPr>
          <w:color w:val="auto"/>
          <w:szCs w:val="22"/>
        </w:rPr>
        <w:t xml:space="preserve">Type in the following using the </w:t>
      </w:r>
      <w:r>
        <w:rPr>
          <w:b/>
          <w:bCs/>
          <w:color w:val="auto"/>
          <w:szCs w:val="22"/>
        </w:rPr>
        <w:t xml:space="preserve">Insert </w:t>
      </w:r>
      <w:r>
        <w:rPr>
          <w:color w:val="auto"/>
          <w:szCs w:val="22"/>
        </w:rPr>
        <w:t>tab to fill in the fields</w:t>
      </w:r>
    </w:p>
    <w:p w14:paraId="38E44CE7" w14:textId="0DB21E23" w:rsidR="00D2581D" w:rsidRPr="00B90FE4" w:rsidRDefault="00D53528" w:rsidP="00D2581D">
      <w:pPr>
        <w:pStyle w:val="ListNumber"/>
        <w:numPr>
          <w:ilvl w:val="0"/>
          <w:numId w:val="0"/>
        </w:numPr>
        <w:ind w:left="2160"/>
      </w:pPr>
      <w:r>
        <w:rPr>
          <w:noProof/>
        </w:rPr>
        <w:drawing>
          <wp:inline distT="0" distB="0" distL="0" distR="0" wp14:anchorId="053AE2D6" wp14:editId="467BEB30">
            <wp:extent cx="5138406" cy="603286"/>
            <wp:effectExtent l="0" t="0" r="5715" b="6350"/>
            <wp:docPr id="62057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73070" name=""/>
                    <pic:cNvPicPr/>
                  </pic:nvPicPr>
                  <pic:blipFill>
                    <a:blip r:embed="rId23"/>
                    <a:stretch>
                      <a:fillRect/>
                    </a:stretch>
                  </pic:blipFill>
                  <pic:spPr>
                    <a:xfrm>
                      <a:off x="0" y="0"/>
                      <a:ext cx="5239590" cy="615166"/>
                    </a:xfrm>
                    <a:prstGeom prst="rect">
                      <a:avLst/>
                    </a:prstGeom>
                  </pic:spPr>
                </pic:pic>
              </a:graphicData>
            </a:graphic>
          </wp:inline>
        </w:drawing>
      </w:r>
    </w:p>
    <w:p w14:paraId="19476327" w14:textId="77777777" w:rsidR="006F3843" w:rsidRDefault="006F3843" w:rsidP="006F3843">
      <w:pPr>
        <w:pStyle w:val="ListNumber"/>
        <w:numPr>
          <w:ilvl w:val="1"/>
          <w:numId w:val="33"/>
        </w:numPr>
        <w:tabs>
          <w:tab w:val="left" w:pos="2250"/>
        </w:tabs>
        <w:ind w:left="2160"/>
      </w:pPr>
      <w:r>
        <w:t xml:space="preserve">Highlight everything inside the </w:t>
      </w:r>
      <w:r>
        <w:rPr>
          <w:b/>
          <w:bCs/>
        </w:rPr>
        <w:t xml:space="preserve">&lt;&gt; </w:t>
      </w:r>
      <w:r>
        <w:t xml:space="preserve">and change the </w:t>
      </w:r>
      <w:r w:rsidRPr="00F420A0">
        <w:rPr>
          <w:b/>
          <w:bCs/>
        </w:rPr>
        <w:t>Font</w:t>
      </w:r>
      <w:r>
        <w:t xml:space="preserve"> to </w:t>
      </w:r>
      <w:r w:rsidRPr="00F420A0">
        <w:rPr>
          <w:b/>
          <w:bCs/>
        </w:rPr>
        <w:t>Tableau</w:t>
      </w:r>
      <w:r>
        <w:t xml:space="preserve"> </w:t>
      </w:r>
      <w:r w:rsidRPr="00F420A0">
        <w:rPr>
          <w:b/>
          <w:bCs/>
        </w:rPr>
        <w:t>Medium</w:t>
      </w:r>
      <w:r>
        <w:t xml:space="preserve">, </w:t>
      </w:r>
      <w:r w:rsidRPr="00F420A0">
        <w:rPr>
          <w:b/>
          <w:bCs/>
        </w:rPr>
        <w:t>Color</w:t>
      </w:r>
      <w:r>
        <w:t xml:space="preserve"> Black #000000</w:t>
      </w:r>
    </w:p>
    <w:p w14:paraId="60B5E941" w14:textId="21D8460D" w:rsidR="00E25B9F" w:rsidRDefault="006F3843" w:rsidP="006F3843">
      <w:pPr>
        <w:pStyle w:val="ListNumber"/>
        <w:numPr>
          <w:ilvl w:val="1"/>
          <w:numId w:val="33"/>
        </w:numPr>
        <w:ind w:left="2160"/>
      </w:pPr>
      <w:r>
        <w:t xml:space="preserve">Click </w:t>
      </w:r>
      <w:r w:rsidRPr="00BE5957">
        <w:rPr>
          <w:b/>
          <w:bCs/>
        </w:rPr>
        <w:t>Ok</w:t>
      </w:r>
    </w:p>
    <w:p w14:paraId="4AABCFC1" w14:textId="77777777" w:rsidR="001F1A88" w:rsidRDefault="001F1A88" w:rsidP="001F1A88">
      <w:pPr>
        <w:pStyle w:val="ListNumber"/>
      </w:pPr>
      <w:r>
        <w:t xml:space="preserve">Color </w:t>
      </w:r>
    </w:p>
    <w:p w14:paraId="2878A023" w14:textId="77777777" w:rsidR="003139B7" w:rsidRDefault="003139B7" w:rsidP="003139B7">
      <w:pPr>
        <w:pStyle w:val="ListNumber"/>
        <w:numPr>
          <w:ilvl w:val="1"/>
          <w:numId w:val="33"/>
        </w:numPr>
        <w:ind w:left="2160"/>
      </w:pPr>
      <w:r>
        <w:t xml:space="preserve">Select </w:t>
      </w:r>
      <w:r>
        <w:rPr>
          <w:b/>
          <w:bCs/>
        </w:rPr>
        <w:t>E</w:t>
      </w:r>
      <w:r w:rsidRPr="00BE5957">
        <w:rPr>
          <w:b/>
          <w:bCs/>
        </w:rPr>
        <w:t>dit</w:t>
      </w:r>
      <w:r>
        <w:t xml:space="preserve"> </w:t>
      </w:r>
      <w:r w:rsidRPr="00BE5957">
        <w:rPr>
          <w:b/>
          <w:bCs/>
        </w:rPr>
        <w:t>Color</w:t>
      </w:r>
    </w:p>
    <w:p w14:paraId="36A41E08" w14:textId="77777777" w:rsidR="003139B7" w:rsidRDefault="003139B7" w:rsidP="003139B7">
      <w:pPr>
        <w:pStyle w:val="ListNumber"/>
        <w:numPr>
          <w:ilvl w:val="1"/>
          <w:numId w:val="33"/>
        </w:numPr>
        <w:ind w:left="2160"/>
      </w:pPr>
      <w:r>
        <w:t xml:space="preserve">Select the </w:t>
      </w:r>
      <w:r w:rsidRPr="00BE5957">
        <w:rPr>
          <w:b/>
          <w:bCs/>
        </w:rPr>
        <w:t>Color-Blind</w:t>
      </w:r>
      <w:r>
        <w:t xml:space="preserve"> </w:t>
      </w:r>
      <w:r w:rsidRPr="00BE5957">
        <w:rPr>
          <w:b/>
          <w:bCs/>
        </w:rPr>
        <w:t>Palette</w:t>
      </w:r>
    </w:p>
    <w:p w14:paraId="5120DF0A" w14:textId="77777777" w:rsidR="003139B7" w:rsidRDefault="003139B7" w:rsidP="003139B7">
      <w:pPr>
        <w:pStyle w:val="ListNumber"/>
        <w:numPr>
          <w:ilvl w:val="1"/>
          <w:numId w:val="33"/>
        </w:numPr>
        <w:ind w:left="2160"/>
      </w:pPr>
      <w:r>
        <w:t xml:space="preserve">Give Female </w:t>
      </w:r>
      <w:r w:rsidRPr="00B269BC">
        <w:rPr>
          <w:color w:val="57606C"/>
          <w:szCs w:val="22"/>
        </w:rPr>
        <w:t>Dark Gray #57606C</w:t>
      </w:r>
    </w:p>
    <w:p w14:paraId="163EB7AF" w14:textId="77777777" w:rsidR="003139B7" w:rsidRDefault="003139B7" w:rsidP="003139B7">
      <w:pPr>
        <w:pStyle w:val="ListNumber"/>
        <w:numPr>
          <w:ilvl w:val="1"/>
          <w:numId w:val="33"/>
        </w:numPr>
        <w:ind w:left="2160"/>
      </w:pPr>
      <w:r>
        <w:t xml:space="preserve">Give Male </w:t>
      </w:r>
      <w:r w:rsidRPr="000A3C7B">
        <w:rPr>
          <w:color w:val="1170AA"/>
          <w:szCs w:val="22"/>
        </w:rPr>
        <w:t>Dark Blue #1170AA</w:t>
      </w:r>
    </w:p>
    <w:p w14:paraId="27FCCE07" w14:textId="048C5252" w:rsidR="003139B7" w:rsidRDefault="003139B7" w:rsidP="003139B7">
      <w:pPr>
        <w:pStyle w:val="ListNumber"/>
        <w:numPr>
          <w:ilvl w:val="1"/>
          <w:numId w:val="33"/>
        </w:numPr>
        <w:ind w:left="2160"/>
      </w:pPr>
      <w:r>
        <w:t xml:space="preserve">Click </w:t>
      </w:r>
      <w:r w:rsidRPr="003139B7">
        <w:rPr>
          <w:b/>
          <w:bCs/>
        </w:rPr>
        <w:t>Ok</w:t>
      </w:r>
    </w:p>
    <w:p w14:paraId="6A2CEA6B" w14:textId="77777777" w:rsidR="001F1A88" w:rsidRDefault="001F1A88" w:rsidP="001F1A88">
      <w:pPr>
        <w:pStyle w:val="ListNumber"/>
      </w:pPr>
      <w:r>
        <w:t>Title</w:t>
      </w:r>
    </w:p>
    <w:p w14:paraId="7CCDD1AA" w14:textId="77777777" w:rsidR="005C70ED" w:rsidRDefault="005C70ED" w:rsidP="005C70ED">
      <w:pPr>
        <w:pStyle w:val="ListNumber"/>
        <w:numPr>
          <w:ilvl w:val="1"/>
          <w:numId w:val="33"/>
        </w:numPr>
        <w:ind w:left="2160"/>
      </w:pPr>
      <w:r>
        <w:t>Hover over the Title and Click on the Drop-down arrow</w:t>
      </w:r>
    </w:p>
    <w:p w14:paraId="7EF15DD1" w14:textId="77777777" w:rsidR="005C70ED" w:rsidRDefault="005C70ED" w:rsidP="005C70ED">
      <w:pPr>
        <w:pStyle w:val="ListNumber"/>
        <w:numPr>
          <w:ilvl w:val="1"/>
          <w:numId w:val="33"/>
        </w:numPr>
        <w:ind w:left="2160"/>
      </w:pPr>
      <w:r>
        <w:t xml:space="preserve">Select </w:t>
      </w:r>
      <w:r w:rsidRPr="00BE5957">
        <w:rPr>
          <w:b/>
          <w:bCs/>
        </w:rPr>
        <w:t>Edit</w:t>
      </w:r>
      <w:r>
        <w:t xml:space="preserve"> </w:t>
      </w:r>
      <w:r w:rsidRPr="00BE5957">
        <w:rPr>
          <w:b/>
          <w:bCs/>
        </w:rPr>
        <w:t>Title</w:t>
      </w:r>
    </w:p>
    <w:p w14:paraId="0CA90CE5" w14:textId="0CF0A0D9" w:rsidR="005C70ED" w:rsidRDefault="005C70ED" w:rsidP="005C70ED">
      <w:pPr>
        <w:pStyle w:val="ListNumber"/>
        <w:numPr>
          <w:ilvl w:val="1"/>
          <w:numId w:val="33"/>
        </w:numPr>
        <w:ind w:left="2160"/>
      </w:pPr>
      <w:r>
        <w:t xml:space="preserve">Highlight the text, and type </w:t>
      </w:r>
      <w:r>
        <w:rPr>
          <w:i/>
          <w:iCs/>
        </w:rPr>
        <w:t>IBM</w:t>
      </w:r>
      <w:r w:rsidRPr="00FA0D43">
        <w:rPr>
          <w:i/>
          <w:iCs/>
        </w:rPr>
        <w:t xml:space="preserve"> Telecom</w:t>
      </w:r>
      <w:r>
        <w:t xml:space="preserve"> press </w:t>
      </w:r>
      <w:r w:rsidRPr="00BE5957">
        <w:rPr>
          <w:b/>
          <w:bCs/>
        </w:rPr>
        <w:t>Enter</w:t>
      </w:r>
      <w:r>
        <w:t xml:space="preserve"> and type </w:t>
      </w:r>
      <w:r w:rsidRPr="00FA0D43">
        <w:rPr>
          <w:i/>
          <w:iCs/>
        </w:rPr>
        <w:t>Impact of Family Status on Add-on Services</w:t>
      </w:r>
    </w:p>
    <w:p w14:paraId="4C606B4E" w14:textId="51C67B17" w:rsidR="005C70ED" w:rsidRPr="00BE5957" w:rsidRDefault="005C70ED" w:rsidP="005C70ED">
      <w:pPr>
        <w:pStyle w:val="ListNumber"/>
        <w:numPr>
          <w:ilvl w:val="1"/>
          <w:numId w:val="33"/>
        </w:numPr>
        <w:ind w:left="2160"/>
        <w:rPr>
          <w:szCs w:val="22"/>
        </w:rPr>
      </w:pPr>
      <w:r w:rsidRPr="00BE5957">
        <w:rPr>
          <w:szCs w:val="22"/>
        </w:rPr>
        <w:t xml:space="preserve">Highlight </w:t>
      </w:r>
      <w:r w:rsidR="00410758" w:rsidRPr="00410758">
        <w:rPr>
          <w:i/>
          <w:iCs/>
          <w:szCs w:val="22"/>
        </w:rPr>
        <w:t>IBM</w:t>
      </w:r>
      <w:r w:rsidRPr="00410758">
        <w:rPr>
          <w:i/>
          <w:iCs/>
          <w:szCs w:val="22"/>
        </w:rPr>
        <w:t xml:space="preserve"> Telecom</w:t>
      </w:r>
      <w:r w:rsidRPr="00BE5957">
        <w:rPr>
          <w:szCs w:val="22"/>
        </w:rPr>
        <w:t xml:space="preserve"> and Change </w:t>
      </w:r>
      <w:r w:rsidRPr="00BE5957">
        <w:rPr>
          <w:b/>
          <w:bCs/>
          <w:szCs w:val="22"/>
        </w:rPr>
        <w:t>Font</w:t>
      </w:r>
      <w:r w:rsidRPr="00BE5957">
        <w:rPr>
          <w:szCs w:val="22"/>
        </w:rPr>
        <w:t xml:space="preserve"> to </w:t>
      </w:r>
      <w:r w:rsidRPr="00BE5957">
        <w:rPr>
          <w:b/>
          <w:bCs/>
          <w:szCs w:val="22"/>
        </w:rPr>
        <w:t>Tableau</w:t>
      </w:r>
      <w:r w:rsidRPr="00BE5957">
        <w:rPr>
          <w:szCs w:val="22"/>
        </w:rPr>
        <w:t xml:space="preserve"> </w:t>
      </w:r>
      <w:r w:rsidRPr="00BE5957">
        <w:rPr>
          <w:b/>
          <w:bCs/>
          <w:szCs w:val="22"/>
        </w:rPr>
        <w:t>Bold</w:t>
      </w:r>
      <w:r w:rsidRPr="00BE5957">
        <w:rPr>
          <w:szCs w:val="22"/>
        </w:rPr>
        <w:t xml:space="preserve">, </w:t>
      </w:r>
      <w:r w:rsidRPr="00BE5957">
        <w:rPr>
          <w:b/>
          <w:bCs/>
          <w:szCs w:val="22"/>
        </w:rPr>
        <w:t>Size</w:t>
      </w:r>
      <w:r w:rsidRPr="00BE5957">
        <w:rPr>
          <w:szCs w:val="22"/>
        </w:rPr>
        <w:t xml:space="preserve"> 12, </w:t>
      </w:r>
      <w:r w:rsidRPr="00BE5957">
        <w:rPr>
          <w:b/>
          <w:bCs/>
          <w:szCs w:val="22"/>
        </w:rPr>
        <w:t>Color</w:t>
      </w:r>
      <w:r w:rsidRPr="00BE5957">
        <w:rPr>
          <w:szCs w:val="22"/>
        </w:rPr>
        <w:t xml:space="preserve"> </w:t>
      </w:r>
      <w:r w:rsidR="00280D85" w:rsidRPr="00857E2D">
        <w:rPr>
          <w:color w:val="C85200"/>
          <w:szCs w:val="22"/>
        </w:rPr>
        <w:t>Brown #C85200</w:t>
      </w:r>
    </w:p>
    <w:p w14:paraId="2A017F6E" w14:textId="70171062" w:rsidR="005C70ED" w:rsidRPr="00BE5957" w:rsidRDefault="005C70ED" w:rsidP="005C70ED">
      <w:pPr>
        <w:pStyle w:val="ListNumber"/>
        <w:numPr>
          <w:ilvl w:val="1"/>
          <w:numId w:val="33"/>
        </w:numPr>
        <w:ind w:left="2160"/>
        <w:rPr>
          <w:szCs w:val="22"/>
        </w:rPr>
      </w:pPr>
      <w:r w:rsidRPr="00BE5957">
        <w:rPr>
          <w:szCs w:val="22"/>
        </w:rPr>
        <w:t xml:space="preserve">Highlight </w:t>
      </w:r>
      <w:r w:rsidRPr="00C04955">
        <w:rPr>
          <w:i/>
          <w:iCs/>
          <w:szCs w:val="22"/>
        </w:rPr>
        <w:t>Impact of Family Status on Add-on Services</w:t>
      </w:r>
      <w:r w:rsidRPr="00BE5957">
        <w:rPr>
          <w:szCs w:val="22"/>
        </w:rPr>
        <w:t xml:space="preserve"> and Change </w:t>
      </w:r>
      <w:r w:rsidRPr="00BE5957">
        <w:rPr>
          <w:b/>
          <w:bCs/>
          <w:szCs w:val="22"/>
        </w:rPr>
        <w:t>Font</w:t>
      </w:r>
      <w:r w:rsidRPr="00BE5957">
        <w:rPr>
          <w:szCs w:val="22"/>
        </w:rPr>
        <w:t xml:space="preserve"> to </w:t>
      </w:r>
      <w:r w:rsidRPr="00BE5957">
        <w:rPr>
          <w:b/>
          <w:bCs/>
          <w:szCs w:val="22"/>
        </w:rPr>
        <w:t>Tableau</w:t>
      </w:r>
      <w:r w:rsidRPr="00BE5957">
        <w:rPr>
          <w:szCs w:val="22"/>
        </w:rPr>
        <w:t xml:space="preserve"> </w:t>
      </w:r>
      <w:r>
        <w:rPr>
          <w:b/>
          <w:bCs/>
          <w:szCs w:val="22"/>
        </w:rPr>
        <w:t>Regular</w:t>
      </w:r>
      <w:r w:rsidRPr="00BE5957">
        <w:rPr>
          <w:szCs w:val="22"/>
        </w:rPr>
        <w:t xml:space="preserve">, </w:t>
      </w:r>
      <w:r w:rsidRPr="00BE5957">
        <w:rPr>
          <w:b/>
          <w:bCs/>
          <w:szCs w:val="22"/>
        </w:rPr>
        <w:t>Size</w:t>
      </w:r>
      <w:r w:rsidRPr="00BE5957">
        <w:rPr>
          <w:szCs w:val="22"/>
        </w:rPr>
        <w:t xml:space="preserve"> 10, </w:t>
      </w:r>
      <w:r w:rsidRPr="00BE5957">
        <w:rPr>
          <w:b/>
          <w:bCs/>
          <w:szCs w:val="22"/>
        </w:rPr>
        <w:t>Color</w:t>
      </w:r>
      <w:r w:rsidRPr="00BE5957">
        <w:rPr>
          <w:szCs w:val="22"/>
        </w:rPr>
        <w:t xml:space="preserve"> </w:t>
      </w:r>
      <w:r w:rsidR="00280D85" w:rsidRPr="00857E2D">
        <w:rPr>
          <w:color w:val="C85200"/>
          <w:szCs w:val="22"/>
        </w:rPr>
        <w:t>Brown #C85200</w:t>
      </w:r>
    </w:p>
    <w:p w14:paraId="16826E9D" w14:textId="77777777" w:rsidR="005C70ED" w:rsidRDefault="005C70ED" w:rsidP="005C70ED">
      <w:pPr>
        <w:pStyle w:val="ListNumber"/>
        <w:numPr>
          <w:ilvl w:val="1"/>
          <w:numId w:val="33"/>
        </w:numPr>
        <w:ind w:left="2160"/>
        <w:rPr>
          <w:szCs w:val="22"/>
        </w:rPr>
      </w:pPr>
      <w:r w:rsidRPr="005D0925">
        <w:rPr>
          <w:szCs w:val="22"/>
        </w:rPr>
        <w:t xml:space="preserve">Highlight everything and select </w:t>
      </w:r>
      <w:r w:rsidRPr="00C04955">
        <w:rPr>
          <w:i/>
          <w:iCs/>
          <w:szCs w:val="22"/>
        </w:rPr>
        <w:t>Center</w:t>
      </w:r>
      <w:r w:rsidRPr="005D0925">
        <w:rPr>
          <w:szCs w:val="22"/>
        </w:rPr>
        <w:t xml:space="preserve"> </w:t>
      </w:r>
      <w:r w:rsidRPr="005D0925">
        <w:rPr>
          <w:b/>
          <w:bCs/>
          <w:szCs w:val="22"/>
        </w:rPr>
        <w:t>Alignment</w:t>
      </w:r>
    </w:p>
    <w:p w14:paraId="24DA33BC" w14:textId="78509B91" w:rsidR="005C70ED" w:rsidRPr="007333C7" w:rsidRDefault="00410758" w:rsidP="005C70ED">
      <w:pPr>
        <w:pStyle w:val="ListNumber"/>
        <w:numPr>
          <w:ilvl w:val="0"/>
          <w:numId w:val="0"/>
        </w:numPr>
        <w:ind w:left="2160"/>
        <w:rPr>
          <w:szCs w:val="22"/>
        </w:rPr>
      </w:pPr>
      <w:r>
        <w:rPr>
          <w:noProof/>
        </w:rPr>
        <w:drawing>
          <wp:inline distT="0" distB="0" distL="0" distR="0" wp14:anchorId="476D0D1A" wp14:editId="2080B055">
            <wp:extent cx="2306472" cy="422004"/>
            <wp:effectExtent l="0" t="0" r="0" b="0"/>
            <wp:docPr id="75136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60518" name=""/>
                    <pic:cNvPicPr/>
                  </pic:nvPicPr>
                  <pic:blipFill>
                    <a:blip r:embed="rId24"/>
                    <a:stretch>
                      <a:fillRect/>
                    </a:stretch>
                  </pic:blipFill>
                  <pic:spPr>
                    <a:xfrm>
                      <a:off x="0" y="0"/>
                      <a:ext cx="2332871" cy="426834"/>
                    </a:xfrm>
                    <a:prstGeom prst="rect">
                      <a:avLst/>
                    </a:prstGeom>
                  </pic:spPr>
                </pic:pic>
              </a:graphicData>
            </a:graphic>
          </wp:inline>
        </w:drawing>
      </w:r>
    </w:p>
    <w:p w14:paraId="67D1F5C1" w14:textId="61FF7DB3" w:rsidR="005C70ED" w:rsidRDefault="005C70ED" w:rsidP="005C70ED">
      <w:pPr>
        <w:pStyle w:val="ListNumber"/>
      </w:pPr>
      <w:r w:rsidRPr="005D0925">
        <w:rPr>
          <w:szCs w:val="22"/>
        </w:rPr>
        <w:t xml:space="preserve">Click </w:t>
      </w:r>
      <w:r w:rsidRPr="005D0925">
        <w:rPr>
          <w:b/>
          <w:bCs/>
          <w:szCs w:val="22"/>
        </w:rPr>
        <w:t>OK</w:t>
      </w:r>
    </w:p>
    <w:p w14:paraId="6CE02BA5" w14:textId="1E954838" w:rsidR="005851D0" w:rsidRDefault="007D43A6" w:rsidP="007D43A6">
      <w:pPr>
        <w:pStyle w:val="ListNumber"/>
      </w:pPr>
      <w:r w:rsidRPr="00732C1C">
        <w:t>On the bar menu up top, change the view from ‘Stander’ to ‘Entire View’ by clicking on the drop-down arrow</w:t>
      </w:r>
    </w:p>
    <w:p w14:paraId="1A6A755D" w14:textId="408EE7EC" w:rsidR="00A10DEE" w:rsidRDefault="00E269D9" w:rsidP="00791526">
      <w:pPr>
        <w:pStyle w:val="Heading4"/>
      </w:pPr>
      <w:r>
        <w:t>Map</w:t>
      </w:r>
    </w:p>
    <w:p w14:paraId="0CA6A210" w14:textId="6EA52F49" w:rsidR="00791526" w:rsidRPr="009B4230" w:rsidRDefault="0084560B" w:rsidP="00791526">
      <w:pPr>
        <w:pStyle w:val="ListNumber"/>
      </w:pPr>
      <w:r>
        <w:t xml:space="preserve">Select </w:t>
      </w:r>
      <w:r w:rsidRPr="00315334">
        <w:rPr>
          <w:b/>
          <w:bCs/>
        </w:rPr>
        <w:t>New Worksheet</w:t>
      </w:r>
      <w:r w:rsidR="00315334">
        <w:rPr>
          <w:b/>
          <w:bCs/>
        </w:rPr>
        <w:t xml:space="preserve"> </w:t>
      </w:r>
      <w:r w:rsidR="00315334" w:rsidRPr="00732C1C">
        <w:t xml:space="preserve">and name it </w:t>
      </w:r>
      <w:r w:rsidR="00315334">
        <w:rPr>
          <w:i/>
          <w:iCs/>
        </w:rPr>
        <w:t>Map</w:t>
      </w:r>
    </w:p>
    <w:p w14:paraId="41737456" w14:textId="75C6C7DF" w:rsidR="009B4230" w:rsidRDefault="009B4230" w:rsidP="00791526">
      <w:pPr>
        <w:pStyle w:val="ListNumber"/>
      </w:pPr>
      <w:r>
        <w:t xml:space="preserve">Click and drop </w:t>
      </w:r>
      <w:r w:rsidRPr="009B4230">
        <w:rPr>
          <w:i/>
          <w:iCs/>
        </w:rPr>
        <w:t>State</w:t>
      </w:r>
      <w:r>
        <w:t xml:space="preserve"> on to the sheet</w:t>
      </w:r>
    </w:p>
    <w:p w14:paraId="081D3507" w14:textId="682A3B20" w:rsidR="00BC71B6" w:rsidRPr="000A6F44" w:rsidRDefault="00BC71B6" w:rsidP="00791526">
      <w:pPr>
        <w:pStyle w:val="ListNumber"/>
      </w:pPr>
      <w:r>
        <w:t xml:space="preserve">Click on the </w:t>
      </w:r>
      <w:r w:rsidRPr="001572DB">
        <w:rPr>
          <w:b/>
          <w:bCs/>
        </w:rPr>
        <w:t>Detail</w:t>
      </w:r>
      <w:r>
        <w:t xml:space="preserve"> tag </w:t>
      </w:r>
      <w:r w:rsidR="001572DB">
        <w:t xml:space="preserve">next to the </w:t>
      </w:r>
      <w:r w:rsidR="001572DB" w:rsidRPr="001572DB">
        <w:rPr>
          <w:i/>
          <w:iCs/>
        </w:rPr>
        <w:t>State</w:t>
      </w:r>
      <w:r w:rsidR="001572DB">
        <w:t xml:space="preserve"> field in </w:t>
      </w:r>
      <w:r w:rsidR="001572DB" w:rsidRPr="001572DB">
        <w:rPr>
          <w:b/>
          <w:bCs/>
        </w:rPr>
        <w:t>Marks</w:t>
      </w:r>
      <w:r w:rsidR="001572DB">
        <w:t xml:space="preserve"> and change it to </w:t>
      </w:r>
      <w:r w:rsidR="001572DB" w:rsidRPr="001572DB">
        <w:rPr>
          <w:b/>
          <w:bCs/>
        </w:rPr>
        <w:t>Label</w:t>
      </w:r>
    </w:p>
    <w:p w14:paraId="31BAE67D" w14:textId="4036ADB7" w:rsidR="000A6F44" w:rsidRPr="005F05D0" w:rsidRDefault="000A6F44" w:rsidP="00791526">
      <w:pPr>
        <w:pStyle w:val="ListNumber"/>
      </w:pPr>
      <w:r w:rsidRPr="00DC64F6">
        <w:t xml:space="preserve">Click and drag </w:t>
      </w:r>
      <w:proofErr w:type="spellStart"/>
      <w:r w:rsidRPr="00DC64F6">
        <w:rPr>
          <w:i/>
          <w:iCs/>
        </w:rPr>
        <w:t>MonthlyCha</w:t>
      </w:r>
      <w:r w:rsidR="005F05D0" w:rsidRPr="00DC64F6">
        <w:rPr>
          <w:i/>
          <w:iCs/>
        </w:rPr>
        <w:t>rge</w:t>
      </w:r>
      <w:proofErr w:type="spellEnd"/>
      <w:r w:rsidR="005F05D0" w:rsidRPr="00DC64F6">
        <w:t xml:space="preserve"> to</w:t>
      </w:r>
      <w:r w:rsidR="005F05D0">
        <w:rPr>
          <w:b/>
          <w:bCs/>
        </w:rPr>
        <w:t xml:space="preserve"> Color</w:t>
      </w:r>
    </w:p>
    <w:p w14:paraId="7B129A23" w14:textId="2F6F1638" w:rsidR="005F05D0" w:rsidRPr="00DC64F6" w:rsidRDefault="005F05D0" w:rsidP="008A0CA7">
      <w:pPr>
        <w:pStyle w:val="ListNumber"/>
        <w:numPr>
          <w:ilvl w:val="1"/>
          <w:numId w:val="33"/>
        </w:numPr>
        <w:ind w:left="2160"/>
      </w:pPr>
      <w:r w:rsidRPr="00DC64F6">
        <w:t>Change the</w:t>
      </w:r>
      <w:r>
        <w:rPr>
          <w:b/>
          <w:bCs/>
        </w:rPr>
        <w:t xml:space="preserve"> Measure </w:t>
      </w:r>
      <w:r w:rsidRPr="00DC64F6">
        <w:t>from</w:t>
      </w:r>
      <w:r>
        <w:rPr>
          <w:b/>
          <w:bCs/>
        </w:rPr>
        <w:t xml:space="preserve"> SUM </w:t>
      </w:r>
      <w:r w:rsidRPr="00DC64F6">
        <w:t>to</w:t>
      </w:r>
      <w:r>
        <w:rPr>
          <w:b/>
          <w:bCs/>
        </w:rPr>
        <w:t xml:space="preserve"> AVG </w:t>
      </w:r>
      <w:r w:rsidRPr="00DC64F6">
        <w:t>by clicking on</w:t>
      </w:r>
      <w:r w:rsidR="00DC64F6" w:rsidRPr="00DC64F6">
        <w:t xml:space="preserve"> the drop down and selecting </w:t>
      </w:r>
      <w:r w:rsidR="00DC64F6">
        <w:rPr>
          <w:b/>
          <w:bCs/>
        </w:rPr>
        <w:t>Measure</w:t>
      </w:r>
    </w:p>
    <w:p w14:paraId="5F4169D5" w14:textId="2D23D552" w:rsidR="00476D6F" w:rsidRPr="0076785D" w:rsidRDefault="00476D6F" w:rsidP="00476D6F">
      <w:pPr>
        <w:pStyle w:val="ListNumber"/>
      </w:pPr>
      <w:r>
        <w:t xml:space="preserve">Right click on </w:t>
      </w:r>
      <w:r w:rsidRPr="00A238DF">
        <w:rPr>
          <w:i/>
          <w:iCs/>
        </w:rPr>
        <w:t>AVG</w:t>
      </w:r>
      <w:r>
        <w:t>(</w:t>
      </w:r>
      <w:proofErr w:type="spellStart"/>
      <w:r w:rsidRPr="00DC64F6">
        <w:rPr>
          <w:i/>
          <w:iCs/>
        </w:rPr>
        <w:t>MonthlyCharge</w:t>
      </w:r>
      <w:proofErr w:type="spellEnd"/>
      <w:r>
        <w:rPr>
          <w:i/>
          <w:iCs/>
        </w:rPr>
        <w:t xml:space="preserve">) </w:t>
      </w:r>
      <w:r w:rsidRPr="00476D6F">
        <w:t>and select</w:t>
      </w:r>
      <w:r>
        <w:rPr>
          <w:i/>
          <w:iCs/>
        </w:rPr>
        <w:t xml:space="preserve"> </w:t>
      </w:r>
      <w:r w:rsidRPr="00476D6F">
        <w:rPr>
          <w:b/>
          <w:bCs/>
        </w:rPr>
        <w:t>Format</w:t>
      </w:r>
    </w:p>
    <w:p w14:paraId="4E78DE43" w14:textId="52BB82C1" w:rsidR="008A0CA7" w:rsidRPr="009F08DE" w:rsidRDefault="008A0CA7" w:rsidP="008A0CA7">
      <w:pPr>
        <w:pStyle w:val="ListNumber"/>
        <w:numPr>
          <w:ilvl w:val="1"/>
          <w:numId w:val="33"/>
        </w:numPr>
        <w:ind w:left="2160"/>
      </w:pPr>
      <w:r>
        <w:t xml:space="preserve">In the </w:t>
      </w:r>
      <w:r>
        <w:rPr>
          <w:b/>
          <w:bCs/>
        </w:rPr>
        <w:t>Data</w:t>
      </w:r>
      <w:r>
        <w:t xml:space="preserve"> panel under </w:t>
      </w:r>
      <w:r>
        <w:rPr>
          <w:b/>
          <w:bCs/>
        </w:rPr>
        <w:t xml:space="preserve">Scale </w:t>
      </w:r>
      <w:r>
        <w:t xml:space="preserve">change </w:t>
      </w:r>
      <w:r>
        <w:rPr>
          <w:b/>
          <w:bCs/>
        </w:rPr>
        <w:t>Numbers</w:t>
      </w:r>
      <w:r>
        <w:t xml:space="preserve"> from </w:t>
      </w:r>
      <w:r>
        <w:rPr>
          <w:b/>
          <w:bCs/>
        </w:rPr>
        <w:t xml:space="preserve">Automatic </w:t>
      </w:r>
      <w:r>
        <w:t xml:space="preserve">to </w:t>
      </w:r>
      <w:r>
        <w:rPr>
          <w:b/>
          <w:bCs/>
        </w:rPr>
        <w:t>Currency(</w:t>
      </w:r>
      <w:r w:rsidR="004D0094">
        <w:rPr>
          <w:b/>
          <w:bCs/>
        </w:rPr>
        <w:t>Standard</w:t>
      </w:r>
      <w:r>
        <w:rPr>
          <w:b/>
          <w:bCs/>
        </w:rPr>
        <w:t>)</w:t>
      </w:r>
    </w:p>
    <w:p w14:paraId="33F8718E" w14:textId="4603CC3C" w:rsidR="0076785D" w:rsidRPr="00732C1C" w:rsidRDefault="008A0CA7" w:rsidP="008A0CA7">
      <w:pPr>
        <w:pStyle w:val="ListNumber"/>
        <w:numPr>
          <w:ilvl w:val="1"/>
          <w:numId w:val="33"/>
        </w:numPr>
        <w:ind w:left="2160"/>
      </w:pPr>
      <w:r>
        <w:t xml:space="preserve">Click on </w:t>
      </w:r>
      <w:r>
        <w:rPr>
          <w:b/>
          <w:bCs/>
        </w:rPr>
        <w:t xml:space="preserve">Pane </w:t>
      </w:r>
      <w:r>
        <w:t xml:space="preserve">under </w:t>
      </w:r>
      <w:r>
        <w:rPr>
          <w:b/>
          <w:bCs/>
        </w:rPr>
        <w:t xml:space="preserve">Default </w:t>
      </w:r>
      <w:r>
        <w:t xml:space="preserve">change </w:t>
      </w:r>
      <w:r>
        <w:rPr>
          <w:b/>
          <w:bCs/>
        </w:rPr>
        <w:t>Numbers</w:t>
      </w:r>
      <w:r>
        <w:t xml:space="preserve"> from </w:t>
      </w:r>
      <w:r>
        <w:rPr>
          <w:b/>
          <w:bCs/>
        </w:rPr>
        <w:t xml:space="preserve">Automatic </w:t>
      </w:r>
      <w:r>
        <w:t xml:space="preserve">to </w:t>
      </w:r>
      <w:r>
        <w:rPr>
          <w:b/>
          <w:bCs/>
        </w:rPr>
        <w:t>Currency(Stand</w:t>
      </w:r>
      <w:r w:rsidR="004D0094">
        <w:rPr>
          <w:b/>
          <w:bCs/>
        </w:rPr>
        <w:t>ard</w:t>
      </w:r>
      <w:r>
        <w:rPr>
          <w:b/>
          <w:bCs/>
        </w:rPr>
        <w:t>)</w:t>
      </w:r>
    </w:p>
    <w:p w14:paraId="1DB3F21F" w14:textId="5046A579" w:rsidR="00DC64F6" w:rsidRDefault="004D0094" w:rsidP="00DC64F6">
      <w:pPr>
        <w:pStyle w:val="ListNumber"/>
      </w:pPr>
      <w:r>
        <w:t xml:space="preserve">Click on </w:t>
      </w:r>
      <w:r>
        <w:rPr>
          <w:b/>
          <w:bCs/>
        </w:rPr>
        <w:t xml:space="preserve">Color </w:t>
      </w:r>
      <w:r>
        <w:t xml:space="preserve">in the </w:t>
      </w:r>
      <w:r>
        <w:rPr>
          <w:b/>
          <w:bCs/>
        </w:rPr>
        <w:t xml:space="preserve">Marks </w:t>
      </w:r>
      <w:r>
        <w:t>panel</w:t>
      </w:r>
    </w:p>
    <w:p w14:paraId="52A613B2" w14:textId="5EBEEA8E" w:rsidR="00AC3033" w:rsidRPr="00AC3033" w:rsidRDefault="00AC3033" w:rsidP="00AC3033">
      <w:pPr>
        <w:pStyle w:val="ListNumber"/>
        <w:numPr>
          <w:ilvl w:val="1"/>
          <w:numId w:val="33"/>
        </w:numPr>
      </w:pPr>
      <w:r>
        <w:t xml:space="preserve">Select </w:t>
      </w:r>
      <w:r>
        <w:rPr>
          <w:b/>
          <w:bCs/>
        </w:rPr>
        <w:t>Edit Color</w:t>
      </w:r>
    </w:p>
    <w:p w14:paraId="34E2F1D1" w14:textId="5FD155F3" w:rsidR="00AC3033" w:rsidRPr="006E2FE3" w:rsidRDefault="003140F8" w:rsidP="003140F8">
      <w:pPr>
        <w:pStyle w:val="ListNumber"/>
        <w:numPr>
          <w:ilvl w:val="1"/>
          <w:numId w:val="33"/>
        </w:numPr>
      </w:pPr>
      <w:r>
        <w:t xml:space="preserve">Select </w:t>
      </w:r>
      <w:r w:rsidR="006E2FE3">
        <w:rPr>
          <w:b/>
          <w:bCs/>
        </w:rPr>
        <w:t xml:space="preserve">Custom Diverging </w:t>
      </w:r>
      <w:r w:rsidR="006E2FE3">
        <w:t xml:space="preserve">under </w:t>
      </w:r>
      <w:r w:rsidR="006E2FE3">
        <w:rPr>
          <w:b/>
          <w:bCs/>
        </w:rPr>
        <w:t>Palette</w:t>
      </w:r>
    </w:p>
    <w:p w14:paraId="5C15E61B" w14:textId="77777777" w:rsidR="00584327" w:rsidRPr="00584327" w:rsidRDefault="00584327" w:rsidP="00584327">
      <w:pPr>
        <w:pStyle w:val="ListNumber"/>
        <w:numPr>
          <w:ilvl w:val="1"/>
          <w:numId w:val="33"/>
        </w:numPr>
      </w:pPr>
      <w:r>
        <w:t xml:space="preserve">On the Left box set </w:t>
      </w:r>
      <w:r w:rsidRPr="00584327">
        <w:rPr>
          <w:color w:val="FC7D0B"/>
        </w:rPr>
        <w:t>Orange #FC7D0B</w:t>
      </w:r>
      <w:r>
        <w:t xml:space="preserve"> as the </w:t>
      </w:r>
      <w:r>
        <w:rPr>
          <w:b/>
          <w:bCs/>
        </w:rPr>
        <w:t>Color</w:t>
      </w:r>
    </w:p>
    <w:p w14:paraId="4F297525" w14:textId="77777777" w:rsidR="00584327" w:rsidRPr="00584327" w:rsidRDefault="00584327" w:rsidP="00584327">
      <w:pPr>
        <w:pStyle w:val="ListNumber"/>
        <w:numPr>
          <w:ilvl w:val="1"/>
          <w:numId w:val="33"/>
        </w:numPr>
      </w:pPr>
      <w:r>
        <w:t xml:space="preserve">On the Right box set </w:t>
      </w:r>
      <w:r w:rsidRPr="00584327">
        <w:rPr>
          <w:color w:val="1170AA"/>
        </w:rPr>
        <w:t>Dark Blue #1170AA</w:t>
      </w:r>
      <w:r>
        <w:t xml:space="preserve"> as the </w:t>
      </w:r>
      <w:r w:rsidRPr="00584327">
        <w:rPr>
          <w:b/>
          <w:bCs/>
        </w:rPr>
        <w:t>Color</w:t>
      </w:r>
    </w:p>
    <w:p w14:paraId="54BA5473" w14:textId="77777777" w:rsidR="005D4EB7" w:rsidRDefault="005D4EB7" w:rsidP="005D4EB7">
      <w:pPr>
        <w:pStyle w:val="ListNumber"/>
        <w:numPr>
          <w:ilvl w:val="1"/>
          <w:numId w:val="33"/>
        </w:numPr>
      </w:pPr>
      <w:r>
        <w:lastRenderedPageBreak/>
        <w:t xml:space="preserve">Check the </w:t>
      </w:r>
      <w:r>
        <w:rPr>
          <w:b/>
          <w:bCs/>
        </w:rPr>
        <w:t xml:space="preserve">Stepped Color </w:t>
      </w:r>
      <w:r>
        <w:t xml:space="preserve">and set it to </w:t>
      </w:r>
      <w:r>
        <w:rPr>
          <w:b/>
          <w:bCs/>
        </w:rPr>
        <w:t>8</w:t>
      </w:r>
    </w:p>
    <w:p w14:paraId="7D677D9B" w14:textId="0B46B5A5" w:rsidR="006E2FE3" w:rsidRDefault="005D4EB7" w:rsidP="005D4EB7">
      <w:pPr>
        <w:pStyle w:val="ListNumber"/>
        <w:numPr>
          <w:ilvl w:val="1"/>
          <w:numId w:val="33"/>
        </w:numPr>
      </w:pPr>
      <w:r>
        <w:t xml:space="preserve">Click </w:t>
      </w:r>
      <w:r>
        <w:rPr>
          <w:b/>
          <w:bCs/>
        </w:rPr>
        <w:t>OK</w:t>
      </w:r>
    </w:p>
    <w:p w14:paraId="5DE617AD" w14:textId="7C01D865" w:rsidR="002F3D64" w:rsidRPr="00886DA2" w:rsidRDefault="00D81A22" w:rsidP="00DC64F6">
      <w:pPr>
        <w:pStyle w:val="ListNumber"/>
      </w:pPr>
      <w:r>
        <w:t xml:space="preserve">Click and drag </w:t>
      </w:r>
      <w:proofErr w:type="spellStart"/>
      <w:r w:rsidR="008772E9" w:rsidRPr="008772E9">
        <w:rPr>
          <w:i/>
          <w:iCs/>
        </w:rPr>
        <w:t>Monthly_Charges</w:t>
      </w:r>
      <w:proofErr w:type="spellEnd"/>
      <w:r w:rsidR="003C3CF7">
        <w:rPr>
          <w:i/>
          <w:iCs/>
        </w:rPr>
        <w:t xml:space="preserve"> </w:t>
      </w:r>
      <w:r w:rsidR="003C3CF7">
        <w:t xml:space="preserve">from the tsi.csv table over to </w:t>
      </w:r>
      <w:r w:rsidR="00886DA2">
        <w:rPr>
          <w:b/>
          <w:bCs/>
        </w:rPr>
        <w:t>Detail</w:t>
      </w:r>
    </w:p>
    <w:p w14:paraId="64D712ED" w14:textId="77777777" w:rsidR="00DC42B5" w:rsidRPr="00DC64F6" w:rsidRDefault="00DC42B5" w:rsidP="00DC42B5">
      <w:pPr>
        <w:pStyle w:val="ListNumber"/>
        <w:numPr>
          <w:ilvl w:val="1"/>
          <w:numId w:val="33"/>
        </w:numPr>
        <w:ind w:left="2160"/>
      </w:pPr>
      <w:r w:rsidRPr="00DC64F6">
        <w:t>Change the</w:t>
      </w:r>
      <w:r>
        <w:rPr>
          <w:b/>
          <w:bCs/>
        </w:rPr>
        <w:t xml:space="preserve"> Measure </w:t>
      </w:r>
      <w:r w:rsidRPr="00DC64F6">
        <w:t>from</w:t>
      </w:r>
      <w:r>
        <w:rPr>
          <w:b/>
          <w:bCs/>
        </w:rPr>
        <w:t xml:space="preserve"> SUM </w:t>
      </w:r>
      <w:r w:rsidRPr="00DC64F6">
        <w:t>to</w:t>
      </w:r>
      <w:r>
        <w:rPr>
          <w:b/>
          <w:bCs/>
        </w:rPr>
        <w:t xml:space="preserve"> AVG </w:t>
      </w:r>
      <w:r w:rsidRPr="00DC64F6">
        <w:t xml:space="preserve">by clicking on the drop down and selecting </w:t>
      </w:r>
      <w:r>
        <w:rPr>
          <w:b/>
          <w:bCs/>
        </w:rPr>
        <w:t>Measure</w:t>
      </w:r>
    </w:p>
    <w:p w14:paraId="29FDEB9C" w14:textId="604445A6" w:rsidR="00DC42B5" w:rsidRPr="0076785D" w:rsidRDefault="00DC42B5" w:rsidP="00DC42B5">
      <w:pPr>
        <w:pStyle w:val="ListNumber"/>
      </w:pPr>
      <w:r>
        <w:t xml:space="preserve">Right click on </w:t>
      </w:r>
      <w:r w:rsidRPr="00A238DF">
        <w:rPr>
          <w:i/>
          <w:iCs/>
        </w:rPr>
        <w:t>AVG</w:t>
      </w:r>
      <w:r>
        <w:t>(</w:t>
      </w:r>
      <w:proofErr w:type="spellStart"/>
      <w:r w:rsidRPr="00DC64F6">
        <w:rPr>
          <w:i/>
          <w:iCs/>
        </w:rPr>
        <w:t>Monthly</w:t>
      </w:r>
      <w:r>
        <w:rPr>
          <w:i/>
          <w:iCs/>
        </w:rPr>
        <w:t>_</w:t>
      </w:r>
      <w:r w:rsidRPr="00DC64F6">
        <w:rPr>
          <w:i/>
          <w:iCs/>
        </w:rPr>
        <w:t>Charge</w:t>
      </w:r>
      <w:proofErr w:type="spellEnd"/>
      <w:r>
        <w:rPr>
          <w:i/>
          <w:iCs/>
        </w:rPr>
        <w:t xml:space="preserve">) </w:t>
      </w:r>
      <w:r w:rsidRPr="00476D6F">
        <w:t>and select</w:t>
      </w:r>
      <w:r>
        <w:rPr>
          <w:i/>
          <w:iCs/>
        </w:rPr>
        <w:t xml:space="preserve"> </w:t>
      </w:r>
      <w:r w:rsidRPr="00476D6F">
        <w:rPr>
          <w:b/>
          <w:bCs/>
        </w:rPr>
        <w:t>Format</w:t>
      </w:r>
    </w:p>
    <w:p w14:paraId="0D448D87" w14:textId="77777777" w:rsidR="00DC42B5" w:rsidRPr="009F08DE" w:rsidRDefault="00DC42B5" w:rsidP="00DC42B5">
      <w:pPr>
        <w:pStyle w:val="ListNumber"/>
        <w:numPr>
          <w:ilvl w:val="1"/>
          <w:numId w:val="33"/>
        </w:numPr>
        <w:ind w:left="2160"/>
      </w:pPr>
      <w:r>
        <w:t xml:space="preserve">In the </w:t>
      </w:r>
      <w:r>
        <w:rPr>
          <w:b/>
          <w:bCs/>
        </w:rPr>
        <w:t>Data</w:t>
      </w:r>
      <w:r>
        <w:t xml:space="preserve"> panel under </w:t>
      </w:r>
      <w:r>
        <w:rPr>
          <w:b/>
          <w:bCs/>
        </w:rPr>
        <w:t xml:space="preserve">Scale </w:t>
      </w:r>
      <w:r>
        <w:t xml:space="preserve">change </w:t>
      </w:r>
      <w:r>
        <w:rPr>
          <w:b/>
          <w:bCs/>
        </w:rPr>
        <w:t>Numbers</w:t>
      </w:r>
      <w:r>
        <w:t xml:space="preserve"> from </w:t>
      </w:r>
      <w:r>
        <w:rPr>
          <w:b/>
          <w:bCs/>
        </w:rPr>
        <w:t xml:space="preserve">Automatic </w:t>
      </w:r>
      <w:r>
        <w:t xml:space="preserve">to </w:t>
      </w:r>
      <w:r>
        <w:rPr>
          <w:b/>
          <w:bCs/>
        </w:rPr>
        <w:t>Currency(Standard)</w:t>
      </w:r>
    </w:p>
    <w:p w14:paraId="19F61CF5" w14:textId="77777777" w:rsidR="00DC42B5" w:rsidRPr="00015430" w:rsidRDefault="00DC42B5" w:rsidP="00DC42B5">
      <w:pPr>
        <w:pStyle w:val="ListNumber"/>
        <w:numPr>
          <w:ilvl w:val="1"/>
          <w:numId w:val="33"/>
        </w:numPr>
        <w:ind w:left="2160"/>
      </w:pPr>
      <w:r>
        <w:t xml:space="preserve">Click on </w:t>
      </w:r>
      <w:r>
        <w:rPr>
          <w:b/>
          <w:bCs/>
        </w:rPr>
        <w:t xml:space="preserve">Pane </w:t>
      </w:r>
      <w:r>
        <w:t xml:space="preserve">under </w:t>
      </w:r>
      <w:r>
        <w:rPr>
          <w:b/>
          <w:bCs/>
        </w:rPr>
        <w:t xml:space="preserve">Default </w:t>
      </w:r>
      <w:r>
        <w:t xml:space="preserve">change </w:t>
      </w:r>
      <w:r>
        <w:rPr>
          <w:b/>
          <w:bCs/>
        </w:rPr>
        <w:t>Numbers</w:t>
      </w:r>
      <w:r>
        <w:t xml:space="preserve"> from </w:t>
      </w:r>
      <w:r>
        <w:rPr>
          <w:b/>
          <w:bCs/>
        </w:rPr>
        <w:t xml:space="preserve">Automatic </w:t>
      </w:r>
      <w:r>
        <w:t xml:space="preserve">to </w:t>
      </w:r>
      <w:r>
        <w:rPr>
          <w:b/>
          <w:bCs/>
        </w:rPr>
        <w:t>Currency(Standard)</w:t>
      </w:r>
    </w:p>
    <w:p w14:paraId="18564500" w14:textId="623AEF23" w:rsidR="00015430" w:rsidRPr="00665697" w:rsidRDefault="00015430" w:rsidP="00015430">
      <w:pPr>
        <w:pStyle w:val="ListNumber"/>
      </w:pPr>
      <w:r>
        <w:t xml:space="preserve">In the </w:t>
      </w:r>
      <w:r>
        <w:rPr>
          <w:b/>
          <w:bCs/>
        </w:rPr>
        <w:t xml:space="preserve">Data </w:t>
      </w:r>
      <w:r>
        <w:t xml:space="preserve">panel </w:t>
      </w:r>
      <w:r w:rsidR="00713A63">
        <w:t xml:space="preserve">click on the drop down </w:t>
      </w:r>
      <w:r w:rsidR="0004765D">
        <w:t xml:space="preserve">and select </w:t>
      </w:r>
      <w:r w:rsidR="0004765D" w:rsidRPr="00057935">
        <w:rPr>
          <w:b/>
          <w:bCs/>
        </w:rPr>
        <w:t>Create</w:t>
      </w:r>
      <w:r w:rsidR="0004765D" w:rsidRPr="00732C1C">
        <w:t xml:space="preserve"> </w:t>
      </w:r>
      <w:r w:rsidR="0004765D" w:rsidRPr="00057935">
        <w:rPr>
          <w:b/>
          <w:bCs/>
        </w:rPr>
        <w:t>Calculated</w:t>
      </w:r>
      <w:r w:rsidR="0004765D" w:rsidRPr="00732C1C">
        <w:t xml:space="preserve"> </w:t>
      </w:r>
      <w:r w:rsidR="0004765D" w:rsidRPr="00057935">
        <w:rPr>
          <w:b/>
          <w:bCs/>
        </w:rPr>
        <w:t>Field</w:t>
      </w:r>
    </w:p>
    <w:p w14:paraId="0A6005B5" w14:textId="1F0C9248" w:rsidR="00665697" w:rsidRPr="0017566E" w:rsidRDefault="00193357" w:rsidP="00665697">
      <w:pPr>
        <w:pStyle w:val="ListNumber"/>
        <w:numPr>
          <w:ilvl w:val="1"/>
          <w:numId w:val="33"/>
        </w:numPr>
      </w:pPr>
      <w:r w:rsidRPr="006B508E">
        <w:t>Name</w:t>
      </w:r>
      <w:r>
        <w:rPr>
          <w:b/>
          <w:bCs/>
        </w:rPr>
        <w:t xml:space="preserve"> </w:t>
      </w:r>
      <w:r w:rsidRPr="006B508E">
        <w:t>it</w:t>
      </w:r>
      <w:r>
        <w:rPr>
          <w:b/>
          <w:bCs/>
        </w:rPr>
        <w:t xml:space="preserve"> </w:t>
      </w:r>
      <w:r w:rsidR="006B508E">
        <w:rPr>
          <w:i/>
          <w:iCs/>
        </w:rPr>
        <w:t>Monthly</w:t>
      </w:r>
      <w:r w:rsidR="00F65E75">
        <w:rPr>
          <w:i/>
          <w:iCs/>
        </w:rPr>
        <w:t xml:space="preserve"> Header</w:t>
      </w:r>
    </w:p>
    <w:p w14:paraId="3CE8A8D2" w14:textId="516319F3" w:rsidR="0017566E" w:rsidRDefault="0017566E" w:rsidP="002F7FAA">
      <w:pPr>
        <w:pStyle w:val="ListNumber"/>
        <w:numPr>
          <w:ilvl w:val="1"/>
          <w:numId w:val="33"/>
        </w:numPr>
      </w:pPr>
      <w:r>
        <w:t>In the text box add</w:t>
      </w:r>
    </w:p>
    <w:p w14:paraId="635BEBEC" w14:textId="213C01BD" w:rsidR="002F7FAA" w:rsidRDefault="002F7FAA" w:rsidP="002F7FAA">
      <w:pPr>
        <w:pStyle w:val="ListNumber"/>
        <w:numPr>
          <w:ilvl w:val="0"/>
          <w:numId w:val="0"/>
        </w:numPr>
        <w:ind w:left="2070"/>
      </w:pPr>
      <w:r>
        <w:rPr>
          <w:noProof/>
        </w:rPr>
        <w:drawing>
          <wp:inline distT="0" distB="0" distL="0" distR="0" wp14:anchorId="161B7951" wp14:editId="218BD9BF">
            <wp:extent cx="1801504" cy="515698"/>
            <wp:effectExtent l="0" t="0" r="8255" b="0"/>
            <wp:docPr id="859143029"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43029" name="Picture 1" descr="A close-up of a white background&#10;&#10;Description automatically generated"/>
                    <pic:cNvPicPr/>
                  </pic:nvPicPr>
                  <pic:blipFill>
                    <a:blip r:embed="rId25"/>
                    <a:stretch>
                      <a:fillRect/>
                    </a:stretch>
                  </pic:blipFill>
                  <pic:spPr>
                    <a:xfrm>
                      <a:off x="0" y="0"/>
                      <a:ext cx="1815857" cy="519807"/>
                    </a:xfrm>
                    <a:prstGeom prst="rect">
                      <a:avLst/>
                    </a:prstGeom>
                  </pic:spPr>
                </pic:pic>
              </a:graphicData>
            </a:graphic>
          </wp:inline>
        </w:drawing>
      </w:r>
    </w:p>
    <w:p w14:paraId="09FCA104" w14:textId="41F481C8" w:rsidR="002F7FAA" w:rsidRDefault="002F7FAA" w:rsidP="002F7FAA">
      <w:pPr>
        <w:pStyle w:val="ListNumber"/>
        <w:numPr>
          <w:ilvl w:val="1"/>
          <w:numId w:val="33"/>
        </w:numPr>
      </w:pPr>
      <w:r>
        <w:t>C</w:t>
      </w:r>
      <w:r w:rsidR="00262143">
        <w:t xml:space="preserve">lick </w:t>
      </w:r>
      <w:r w:rsidR="00262143" w:rsidRPr="00262143">
        <w:rPr>
          <w:b/>
          <w:bCs/>
        </w:rPr>
        <w:t>OK</w:t>
      </w:r>
    </w:p>
    <w:p w14:paraId="071E39DD" w14:textId="338092AB" w:rsidR="002F7FAA" w:rsidRDefault="00D45948" w:rsidP="002F7FAA">
      <w:pPr>
        <w:pStyle w:val="ListNumber"/>
      </w:pPr>
      <w:r>
        <w:t xml:space="preserve">Drag </w:t>
      </w:r>
      <w:r>
        <w:rPr>
          <w:i/>
          <w:iCs/>
        </w:rPr>
        <w:t xml:space="preserve">Monthly Header </w:t>
      </w:r>
      <w:r>
        <w:t xml:space="preserve">to </w:t>
      </w:r>
      <w:r w:rsidR="00262143">
        <w:rPr>
          <w:b/>
          <w:bCs/>
        </w:rPr>
        <w:t>Tooltip</w:t>
      </w:r>
      <w:r w:rsidR="00C751F2">
        <w:rPr>
          <w:b/>
          <w:bCs/>
        </w:rPr>
        <w:t xml:space="preserve"> </w:t>
      </w:r>
      <w:r w:rsidR="00C751F2">
        <w:t xml:space="preserve">in the </w:t>
      </w:r>
      <w:r w:rsidR="00C751F2">
        <w:rPr>
          <w:b/>
          <w:bCs/>
        </w:rPr>
        <w:t xml:space="preserve">Marks </w:t>
      </w:r>
      <w:r w:rsidR="00C751F2">
        <w:t>panel</w:t>
      </w:r>
    </w:p>
    <w:p w14:paraId="0D774680" w14:textId="77777777" w:rsidR="00297265" w:rsidRPr="00732C1C" w:rsidRDefault="00297265" w:rsidP="00297265">
      <w:pPr>
        <w:pStyle w:val="Heading4"/>
        <w:rPr>
          <w:sz w:val="24"/>
          <w:szCs w:val="28"/>
        </w:rPr>
      </w:pPr>
      <w:r w:rsidRPr="00732C1C">
        <w:rPr>
          <w:sz w:val="24"/>
          <w:szCs w:val="28"/>
        </w:rPr>
        <w:t>Sheet set up:</w:t>
      </w:r>
    </w:p>
    <w:p w14:paraId="33D848C9" w14:textId="77777777" w:rsidR="00297265" w:rsidRDefault="00297265" w:rsidP="00297265">
      <w:pPr>
        <w:pStyle w:val="Heading4"/>
      </w:pPr>
      <w:r w:rsidRPr="00732C1C">
        <w:t>In the Marks Panels click on:</w:t>
      </w:r>
    </w:p>
    <w:p w14:paraId="0B6D07E9" w14:textId="110FDF40" w:rsidR="00297265" w:rsidRDefault="00297265" w:rsidP="00297265">
      <w:pPr>
        <w:pStyle w:val="ListNumber"/>
        <w:rPr>
          <w:szCs w:val="22"/>
        </w:rPr>
      </w:pPr>
      <w:r>
        <w:rPr>
          <w:szCs w:val="22"/>
        </w:rPr>
        <w:t>Tooltip</w:t>
      </w:r>
    </w:p>
    <w:p w14:paraId="3E28D7D2" w14:textId="532E90FA" w:rsidR="00297265" w:rsidRDefault="00DC2177" w:rsidP="00151F73">
      <w:pPr>
        <w:pStyle w:val="ListNumber"/>
        <w:numPr>
          <w:ilvl w:val="1"/>
          <w:numId w:val="33"/>
        </w:numPr>
        <w:ind w:left="2160"/>
        <w:rPr>
          <w:szCs w:val="22"/>
        </w:rPr>
      </w:pPr>
      <w:r>
        <w:rPr>
          <w:szCs w:val="22"/>
        </w:rPr>
        <w:t>Delete</w:t>
      </w:r>
      <w:r w:rsidR="00837837">
        <w:rPr>
          <w:szCs w:val="22"/>
        </w:rPr>
        <w:t xml:space="preserve"> the contents in the textbox </w:t>
      </w:r>
    </w:p>
    <w:p w14:paraId="3F60CAB1" w14:textId="77777777" w:rsidR="009842D7" w:rsidRPr="009842D7" w:rsidRDefault="009842D7" w:rsidP="00151F73">
      <w:pPr>
        <w:pStyle w:val="ListNumber"/>
        <w:numPr>
          <w:ilvl w:val="1"/>
          <w:numId w:val="33"/>
        </w:numPr>
        <w:ind w:left="2160"/>
        <w:rPr>
          <w:color w:val="57606C"/>
          <w:szCs w:val="22"/>
        </w:rPr>
      </w:pPr>
      <w:r w:rsidRPr="009842D7">
        <w:rPr>
          <w:szCs w:val="22"/>
        </w:rPr>
        <w:t xml:space="preserve">Select </w:t>
      </w:r>
      <w:r w:rsidRPr="009842D7">
        <w:rPr>
          <w:b/>
          <w:bCs/>
          <w:szCs w:val="22"/>
        </w:rPr>
        <w:t>Tableau Book</w:t>
      </w:r>
      <w:r w:rsidRPr="009842D7">
        <w:rPr>
          <w:szCs w:val="22"/>
        </w:rPr>
        <w:t xml:space="preserve">  for </w:t>
      </w:r>
      <w:r w:rsidRPr="009842D7">
        <w:rPr>
          <w:b/>
          <w:bCs/>
          <w:szCs w:val="22"/>
        </w:rPr>
        <w:t>Font</w:t>
      </w:r>
      <w:r w:rsidRPr="009842D7">
        <w:rPr>
          <w:szCs w:val="22"/>
        </w:rPr>
        <w:t xml:space="preserve">, Size 10, </w:t>
      </w:r>
      <w:r w:rsidRPr="009842D7">
        <w:rPr>
          <w:b/>
          <w:bCs/>
          <w:szCs w:val="22"/>
        </w:rPr>
        <w:t>Color</w:t>
      </w:r>
      <w:r w:rsidRPr="009842D7">
        <w:rPr>
          <w:szCs w:val="22"/>
        </w:rPr>
        <w:t xml:space="preserve"> </w:t>
      </w:r>
      <w:r w:rsidRPr="009842D7">
        <w:rPr>
          <w:color w:val="57606C"/>
          <w:szCs w:val="22"/>
        </w:rPr>
        <w:t>Dark Gray #57606C</w:t>
      </w:r>
    </w:p>
    <w:p w14:paraId="3F092410" w14:textId="7A0B2482" w:rsidR="00C751F2" w:rsidRDefault="009842D7" w:rsidP="00151F73">
      <w:pPr>
        <w:pStyle w:val="ListNumber"/>
        <w:numPr>
          <w:ilvl w:val="1"/>
          <w:numId w:val="33"/>
        </w:numPr>
        <w:ind w:left="2160"/>
        <w:rPr>
          <w:szCs w:val="22"/>
        </w:rPr>
      </w:pPr>
      <w:r w:rsidRPr="009842D7">
        <w:rPr>
          <w:szCs w:val="22"/>
        </w:rPr>
        <w:t xml:space="preserve">Type in the following using the </w:t>
      </w:r>
      <w:r w:rsidRPr="009E0916">
        <w:rPr>
          <w:b/>
          <w:bCs/>
          <w:szCs w:val="22"/>
        </w:rPr>
        <w:t>Insert</w:t>
      </w:r>
      <w:r w:rsidRPr="009842D7">
        <w:rPr>
          <w:szCs w:val="22"/>
        </w:rPr>
        <w:t xml:space="preserve"> tab to fill in the fields</w:t>
      </w:r>
    </w:p>
    <w:p w14:paraId="62A6EEB5" w14:textId="4153865D" w:rsidR="009E0916" w:rsidRDefault="00B42E66" w:rsidP="00151F73">
      <w:pPr>
        <w:pStyle w:val="ListNumber"/>
        <w:numPr>
          <w:ilvl w:val="0"/>
          <w:numId w:val="0"/>
        </w:numPr>
        <w:ind w:left="2160"/>
        <w:rPr>
          <w:szCs w:val="22"/>
        </w:rPr>
      </w:pPr>
      <w:r>
        <w:rPr>
          <w:noProof/>
        </w:rPr>
        <w:drawing>
          <wp:inline distT="0" distB="0" distL="0" distR="0" wp14:anchorId="3C5676CD" wp14:editId="7D4F10E3">
            <wp:extent cx="2374710" cy="474942"/>
            <wp:effectExtent l="0" t="0" r="6985" b="1905"/>
            <wp:docPr id="1300506917"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06917" name="Picture 1" descr="A close-up of a computer code&#10;&#10;Description automatically generated"/>
                    <pic:cNvPicPr/>
                  </pic:nvPicPr>
                  <pic:blipFill>
                    <a:blip r:embed="rId26"/>
                    <a:stretch>
                      <a:fillRect/>
                    </a:stretch>
                  </pic:blipFill>
                  <pic:spPr>
                    <a:xfrm>
                      <a:off x="0" y="0"/>
                      <a:ext cx="2403862" cy="480772"/>
                    </a:xfrm>
                    <a:prstGeom prst="rect">
                      <a:avLst/>
                    </a:prstGeom>
                  </pic:spPr>
                </pic:pic>
              </a:graphicData>
            </a:graphic>
          </wp:inline>
        </w:drawing>
      </w:r>
    </w:p>
    <w:p w14:paraId="30AA5ED8" w14:textId="4276D366" w:rsidR="009842D7" w:rsidRDefault="001A2BFB" w:rsidP="00151F73">
      <w:pPr>
        <w:pStyle w:val="ListNumber"/>
        <w:numPr>
          <w:ilvl w:val="1"/>
          <w:numId w:val="33"/>
        </w:numPr>
        <w:ind w:left="2160"/>
        <w:rPr>
          <w:szCs w:val="22"/>
        </w:rPr>
      </w:pPr>
      <w:r>
        <w:rPr>
          <w:szCs w:val="22"/>
        </w:rPr>
        <w:t xml:space="preserve">Highlight </w:t>
      </w:r>
      <w:r w:rsidRPr="00FA7A77">
        <w:rPr>
          <w:i/>
          <w:iCs/>
          <w:szCs w:val="22"/>
        </w:rPr>
        <w:t>&lt;State&gt;</w:t>
      </w:r>
      <w:r>
        <w:rPr>
          <w:szCs w:val="22"/>
        </w:rPr>
        <w:t xml:space="preserve"> and change the </w:t>
      </w:r>
      <w:r w:rsidRPr="00FA7A77">
        <w:rPr>
          <w:b/>
          <w:bCs/>
          <w:szCs w:val="22"/>
        </w:rPr>
        <w:t>Font</w:t>
      </w:r>
      <w:r>
        <w:rPr>
          <w:szCs w:val="22"/>
        </w:rPr>
        <w:t xml:space="preserve"> to </w:t>
      </w:r>
      <w:r w:rsidRPr="00FA7A77">
        <w:rPr>
          <w:b/>
          <w:bCs/>
          <w:szCs w:val="22"/>
        </w:rPr>
        <w:t>Tableau Medium</w:t>
      </w:r>
      <w:r w:rsidR="00FA7A77">
        <w:rPr>
          <w:szCs w:val="22"/>
        </w:rPr>
        <w:t xml:space="preserve">, </w:t>
      </w:r>
      <w:r w:rsidR="00FA7A77" w:rsidRPr="00FA7A77">
        <w:rPr>
          <w:b/>
          <w:bCs/>
          <w:szCs w:val="22"/>
        </w:rPr>
        <w:t>Color</w:t>
      </w:r>
      <w:r w:rsidR="00FA7A77">
        <w:rPr>
          <w:szCs w:val="22"/>
        </w:rPr>
        <w:t xml:space="preserve"> Black #000000</w:t>
      </w:r>
    </w:p>
    <w:p w14:paraId="3DD3EA99" w14:textId="77777777" w:rsidR="00CC30F2" w:rsidRPr="00CC30F2" w:rsidRDefault="00FA7A77" w:rsidP="00151F73">
      <w:pPr>
        <w:pStyle w:val="ListNumber"/>
        <w:numPr>
          <w:ilvl w:val="1"/>
          <w:numId w:val="33"/>
        </w:numPr>
        <w:ind w:left="2160"/>
        <w:rPr>
          <w:szCs w:val="22"/>
        </w:rPr>
      </w:pPr>
      <w:r w:rsidRPr="00CC30F2">
        <w:rPr>
          <w:szCs w:val="22"/>
        </w:rPr>
        <w:t xml:space="preserve">Highlight </w:t>
      </w:r>
      <w:r w:rsidRPr="00CC30F2">
        <w:rPr>
          <w:i/>
          <w:iCs/>
          <w:szCs w:val="22"/>
        </w:rPr>
        <w:t>&lt;</w:t>
      </w:r>
      <w:r w:rsidR="00966652" w:rsidRPr="00CC30F2">
        <w:rPr>
          <w:i/>
          <w:iCs/>
          <w:szCs w:val="22"/>
        </w:rPr>
        <w:t>AVG(</w:t>
      </w:r>
      <w:proofErr w:type="spellStart"/>
      <w:r w:rsidR="00966652" w:rsidRPr="00CC30F2">
        <w:rPr>
          <w:i/>
          <w:iCs/>
          <w:szCs w:val="22"/>
        </w:rPr>
        <w:t>MonthlyCharge</w:t>
      </w:r>
      <w:proofErr w:type="spellEnd"/>
      <w:r w:rsidR="00966652" w:rsidRPr="00CC30F2">
        <w:rPr>
          <w:i/>
          <w:iCs/>
          <w:szCs w:val="22"/>
        </w:rPr>
        <w:t>)</w:t>
      </w:r>
      <w:r w:rsidRPr="00CC30F2">
        <w:rPr>
          <w:i/>
          <w:iCs/>
          <w:szCs w:val="22"/>
        </w:rPr>
        <w:t>&gt;</w:t>
      </w:r>
      <w:r w:rsidRPr="00CC30F2">
        <w:rPr>
          <w:szCs w:val="22"/>
        </w:rPr>
        <w:t xml:space="preserve"> and change the </w:t>
      </w:r>
      <w:r w:rsidRPr="00CC30F2">
        <w:rPr>
          <w:b/>
          <w:bCs/>
          <w:szCs w:val="22"/>
        </w:rPr>
        <w:t>Font</w:t>
      </w:r>
      <w:r w:rsidRPr="00CC30F2">
        <w:rPr>
          <w:szCs w:val="22"/>
        </w:rPr>
        <w:t xml:space="preserve"> to </w:t>
      </w:r>
      <w:r w:rsidRPr="00CC30F2">
        <w:rPr>
          <w:b/>
          <w:bCs/>
          <w:szCs w:val="22"/>
        </w:rPr>
        <w:t>Tableau Medium</w:t>
      </w:r>
      <w:r w:rsidRPr="00CC30F2">
        <w:rPr>
          <w:szCs w:val="22"/>
        </w:rPr>
        <w:t xml:space="preserve">, </w:t>
      </w:r>
      <w:r w:rsidRPr="00CC30F2">
        <w:rPr>
          <w:b/>
          <w:bCs/>
          <w:szCs w:val="22"/>
        </w:rPr>
        <w:t>Color</w:t>
      </w:r>
      <w:r w:rsidRPr="00CC30F2">
        <w:rPr>
          <w:szCs w:val="22"/>
        </w:rPr>
        <w:t xml:space="preserve"> </w:t>
      </w:r>
      <w:r w:rsidR="00CC30F2" w:rsidRPr="00584327">
        <w:rPr>
          <w:color w:val="1170AA"/>
        </w:rPr>
        <w:t>Dark Blue #1170AA</w:t>
      </w:r>
      <w:r w:rsidR="00CC30F2">
        <w:t xml:space="preserve"> </w:t>
      </w:r>
    </w:p>
    <w:p w14:paraId="3292E926" w14:textId="498992DC" w:rsidR="00FA7A77" w:rsidRPr="00CC30F2" w:rsidRDefault="00FA7A77" w:rsidP="00151F73">
      <w:pPr>
        <w:pStyle w:val="ListNumber"/>
        <w:numPr>
          <w:ilvl w:val="1"/>
          <w:numId w:val="33"/>
        </w:numPr>
        <w:ind w:left="2160"/>
        <w:rPr>
          <w:szCs w:val="22"/>
        </w:rPr>
      </w:pPr>
      <w:r w:rsidRPr="00CC30F2">
        <w:rPr>
          <w:szCs w:val="22"/>
        </w:rPr>
        <w:t xml:space="preserve">Highlight </w:t>
      </w:r>
      <w:r w:rsidRPr="00CC30F2">
        <w:rPr>
          <w:i/>
          <w:iCs/>
          <w:szCs w:val="22"/>
        </w:rPr>
        <w:t>&lt;S</w:t>
      </w:r>
      <w:r w:rsidR="00966652" w:rsidRPr="00CC30F2">
        <w:rPr>
          <w:i/>
          <w:iCs/>
          <w:szCs w:val="22"/>
        </w:rPr>
        <w:t>AVG(</w:t>
      </w:r>
      <w:proofErr w:type="spellStart"/>
      <w:r w:rsidR="00966652" w:rsidRPr="00CC30F2">
        <w:rPr>
          <w:i/>
          <w:iCs/>
          <w:szCs w:val="22"/>
        </w:rPr>
        <w:t>Monthly_Charge</w:t>
      </w:r>
      <w:proofErr w:type="spellEnd"/>
      <w:r w:rsidR="00966652" w:rsidRPr="00CC30F2">
        <w:rPr>
          <w:i/>
          <w:iCs/>
          <w:szCs w:val="22"/>
        </w:rPr>
        <w:t xml:space="preserve"> </w:t>
      </w:r>
      <w:r w:rsidRPr="00CC30F2">
        <w:rPr>
          <w:i/>
          <w:iCs/>
          <w:szCs w:val="22"/>
        </w:rPr>
        <w:t>&gt;</w:t>
      </w:r>
      <w:r w:rsidRPr="00CC30F2">
        <w:rPr>
          <w:szCs w:val="22"/>
        </w:rPr>
        <w:t xml:space="preserve"> and change the </w:t>
      </w:r>
      <w:r w:rsidRPr="00CC30F2">
        <w:rPr>
          <w:b/>
          <w:bCs/>
          <w:szCs w:val="22"/>
        </w:rPr>
        <w:t>Font</w:t>
      </w:r>
      <w:r w:rsidRPr="00CC30F2">
        <w:rPr>
          <w:szCs w:val="22"/>
        </w:rPr>
        <w:t xml:space="preserve"> to </w:t>
      </w:r>
      <w:r w:rsidRPr="00CC30F2">
        <w:rPr>
          <w:b/>
          <w:bCs/>
          <w:szCs w:val="22"/>
        </w:rPr>
        <w:t>Tableau Medium</w:t>
      </w:r>
      <w:r w:rsidRPr="00CC30F2">
        <w:rPr>
          <w:szCs w:val="22"/>
        </w:rPr>
        <w:t xml:space="preserve">, </w:t>
      </w:r>
      <w:r w:rsidRPr="00CC30F2">
        <w:rPr>
          <w:b/>
          <w:bCs/>
          <w:szCs w:val="22"/>
        </w:rPr>
        <w:t>Color</w:t>
      </w:r>
      <w:r w:rsidRPr="00CC30F2">
        <w:rPr>
          <w:szCs w:val="22"/>
        </w:rPr>
        <w:t xml:space="preserve"> </w:t>
      </w:r>
      <w:r w:rsidR="00CC30F2" w:rsidRPr="00CC30F2">
        <w:rPr>
          <w:color w:val="FC7D0B"/>
        </w:rPr>
        <w:t>Orange #FC7D0B</w:t>
      </w:r>
    </w:p>
    <w:p w14:paraId="74BA6810" w14:textId="39BC8249" w:rsidR="00FA7A77" w:rsidRPr="00151F73" w:rsidRDefault="00966652" w:rsidP="00151F73">
      <w:pPr>
        <w:pStyle w:val="ListNumber"/>
        <w:numPr>
          <w:ilvl w:val="1"/>
          <w:numId w:val="33"/>
        </w:numPr>
        <w:ind w:left="2160"/>
        <w:rPr>
          <w:szCs w:val="22"/>
        </w:rPr>
      </w:pPr>
      <w:r>
        <w:rPr>
          <w:szCs w:val="22"/>
        </w:rPr>
        <w:t xml:space="preserve">Click </w:t>
      </w:r>
      <w:r w:rsidRPr="00966652">
        <w:rPr>
          <w:b/>
          <w:bCs/>
          <w:szCs w:val="22"/>
        </w:rPr>
        <w:t>OK</w:t>
      </w:r>
    </w:p>
    <w:p w14:paraId="47B887F7" w14:textId="18528DCA" w:rsidR="00151F73" w:rsidRDefault="00151F73" w:rsidP="00151F73">
      <w:pPr>
        <w:pStyle w:val="ListNumber"/>
      </w:pPr>
      <w:r>
        <w:t>Title</w:t>
      </w:r>
    </w:p>
    <w:p w14:paraId="18EDF1D0" w14:textId="48C87A65" w:rsidR="00151F73" w:rsidRDefault="00452B75" w:rsidP="005158E1">
      <w:pPr>
        <w:pStyle w:val="ListNumber"/>
        <w:numPr>
          <w:ilvl w:val="1"/>
          <w:numId w:val="33"/>
        </w:numPr>
        <w:ind w:left="2160"/>
      </w:pPr>
      <w:r>
        <w:t>Clear the text box</w:t>
      </w:r>
    </w:p>
    <w:p w14:paraId="18FC46D7" w14:textId="56687C8E" w:rsidR="00DC1314" w:rsidRPr="00E8072F" w:rsidRDefault="00DC1314" w:rsidP="005158E1">
      <w:pPr>
        <w:pStyle w:val="ListNumber"/>
        <w:numPr>
          <w:ilvl w:val="1"/>
          <w:numId w:val="33"/>
        </w:numPr>
        <w:ind w:left="2160"/>
      </w:pPr>
      <w:r>
        <w:t xml:space="preserve">Set </w:t>
      </w:r>
      <w:r w:rsidR="005E3994" w:rsidRPr="00BE5957">
        <w:rPr>
          <w:b/>
          <w:bCs/>
          <w:szCs w:val="22"/>
        </w:rPr>
        <w:t>Font</w:t>
      </w:r>
      <w:r w:rsidR="005E3994" w:rsidRPr="00BE5957">
        <w:rPr>
          <w:szCs w:val="22"/>
        </w:rPr>
        <w:t xml:space="preserve"> to </w:t>
      </w:r>
      <w:r w:rsidR="005E3994" w:rsidRPr="00BE5957">
        <w:rPr>
          <w:b/>
          <w:bCs/>
          <w:szCs w:val="22"/>
        </w:rPr>
        <w:t>Tableau</w:t>
      </w:r>
      <w:r w:rsidR="005E3994" w:rsidRPr="00BE5957">
        <w:rPr>
          <w:szCs w:val="22"/>
        </w:rPr>
        <w:t xml:space="preserve"> </w:t>
      </w:r>
      <w:r w:rsidR="005E3994" w:rsidRPr="00BE5957">
        <w:rPr>
          <w:b/>
          <w:bCs/>
          <w:szCs w:val="22"/>
        </w:rPr>
        <w:t>Bold</w:t>
      </w:r>
      <w:r w:rsidR="005E3994" w:rsidRPr="00BE5957">
        <w:rPr>
          <w:szCs w:val="22"/>
        </w:rPr>
        <w:t xml:space="preserve">, </w:t>
      </w:r>
      <w:r w:rsidR="005E3994" w:rsidRPr="00BE5957">
        <w:rPr>
          <w:b/>
          <w:bCs/>
          <w:szCs w:val="22"/>
        </w:rPr>
        <w:t>Size</w:t>
      </w:r>
      <w:r w:rsidR="005E3994" w:rsidRPr="00BE5957">
        <w:rPr>
          <w:szCs w:val="22"/>
        </w:rPr>
        <w:t xml:space="preserve"> 12, </w:t>
      </w:r>
      <w:r w:rsidR="005E3994" w:rsidRPr="00BE5957">
        <w:rPr>
          <w:b/>
          <w:bCs/>
          <w:szCs w:val="22"/>
        </w:rPr>
        <w:t>Color</w:t>
      </w:r>
      <w:r w:rsidR="00C656A4">
        <w:rPr>
          <w:b/>
          <w:bCs/>
          <w:szCs w:val="22"/>
        </w:rPr>
        <w:t xml:space="preserve"> </w:t>
      </w:r>
      <w:r w:rsidR="00C656A4" w:rsidRPr="00CC30F2">
        <w:rPr>
          <w:color w:val="FC7D0B"/>
        </w:rPr>
        <w:t>Orange #FC7D0B</w:t>
      </w:r>
    </w:p>
    <w:p w14:paraId="14CD6B20" w14:textId="16B3B9DA" w:rsidR="00E8072F" w:rsidRPr="00E8072F" w:rsidRDefault="00E8072F" w:rsidP="005158E1">
      <w:pPr>
        <w:pStyle w:val="ListNumber"/>
        <w:numPr>
          <w:ilvl w:val="0"/>
          <w:numId w:val="0"/>
        </w:numPr>
        <w:ind w:left="2160"/>
      </w:pPr>
      <w:r>
        <w:rPr>
          <w:noProof/>
        </w:rPr>
        <w:drawing>
          <wp:inline distT="0" distB="0" distL="0" distR="0" wp14:anchorId="07EDA356" wp14:editId="4C1B0EA4">
            <wp:extent cx="2216506" cy="240251"/>
            <wp:effectExtent l="0" t="0" r="0" b="7620"/>
            <wp:docPr id="175575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59552" name=""/>
                    <pic:cNvPicPr/>
                  </pic:nvPicPr>
                  <pic:blipFill>
                    <a:blip r:embed="rId27"/>
                    <a:stretch>
                      <a:fillRect/>
                    </a:stretch>
                  </pic:blipFill>
                  <pic:spPr>
                    <a:xfrm>
                      <a:off x="0" y="0"/>
                      <a:ext cx="2234688" cy="242222"/>
                    </a:xfrm>
                    <a:prstGeom prst="rect">
                      <a:avLst/>
                    </a:prstGeom>
                  </pic:spPr>
                </pic:pic>
              </a:graphicData>
            </a:graphic>
          </wp:inline>
        </w:drawing>
      </w:r>
    </w:p>
    <w:p w14:paraId="7613CDB0" w14:textId="2157C6A6" w:rsidR="00E8072F" w:rsidRPr="006761EC" w:rsidRDefault="00FD4777" w:rsidP="005158E1">
      <w:pPr>
        <w:pStyle w:val="ListNumber"/>
        <w:numPr>
          <w:ilvl w:val="1"/>
          <w:numId w:val="33"/>
        </w:numPr>
        <w:ind w:left="2160"/>
      </w:pPr>
      <w:r>
        <w:t xml:space="preserve">Click </w:t>
      </w:r>
      <w:r w:rsidRPr="00FD4777">
        <w:rPr>
          <w:b/>
          <w:bCs/>
        </w:rPr>
        <w:t>OK</w:t>
      </w:r>
    </w:p>
    <w:p w14:paraId="028D5FD8" w14:textId="3A63873F" w:rsidR="006761EC" w:rsidRPr="00E8072F" w:rsidRDefault="006761EC" w:rsidP="00110996">
      <w:pPr>
        <w:pStyle w:val="Heading4"/>
      </w:pPr>
      <w:r>
        <w:t>Customer Count Record</w:t>
      </w:r>
    </w:p>
    <w:p w14:paraId="5F55A94D" w14:textId="00AF414A" w:rsidR="00E8072F" w:rsidRDefault="004E70E1" w:rsidP="00E8072F">
      <w:pPr>
        <w:pStyle w:val="ListNumber"/>
      </w:pPr>
      <w:r>
        <w:t>Select New Worksheet</w:t>
      </w:r>
    </w:p>
    <w:p w14:paraId="66BF412E" w14:textId="034FBADD" w:rsidR="004E70E1" w:rsidRDefault="004E70E1" w:rsidP="005158E1">
      <w:pPr>
        <w:pStyle w:val="ListNumber"/>
        <w:numPr>
          <w:ilvl w:val="1"/>
          <w:numId w:val="33"/>
        </w:numPr>
        <w:ind w:left="2160"/>
      </w:pPr>
      <w:r>
        <w:t xml:space="preserve">Rename it </w:t>
      </w:r>
      <w:r w:rsidR="00110996">
        <w:t>Total Customers</w:t>
      </w:r>
    </w:p>
    <w:p w14:paraId="79B03F0E" w14:textId="77777777" w:rsidR="005158E1" w:rsidRDefault="005158E1" w:rsidP="005158E1">
      <w:pPr>
        <w:pStyle w:val="ListNumber"/>
        <w:rPr>
          <w:b/>
          <w:bCs/>
        </w:rPr>
      </w:pPr>
      <w:r w:rsidRPr="00732C1C">
        <w:t xml:space="preserve">Right-click anywhere in the </w:t>
      </w:r>
      <w:r w:rsidRPr="00C24920">
        <w:rPr>
          <w:b/>
          <w:bCs/>
        </w:rPr>
        <w:t>Data</w:t>
      </w:r>
      <w:r w:rsidRPr="00732C1C">
        <w:t xml:space="preserve"> pane or use the dropdown menu and select </w:t>
      </w:r>
      <w:r w:rsidRPr="00C24920">
        <w:rPr>
          <w:b/>
          <w:bCs/>
        </w:rPr>
        <w:t>Create</w:t>
      </w:r>
      <w:r w:rsidRPr="00732C1C">
        <w:t xml:space="preserve"> </w:t>
      </w:r>
      <w:r w:rsidRPr="00C24920">
        <w:rPr>
          <w:b/>
          <w:bCs/>
        </w:rPr>
        <w:t>Calculated</w:t>
      </w:r>
      <w:r w:rsidRPr="00732C1C">
        <w:t xml:space="preserve"> </w:t>
      </w:r>
      <w:r w:rsidRPr="00C24920">
        <w:rPr>
          <w:b/>
          <w:bCs/>
        </w:rPr>
        <w:t>Field</w:t>
      </w:r>
    </w:p>
    <w:p w14:paraId="1E4C25ED" w14:textId="5DB5947F" w:rsidR="00267D7B" w:rsidRDefault="005158E1" w:rsidP="00D738E5">
      <w:pPr>
        <w:pStyle w:val="ListNumber"/>
        <w:numPr>
          <w:ilvl w:val="1"/>
          <w:numId w:val="33"/>
        </w:numPr>
        <w:ind w:left="2160"/>
        <w:rPr>
          <w:b/>
          <w:bCs/>
        </w:rPr>
      </w:pPr>
      <w:r w:rsidRPr="00267D7B">
        <w:t>Name it</w:t>
      </w:r>
      <w:r>
        <w:rPr>
          <w:b/>
          <w:bCs/>
        </w:rPr>
        <w:t xml:space="preserve"> </w:t>
      </w:r>
      <w:r w:rsidRPr="00267D7B">
        <w:rPr>
          <w:i/>
          <w:iCs/>
        </w:rPr>
        <w:t>Total Customers</w:t>
      </w:r>
      <w:r w:rsidR="00267D7B">
        <w:rPr>
          <w:b/>
          <w:bCs/>
        </w:rPr>
        <w:t xml:space="preserve"> </w:t>
      </w:r>
      <w:r w:rsidR="00267D7B" w:rsidRPr="00267D7B">
        <w:t>and type in the textbox</w:t>
      </w:r>
    </w:p>
    <w:p w14:paraId="2C4F6E18" w14:textId="3ED1808E" w:rsidR="00267D7B" w:rsidRDefault="00A91EA9" w:rsidP="00D738E5">
      <w:pPr>
        <w:pStyle w:val="ListNumber"/>
        <w:numPr>
          <w:ilvl w:val="0"/>
          <w:numId w:val="0"/>
        </w:numPr>
        <w:ind w:left="2160"/>
        <w:rPr>
          <w:b/>
          <w:bCs/>
        </w:rPr>
      </w:pPr>
      <w:r>
        <w:rPr>
          <w:noProof/>
        </w:rPr>
        <w:drawing>
          <wp:inline distT="0" distB="0" distL="0" distR="0" wp14:anchorId="063DA9BF" wp14:editId="19A21ADF">
            <wp:extent cx="2675467" cy="182880"/>
            <wp:effectExtent l="0" t="0" r="0" b="7620"/>
            <wp:docPr id="211707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78504" name=""/>
                    <pic:cNvPicPr/>
                  </pic:nvPicPr>
                  <pic:blipFill>
                    <a:blip r:embed="rId28"/>
                    <a:stretch>
                      <a:fillRect/>
                    </a:stretch>
                  </pic:blipFill>
                  <pic:spPr>
                    <a:xfrm>
                      <a:off x="0" y="0"/>
                      <a:ext cx="2720998" cy="185992"/>
                    </a:xfrm>
                    <a:prstGeom prst="rect">
                      <a:avLst/>
                    </a:prstGeom>
                  </pic:spPr>
                </pic:pic>
              </a:graphicData>
            </a:graphic>
          </wp:inline>
        </w:drawing>
      </w:r>
    </w:p>
    <w:p w14:paraId="44B9FACA" w14:textId="56305482" w:rsidR="00267D7B" w:rsidRDefault="00A91EA9" w:rsidP="00D738E5">
      <w:pPr>
        <w:pStyle w:val="ListNumber"/>
        <w:numPr>
          <w:ilvl w:val="1"/>
          <w:numId w:val="33"/>
        </w:numPr>
        <w:ind w:left="2160"/>
        <w:rPr>
          <w:b/>
          <w:bCs/>
        </w:rPr>
      </w:pPr>
      <w:r w:rsidRPr="00A91EA9">
        <w:t>Click</w:t>
      </w:r>
      <w:r>
        <w:rPr>
          <w:b/>
          <w:bCs/>
        </w:rPr>
        <w:t xml:space="preserve"> Ok</w:t>
      </w:r>
    </w:p>
    <w:p w14:paraId="14550D33" w14:textId="77777777" w:rsidR="005B2AC5" w:rsidRDefault="005B2AC5" w:rsidP="005B2AC5">
      <w:pPr>
        <w:pStyle w:val="ListNumber"/>
        <w:rPr>
          <w:b/>
          <w:bCs/>
        </w:rPr>
      </w:pPr>
      <w:r w:rsidRPr="00732C1C">
        <w:t xml:space="preserve">Right-click anywhere in the </w:t>
      </w:r>
      <w:r w:rsidRPr="00C24920">
        <w:rPr>
          <w:b/>
          <w:bCs/>
        </w:rPr>
        <w:t>Data</w:t>
      </w:r>
      <w:r w:rsidRPr="00732C1C">
        <w:t xml:space="preserve"> pane or use the dropdown menu and select </w:t>
      </w:r>
      <w:r w:rsidRPr="00C24920">
        <w:rPr>
          <w:b/>
          <w:bCs/>
        </w:rPr>
        <w:t>Create</w:t>
      </w:r>
      <w:r w:rsidRPr="00732C1C">
        <w:t xml:space="preserve"> </w:t>
      </w:r>
      <w:r w:rsidRPr="00C24920">
        <w:rPr>
          <w:b/>
          <w:bCs/>
        </w:rPr>
        <w:t>Calculated</w:t>
      </w:r>
      <w:r w:rsidRPr="00732C1C">
        <w:t xml:space="preserve"> </w:t>
      </w:r>
      <w:r w:rsidRPr="00C24920">
        <w:rPr>
          <w:b/>
          <w:bCs/>
        </w:rPr>
        <w:t>Field</w:t>
      </w:r>
    </w:p>
    <w:p w14:paraId="1DE80817" w14:textId="78FAB5F4" w:rsidR="005B2AC5" w:rsidRDefault="005B2AC5" w:rsidP="005B2AC5">
      <w:pPr>
        <w:pStyle w:val="ListNumber"/>
        <w:numPr>
          <w:ilvl w:val="1"/>
          <w:numId w:val="33"/>
        </w:numPr>
      </w:pPr>
      <w:r w:rsidRPr="00267D7B">
        <w:t>Name it</w:t>
      </w:r>
      <w:r>
        <w:rPr>
          <w:b/>
          <w:bCs/>
        </w:rPr>
        <w:t xml:space="preserve"> </w:t>
      </w:r>
      <w:r>
        <w:rPr>
          <w:i/>
          <w:iCs/>
        </w:rPr>
        <w:t>All Active Customers</w:t>
      </w:r>
      <w:r>
        <w:rPr>
          <w:b/>
          <w:bCs/>
        </w:rPr>
        <w:t xml:space="preserve"> </w:t>
      </w:r>
      <w:r w:rsidRPr="00267D7B">
        <w:t>and type in the textbox</w:t>
      </w:r>
    </w:p>
    <w:p w14:paraId="698B146C" w14:textId="3C5D1D46" w:rsidR="005B2AC5" w:rsidRDefault="00050DF2" w:rsidP="00607924">
      <w:pPr>
        <w:pStyle w:val="ListNumber"/>
        <w:numPr>
          <w:ilvl w:val="0"/>
          <w:numId w:val="0"/>
        </w:numPr>
        <w:ind w:left="2070"/>
      </w:pPr>
      <w:r>
        <w:rPr>
          <w:noProof/>
        </w:rPr>
        <w:drawing>
          <wp:inline distT="0" distB="0" distL="0" distR="0" wp14:anchorId="5B38D75A" wp14:editId="4F070CD6">
            <wp:extent cx="2691994" cy="291743"/>
            <wp:effectExtent l="0" t="0" r="0" b="0"/>
            <wp:docPr id="25709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98045" name=""/>
                    <pic:cNvPicPr/>
                  </pic:nvPicPr>
                  <pic:blipFill>
                    <a:blip r:embed="rId29"/>
                    <a:stretch>
                      <a:fillRect/>
                    </a:stretch>
                  </pic:blipFill>
                  <pic:spPr>
                    <a:xfrm>
                      <a:off x="0" y="0"/>
                      <a:ext cx="2758669" cy="298969"/>
                    </a:xfrm>
                    <a:prstGeom prst="rect">
                      <a:avLst/>
                    </a:prstGeom>
                  </pic:spPr>
                </pic:pic>
              </a:graphicData>
            </a:graphic>
          </wp:inline>
        </w:drawing>
      </w:r>
    </w:p>
    <w:p w14:paraId="179B6AAC" w14:textId="617E20C8" w:rsidR="005B2AC5" w:rsidRPr="0093567F" w:rsidRDefault="00050DF2" w:rsidP="005B2AC5">
      <w:pPr>
        <w:pStyle w:val="ListNumber"/>
        <w:numPr>
          <w:ilvl w:val="1"/>
          <w:numId w:val="33"/>
        </w:numPr>
      </w:pPr>
      <w:r>
        <w:lastRenderedPageBreak/>
        <w:t xml:space="preserve">Click </w:t>
      </w:r>
      <w:r>
        <w:rPr>
          <w:b/>
          <w:bCs/>
        </w:rPr>
        <w:t>OK</w:t>
      </w:r>
    </w:p>
    <w:p w14:paraId="4B8FD4EA" w14:textId="4135EE99" w:rsidR="0093567F" w:rsidRDefault="0093567F" w:rsidP="005B2AC5">
      <w:pPr>
        <w:pStyle w:val="ListNumber"/>
        <w:numPr>
          <w:ilvl w:val="1"/>
          <w:numId w:val="33"/>
        </w:numPr>
      </w:pPr>
      <w:r>
        <w:t xml:space="preserve">Right Click and select </w:t>
      </w:r>
      <w:r w:rsidR="003B7732" w:rsidRPr="003B7732">
        <w:rPr>
          <w:b/>
          <w:bCs/>
        </w:rPr>
        <w:t>Duplicate</w:t>
      </w:r>
    </w:p>
    <w:p w14:paraId="6CFA0822" w14:textId="4289FEAE" w:rsidR="009E74A6" w:rsidRDefault="009E74A6" w:rsidP="005B2AC5">
      <w:pPr>
        <w:pStyle w:val="ListNumber"/>
        <w:numPr>
          <w:ilvl w:val="1"/>
          <w:numId w:val="33"/>
        </w:numPr>
      </w:pPr>
      <w:r>
        <w:t xml:space="preserve">Change </w:t>
      </w:r>
      <w:r w:rsidRPr="003B7732">
        <w:rPr>
          <w:i/>
          <w:iCs/>
        </w:rPr>
        <w:t>Active</w:t>
      </w:r>
      <w:r>
        <w:t xml:space="preserve"> to </w:t>
      </w:r>
      <w:r w:rsidRPr="003B7732">
        <w:rPr>
          <w:i/>
          <w:iCs/>
        </w:rPr>
        <w:t>Churn</w:t>
      </w:r>
      <w:r>
        <w:t xml:space="preserve"> in the </w:t>
      </w:r>
      <w:r w:rsidRPr="003B7732">
        <w:rPr>
          <w:b/>
          <w:bCs/>
        </w:rPr>
        <w:t>Title</w:t>
      </w:r>
    </w:p>
    <w:p w14:paraId="607BA8AD" w14:textId="0E5A11B3" w:rsidR="009E74A6" w:rsidRDefault="009E74A6" w:rsidP="005B2AC5">
      <w:pPr>
        <w:pStyle w:val="ListNumber"/>
        <w:numPr>
          <w:ilvl w:val="1"/>
          <w:numId w:val="33"/>
        </w:numPr>
      </w:pPr>
      <w:r>
        <w:t>In the formula change “No” to “Yes”</w:t>
      </w:r>
    </w:p>
    <w:p w14:paraId="154B31B0" w14:textId="62ACCD35" w:rsidR="003B7732" w:rsidRDefault="003B7732" w:rsidP="003B7732">
      <w:pPr>
        <w:pStyle w:val="ListNumber"/>
        <w:numPr>
          <w:ilvl w:val="0"/>
          <w:numId w:val="0"/>
        </w:numPr>
        <w:ind w:left="2070"/>
      </w:pPr>
      <w:r>
        <w:rPr>
          <w:noProof/>
        </w:rPr>
        <w:drawing>
          <wp:inline distT="0" distB="0" distL="0" distR="0" wp14:anchorId="1A495B9F" wp14:editId="1DD6DBD7">
            <wp:extent cx="2933699" cy="321310"/>
            <wp:effectExtent l="0" t="0" r="635" b="2540"/>
            <wp:docPr id="73141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13413" name=""/>
                    <pic:cNvPicPr/>
                  </pic:nvPicPr>
                  <pic:blipFill>
                    <a:blip r:embed="rId30"/>
                    <a:stretch>
                      <a:fillRect/>
                    </a:stretch>
                  </pic:blipFill>
                  <pic:spPr>
                    <a:xfrm>
                      <a:off x="0" y="0"/>
                      <a:ext cx="3017493" cy="330487"/>
                    </a:xfrm>
                    <a:prstGeom prst="rect">
                      <a:avLst/>
                    </a:prstGeom>
                  </pic:spPr>
                </pic:pic>
              </a:graphicData>
            </a:graphic>
          </wp:inline>
        </w:drawing>
      </w:r>
    </w:p>
    <w:p w14:paraId="49DD7F70" w14:textId="41B90E4C" w:rsidR="009E74A6" w:rsidRDefault="003B7732" w:rsidP="005B2AC5">
      <w:pPr>
        <w:pStyle w:val="ListNumber"/>
        <w:numPr>
          <w:ilvl w:val="1"/>
          <w:numId w:val="33"/>
        </w:numPr>
      </w:pPr>
      <w:r>
        <w:t xml:space="preserve">Click </w:t>
      </w:r>
      <w:r>
        <w:rPr>
          <w:b/>
          <w:bCs/>
        </w:rPr>
        <w:t>OK</w:t>
      </w:r>
    </w:p>
    <w:p w14:paraId="55825B6C" w14:textId="77777777" w:rsidR="005A5FD4" w:rsidRDefault="005A5FD4" w:rsidP="005A5FD4">
      <w:pPr>
        <w:pStyle w:val="ListNumber"/>
        <w:rPr>
          <w:b/>
          <w:bCs/>
        </w:rPr>
      </w:pPr>
      <w:r w:rsidRPr="00732C1C">
        <w:t xml:space="preserve">Right-click anywhere in the </w:t>
      </w:r>
      <w:r w:rsidRPr="00C24920">
        <w:rPr>
          <w:b/>
          <w:bCs/>
        </w:rPr>
        <w:t>Data</w:t>
      </w:r>
      <w:r w:rsidRPr="00732C1C">
        <w:t xml:space="preserve"> pane or use the dropdown menu and select </w:t>
      </w:r>
      <w:r w:rsidRPr="00C24920">
        <w:rPr>
          <w:b/>
          <w:bCs/>
        </w:rPr>
        <w:t>Create</w:t>
      </w:r>
      <w:r w:rsidRPr="00732C1C">
        <w:t xml:space="preserve"> </w:t>
      </w:r>
      <w:r w:rsidRPr="00C24920">
        <w:rPr>
          <w:b/>
          <w:bCs/>
        </w:rPr>
        <w:t>Calculated</w:t>
      </w:r>
      <w:r w:rsidRPr="00732C1C">
        <w:t xml:space="preserve"> </w:t>
      </w:r>
      <w:r w:rsidRPr="00C24920">
        <w:rPr>
          <w:b/>
          <w:bCs/>
        </w:rPr>
        <w:t>Field</w:t>
      </w:r>
    </w:p>
    <w:p w14:paraId="23293158" w14:textId="2E312652" w:rsidR="00267D7B" w:rsidRDefault="005A5FD4" w:rsidP="00D738E5">
      <w:pPr>
        <w:pStyle w:val="ListNumber"/>
        <w:numPr>
          <w:ilvl w:val="1"/>
          <w:numId w:val="33"/>
        </w:numPr>
        <w:ind w:left="2160"/>
      </w:pPr>
      <w:r w:rsidRPr="00267D7B">
        <w:t>Name it</w:t>
      </w:r>
      <w:r>
        <w:rPr>
          <w:b/>
          <w:bCs/>
        </w:rPr>
        <w:t xml:space="preserve"> </w:t>
      </w:r>
      <w:r w:rsidR="00B061AF" w:rsidRPr="00B061AF">
        <w:rPr>
          <w:i/>
          <w:iCs/>
        </w:rPr>
        <w:t>WGU</w:t>
      </w:r>
      <w:r w:rsidR="00B061AF">
        <w:rPr>
          <w:b/>
          <w:bCs/>
        </w:rPr>
        <w:t xml:space="preserve"> </w:t>
      </w:r>
      <w:r w:rsidR="00A31C5D">
        <w:rPr>
          <w:i/>
          <w:iCs/>
        </w:rPr>
        <w:t>Active Customers</w:t>
      </w:r>
      <w:r>
        <w:rPr>
          <w:b/>
          <w:bCs/>
        </w:rPr>
        <w:t xml:space="preserve"> </w:t>
      </w:r>
      <w:r w:rsidRPr="00267D7B">
        <w:t>and type in the textbox</w:t>
      </w:r>
    </w:p>
    <w:p w14:paraId="37128A84" w14:textId="18B51B78" w:rsidR="005A5FD4" w:rsidRDefault="00D87D2D" w:rsidP="00D738E5">
      <w:pPr>
        <w:pStyle w:val="ListNumber"/>
        <w:numPr>
          <w:ilvl w:val="0"/>
          <w:numId w:val="0"/>
        </w:numPr>
        <w:ind w:left="2160"/>
      </w:pPr>
      <w:r>
        <w:rPr>
          <w:noProof/>
        </w:rPr>
        <w:drawing>
          <wp:inline distT="0" distB="0" distL="0" distR="0" wp14:anchorId="76EB85DC" wp14:editId="20BD8583">
            <wp:extent cx="2651760" cy="253301"/>
            <wp:effectExtent l="0" t="0" r="0" b="0"/>
            <wp:docPr id="169105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59748" name=""/>
                    <pic:cNvPicPr/>
                  </pic:nvPicPr>
                  <pic:blipFill>
                    <a:blip r:embed="rId31"/>
                    <a:stretch>
                      <a:fillRect/>
                    </a:stretch>
                  </pic:blipFill>
                  <pic:spPr>
                    <a:xfrm>
                      <a:off x="0" y="0"/>
                      <a:ext cx="2651760" cy="253301"/>
                    </a:xfrm>
                    <a:prstGeom prst="rect">
                      <a:avLst/>
                    </a:prstGeom>
                  </pic:spPr>
                </pic:pic>
              </a:graphicData>
            </a:graphic>
          </wp:inline>
        </w:drawing>
      </w:r>
    </w:p>
    <w:p w14:paraId="7E3D8137" w14:textId="0EA5DDD9" w:rsidR="005A5FD4" w:rsidRDefault="00041004" w:rsidP="00D738E5">
      <w:pPr>
        <w:pStyle w:val="ListNumber"/>
        <w:numPr>
          <w:ilvl w:val="1"/>
          <w:numId w:val="33"/>
        </w:numPr>
        <w:ind w:left="2160"/>
      </w:pPr>
      <w:r>
        <w:t xml:space="preserve">Click </w:t>
      </w:r>
      <w:r w:rsidRPr="005B14DD">
        <w:rPr>
          <w:b/>
          <w:bCs/>
        </w:rPr>
        <w:t>Ok</w:t>
      </w:r>
    </w:p>
    <w:p w14:paraId="66880597" w14:textId="77777777" w:rsidR="005B14DD" w:rsidRDefault="005B14DD" w:rsidP="00D738E5">
      <w:pPr>
        <w:pStyle w:val="ListNumber"/>
        <w:numPr>
          <w:ilvl w:val="1"/>
          <w:numId w:val="33"/>
        </w:numPr>
        <w:ind w:left="2160"/>
      </w:pPr>
      <w:r>
        <w:t xml:space="preserve">Right click on it and select </w:t>
      </w:r>
      <w:r w:rsidRPr="005B14DD">
        <w:rPr>
          <w:b/>
          <w:bCs/>
        </w:rPr>
        <w:t>Duplicate</w:t>
      </w:r>
    </w:p>
    <w:p w14:paraId="0BBA5D06" w14:textId="65781CBE" w:rsidR="00041004" w:rsidRPr="00861093" w:rsidRDefault="005B14DD" w:rsidP="00D738E5">
      <w:pPr>
        <w:pStyle w:val="ListNumber"/>
        <w:numPr>
          <w:ilvl w:val="1"/>
          <w:numId w:val="33"/>
        </w:numPr>
        <w:ind w:left="2160"/>
      </w:pPr>
      <w:r>
        <w:t>C</w:t>
      </w:r>
      <w:r w:rsidR="00041004">
        <w:t xml:space="preserve">hange the name to </w:t>
      </w:r>
      <w:r w:rsidR="00041004">
        <w:rPr>
          <w:i/>
          <w:iCs/>
        </w:rPr>
        <w:t>IBM</w:t>
      </w:r>
      <w:r w:rsidR="00041004">
        <w:rPr>
          <w:b/>
          <w:bCs/>
        </w:rPr>
        <w:t xml:space="preserve"> </w:t>
      </w:r>
      <w:r w:rsidR="00041004">
        <w:rPr>
          <w:i/>
          <w:iCs/>
        </w:rPr>
        <w:t>Active Customers</w:t>
      </w:r>
    </w:p>
    <w:p w14:paraId="1911D885" w14:textId="544A3B1A" w:rsidR="00861093" w:rsidRDefault="00861093" w:rsidP="00D738E5">
      <w:pPr>
        <w:pStyle w:val="ListNumber"/>
        <w:numPr>
          <w:ilvl w:val="1"/>
          <w:numId w:val="33"/>
        </w:numPr>
        <w:ind w:left="2160"/>
      </w:pPr>
      <w:r>
        <w:t xml:space="preserve">Change </w:t>
      </w:r>
      <w:r w:rsidRPr="005B14DD">
        <w:rPr>
          <w:i/>
          <w:iCs/>
        </w:rPr>
        <w:t>Churn</w:t>
      </w:r>
      <w:r>
        <w:t xml:space="preserve"> to </w:t>
      </w:r>
      <w:r w:rsidRPr="005B14DD">
        <w:rPr>
          <w:i/>
          <w:iCs/>
        </w:rPr>
        <w:t>Churn</w:t>
      </w:r>
      <w:r w:rsidR="005B14DD" w:rsidRPr="005B14DD">
        <w:rPr>
          <w:i/>
          <w:iCs/>
        </w:rPr>
        <w:t>(tsi.csv)</w:t>
      </w:r>
    </w:p>
    <w:p w14:paraId="6C4D647A" w14:textId="5334EF36" w:rsidR="005B14DD" w:rsidRDefault="00701ADD" w:rsidP="00D738E5">
      <w:pPr>
        <w:pStyle w:val="ListNumber"/>
        <w:numPr>
          <w:ilvl w:val="0"/>
          <w:numId w:val="0"/>
        </w:numPr>
        <w:ind w:left="2160"/>
      </w:pPr>
      <w:r>
        <w:rPr>
          <w:noProof/>
        </w:rPr>
        <w:drawing>
          <wp:inline distT="0" distB="0" distL="0" distR="0" wp14:anchorId="30C9DDEF" wp14:editId="6D83135C">
            <wp:extent cx="2834640" cy="197135"/>
            <wp:effectExtent l="0" t="0" r="3810" b="0"/>
            <wp:docPr id="96065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50157" name=""/>
                    <pic:cNvPicPr/>
                  </pic:nvPicPr>
                  <pic:blipFill>
                    <a:blip r:embed="rId32"/>
                    <a:stretch>
                      <a:fillRect/>
                    </a:stretch>
                  </pic:blipFill>
                  <pic:spPr>
                    <a:xfrm>
                      <a:off x="0" y="0"/>
                      <a:ext cx="2834640" cy="197135"/>
                    </a:xfrm>
                    <a:prstGeom prst="rect">
                      <a:avLst/>
                    </a:prstGeom>
                  </pic:spPr>
                </pic:pic>
              </a:graphicData>
            </a:graphic>
          </wp:inline>
        </w:drawing>
      </w:r>
    </w:p>
    <w:p w14:paraId="1CDA7591" w14:textId="3A970832" w:rsidR="005B14DD" w:rsidRDefault="005B14DD" w:rsidP="00D738E5">
      <w:pPr>
        <w:pStyle w:val="ListNumber"/>
        <w:numPr>
          <w:ilvl w:val="1"/>
          <w:numId w:val="33"/>
        </w:numPr>
        <w:ind w:left="2160"/>
      </w:pPr>
      <w:r>
        <w:t xml:space="preserve">Click </w:t>
      </w:r>
      <w:r w:rsidRPr="005B14DD">
        <w:rPr>
          <w:b/>
          <w:bCs/>
        </w:rPr>
        <w:t>Ok</w:t>
      </w:r>
    </w:p>
    <w:p w14:paraId="09FCE693" w14:textId="77777777" w:rsidR="00B061AF" w:rsidRDefault="00B061AF" w:rsidP="00B061AF">
      <w:pPr>
        <w:pStyle w:val="ListNumber"/>
        <w:rPr>
          <w:b/>
          <w:bCs/>
        </w:rPr>
      </w:pPr>
      <w:r w:rsidRPr="00732C1C">
        <w:t xml:space="preserve">Right-click anywhere in the </w:t>
      </w:r>
      <w:r w:rsidRPr="00C24920">
        <w:rPr>
          <w:b/>
          <w:bCs/>
        </w:rPr>
        <w:t>Data</w:t>
      </w:r>
      <w:r w:rsidRPr="00732C1C">
        <w:t xml:space="preserve"> pane or use the dropdown menu and select </w:t>
      </w:r>
      <w:r w:rsidRPr="00C24920">
        <w:rPr>
          <w:b/>
          <w:bCs/>
        </w:rPr>
        <w:t>Create</w:t>
      </w:r>
      <w:r w:rsidRPr="00732C1C">
        <w:t xml:space="preserve"> </w:t>
      </w:r>
      <w:r w:rsidRPr="00C24920">
        <w:rPr>
          <w:b/>
          <w:bCs/>
        </w:rPr>
        <w:t>Calculated</w:t>
      </w:r>
      <w:r w:rsidRPr="00732C1C">
        <w:t xml:space="preserve"> </w:t>
      </w:r>
      <w:r w:rsidRPr="00C24920">
        <w:rPr>
          <w:b/>
          <w:bCs/>
        </w:rPr>
        <w:t>Field</w:t>
      </w:r>
    </w:p>
    <w:p w14:paraId="46265A69" w14:textId="7B3D34A1" w:rsidR="00B061AF" w:rsidRDefault="00B061AF" w:rsidP="005A5CEE">
      <w:pPr>
        <w:pStyle w:val="ListNumber"/>
        <w:numPr>
          <w:ilvl w:val="1"/>
          <w:numId w:val="33"/>
        </w:numPr>
        <w:ind w:left="2160"/>
      </w:pPr>
      <w:r w:rsidRPr="00267D7B">
        <w:t>Name it</w:t>
      </w:r>
      <w:r>
        <w:rPr>
          <w:b/>
          <w:bCs/>
        </w:rPr>
        <w:t xml:space="preserve"> </w:t>
      </w:r>
      <w:r w:rsidR="00E31B8D">
        <w:rPr>
          <w:i/>
          <w:iCs/>
        </w:rPr>
        <w:t xml:space="preserve">WGU Churn </w:t>
      </w:r>
      <w:r>
        <w:rPr>
          <w:i/>
          <w:iCs/>
        </w:rPr>
        <w:t>Customers</w:t>
      </w:r>
      <w:r>
        <w:rPr>
          <w:b/>
          <w:bCs/>
        </w:rPr>
        <w:t xml:space="preserve"> </w:t>
      </w:r>
      <w:r w:rsidRPr="00267D7B">
        <w:t>and type in the textbox</w:t>
      </w:r>
    </w:p>
    <w:p w14:paraId="6E136C12" w14:textId="1D5FDBD9" w:rsidR="005A5CEE" w:rsidRDefault="00455358" w:rsidP="009F41C5">
      <w:pPr>
        <w:pStyle w:val="ListNumber"/>
        <w:numPr>
          <w:ilvl w:val="0"/>
          <w:numId w:val="0"/>
        </w:numPr>
        <w:ind w:left="2160"/>
      </w:pPr>
      <w:r>
        <w:rPr>
          <w:noProof/>
        </w:rPr>
        <w:drawing>
          <wp:inline distT="0" distB="0" distL="0" distR="0" wp14:anchorId="0181C8E3" wp14:editId="3EC90157">
            <wp:extent cx="2743200" cy="243666"/>
            <wp:effectExtent l="0" t="0" r="0" b="4445"/>
            <wp:docPr id="21140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7069" name=""/>
                    <pic:cNvPicPr/>
                  </pic:nvPicPr>
                  <pic:blipFill>
                    <a:blip r:embed="rId33"/>
                    <a:stretch>
                      <a:fillRect/>
                    </a:stretch>
                  </pic:blipFill>
                  <pic:spPr>
                    <a:xfrm>
                      <a:off x="0" y="0"/>
                      <a:ext cx="2743200" cy="243666"/>
                    </a:xfrm>
                    <a:prstGeom prst="rect">
                      <a:avLst/>
                    </a:prstGeom>
                  </pic:spPr>
                </pic:pic>
              </a:graphicData>
            </a:graphic>
          </wp:inline>
        </w:drawing>
      </w:r>
    </w:p>
    <w:p w14:paraId="738E2546" w14:textId="77777777" w:rsidR="005A5CEE" w:rsidRDefault="00EB572C" w:rsidP="005A5CEE">
      <w:pPr>
        <w:pStyle w:val="ListNumber"/>
        <w:numPr>
          <w:ilvl w:val="1"/>
          <w:numId w:val="33"/>
        </w:numPr>
        <w:ind w:left="2160"/>
      </w:pPr>
      <w:r>
        <w:t xml:space="preserve">Click </w:t>
      </w:r>
      <w:r w:rsidRPr="005A5CEE">
        <w:rPr>
          <w:b/>
          <w:bCs/>
        </w:rPr>
        <w:t>Ok</w:t>
      </w:r>
    </w:p>
    <w:p w14:paraId="3AF30EE7" w14:textId="77777777" w:rsidR="005A5CEE" w:rsidRDefault="00EB572C" w:rsidP="005A5CEE">
      <w:pPr>
        <w:pStyle w:val="ListNumber"/>
        <w:numPr>
          <w:ilvl w:val="1"/>
          <w:numId w:val="33"/>
        </w:numPr>
        <w:ind w:left="2160"/>
      </w:pPr>
      <w:r>
        <w:t xml:space="preserve">Right click on it and select </w:t>
      </w:r>
      <w:r w:rsidRPr="005A5CEE">
        <w:rPr>
          <w:b/>
          <w:bCs/>
        </w:rPr>
        <w:t>Duplicate</w:t>
      </w:r>
    </w:p>
    <w:p w14:paraId="7BC7A573" w14:textId="3A52652F" w:rsidR="005A5CEE" w:rsidRDefault="00EB572C" w:rsidP="005A5CEE">
      <w:pPr>
        <w:pStyle w:val="ListNumber"/>
        <w:numPr>
          <w:ilvl w:val="1"/>
          <w:numId w:val="33"/>
        </w:numPr>
        <w:ind w:left="2160"/>
      </w:pPr>
      <w:r>
        <w:t xml:space="preserve">Change the name to </w:t>
      </w:r>
      <w:r w:rsidRPr="005A5CEE">
        <w:rPr>
          <w:i/>
          <w:iCs/>
        </w:rPr>
        <w:t>IBM Churn Customers</w:t>
      </w:r>
    </w:p>
    <w:p w14:paraId="5D8FDA2E" w14:textId="69639632" w:rsidR="005A5CEE" w:rsidRDefault="00571C29" w:rsidP="009F41C5">
      <w:pPr>
        <w:pStyle w:val="ListNumber"/>
        <w:numPr>
          <w:ilvl w:val="0"/>
          <w:numId w:val="0"/>
        </w:numPr>
        <w:ind w:left="2160"/>
      </w:pPr>
      <w:r>
        <w:rPr>
          <w:noProof/>
        </w:rPr>
        <w:drawing>
          <wp:inline distT="0" distB="0" distL="0" distR="0" wp14:anchorId="2C85E2F8" wp14:editId="74DEA8EF">
            <wp:extent cx="3108960" cy="168648"/>
            <wp:effectExtent l="0" t="0" r="0" b="3175"/>
            <wp:docPr id="22269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99618" name=""/>
                    <pic:cNvPicPr/>
                  </pic:nvPicPr>
                  <pic:blipFill>
                    <a:blip r:embed="rId34"/>
                    <a:stretch>
                      <a:fillRect/>
                    </a:stretch>
                  </pic:blipFill>
                  <pic:spPr>
                    <a:xfrm>
                      <a:off x="0" y="0"/>
                      <a:ext cx="3108960" cy="168648"/>
                    </a:xfrm>
                    <a:prstGeom prst="rect">
                      <a:avLst/>
                    </a:prstGeom>
                  </pic:spPr>
                </pic:pic>
              </a:graphicData>
            </a:graphic>
          </wp:inline>
        </w:drawing>
      </w:r>
    </w:p>
    <w:p w14:paraId="0D70436D" w14:textId="19FD9786" w:rsidR="002A5EB7" w:rsidRPr="00A17DE3" w:rsidRDefault="00B03E80" w:rsidP="00B03E80">
      <w:pPr>
        <w:pStyle w:val="ListNumber"/>
      </w:pPr>
      <w:r>
        <w:t xml:space="preserve">Click and drop </w:t>
      </w:r>
      <w:r w:rsidR="00A17DE3">
        <w:t xml:space="preserve">Total Customers on to </w:t>
      </w:r>
      <w:r w:rsidR="00A17DE3">
        <w:rPr>
          <w:b/>
          <w:bCs/>
        </w:rPr>
        <w:t>Label</w:t>
      </w:r>
    </w:p>
    <w:p w14:paraId="21191AFA" w14:textId="284FC445" w:rsidR="00A17DE3" w:rsidRDefault="00A17DE3" w:rsidP="006A5740">
      <w:pPr>
        <w:pStyle w:val="ListNumber"/>
        <w:numPr>
          <w:ilvl w:val="1"/>
          <w:numId w:val="33"/>
        </w:numPr>
        <w:ind w:left="2160"/>
      </w:pPr>
      <w:r w:rsidRPr="00A17DE3">
        <w:t>Click on</w:t>
      </w:r>
      <w:r>
        <w:rPr>
          <w:b/>
          <w:bCs/>
        </w:rPr>
        <w:t xml:space="preserve"> Label </w:t>
      </w:r>
      <w:r w:rsidRPr="00A17DE3">
        <w:t>and select the</w:t>
      </w:r>
      <w:r>
        <w:rPr>
          <w:b/>
          <w:bCs/>
        </w:rPr>
        <w:t xml:space="preserve"> …</w:t>
      </w:r>
    </w:p>
    <w:p w14:paraId="24EC6530" w14:textId="2FB365F2" w:rsidR="00A17DE3" w:rsidRDefault="00AD38EB" w:rsidP="006A5740">
      <w:pPr>
        <w:pStyle w:val="ListNumber"/>
        <w:numPr>
          <w:ilvl w:val="1"/>
          <w:numId w:val="33"/>
        </w:numPr>
        <w:ind w:left="2160"/>
      </w:pPr>
      <w:r>
        <w:t>Highlight the text and change the Font to Tableau Medium Size 14</w:t>
      </w:r>
    </w:p>
    <w:p w14:paraId="2C2E2B66" w14:textId="77B3C5FE" w:rsidR="00A366F0" w:rsidRPr="00045B4D" w:rsidRDefault="00A366F0" w:rsidP="006A5740">
      <w:pPr>
        <w:pStyle w:val="ListNumber"/>
        <w:numPr>
          <w:ilvl w:val="1"/>
          <w:numId w:val="33"/>
        </w:numPr>
        <w:ind w:left="2160"/>
      </w:pPr>
      <w:r>
        <w:t xml:space="preserve">Click the space before </w:t>
      </w:r>
      <w:r w:rsidRPr="00852EC7">
        <w:rPr>
          <w:i/>
          <w:iCs/>
        </w:rPr>
        <w:t>&lt;AGG(Total Customers)&gt;</w:t>
      </w:r>
      <w:r>
        <w:t xml:space="preserve"> and add </w:t>
      </w:r>
      <w:r w:rsidR="007D6B84" w:rsidRPr="007D6B84">
        <w:rPr>
          <w:i/>
          <w:iCs/>
        </w:rPr>
        <w:t>Total # of Combined Customers</w:t>
      </w:r>
      <w:r w:rsidR="005B6C5E">
        <w:rPr>
          <w:i/>
          <w:iCs/>
        </w:rPr>
        <w:t xml:space="preserve"> </w:t>
      </w:r>
      <w:r w:rsidR="005B6C5E" w:rsidRPr="005B6C5E">
        <w:t>and press Enter. Giving</w:t>
      </w:r>
      <w:r w:rsidR="005B6C5E">
        <w:rPr>
          <w:i/>
          <w:iCs/>
        </w:rPr>
        <w:t xml:space="preserve"> </w:t>
      </w:r>
      <w:r w:rsidR="005B6C5E" w:rsidRPr="00852EC7">
        <w:rPr>
          <w:i/>
          <w:iCs/>
        </w:rPr>
        <w:t>&lt;AGG(Total Customers)&gt;</w:t>
      </w:r>
      <w:r w:rsidR="005B6C5E">
        <w:t xml:space="preserve"> its own line</w:t>
      </w:r>
    </w:p>
    <w:p w14:paraId="114414FE" w14:textId="7F9FC0C3" w:rsidR="00045B4D" w:rsidRDefault="00045B4D" w:rsidP="006A5740">
      <w:pPr>
        <w:pStyle w:val="ListNumber"/>
        <w:numPr>
          <w:ilvl w:val="1"/>
          <w:numId w:val="33"/>
        </w:numPr>
        <w:ind w:left="2160"/>
      </w:pPr>
      <w:r>
        <w:t>Highlight everything</w:t>
      </w:r>
      <w:r w:rsidR="005B6C5E">
        <w:t xml:space="preserve"> and select Center </w:t>
      </w:r>
      <w:r w:rsidR="00852EC7" w:rsidRPr="00852EC7">
        <w:rPr>
          <w:b/>
          <w:bCs/>
        </w:rPr>
        <w:t>Alignment</w:t>
      </w:r>
    </w:p>
    <w:p w14:paraId="60A8313C" w14:textId="06A9C791" w:rsidR="00852EC7" w:rsidRPr="00831C72" w:rsidRDefault="00A332F7" w:rsidP="006A5740">
      <w:pPr>
        <w:pStyle w:val="ListNumber"/>
        <w:numPr>
          <w:ilvl w:val="1"/>
          <w:numId w:val="33"/>
        </w:numPr>
        <w:ind w:left="2160"/>
      </w:pPr>
      <w:r w:rsidRPr="00A332F7">
        <w:t>Highlight the first lin</w:t>
      </w:r>
      <w:r w:rsidR="00831C72">
        <w:t>e</w:t>
      </w:r>
      <w:r w:rsidRPr="00A332F7">
        <w:t xml:space="preserve"> and select </w:t>
      </w:r>
      <w:r w:rsidR="00852EC7" w:rsidRPr="00852EC7">
        <w:rPr>
          <w:b/>
          <w:bCs/>
        </w:rPr>
        <w:t>Color</w:t>
      </w:r>
      <w:r w:rsidR="00852EC7">
        <w:t xml:space="preserve"> </w:t>
      </w:r>
      <w:r w:rsidR="003356A7" w:rsidRPr="00B269BC">
        <w:rPr>
          <w:color w:val="57606C"/>
          <w:szCs w:val="22"/>
        </w:rPr>
        <w:t>Dark Gray #57606C</w:t>
      </w:r>
    </w:p>
    <w:p w14:paraId="64C76959" w14:textId="6D72B07B" w:rsidR="00831C72" w:rsidRDefault="00831C72" w:rsidP="00831C72">
      <w:pPr>
        <w:pStyle w:val="ListNumber"/>
        <w:numPr>
          <w:ilvl w:val="1"/>
          <w:numId w:val="33"/>
        </w:numPr>
        <w:ind w:left="2160"/>
      </w:pPr>
      <w:r>
        <w:t xml:space="preserve">Highlight the word </w:t>
      </w:r>
      <w:r>
        <w:rPr>
          <w:i/>
          <w:iCs/>
        </w:rPr>
        <w:t>Combined</w:t>
      </w:r>
      <w:r>
        <w:t xml:space="preserve"> and change the </w:t>
      </w:r>
      <w:r>
        <w:rPr>
          <w:b/>
          <w:bCs/>
        </w:rPr>
        <w:t xml:space="preserve">Color </w:t>
      </w:r>
      <w:r>
        <w:t xml:space="preserve">to </w:t>
      </w:r>
      <w:r w:rsidRPr="00857E2D">
        <w:rPr>
          <w:color w:val="C85200"/>
          <w:szCs w:val="22"/>
        </w:rPr>
        <w:t>Brown #C85200</w:t>
      </w:r>
    </w:p>
    <w:p w14:paraId="4CD1DF4B" w14:textId="282CD93F" w:rsidR="00A332F7" w:rsidRPr="00D03CD7" w:rsidRDefault="008740E2" w:rsidP="006A5740">
      <w:pPr>
        <w:pStyle w:val="ListNumber"/>
        <w:numPr>
          <w:ilvl w:val="1"/>
          <w:numId w:val="33"/>
        </w:numPr>
        <w:ind w:left="2160"/>
      </w:pPr>
      <w:r>
        <w:t>Highlight</w:t>
      </w:r>
      <w:r w:rsidR="00A332F7">
        <w:t xml:space="preserve"> the sec</w:t>
      </w:r>
      <w:r>
        <w:t xml:space="preserve">ond line and select Color </w:t>
      </w:r>
      <w:r w:rsidR="003356A7" w:rsidRPr="00584327">
        <w:rPr>
          <w:color w:val="1170AA"/>
        </w:rPr>
        <w:t>Dark Blue #1170AA</w:t>
      </w:r>
    </w:p>
    <w:p w14:paraId="56737040" w14:textId="69A4D239" w:rsidR="00D03CD7" w:rsidRDefault="003C6055" w:rsidP="006A5740">
      <w:pPr>
        <w:pStyle w:val="ListNumber"/>
        <w:numPr>
          <w:ilvl w:val="0"/>
          <w:numId w:val="0"/>
        </w:numPr>
        <w:ind w:left="2160"/>
      </w:pPr>
      <w:r>
        <w:rPr>
          <w:noProof/>
        </w:rPr>
        <w:drawing>
          <wp:inline distT="0" distB="0" distL="0" distR="0" wp14:anchorId="7321CDDD" wp14:editId="0EF5F81E">
            <wp:extent cx="2194560" cy="523540"/>
            <wp:effectExtent l="0" t="0" r="0" b="0"/>
            <wp:docPr id="1553637915"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37915" name="Picture 1" descr="A close-up of a sign&#10;&#10;Description automatically generated"/>
                    <pic:cNvPicPr/>
                  </pic:nvPicPr>
                  <pic:blipFill>
                    <a:blip r:embed="rId35"/>
                    <a:stretch>
                      <a:fillRect/>
                    </a:stretch>
                  </pic:blipFill>
                  <pic:spPr>
                    <a:xfrm>
                      <a:off x="0" y="0"/>
                      <a:ext cx="2194560" cy="523540"/>
                    </a:xfrm>
                    <a:prstGeom prst="rect">
                      <a:avLst/>
                    </a:prstGeom>
                  </pic:spPr>
                </pic:pic>
              </a:graphicData>
            </a:graphic>
          </wp:inline>
        </w:drawing>
      </w:r>
    </w:p>
    <w:p w14:paraId="0113361E" w14:textId="5A0D3A62" w:rsidR="0033761A" w:rsidRPr="0033761A" w:rsidRDefault="00C4215D" w:rsidP="0033761A">
      <w:pPr>
        <w:pStyle w:val="ListNumber"/>
        <w:numPr>
          <w:ilvl w:val="1"/>
          <w:numId w:val="33"/>
        </w:numPr>
        <w:ind w:left="2160"/>
      </w:pPr>
      <w:r>
        <w:t xml:space="preserve">Click on </w:t>
      </w:r>
      <w:r>
        <w:rPr>
          <w:b/>
          <w:bCs/>
        </w:rPr>
        <w:t xml:space="preserve">Tooltip </w:t>
      </w:r>
      <w:r>
        <w:t xml:space="preserve">and </w:t>
      </w:r>
      <w:r w:rsidR="0033761A">
        <w:t xml:space="preserve">edit the text to read </w:t>
      </w:r>
      <w:r w:rsidR="0033761A">
        <w:rPr>
          <w:i/>
          <w:iCs/>
        </w:rPr>
        <w:t xml:space="preserve">Total # of </w:t>
      </w:r>
      <w:r w:rsidR="00624163">
        <w:rPr>
          <w:i/>
          <w:iCs/>
        </w:rPr>
        <w:t>Combined</w:t>
      </w:r>
      <w:r w:rsidR="0033761A">
        <w:rPr>
          <w:i/>
          <w:iCs/>
        </w:rPr>
        <w:t xml:space="preserve"> Customers:</w:t>
      </w:r>
    </w:p>
    <w:p w14:paraId="46014784" w14:textId="4327A020" w:rsidR="0033761A" w:rsidRDefault="00CE0F06" w:rsidP="0033761A">
      <w:pPr>
        <w:pStyle w:val="ListNumber"/>
        <w:numPr>
          <w:ilvl w:val="0"/>
          <w:numId w:val="0"/>
        </w:numPr>
        <w:ind w:left="2160"/>
      </w:pPr>
      <w:r>
        <w:rPr>
          <w:noProof/>
        </w:rPr>
        <w:drawing>
          <wp:inline distT="0" distB="0" distL="0" distR="0" wp14:anchorId="6236BD25" wp14:editId="78256FBA">
            <wp:extent cx="2851574" cy="182880"/>
            <wp:effectExtent l="0" t="0" r="6350" b="7620"/>
            <wp:docPr id="61826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63712" name=""/>
                    <pic:cNvPicPr/>
                  </pic:nvPicPr>
                  <pic:blipFill>
                    <a:blip r:embed="rId36"/>
                    <a:stretch>
                      <a:fillRect/>
                    </a:stretch>
                  </pic:blipFill>
                  <pic:spPr>
                    <a:xfrm>
                      <a:off x="0" y="0"/>
                      <a:ext cx="2851574" cy="182880"/>
                    </a:xfrm>
                    <a:prstGeom prst="rect">
                      <a:avLst/>
                    </a:prstGeom>
                  </pic:spPr>
                </pic:pic>
              </a:graphicData>
            </a:graphic>
          </wp:inline>
        </w:drawing>
      </w:r>
    </w:p>
    <w:p w14:paraId="5A31F8AD" w14:textId="6FE06BE0" w:rsidR="00EA433C" w:rsidRPr="00383600" w:rsidRDefault="00383600" w:rsidP="0033761A">
      <w:pPr>
        <w:pStyle w:val="ListNumber"/>
        <w:numPr>
          <w:ilvl w:val="1"/>
          <w:numId w:val="33"/>
        </w:numPr>
        <w:ind w:left="2160"/>
      </w:pPr>
      <w:r>
        <w:t>Highlight</w:t>
      </w:r>
      <w:r w:rsidR="00251781">
        <w:t xml:space="preserve"> the text and change </w:t>
      </w:r>
      <w:r w:rsidR="00251781">
        <w:rPr>
          <w:b/>
          <w:bCs/>
        </w:rPr>
        <w:t xml:space="preserve">Color </w:t>
      </w:r>
      <w:r w:rsidR="00251781">
        <w:t xml:space="preserve">to </w:t>
      </w:r>
      <w:r w:rsidR="00251781" w:rsidRPr="00B269BC">
        <w:rPr>
          <w:color w:val="57606C"/>
          <w:szCs w:val="22"/>
        </w:rPr>
        <w:t>Dark Gray #57606C</w:t>
      </w:r>
      <w:r w:rsidR="00BA54AB">
        <w:rPr>
          <w:color w:val="57606C"/>
          <w:szCs w:val="22"/>
        </w:rPr>
        <w:t xml:space="preserve">, </w:t>
      </w:r>
      <w:r w:rsidR="00BA54AB">
        <w:rPr>
          <w:b/>
          <w:bCs/>
          <w:color w:val="auto"/>
          <w:szCs w:val="22"/>
        </w:rPr>
        <w:t xml:space="preserve">Font </w:t>
      </w:r>
      <w:r w:rsidR="00A71E7C">
        <w:rPr>
          <w:i/>
          <w:iCs/>
          <w:color w:val="auto"/>
          <w:szCs w:val="22"/>
        </w:rPr>
        <w:t>Tableau Regular</w:t>
      </w:r>
      <w:r w:rsidR="00A71E7C">
        <w:rPr>
          <w:color w:val="auto"/>
          <w:szCs w:val="22"/>
        </w:rPr>
        <w:t xml:space="preserve">, </w:t>
      </w:r>
      <w:r w:rsidR="00EF2046">
        <w:rPr>
          <w:b/>
          <w:bCs/>
          <w:color w:val="auto"/>
          <w:szCs w:val="22"/>
        </w:rPr>
        <w:t>Size</w:t>
      </w:r>
      <w:r w:rsidR="00EF2046">
        <w:rPr>
          <w:color w:val="auto"/>
          <w:szCs w:val="22"/>
        </w:rPr>
        <w:t xml:space="preserve"> 10</w:t>
      </w:r>
    </w:p>
    <w:p w14:paraId="1E201E19" w14:textId="4067A845" w:rsidR="00EF2046" w:rsidRDefault="00383600" w:rsidP="0033761A">
      <w:pPr>
        <w:pStyle w:val="ListNumber"/>
        <w:numPr>
          <w:ilvl w:val="1"/>
          <w:numId w:val="33"/>
        </w:numPr>
        <w:ind w:left="2160"/>
      </w:pPr>
      <w:r>
        <w:t>Highlight</w:t>
      </w:r>
      <w:r w:rsidR="00EF2046">
        <w:t xml:space="preserve"> the text inside the </w:t>
      </w:r>
      <w:r w:rsidR="00EF2046">
        <w:rPr>
          <w:b/>
          <w:bCs/>
        </w:rPr>
        <w:t xml:space="preserve">&lt;&gt; </w:t>
      </w:r>
      <w:r w:rsidR="00EF2046">
        <w:t xml:space="preserve">and change </w:t>
      </w:r>
      <w:r w:rsidR="00EF2046">
        <w:rPr>
          <w:b/>
          <w:bCs/>
        </w:rPr>
        <w:t xml:space="preserve">Color </w:t>
      </w:r>
      <w:r w:rsidR="00EF2046">
        <w:t xml:space="preserve">to </w:t>
      </w:r>
      <w:r w:rsidR="00EF2046" w:rsidRPr="00EF2046">
        <w:rPr>
          <w:color w:val="auto"/>
          <w:szCs w:val="22"/>
        </w:rPr>
        <w:t>Black #000000</w:t>
      </w:r>
      <w:r w:rsidR="00EF2046">
        <w:rPr>
          <w:color w:val="57606C"/>
          <w:szCs w:val="22"/>
        </w:rPr>
        <w:t xml:space="preserve">, </w:t>
      </w:r>
      <w:r w:rsidR="00EF2046">
        <w:rPr>
          <w:b/>
          <w:bCs/>
          <w:color w:val="auto"/>
          <w:szCs w:val="22"/>
        </w:rPr>
        <w:t xml:space="preserve">Font </w:t>
      </w:r>
      <w:r w:rsidR="00EF2046">
        <w:rPr>
          <w:i/>
          <w:iCs/>
          <w:color w:val="auto"/>
          <w:szCs w:val="22"/>
        </w:rPr>
        <w:t>Tableau Medium</w:t>
      </w:r>
      <w:r w:rsidR="00EF2046">
        <w:rPr>
          <w:color w:val="auto"/>
          <w:szCs w:val="22"/>
        </w:rPr>
        <w:t xml:space="preserve">, </w:t>
      </w:r>
      <w:r w:rsidR="00EF2046">
        <w:rPr>
          <w:b/>
          <w:bCs/>
          <w:color w:val="auto"/>
          <w:szCs w:val="22"/>
        </w:rPr>
        <w:t>Size</w:t>
      </w:r>
      <w:r w:rsidR="00EF2046">
        <w:rPr>
          <w:color w:val="auto"/>
          <w:szCs w:val="22"/>
        </w:rPr>
        <w:t xml:space="preserve"> 10</w:t>
      </w:r>
    </w:p>
    <w:p w14:paraId="44A07711" w14:textId="34BB2C17" w:rsidR="00EA433C" w:rsidRPr="00315FE6" w:rsidRDefault="00EA433C" w:rsidP="00315FE6">
      <w:pPr>
        <w:pStyle w:val="ListNumber"/>
        <w:numPr>
          <w:ilvl w:val="1"/>
          <w:numId w:val="33"/>
        </w:numPr>
        <w:ind w:left="2160"/>
      </w:pPr>
      <w:r>
        <w:t xml:space="preserve">Click </w:t>
      </w:r>
      <w:r>
        <w:rPr>
          <w:b/>
          <w:bCs/>
        </w:rPr>
        <w:t>OK</w:t>
      </w:r>
    </w:p>
    <w:p w14:paraId="43C54E57" w14:textId="55DC98A6" w:rsidR="00315FE6" w:rsidRPr="00E73746" w:rsidRDefault="00315FE6" w:rsidP="00315FE6">
      <w:pPr>
        <w:pStyle w:val="ListNumber"/>
        <w:numPr>
          <w:ilvl w:val="1"/>
          <w:numId w:val="33"/>
        </w:numPr>
        <w:ind w:left="2160"/>
      </w:pPr>
      <w:r>
        <w:t xml:space="preserve">Change view from </w:t>
      </w:r>
      <w:r w:rsidR="001E1990" w:rsidRPr="001E1990">
        <w:rPr>
          <w:b/>
          <w:bCs/>
        </w:rPr>
        <w:t>Standard</w:t>
      </w:r>
      <w:r w:rsidR="001E1990">
        <w:t xml:space="preserve"> to </w:t>
      </w:r>
      <w:r w:rsidR="001E1990" w:rsidRPr="001E1990">
        <w:rPr>
          <w:b/>
          <w:bCs/>
        </w:rPr>
        <w:t>Entire</w:t>
      </w:r>
      <w:r w:rsidR="001E1990">
        <w:t xml:space="preserve"> </w:t>
      </w:r>
      <w:r w:rsidR="001E1990" w:rsidRPr="001E1990">
        <w:rPr>
          <w:b/>
          <w:bCs/>
        </w:rPr>
        <w:t>View</w:t>
      </w:r>
    </w:p>
    <w:p w14:paraId="7C682FEA" w14:textId="56F019E4" w:rsidR="0099285E" w:rsidRDefault="009E5D10" w:rsidP="0099285E">
      <w:pPr>
        <w:pStyle w:val="ListNumber"/>
      </w:pPr>
      <w:r>
        <w:t>On the sheet</w:t>
      </w:r>
      <w:r w:rsidR="001E1990">
        <w:t xml:space="preserve"> in the bottom bar right click on Total Custo</w:t>
      </w:r>
      <w:r w:rsidR="00603146">
        <w:t xml:space="preserve">mers select </w:t>
      </w:r>
      <w:r w:rsidR="009D02F3">
        <w:rPr>
          <w:b/>
          <w:bCs/>
        </w:rPr>
        <w:t>Duplicate</w:t>
      </w:r>
    </w:p>
    <w:p w14:paraId="20AC13BA" w14:textId="0CEA5D31" w:rsidR="0099285E" w:rsidRDefault="003322D2" w:rsidP="001E2DE3">
      <w:pPr>
        <w:pStyle w:val="ListNumber"/>
        <w:numPr>
          <w:ilvl w:val="1"/>
          <w:numId w:val="33"/>
        </w:numPr>
        <w:ind w:left="2160"/>
      </w:pPr>
      <w:r>
        <w:t xml:space="preserve">Rename the new sheet </w:t>
      </w:r>
      <w:r w:rsidR="00CF7838">
        <w:t>All Active Customers</w:t>
      </w:r>
    </w:p>
    <w:p w14:paraId="5F07E771" w14:textId="5665D3E4" w:rsidR="004D6AB5" w:rsidRDefault="004D6AB5" w:rsidP="001E2DE3">
      <w:pPr>
        <w:pStyle w:val="ListNumber"/>
        <w:numPr>
          <w:ilvl w:val="1"/>
          <w:numId w:val="33"/>
        </w:numPr>
        <w:ind w:left="2160"/>
      </w:pPr>
      <w:r>
        <w:t xml:space="preserve">Click and drop the </w:t>
      </w:r>
      <w:proofErr w:type="gramStart"/>
      <w:r w:rsidR="00D65091" w:rsidRPr="000C6232">
        <w:rPr>
          <w:i/>
          <w:iCs/>
        </w:rPr>
        <w:t>All</w:t>
      </w:r>
      <w:r w:rsidR="00D65091">
        <w:rPr>
          <w:i/>
          <w:iCs/>
        </w:rPr>
        <w:t xml:space="preserve"> </w:t>
      </w:r>
      <w:r w:rsidR="00D65091" w:rsidRPr="000C6232">
        <w:rPr>
          <w:i/>
          <w:iCs/>
        </w:rPr>
        <w:t>Active</w:t>
      </w:r>
      <w:proofErr w:type="gramEnd"/>
      <w:r w:rsidRPr="000C6232">
        <w:rPr>
          <w:i/>
          <w:iCs/>
        </w:rPr>
        <w:t xml:space="preserve"> Customers</w:t>
      </w:r>
      <w:r>
        <w:t xml:space="preserve"> Measure over </w:t>
      </w:r>
      <w:r w:rsidR="00D65091">
        <w:t>on top</w:t>
      </w:r>
      <w:r>
        <w:t xml:space="preserve"> of </w:t>
      </w:r>
      <w:r w:rsidR="000C6232">
        <w:t>AGG(Total Customers)</w:t>
      </w:r>
    </w:p>
    <w:p w14:paraId="5B0C0CC0" w14:textId="1C2C784E" w:rsidR="00FB5DCE" w:rsidRPr="00EC1AFA" w:rsidRDefault="00FB5DCE" w:rsidP="001E2DE3">
      <w:pPr>
        <w:pStyle w:val="ListNumber"/>
        <w:numPr>
          <w:ilvl w:val="1"/>
          <w:numId w:val="33"/>
        </w:numPr>
        <w:ind w:left="2160"/>
      </w:pPr>
      <w:r>
        <w:t xml:space="preserve">Click and drop </w:t>
      </w:r>
      <w:r w:rsidR="00AD3811" w:rsidRPr="00B061AF">
        <w:rPr>
          <w:i/>
          <w:iCs/>
        </w:rPr>
        <w:t>WGU</w:t>
      </w:r>
      <w:r w:rsidR="00AD3811">
        <w:rPr>
          <w:b/>
          <w:bCs/>
        </w:rPr>
        <w:t xml:space="preserve"> </w:t>
      </w:r>
      <w:r w:rsidR="00AD3811">
        <w:rPr>
          <w:i/>
          <w:iCs/>
        </w:rPr>
        <w:t xml:space="preserve">Active Customers </w:t>
      </w:r>
      <w:r w:rsidR="00AD3811">
        <w:t xml:space="preserve">on to </w:t>
      </w:r>
      <w:r w:rsidR="00AD3811">
        <w:rPr>
          <w:b/>
          <w:bCs/>
        </w:rPr>
        <w:t>Detail</w:t>
      </w:r>
    </w:p>
    <w:p w14:paraId="10152297" w14:textId="7E84A1C6" w:rsidR="00EC1AFA" w:rsidRDefault="00EC1AFA" w:rsidP="00EC1AFA">
      <w:pPr>
        <w:pStyle w:val="ListNumber"/>
        <w:numPr>
          <w:ilvl w:val="1"/>
          <w:numId w:val="33"/>
        </w:numPr>
        <w:ind w:left="2160"/>
      </w:pPr>
      <w:r>
        <w:lastRenderedPageBreak/>
        <w:t xml:space="preserve">Click and drop </w:t>
      </w:r>
      <w:r>
        <w:rPr>
          <w:i/>
          <w:iCs/>
        </w:rPr>
        <w:t>IBM</w:t>
      </w:r>
      <w:r>
        <w:rPr>
          <w:b/>
          <w:bCs/>
        </w:rPr>
        <w:t xml:space="preserve"> </w:t>
      </w:r>
      <w:r>
        <w:rPr>
          <w:i/>
          <w:iCs/>
        </w:rPr>
        <w:t xml:space="preserve">Active Customers </w:t>
      </w:r>
      <w:r>
        <w:t xml:space="preserve">on to </w:t>
      </w:r>
      <w:r>
        <w:rPr>
          <w:b/>
          <w:bCs/>
        </w:rPr>
        <w:t>Detail</w:t>
      </w:r>
    </w:p>
    <w:p w14:paraId="1175200B" w14:textId="77777777" w:rsidR="00275549" w:rsidRPr="0052757A" w:rsidRDefault="00275549" w:rsidP="00275549">
      <w:pPr>
        <w:pStyle w:val="ListNumber"/>
        <w:numPr>
          <w:ilvl w:val="1"/>
          <w:numId w:val="33"/>
        </w:numPr>
        <w:ind w:left="2160"/>
      </w:pPr>
      <w:r w:rsidRPr="00A17DE3">
        <w:t>Click on</w:t>
      </w:r>
      <w:r>
        <w:rPr>
          <w:b/>
          <w:bCs/>
        </w:rPr>
        <w:t xml:space="preserve"> Label </w:t>
      </w:r>
      <w:r w:rsidRPr="00A17DE3">
        <w:t>and select the</w:t>
      </w:r>
      <w:r>
        <w:rPr>
          <w:b/>
          <w:bCs/>
        </w:rPr>
        <w:t xml:space="preserve"> …</w:t>
      </w:r>
    </w:p>
    <w:p w14:paraId="6D250F09" w14:textId="0C6170D6" w:rsidR="0052757A" w:rsidRDefault="0052757A" w:rsidP="00275549">
      <w:pPr>
        <w:pStyle w:val="ListNumber"/>
        <w:numPr>
          <w:ilvl w:val="1"/>
          <w:numId w:val="33"/>
        </w:numPr>
        <w:ind w:left="2160"/>
      </w:pPr>
      <w:r>
        <w:t>Edit the first line to Total # of Active Customers</w:t>
      </w:r>
    </w:p>
    <w:p w14:paraId="555B12B9" w14:textId="77777777" w:rsidR="00275549" w:rsidRDefault="00275549" w:rsidP="00275549">
      <w:pPr>
        <w:pStyle w:val="ListNumber"/>
        <w:numPr>
          <w:ilvl w:val="1"/>
          <w:numId w:val="33"/>
        </w:numPr>
        <w:ind w:left="2160"/>
      </w:pPr>
      <w:r>
        <w:t>Highlight the text and change the Font to Tableau Medium Size 14</w:t>
      </w:r>
    </w:p>
    <w:p w14:paraId="531B4377" w14:textId="77777777" w:rsidR="00275549" w:rsidRDefault="00275549" w:rsidP="00275549">
      <w:pPr>
        <w:pStyle w:val="ListNumber"/>
        <w:numPr>
          <w:ilvl w:val="1"/>
          <w:numId w:val="33"/>
        </w:numPr>
        <w:ind w:left="2160"/>
      </w:pPr>
      <w:r>
        <w:t xml:space="preserve">Highlight everything and select Center </w:t>
      </w:r>
      <w:r w:rsidRPr="00852EC7">
        <w:rPr>
          <w:b/>
          <w:bCs/>
        </w:rPr>
        <w:t>Alignment</w:t>
      </w:r>
    </w:p>
    <w:p w14:paraId="57F808D7" w14:textId="77777777" w:rsidR="00275549" w:rsidRPr="00831C72" w:rsidRDefault="00275549" w:rsidP="00275549">
      <w:pPr>
        <w:pStyle w:val="ListNumber"/>
        <w:numPr>
          <w:ilvl w:val="1"/>
          <w:numId w:val="33"/>
        </w:numPr>
        <w:ind w:left="2160"/>
      </w:pPr>
      <w:r w:rsidRPr="00A332F7">
        <w:t>Highlight the first lin</w:t>
      </w:r>
      <w:r>
        <w:t>e</w:t>
      </w:r>
      <w:r w:rsidRPr="00A332F7">
        <w:t xml:space="preserve"> and select </w:t>
      </w:r>
      <w:r w:rsidRPr="00852EC7">
        <w:rPr>
          <w:b/>
          <w:bCs/>
        </w:rPr>
        <w:t>Color</w:t>
      </w:r>
      <w:r>
        <w:t xml:space="preserve"> </w:t>
      </w:r>
      <w:r w:rsidRPr="00B269BC">
        <w:rPr>
          <w:color w:val="57606C"/>
          <w:szCs w:val="22"/>
        </w:rPr>
        <w:t>Dark Gray #57606C</w:t>
      </w:r>
    </w:p>
    <w:p w14:paraId="61780D6D" w14:textId="2E37F658" w:rsidR="00275549" w:rsidRDefault="00275549" w:rsidP="00275549">
      <w:pPr>
        <w:pStyle w:val="ListNumber"/>
        <w:numPr>
          <w:ilvl w:val="1"/>
          <w:numId w:val="33"/>
        </w:numPr>
        <w:ind w:left="2160"/>
      </w:pPr>
      <w:r>
        <w:t xml:space="preserve">Highlight the word </w:t>
      </w:r>
      <w:r>
        <w:rPr>
          <w:i/>
          <w:iCs/>
        </w:rPr>
        <w:t>Active</w:t>
      </w:r>
      <w:r>
        <w:t xml:space="preserve"> and change the </w:t>
      </w:r>
      <w:r>
        <w:rPr>
          <w:b/>
          <w:bCs/>
        </w:rPr>
        <w:t xml:space="preserve">Color </w:t>
      </w:r>
      <w:r>
        <w:t xml:space="preserve">to </w:t>
      </w:r>
      <w:r w:rsidRPr="00857E2D">
        <w:rPr>
          <w:color w:val="C85200"/>
          <w:szCs w:val="22"/>
        </w:rPr>
        <w:t>Brown #C85200</w:t>
      </w:r>
    </w:p>
    <w:p w14:paraId="33B28F16" w14:textId="55A7E8F6" w:rsidR="000E3EDF" w:rsidRPr="00644675" w:rsidRDefault="00275549" w:rsidP="00275549">
      <w:pPr>
        <w:pStyle w:val="ListNumber"/>
        <w:numPr>
          <w:ilvl w:val="1"/>
          <w:numId w:val="33"/>
        </w:numPr>
        <w:ind w:left="2160"/>
      </w:pPr>
      <w:r>
        <w:t xml:space="preserve">Highlight the second line and select Color </w:t>
      </w:r>
      <w:r w:rsidRPr="00584327">
        <w:rPr>
          <w:color w:val="1170AA"/>
        </w:rPr>
        <w:t>Dark Blue #1170AA</w:t>
      </w:r>
    </w:p>
    <w:p w14:paraId="11BD4B16" w14:textId="55DCB22E" w:rsidR="00644675" w:rsidRDefault="00D22D3E" w:rsidP="00644675">
      <w:pPr>
        <w:pStyle w:val="ListNumber"/>
        <w:numPr>
          <w:ilvl w:val="0"/>
          <w:numId w:val="0"/>
        </w:numPr>
        <w:ind w:left="2160"/>
      </w:pPr>
      <w:r>
        <w:rPr>
          <w:noProof/>
        </w:rPr>
        <w:drawing>
          <wp:inline distT="0" distB="0" distL="0" distR="0" wp14:anchorId="0EAC80E8" wp14:editId="225294C9">
            <wp:extent cx="2011680" cy="429612"/>
            <wp:effectExtent l="0" t="0" r="7620" b="8890"/>
            <wp:docPr id="121816476"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6476" name="Picture 1" descr="A close up of a logo&#10;&#10;Description automatically generated"/>
                    <pic:cNvPicPr/>
                  </pic:nvPicPr>
                  <pic:blipFill>
                    <a:blip r:embed="rId37"/>
                    <a:stretch>
                      <a:fillRect/>
                    </a:stretch>
                  </pic:blipFill>
                  <pic:spPr>
                    <a:xfrm>
                      <a:off x="0" y="0"/>
                      <a:ext cx="2011680" cy="429612"/>
                    </a:xfrm>
                    <a:prstGeom prst="rect">
                      <a:avLst/>
                    </a:prstGeom>
                  </pic:spPr>
                </pic:pic>
              </a:graphicData>
            </a:graphic>
          </wp:inline>
        </w:drawing>
      </w:r>
    </w:p>
    <w:p w14:paraId="3EE18585" w14:textId="190265A2" w:rsidR="002E736F" w:rsidRPr="002E736F" w:rsidRDefault="00AD5728" w:rsidP="002E736F">
      <w:pPr>
        <w:pStyle w:val="ListNumber"/>
        <w:numPr>
          <w:ilvl w:val="1"/>
          <w:numId w:val="33"/>
        </w:numPr>
        <w:ind w:left="2160"/>
      </w:pPr>
      <w:r>
        <w:t xml:space="preserve">Click on </w:t>
      </w:r>
      <w:r>
        <w:rPr>
          <w:b/>
          <w:bCs/>
        </w:rPr>
        <w:t xml:space="preserve">Tooltip </w:t>
      </w:r>
      <w:r>
        <w:t xml:space="preserve">and edit the text to read </w:t>
      </w:r>
      <w:r>
        <w:rPr>
          <w:i/>
          <w:iCs/>
        </w:rPr>
        <w:t>Total # of Active Customers:</w:t>
      </w:r>
      <w:r w:rsidR="002E736F">
        <w:rPr>
          <w:i/>
          <w:iCs/>
        </w:rPr>
        <w:t xml:space="preserve"> (ENTER)</w:t>
      </w:r>
      <w:r w:rsidR="002E736F">
        <w:rPr>
          <w:i/>
          <w:iCs/>
        </w:rPr>
        <w:br/>
      </w:r>
      <w:r w:rsidR="002E736F">
        <w:t xml:space="preserve">In the second line add </w:t>
      </w:r>
      <w:r w:rsidR="002E736F" w:rsidRPr="002E736F">
        <w:rPr>
          <w:i/>
          <w:iCs/>
        </w:rPr>
        <w:t>WGU Customers</w:t>
      </w:r>
      <w:r w:rsidR="002E736F">
        <w:rPr>
          <w:i/>
          <w:iCs/>
        </w:rPr>
        <w:t>(Enter)</w:t>
      </w:r>
      <w:r w:rsidR="002E736F">
        <w:br/>
        <w:t xml:space="preserve">In the third line add </w:t>
      </w:r>
      <w:r w:rsidR="002E736F" w:rsidRPr="002E736F">
        <w:rPr>
          <w:i/>
          <w:iCs/>
        </w:rPr>
        <w:t>IBM Customers</w:t>
      </w:r>
    </w:p>
    <w:p w14:paraId="3625120D" w14:textId="5F1D1B7B" w:rsidR="002E736F" w:rsidRPr="002E736F" w:rsidRDefault="002E736F" w:rsidP="002E736F">
      <w:pPr>
        <w:pStyle w:val="ListNumber"/>
        <w:numPr>
          <w:ilvl w:val="1"/>
          <w:numId w:val="33"/>
        </w:numPr>
        <w:ind w:left="2160"/>
      </w:pPr>
      <w:r>
        <w:t xml:space="preserve">Add the </w:t>
      </w:r>
      <w:r w:rsidR="00CC77B7">
        <w:t>corresponding fields next to each line</w:t>
      </w:r>
    </w:p>
    <w:p w14:paraId="4F618279" w14:textId="78313C81" w:rsidR="00AD5728" w:rsidRDefault="00567294" w:rsidP="00AD5728">
      <w:pPr>
        <w:pStyle w:val="ListNumber"/>
        <w:numPr>
          <w:ilvl w:val="0"/>
          <w:numId w:val="0"/>
        </w:numPr>
        <w:ind w:left="2160"/>
      </w:pPr>
      <w:r>
        <w:rPr>
          <w:noProof/>
        </w:rPr>
        <w:drawing>
          <wp:inline distT="0" distB="0" distL="0" distR="0" wp14:anchorId="13EB275D" wp14:editId="6F187EEA">
            <wp:extent cx="2834640" cy="456969"/>
            <wp:effectExtent l="0" t="0" r="3810" b="635"/>
            <wp:docPr id="1970411460"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11460" name="Picture 1" descr="A close up of text&#10;&#10;Description automatically generated"/>
                    <pic:cNvPicPr/>
                  </pic:nvPicPr>
                  <pic:blipFill>
                    <a:blip r:embed="rId38"/>
                    <a:stretch>
                      <a:fillRect/>
                    </a:stretch>
                  </pic:blipFill>
                  <pic:spPr>
                    <a:xfrm>
                      <a:off x="0" y="0"/>
                      <a:ext cx="2834640" cy="456969"/>
                    </a:xfrm>
                    <a:prstGeom prst="rect">
                      <a:avLst/>
                    </a:prstGeom>
                  </pic:spPr>
                </pic:pic>
              </a:graphicData>
            </a:graphic>
          </wp:inline>
        </w:drawing>
      </w:r>
    </w:p>
    <w:p w14:paraId="683CB265" w14:textId="77777777" w:rsidR="00BF03BE" w:rsidRPr="00383600" w:rsidRDefault="00BF03BE" w:rsidP="00BF03BE">
      <w:pPr>
        <w:pStyle w:val="ListNumber"/>
        <w:numPr>
          <w:ilvl w:val="1"/>
          <w:numId w:val="33"/>
        </w:numPr>
        <w:ind w:left="2160"/>
      </w:pPr>
      <w:r>
        <w:t xml:space="preserve">Highlight the text and change </w:t>
      </w:r>
      <w:r>
        <w:rPr>
          <w:b/>
          <w:bCs/>
        </w:rPr>
        <w:t xml:space="preserve">Color </w:t>
      </w:r>
      <w:r>
        <w:t xml:space="preserve">to </w:t>
      </w:r>
      <w:r w:rsidRPr="00B269BC">
        <w:rPr>
          <w:color w:val="57606C"/>
          <w:szCs w:val="22"/>
        </w:rPr>
        <w:t>Dark Gray #57606C</w:t>
      </w:r>
      <w:r>
        <w:rPr>
          <w:color w:val="57606C"/>
          <w:szCs w:val="22"/>
        </w:rPr>
        <w:t xml:space="preserve">, </w:t>
      </w:r>
      <w:r>
        <w:rPr>
          <w:b/>
          <w:bCs/>
          <w:color w:val="auto"/>
          <w:szCs w:val="22"/>
        </w:rPr>
        <w:t xml:space="preserve">Font </w:t>
      </w:r>
      <w:r>
        <w:rPr>
          <w:i/>
          <w:iCs/>
          <w:color w:val="auto"/>
          <w:szCs w:val="22"/>
        </w:rPr>
        <w:t>Tableau Regular</w:t>
      </w:r>
      <w:r>
        <w:rPr>
          <w:color w:val="auto"/>
          <w:szCs w:val="22"/>
        </w:rPr>
        <w:t xml:space="preserve">, </w:t>
      </w:r>
      <w:r>
        <w:rPr>
          <w:b/>
          <w:bCs/>
          <w:color w:val="auto"/>
          <w:szCs w:val="22"/>
        </w:rPr>
        <w:t>Size</w:t>
      </w:r>
      <w:r>
        <w:rPr>
          <w:color w:val="auto"/>
          <w:szCs w:val="22"/>
        </w:rPr>
        <w:t xml:space="preserve"> 10</w:t>
      </w:r>
    </w:p>
    <w:p w14:paraId="15A16BB2" w14:textId="7B94C399" w:rsidR="00AD5728" w:rsidRPr="008E3CB9" w:rsidRDefault="00BF03BE" w:rsidP="00BF03BE">
      <w:pPr>
        <w:pStyle w:val="ListNumber"/>
        <w:numPr>
          <w:ilvl w:val="1"/>
          <w:numId w:val="33"/>
        </w:numPr>
        <w:ind w:left="2160"/>
      </w:pPr>
      <w:r>
        <w:t xml:space="preserve">Highlight the text inside the </w:t>
      </w:r>
      <w:r>
        <w:rPr>
          <w:b/>
          <w:bCs/>
        </w:rPr>
        <w:t xml:space="preserve">&lt;&gt; </w:t>
      </w:r>
      <w:r>
        <w:t xml:space="preserve">and change </w:t>
      </w:r>
      <w:r>
        <w:rPr>
          <w:b/>
          <w:bCs/>
        </w:rPr>
        <w:t xml:space="preserve">Color </w:t>
      </w:r>
      <w:r>
        <w:t xml:space="preserve">to </w:t>
      </w:r>
      <w:r w:rsidRPr="00EF2046">
        <w:rPr>
          <w:color w:val="auto"/>
          <w:szCs w:val="22"/>
        </w:rPr>
        <w:t>Black #000000</w:t>
      </w:r>
      <w:r>
        <w:rPr>
          <w:color w:val="57606C"/>
          <w:szCs w:val="22"/>
        </w:rPr>
        <w:t xml:space="preserve">, </w:t>
      </w:r>
      <w:r>
        <w:rPr>
          <w:b/>
          <w:bCs/>
          <w:color w:val="auto"/>
          <w:szCs w:val="22"/>
        </w:rPr>
        <w:t xml:space="preserve">Font </w:t>
      </w:r>
      <w:r>
        <w:rPr>
          <w:i/>
          <w:iCs/>
          <w:color w:val="auto"/>
          <w:szCs w:val="22"/>
        </w:rPr>
        <w:t>Tableau Medium</w:t>
      </w:r>
      <w:r>
        <w:rPr>
          <w:color w:val="auto"/>
          <w:szCs w:val="22"/>
        </w:rPr>
        <w:t xml:space="preserve">, </w:t>
      </w:r>
      <w:r>
        <w:rPr>
          <w:b/>
          <w:bCs/>
          <w:color w:val="auto"/>
          <w:szCs w:val="22"/>
        </w:rPr>
        <w:t>Size</w:t>
      </w:r>
      <w:r>
        <w:rPr>
          <w:color w:val="auto"/>
          <w:szCs w:val="22"/>
        </w:rPr>
        <w:t xml:space="preserve"> 10</w:t>
      </w:r>
    </w:p>
    <w:p w14:paraId="5CAD0F29" w14:textId="77777777" w:rsidR="008E3CB9" w:rsidRPr="00315FE6" w:rsidRDefault="008E3CB9" w:rsidP="008E3CB9">
      <w:pPr>
        <w:pStyle w:val="ListNumber"/>
        <w:numPr>
          <w:ilvl w:val="1"/>
          <w:numId w:val="33"/>
        </w:numPr>
        <w:ind w:left="2160"/>
      </w:pPr>
      <w:r>
        <w:t xml:space="preserve">Click </w:t>
      </w:r>
      <w:r>
        <w:rPr>
          <w:b/>
          <w:bCs/>
        </w:rPr>
        <w:t>OK</w:t>
      </w:r>
    </w:p>
    <w:p w14:paraId="2E10FC55" w14:textId="63D24585" w:rsidR="008E3CB9" w:rsidRDefault="008E3CB9" w:rsidP="008E3CB9">
      <w:pPr>
        <w:pStyle w:val="ListNumber"/>
        <w:numPr>
          <w:ilvl w:val="1"/>
          <w:numId w:val="33"/>
        </w:numPr>
        <w:ind w:left="2160"/>
      </w:pPr>
      <w:r>
        <w:t xml:space="preserve">Change view from </w:t>
      </w:r>
      <w:r w:rsidRPr="001E1990">
        <w:rPr>
          <w:b/>
          <w:bCs/>
        </w:rPr>
        <w:t>Standard</w:t>
      </w:r>
      <w:r>
        <w:t xml:space="preserve"> to </w:t>
      </w:r>
      <w:r w:rsidRPr="001E1990">
        <w:rPr>
          <w:b/>
          <w:bCs/>
        </w:rPr>
        <w:t>Entire</w:t>
      </w:r>
      <w:r>
        <w:t xml:space="preserve"> </w:t>
      </w:r>
      <w:r w:rsidRPr="001E1990">
        <w:rPr>
          <w:b/>
          <w:bCs/>
        </w:rPr>
        <w:t>View</w:t>
      </w:r>
    </w:p>
    <w:p w14:paraId="5A90F07A" w14:textId="77777777" w:rsidR="008E3CB9" w:rsidRDefault="008E3CB9" w:rsidP="008E3CB9">
      <w:pPr>
        <w:pStyle w:val="ListNumber"/>
      </w:pPr>
      <w:r>
        <w:t xml:space="preserve">On the sheet in the bottom bar right click on Total Customers select </w:t>
      </w:r>
      <w:r>
        <w:rPr>
          <w:b/>
          <w:bCs/>
        </w:rPr>
        <w:t>Duplicate</w:t>
      </w:r>
    </w:p>
    <w:p w14:paraId="05665277" w14:textId="46E0A913" w:rsidR="008E3CB9" w:rsidRDefault="008E3CB9" w:rsidP="008E3CB9">
      <w:pPr>
        <w:pStyle w:val="ListNumber"/>
        <w:numPr>
          <w:ilvl w:val="1"/>
          <w:numId w:val="33"/>
        </w:numPr>
        <w:ind w:left="2160"/>
      </w:pPr>
      <w:r>
        <w:t xml:space="preserve">Rename the new sheet All </w:t>
      </w:r>
      <w:r w:rsidR="00F5678C">
        <w:t>Churn</w:t>
      </w:r>
      <w:r>
        <w:t xml:space="preserve"> Customers</w:t>
      </w:r>
    </w:p>
    <w:p w14:paraId="4176400D" w14:textId="72992D18" w:rsidR="008E3CB9" w:rsidRDefault="008E3CB9" w:rsidP="008E3CB9">
      <w:pPr>
        <w:pStyle w:val="ListNumber"/>
        <w:numPr>
          <w:ilvl w:val="1"/>
          <w:numId w:val="33"/>
        </w:numPr>
        <w:ind w:left="2160"/>
      </w:pPr>
      <w:r>
        <w:t xml:space="preserve">Click and drop the </w:t>
      </w:r>
      <w:proofErr w:type="gramStart"/>
      <w:r w:rsidRPr="000C6232">
        <w:rPr>
          <w:i/>
          <w:iCs/>
        </w:rPr>
        <w:t>All</w:t>
      </w:r>
      <w:r>
        <w:rPr>
          <w:i/>
          <w:iCs/>
        </w:rPr>
        <w:t xml:space="preserve"> </w:t>
      </w:r>
      <w:r w:rsidR="00F5678C">
        <w:rPr>
          <w:i/>
          <w:iCs/>
        </w:rPr>
        <w:t>Churn</w:t>
      </w:r>
      <w:proofErr w:type="gramEnd"/>
      <w:r w:rsidRPr="000C6232">
        <w:rPr>
          <w:i/>
          <w:iCs/>
        </w:rPr>
        <w:t xml:space="preserve"> Customers</w:t>
      </w:r>
      <w:r>
        <w:t xml:space="preserve"> Measure over on top of AGG(Total </w:t>
      </w:r>
      <w:r w:rsidR="002F1923">
        <w:t xml:space="preserve">Active </w:t>
      </w:r>
      <w:r>
        <w:t>Customers)</w:t>
      </w:r>
    </w:p>
    <w:p w14:paraId="502EDCEE" w14:textId="2B47E98D" w:rsidR="00EC1AFA" w:rsidRPr="00EC1AFA" w:rsidRDefault="00EC1AFA" w:rsidP="00EC1AFA">
      <w:pPr>
        <w:pStyle w:val="ListNumber"/>
        <w:numPr>
          <w:ilvl w:val="1"/>
          <w:numId w:val="33"/>
        </w:numPr>
        <w:ind w:left="2160"/>
      </w:pPr>
      <w:r>
        <w:t xml:space="preserve">Click and drop </w:t>
      </w:r>
      <w:r w:rsidRPr="00B061AF">
        <w:rPr>
          <w:i/>
          <w:iCs/>
        </w:rPr>
        <w:t>WGU</w:t>
      </w:r>
      <w:r>
        <w:rPr>
          <w:b/>
          <w:bCs/>
        </w:rPr>
        <w:t xml:space="preserve"> </w:t>
      </w:r>
      <w:r>
        <w:rPr>
          <w:i/>
          <w:iCs/>
        </w:rPr>
        <w:t xml:space="preserve">Churn Customers </w:t>
      </w:r>
      <w:r>
        <w:t xml:space="preserve">on to </w:t>
      </w:r>
      <w:r>
        <w:rPr>
          <w:b/>
          <w:bCs/>
        </w:rPr>
        <w:t>Detail</w:t>
      </w:r>
    </w:p>
    <w:p w14:paraId="312AC0B0" w14:textId="5A53E462" w:rsidR="00EC1AFA" w:rsidRDefault="00EC1AFA" w:rsidP="00EC1AFA">
      <w:pPr>
        <w:pStyle w:val="ListNumber"/>
        <w:numPr>
          <w:ilvl w:val="1"/>
          <w:numId w:val="33"/>
        </w:numPr>
        <w:ind w:left="2160"/>
      </w:pPr>
      <w:r>
        <w:t xml:space="preserve">Click and drop </w:t>
      </w:r>
      <w:r>
        <w:rPr>
          <w:i/>
          <w:iCs/>
        </w:rPr>
        <w:t>IBM</w:t>
      </w:r>
      <w:r>
        <w:rPr>
          <w:b/>
          <w:bCs/>
        </w:rPr>
        <w:t xml:space="preserve"> </w:t>
      </w:r>
      <w:r>
        <w:rPr>
          <w:i/>
          <w:iCs/>
        </w:rPr>
        <w:t xml:space="preserve">Churn Customers </w:t>
      </w:r>
      <w:r>
        <w:t xml:space="preserve">on to </w:t>
      </w:r>
      <w:r>
        <w:rPr>
          <w:b/>
          <w:bCs/>
        </w:rPr>
        <w:t>Detail</w:t>
      </w:r>
    </w:p>
    <w:p w14:paraId="7083FBA0" w14:textId="77777777" w:rsidR="008E3CB9" w:rsidRPr="002F1923" w:rsidRDefault="008E3CB9" w:rsidP="008E3CB9">
      <w:pPr>
        <w:pStyle w:val="ListNumber"/>
        <w:numPr>
          <w:ilvl w:val="1"/>
          <w:numId w:val="33"/>
        </w:numPr>
        <w:ind w:left="2160"/>
      </w:pPr>
      <w:r w:rsidRPr="00A17DE3">
        <w:t>Click on</w:t>
      </w:r>
      <w:r>
        <w:rPr>
          <w:b/>
          <w:bCs/>
        </w:rPr>
        <w:t xml:space="preserve"> Label </w:t>
      </w:r>
      <w:r w:rsidRPr="00A17DE3">
        <w:t>and select the</w:t>
      </w:r>
      <w:r>
        <w:rPr>
          <w:b/>
          <w:bCs/>
        </w:rPr>
        <w:t xml:space="preserve"> …</w:t>
      </w:r>
    </w:p>
    <w:p w14:paraId="6B898F5B" w14:textId="12D22A15" w:rsidR="002F1923" w:rsidRDefault="002F1923" w:rsidP="008E3CB9">
      <w:pPr>
        <w:pStyle w:val="ListNumber"/>
        <w:numPr>
          <w:ilvl w:val="1"/>
          <w:numId w:val="33"/>
        </w:numPr>
        <w:ind w:left="2160"/>
      </w:pPr>
      <w:r>
        <w:t>Edit the first line to Total # of Churn</w:t>
      </w:r>
      <w:r w:rsidR="0052757A">
        <w:t xml:space="preserve"> Customers</w:t>
      </w:r>
    </w:p>
    <w:p w14:paraId="12591F37" w14:textId="77777777" w:rsidR="008E3CB9" w:rsidRDefault="008E3CB9" w:rsidP="008E3CB9">
      <w:pPr>
        <w:pStyle w:val="ListNumber"/>
        <w:numPr>
          <w:ilvl w:val="1"/>
          <w:numId w:val="33"/>
        </w:numPr>
        <w:ind w:left="2160"/>
      </w:pPr>
      <w:r>
        <w:t>Highlight the text and change the Font to Tableau Medium Size 14</w:t>
      </w:r>
    </w:p>
    <w:p w14:paraId="000F3EA7" w14:textId="77777777" w:rsidR="008E3CB9" w:rsidRDefault="008E3CB9" w:rsidP="008E3CB9">
      <w:pPr>
        <w:pStyle w:val="ListNumber"/>
        <w:numPr>
          <w:ilvl w:val="1"/>
          <w:numId w:val="33"/>
        </w:numPr>
        <w:ind w:left="2160"/>
      </w:pPr>
      <w:r>
        <w:t xml:space="preserve">Highlight everything and select Center </w:t>
      </w:r>
      <w:r w:rsidRPr="00852EC7">
        <w:rPr>
          <w:b/>
          <w:bCs/>
        </w:rPr>
        <w:t>Alignment</w:t>
      </w:r>
    </w:p>
    <w:p w14:paraId="63E32C96" w14:textId="77777777" w:rsidR="008E3CB9" w:rsidRPr="00831C72" w:rsidRDefault="008E3CB9" w:rsidP="008E3CB9">
      <w:pPr>
        <w:pStyle w:val="ListNumber"/>
        <w:numPr>
          <w:ilvl w:val="1"/>
          <w:numId w:val="33"/>
        </w:numPr>
        <w:ind w:left="2160"/>
      </w:pPr>
      <w:r w:rsidRPr="00A332F7">
        <w:t>Highlight the first lin</w:t>
      </w:r>
      <w:r>
        <w:t>e</w:t>
      </w:r>
      <w:r w:rsidRPr="00A332F7">
        <w:t xml:space="preserve"> and select </w:t>
      </w:r>
      <w:r w:rsidRPr="00852EC7">
        <w:rPr>
          <w:b/>
          <w:bCs/>
        </w:rPr>
        <w:t>Color</w:t>
      </w:r>
      <w:r>
        <w:t xml:space="preserve"> </w:t>
      </w:r>
      <w:r w:rsidRPr="00B269BC">
        <w:rPr>
          <w:color w:val="57606C"/>
          <w:szCs w:val="22"/>
        </w:rPr>
        <w:t>Dark Gray #57606C</w:t>
      </w:r>
    </w:p>
    <w:p w14:paraId="1D325EDF" w14:textId="6CF0A45A" w:rsidR="008E3CB9" w:rsidRDefault="008E3CB9" w:rsidP="008E3CB9">
      <w:pPr>
        <w:pStyle w:val="ListNumber"/>
        <w:numPr>
          <w:ilvl w:val="1"/>
          <w:numId w:val="33"/>
        </w:numPr>
        <w:ind w:left="2160"/>
      </w:pPr>
      <w:r>
        <w:t xml:space="preserve">Highlight the word </w:t>
      </w:r>
      <w:r w:rsidR="002F1923">
        <w:rPr>
          <w:i/>
          <w:iCs/>
        </w:rPr>
        <w:t>Churn</w:t>
      </w:r>
      <w:r>
        <w:t xml:space="preserve"> and change the </w:t>
      </w:r>
      <w:r>
        <w:rPr>
          <w:b/>
          <w:bCs/>
        </w:rPr>
        <w:t xml:space="preserve">Color </w:t>
      </w:r>
      <w:r>
        <w:t xml:space="preserve">to </w:t>
      </w:r>
      <w:r w:rsidRPr="00857E2D">
        <w:rPr>
          <w:color w:val="C85200"/>
          <w:szCs w:val="22"/>
        </w:rPr>
        <w:t>Brown #C85200</w:t>
      </w:r>
    </w:p>
    <w:p w14:paraId="306E531A" w14:textId="77777777" w:rsidR="008E3CB9" w:rsidRPr="00644675" w:rsidRDefault="008E3CB9" w:rsidP="008E3CB9">
      <w:pPr>
        <w:pStyle w:val="ListNumber"/>
        <w:numPr>
          <w:ilvl w:val="1"/>
          <w:numId w:val="33"/>
        </w:numPr>
        <w:ind w:left="2160"/>
      </w:pPr>
      <w:r>
        <w:t xml:space="preserve">Highlight the second line and select Color </w:t>
      </w:r>
      <w:r w:rsidRPr="00584327">
        <w:rPr>
          <w:color w:val="1170AA"/>
        </w:rPr>
        <w:t>Dark Blue #1170AA</w:t>
      </w:r>
    </w:p>
    <w:p w14:paraId="1376C7DE" w14:textId="72A2E2A4" w:rsidR="008E3CB9" w:rsidRDefault="006029BA" w:rsidP="008E3CB9">
      <w:pPr>
        <w:pStyle w:val="ListNumber"/>
        <w:numPr>
          <w:ilvl w:val="0"/>
          <w:numId w:val="0"/>
        </w:numPr>
        <w:ind w:left="2160"/>
      </w:pPr>
      <w:r>
        <w:rPr>
          <w:noProof/>
        </w:rPr>
        <w:drawing>
          <wp:inline distT="0" distB="0" distL="0" distR="0" wp14:anchorId="6DDDAA68" wp14:editId="3582863C">
            <wp:extent cx="2194560" cy="485194"/>
            <wp:effectExtent l="0" t="0" r="0" b="0"/>
            <wp:docPr id="1067694218"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94218" name="Picture 1" descr="A close up of a text&#10;&#10;Description automatically generated"/>
                    <pic:cNvPicPr/>
                  </pic:nvPicPr>
                  <pic:blipFill>
                    <a:blip r:embed="rId39"/>
                    <a:stretch>
                      <a:fillRect/>
                    </a:stretch>
                  </pic:blipFill>
                  <pic:spPr>
                    <a:xfrm>
                      <a:off x="0" y="0"/>
                      <a:ext cx="2194560" cy="485194"/>
                    </a:xfrm>
                    <a:prstGeom prst="rect">
                      <a:avLst/>
                    </a:prstGeom>
                  </pic:spPr>
                </pic:pic>
              </a:graphicData>
            </a:graphic>
          </wp:inline>
        </w:drawing>
      </w:r>
    </w:p>
    <w:p w14:paraId="4EDE44B2" w14:textId="4E563071" w:rsidR="008E3CB9" w:rsidRPr="0033761A" w:rsidRDefault="008E3CB9" w:rsidP="00A66356">
      <w:pPr>
        <w:pStyle w:val="ListNumber"/>
        <w:numPr>
          <w:ilvl w:val="1"/>
          <w:numId w:val="33"/>
        </w:numPr>
        <w:ind w:left="2160"/>
      </w:pPr>
      <w:r>
        <w:t xml:space="preserve">Click on </w:t>
      </w:r>
      <w:r>
        <w:rPr>
          <w:b/>
          <w:bCs/>
        </w:rPr>
        <w:t xml:space="preserve">Tooltip </w:t>
      </w:r>
      <w:r>
        <w:t xml:space="preserve">and edit the text to read </w:t>
      </w:r>
      <w:r>
        <w:rPr>
          <w:i/>
          <w:iCs/>
        </w:rPr>
        <w:t xml:space="preserve">Total # of </w:t>
      </w:r>
      <w:r w:rsidR="001D46A0">
        <w:rPr>
          <w:i/>
          <w:iCs/>
        </w:rPr>
        <w:t>Churn</w:t>
      </w:r>
      <w:r>
        <w:rPr>
          <w:i/>
          <w:iCs/>
        </w:rPr>
        <w:t xml:space="preserve"> Customers</w:t>
      </w:r>
      <w:r w:rsidR="00A66356">
        <w:rPr>
          <w:i/>
          <w:iCs/>
        </w:rPr>
        <w:t>: (Enter)</w:t>
      </w:r>
      <w:r w:rsidR="00A66356">
        <w:rPr>
          <w:i/>
          <w:iCs/>
        </w:rPr>
        <w:br/>
      </w:r>
      <w:r w:rsidR="00A66356">
        <w:t xml:space="preserve">In the second line add </w:t>
      </w:r>
      <w:r w:rsidR="00A66356" w:rsidRPr="002E736F">
        <w:rPr>
          <w:i/>
          <w:iCs/>
        </w:rPr>
        <w:t>WGU Customers</w:t>
      </w:r>
      <w:r w:rsidR="00A66356">
        <w:rPr>
          <w:i/>
          <w:iCs/>
        </w:rPr>
        <w:t>(Enter)</w:t>
      </w:r>
      <w:r w:rsidR="00A66356">
        <w:br/>
        <w:t xml:space="preserve">In the third line add </w:t>
      </w:r>
      <w:r w:rsidR="00A66356" w:rsidRPr="002E736F">
        <w:rPr>
          <w:i/>
          <w:iCs/>
        </w:rPr>
        <w:t>IBM Customers</w:t>
      </w:r>
    </w:p>
    <w:p w14:paraId="3FFE5195" w14:textId="68FE2B1E" w:rsidR="008E3CB9" w:rsidRDefault="0010400D" w:rsidP="008E3CB9">
      <w:pPr>
        <w:pStyle w:val="ListNumber"/>
        <w:numPr>
          <w:ilvl w:val="0"/>
          <w:numId w:val="0"/>
        </w:numPr>
        <w:ind w:left="2160"/>
      </w:pPr>
      <w:r>
        <w:rPr>
          <w:noProof/>
        </w:rPr>
        <w:drawing>
          <wp:inline distT="0" distB="0" distL="0" distR="0" wp14:anchorId="79C9163B" wp14:editId="4E4C8B6B">
            <wp:extent cx="2834640" cy="481887"/>
            <wp:effectExtent l="0" t="0" r="3810" b="0"/>
            <wp:docPr id="1863587851"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87851" name="Picture 1" descr="A close up of a text&#10;&#10;Description automatically generated"/>
                    <pic:cNvPicPr/>
                  </pic:nvPicPr>
                  <pic:blipFill>
                    <a:blip r:embed="rId40"/>
                    <a:stretch>
                      <a:fillRect/>
                    </a:stretch>
                  </pic:blipFill>
                  <pic:spPr>
                    <a:xfrm>
                      <a:off x="0" y="0"/>
                      <a:ext cx="2834640" cy="481887"/>
                    </a:xfrm>
                    <a:prstGeom prst="rect">
                      <a:avLst/>
                    </a:prstGeom>
                  </pic:spPr>
                </pic:pic>
              </a:graphicData>
            </a:graphic>
          </wp:inline>
        </w:drawing>
      </w:r>
    </w:p>
    <w:p w14:paraId="1A8C90B5" w14:textId="77777777" w:rsidR="008E3CB9" w:rsidRPr="00383600" w:rsidRDefault="008E3CB9" w:rsidP="008E3CB9">
      <w:pPr>
        <w:pStyle w:val="ListNumber"/>
        <w:numPr>
          <w:ilvl w:val="1"/>
          <w:numId w:val="33"/>
        </w:numPr>
        <w:ind w:left="2160"/>
      </w:pPr>
      <w:r>
        <w:t xml:space="preserve">Highlight the text and change </w:t>
      </w:r>
      <w:r>
        <w:rPr>
          <w:b/>
          <w:bCs/>
        </w:rPr>
        <w:t xml:space="preserve">Color </w:t>
      </w:r>
      <w:r>
        <w:t xml:space="preserve">to </w:t>
      </w:r>
      <w:r w:rsidRPr="00B269BC">
        <w:rPr>
          <w:color w:val="57606C"/>
          <w:szCs w:val="22"/>
        </w:rPr>
        <w:t>Dark Gray #57606C</w:t>
      </w:r>
      <w:r>
        <w:rPr>
          <w:color w:val="57606C"/>
          <w:szCs w:val="22"/>
        </w:rPr>
        <w:t xml:space="preserve">, </w:t>
      </w:r>
      <w:r>
        <w:rPr>
          <w:b/>
          <w:bCs/>
          <w:color w:val="auto"/>
          <w:szCs w:val="22"/>
        </w:rPr>
        <w:t xml:space="preserve">Font </w:t>
      </w:r>
      <w:r>
        <w:rPr>
          <w:i/>
          <w:iCs/>
          <w:color w:val="auto"/>
          <w:szCs w:val="22"/>
        </w:rPr>
        <w:t>Tableau Regular</w:t>
      </w:r>
      <w:r>
        <w:rPr>
          <w:color w:val="auto"/>
          <w:szCs w:val="22"/>
        </w:rPr>
        <w:t xml:space="preserve">, </w:t>
      </w:r>
      <w:r>
        <w:rPr>
          <w:b/>
          <w:bCs/>
          <w:color w:val="auto"/>
          <w:szCs w:val="22"/>
        </w:rPr>
        <w:t>Size</w:t>
      </w:r>
      <w:r>
        <w:rPr>
          <w:color w:val="auto"/>
          <w:szCs w:val="22"/>
        </w:rPr>
        <w:t xml:space="preserve"> 10</w:t>
      </w:r>
    </w:p>
    <w:p w14:paraId="1D981F7C" w14:textId="77777777" w:rsidR="008E3CB9" w:rsidRPr="008E3CB9" w:rsidRDefault="008E3CB9" w:rsidP="008E3CB9">
      <w:pPr>
        <w:pStyle w:val="ListNumber"/>
        <w:numPr>
          <w:ilvl w:val="1"/>
          <w:numId w:val="33"/>
        </w:numPr>
        <w:ind w:left="2160"/>
      </w:pPr>
      <w:r>
        <w:t xml:space="preserve">Highlight the text inside the </w:t>
      </w:r>
      <w:r>
        <w:rPr>
          <w:b/>
          <w:bCs/>
        </w:rPr>
        <w:t xml:space="preserve">&lt;&gt; </w:t>
      </w:r>
      <w:r>
        <w:t xml:space="preserve">and change </w:t>
      </w:r>
      <w:r>
        <w:rPr>
          <w:b/>
          <w:bCs/>
        </w:rPr>
        <w:t xml:space="preserve">Color </w:t>
      </w:r>
      <w:r>
        <w:t xml:space="preserve">to </w:t>
      </w:r>
      <w:r w:rsidRPr="00EF2046">
        <w:rPr>
          <w:color w:val="auto"/>
          <w:szCs w:val="22"/>
        </w:rPr>
        <w:t>Black #000000</w:t>
      </w:r>
      <w:r>
        <w:rPr>
          <w:color w:val="57606C"/>
          <w:szCs w:val="22"/>
        </w:rPr>
        <w:t xml:space="preserve">, </w:t>
      </w:r>
      <w:r>
        <w:rPr>
          <w:b/>
          <w:bCs/>
          <w:color w:val="auto"/>
          <w:szCs w:val="22"/>
        </w:rPr>
        <w:t xml:space="preserve">Font </w:t>
      </w:r>
      <w:r>
        <w:rPr>
          <w:i/>
          <w:iCs/>
          <w:color w:val="auto"/>
          <w:szCs w:val="22"/>
        </w:rPr>
        <w:t>Tableau Medium</w:t>
      </w:r>
      <w:r>
        <w:rPr>
          <w:color w:val="auto"/>
          <w:szCs w:val="22"/>
        </w:rPr>
        <w:t xml:space="preserve">, </w:t>
      </w:r>
      <w:r>
        <w:rPr>
          <w:b/>
          <w:bCs/>
          <w:color w:val="auto"/>
          <w:szCs w:val="22"/>
        </w:rPr>
        <w:t>Size</w:t>
      </w:r>
      <w:r>
        <w:rPr>
          <w:color w:val="auto"/>
          <w:szCs w:val="22"/>
        </w:rPr>
        <w:t xml:space="preserve"> 10</w:t>
      </w:r>
    </w:p>
    <w:p w14:paraId="6FFCA692" w14:textId="77777777" w:rsidR="008E3CB9" w:rsidRPr="00315FE6" w:rsidRDefault="008E3CB9" w:rsidP="008E3CB9">
      <w:pPr>
        <w:pStyle w:val="ListNumber"/>
        <w:numPr>
          <w:ilvl w:val="1"/>
          <w:numId w:val="33"/>
        </w:numPr>
        <w:ind w:left="2160"/>
      </w:pPr>
      <w:r>
        <w:t xml:space="preserve">Click </w:t>
      </w:r>
      <w:r>
        <w:rPr>
          <w:b/>
          <w:bCs/>
        </w:rPr>
        <w:t>OK</w:t>
      </w:r>
    </w:p>
    <w:p w14:paraId="542661FF" w14:textId="038378ED" w:rsidR="00083669" w:rsidRPr="00741E42" w:rsidRDefault="008E3CB9" w:rsidP="000321D6">
      <w:pPr>
        <w:pStyle w:val="ListNumber"/>
        <w:numPr>
          <w:ilvl w:val="1"/>
          <w:numId w:val="33"/>
        </w:numPr>
        <w:ind w:left="2160"/>
      </w:pPr>
      <w:r>
        <w:lastRenderedPageBreak/>
        <w:t xml:space="preserve">Change view from </w:t>
      </w:r>
      <w:r w:rsidRPr="001E1990">
        <w:rPr>
          <w:b/>
          <w:bCs/>
        </w:rPr>
        <w:t>Standard</w:t>
      </w:r>
      <w:r>
        <w:t xml:space="preserve"> to </w:t>
      </w:r>
      <w:r w:rsidRPr="001E1990">
        <w:rPr>
          <w:b/>
          <w:bCs/>
        </w:rPr>
        <w:t>Entire</w:t>
      </w:r>
      <w:r>
        <w:t xml:space="preserve"> </w:t>
      </w:r>
      <w:r w:rsidRPr="001E1990">
        <w:rPr>
          <w:b/>
          <w:bCs/>
        </w:rPr>
        <w:t>View</w:t>
      </w:r>
    </w:p>
    <w:p w14:paraId="21EFB9A1" w14:textId="7392E86C" w:rsidR="00741E42" w:rsidRPr="007132BC" w:rsidRDefault="007132BC" w:rsidP="00741E42">
      <w:pPr>
        <w:pStyle w:val="ListNumber"/>
      </w:pPr>
      <w:r>
        <w:t xml:space="preserve">Click on </w:t>
      </w:r>
      <w:r>
        <w:rPr>
          <w:b/>
          <w:bCs/>
        </w:rPr>
        <w:t>New Dashboard</w:t>
      </w:r>
    </w:p>
    <w:p w14:paraId="1374AAE8" w14:textId="132E8690" w:rsidR="007132BC" w:rsidRDefault="00391CBA" w:rsidP="00741E42">
      <w:pPr>
        <w:pStyle w:val="ListNumber"/>
      </w:pPr>
      <w:r>
        <w:t xml:space="preserve">On the </w:t>
      </w:r>
      <w:r w:rsidR="00C74A9C">
        <w:t>Dashboard</w:t>
      </w:r>
      <w:r>
        <w:t xml:space="preserve"> panel </w:t>
      </w:r>
      <w:r w:rsidR="00A3258B">
        <w:t>click the drop down next to Size, Select Automatic</w:t>
      </w:r>
    </w:p>
    <w:p w14:paraId="2FA15A0B" w14:textId="14B8E940" w:rsidR="00361B31" w:rsidRDefault="00361B31" w:rsidP="00361B31">
      <w:pPr>
        <w:pStyle w:val="ListNumber"/>
        <w:numPr>
          <w:ilvl w:val="1"/>
          <w:numId w:val="33"/>
        </w:numPr>
      </w:pPr>
      <w:r>
        <w:t xml:space="preserve">Drop the Map on the </w:t>
      </w:r>
      <w:r w:rsidR="00522057">
        <w:t>screen</w:t>
      </w:r>
    </w:p>
    <w:p w14:paraId="0480DB14" w14:textId="3CD689D1" w:rsidR="001279D0" w:rsidRDefault="001279D0" w:rsidP="001279D0">
      <w:pPr>
        <w:pStyle w:val="ListNumber"/>
        <w:numPr>
          <w:ilvl w:val="2"/>
          <w:numId w:val="33"/>
        </w:numPr>
      </w:pPr>
      <w:r>
        <w:t xml:space="preserve">Click on the </w:t>
      </w:r>
      <w:r w:rsidR="0011744A">
        <w:t>map and click on the drop down the appears.</w:t>
      </w:r>
    </w:p>
    <w:p w14:paraId="69228A5F" w14:textId="75E9DBC8" w:rsidR="0011744A" w:rsidRDefault="0011744A" w:rsidP="001279D0">
      <w:pPr>
        <w:pStyle w:val="ListNumber"/>
        <w:numPr>
          <w:ilvl w:val="2"/>
          <w:numId w:val="33"/>
        </w:numPr>
      </w:pPr>
      <w:r>
        <w:t>Select Use as Filter</w:t>
      </w:r>
    </w:p>
    <w:p w14:paraId="64BE9E38" w14:textId="10E3D0EC" w:rsidR="00522057" w:rsidRDefault="00812D29" w:rsidP="00361B31">
      <w:pPr>
        <w:pStyle w:val="ListNumber"/>
        <w:numPr>
          <w:ilvl w:val="1"/>
          <w:numId w:val="33"/>
        </w:numPr>
      </w:pPr>
      <w:r>
        <w:t>Grab Total Customer and place it on the top left corner</w:t>
      </w:r>
    </w:p>
    <w:p w14:paraId="40181675" w14:textId="2D149CD9" w:rsidR="00812D29" w:rsidRDefault="00812D29" w:rsidP="00361B31">
      <w:pPr>
        <w:pStyle w:val="ListNumber"/>
        <w:numPr>
          <w:ilvl w:val="1"/>
          <w:numId w:val="33"/>
        </w:numPr>
      </w:pPr>
      <w:r>
        <w:t>Grab All Active Customers and Place it right next to Total customers</w:t>
      </w:r>
    </w:p>
    <w:p w14:paraId="38269C91" w14:textId="02B9E32B" w:rsidR="00812D29" w:rsidRDefault="00812D29" w:rsidP="00361B31">
      <w:pPr>
        <w:pStyle w:val="ListNumber"/>
        <w:numPr>
          <w:ilvl w:val="1"/>
          <w:numId w:val="33"/>
        </w:numPr>
      </w:pPr>
      <w:r>
        <w:t>Grab All Churn Customers and Place it right next to All Active Customers</w:t>
      </w:r>
    </w:p>
    <w:p w14:paraId="04EAE9D2" w14:textId="779BEBCE" w:rsidR="00812D29" w:rsidRDefault="00B711A9" w:rsidP="00361B31">
      <w:pPr>
        <w:pStyle w:val="ListNumber"/>
        <w:numPr>
          <w:ilvl w:val="1"/>
          <w:numId w:val="33"/>
        </w:numPr>
      </w:pPr>
      <w:r>
        <w:t>Minimize Customers Count row to about an 1in</w:t>
      </w:r>
    </w:p>
    <w:p w14:paraId="59CF512D" w14:textId="0B21D81C" w:rsidR="00B711A9" w:rsidRDefault="00C67419" w:rsidP="00361B31">
      <w:pPr>
        <w:pStyle w:val="ListNumber"/>
        <w:numPr>
          <w:ilvl w:val="1"/>
          <w:numId w:val="33"/>
        </w:numPr>
      </w:pPr>
      <w:r>
        <w:t xml:space="preserve">Grab WGU </w:t>
      </w:r>
      <w:r w:rsidR="002E5A2B">
        <w:t>Internet Service and place it under the first row</w:t>
      </w:r>
    </w:p>
    <w:p w14:paraId="5765178A" w14:textId="138AA067" w:rsidR="002E5A2B" w:rsidRDefault="002E5A2B" w:rsidP="00361B31">
      <w:pPr>
        <w:pStyle w:val="ListNumber"/>
        <w:numPr>
          <w:ilvl w:val="1"/>
          <w:numId w:val="33"/>
        </w:numPr>
      </w:pPr>
      <w:r>
        <w:t xml:space="preserve">Grab IBM Internet Service and place it right next </w:t>
      </w:r>
      <w:r w:rsidR="00990FC8">
        <w:t>to</w:t>
      </w:r>
      <w:r>
        <w:t xml:space="preserve"> WGU Internet Service</w:t>
      </w:r>
    </w:p>
    <w:p w14:paraId="00DA8E7D" w14:textId="4F748361" w:rsidR="002E5A2B" w:rsidRDefault="002E5A2B" w:rsidP="00361B31">
      <w:pPr>
        <w:pStyle w:val="ListNumber"/>
        <w:numPr>
          <w:ilvl w:val="1"/>
          <w:numId w:val="33"/>
        </w:numPr>
      </w:pPr>
      <w:r>
        <w:t xml:space="preserve">Grab </w:t>
      </w:r>
      <w:r w:rsidR="00551569">
        <w:t>WGU Addons and place it under WGU Internet Service</w:t>
      </w:r>
    </w:p>
    <w:p w14:paraId="27C72FDF" w14:textId="5F1B28A3" w:rsidR="00551569" w:rsidRDefault="00551569" w:rsidP="00361B31">
      <w:pPr>
        <w:pStyle w:val="ListNumber"/>
        <w:numPr>
          <w:ilvl w:val="1"/>
          <w:numId w:val="33"/>
        </w:numPr>
      </w:pPr>
      <w:r>
        <w:t>Grab IBM Addons and place it under IBM</w:t>
      </w:r>
      <w:r w:rsidR="00990FC8">
        <w:t xml:space="preserve"> Internet Service</w:t>
      </w:r>
    </w:p>
    <w:p w14:paraId="34E354E7" w14:textId="574C3FD3" w:rsidR="00990FC8" w:rsidRDefault="00990FC8" w:rsidP="00361B31">
      <w:pPr>
        <w:pStyle w:val="ListNumber"/>
        <w:numPr>
          <w:ilvl w:val="1"/>
          <w:numId w:val="33"/>
        </w:numPr>
      </w:pPr>
      <w:r>
        <w:t>Adjust the four squares to match in size</w:t>
      </w:r>
    </w:p>
    <w:p w14:paraId="242B786F" w14:textId="2773C884" w:rsidR="00990FC8" w:rsidRDefault="00451EFB" w:rsidP="00361B31">
      <w:pPr>
        <w:pStyle w:val="ListNumber"/>
        <w:numPr>
          <w:ilvl w:val="1"/>
          <w:numId w:val="33"/>
        </w:numPr>
      </w:pPr>
      <w:r>
        <w:t xml:space="preserve">Select Use Filter for all </w:t>
      </w:r>
      <w:r w:rsidR="006E028C">
        <w:t>but the Customer Count boxes</w:t>
      </w:r>
    </w:p>
    <w:p w14:paraId="38A6BC6B" w14:textId="30B2BA6D" w:rsidR="00CB36F4" w:rsidRDefault="00CB36F4" w:rsidP="00361B31">
      <w:pPr>
        <w:pStyle w:val="ListNumber"/>
        <w:numPr>
          <w:ilvl w:val="1"/>
          <w:numId w:val="33"/>
        </w:numPr>
      </w:pPr>
      <w:r>
        <w:t>Click on the</w:t>
      </w:r>
      <w:r w:rsidR="003E0D11">
        <w:t xml:space="preserve"> </w:t>
      </w:r>
      <w:r w:rsidR="007B08D4">
        <w:t xml:space="preserve">WGU Internet Service sheet and in the </w:t>
      </w:r>
      <w:proofErr w:type="gramStart"/>
      <w:r w:rsidR="007B08D4">
        <w:t>Filter</w:t>
      </w:r>
      <w:proofErr w:type="gramEnd"/>
      <w:r w:rsidR="007B08D4">
        <w:t xml:space="preserve"> Panel remove </w:t>
      </w:r>
      <w:r w:rsidR="00A936E2">
        <w:t xml:space="preserve">Action (IBM Internet Service) and Action (IBM Addon </w:t>
      </w:r>
      <w:r w:rsidR="003E0D11">
        <w:t>Services</w:t>
      </w:r>
      <w:r w:rsidR="00A936E2">
        <w:t>)</w:t>
      </w:r>
    </w:p>
    <w:p w14:paraId="31139121" w14:textId="0CD4D306" w:rsidR="003E0D11" w:rsidRDefault="003E0D11" w:rsidP="003E0D11">
      <w:pPr>
        <w:pStyle w:val="ListNumber"/>
        <w:numPr>
          <w:ilvl w:val="2"/>
          <w:numId w:val="33"/>
        </w:numPr>
      </w:pPr>
      <w:r>
        <w:t>Repeat this for the WGU Addon Services sheet</w:t>
      </w:r>
    </w:p>
    <w:p w14:paraId="46901E45" w14:textId="2CBCD444" w:rsidR="003E0D11" w:rsidRDefault="003E0D11" w:rsidP="003E0D11">
      <w:pPr>
        <w:pStyle w:val="ListNumber"/>
        <w:numPr>
          <w:ilvl w:val="1"/>
          <w:numId w:val="33"/>
        </w:numPr>
      </w:pPr>
      <w:r>
        <w:t xml:space="preserve">Click on the IBM Internet Service sheet and in the </w:t>
      </w:r>
      <w:proofErr w:type="gramStart"/>
      <w:r>
        <w:t>Filter</w:t>
      </w:r>
      <w:proofErr w:type="gramEnd"/>
      <w:r>
        <w:t xml:space="preserve"> Panel remove Action (WGU Internet Service) and Action (WGU Addon Services)</w:t>
      </w:r>
    </w:p>
    <w:p w14:paraId="21E61FAD" w14:textId="3F6F473F" w:rsidR="003E0D11" w:rsidRPr="00732C1C" w:rsidRDefault="003E0D11" w:rsidP="003E0D11">
      <w:pPr>
        <w:pStyle w:val="ListNumber"/>
        <w:numPr>
          <w:ilvl w:val="2"/>
          <w:numId w:val="33"/>
        </w:numPr>
      </w:pPr>
      <w:r>
        <w:t>Repeat this for the IBM Addon Services sheet</w:t>
      </w:r>
    </w:p>
    <w:p w14:paraId="4874AD2E" w14:textId="4EEAC9E3" w:rsidR="00CD0C7E" w:rsidRDefault="002E5D1A" w:rsidP="00CD0C7E">
      <w:pPr>
        <w:pStyle w:val="Heading3"/>
      </w:pPr>
      <w:r>
        <w:t>I</w:t>
      </w:r>
      <w:r w:rsidRPr="002E5D1A">
        <w:t xml:space="preserve">nstructions </w:t>
      </w:r>
      <w:r>
        <w:t>to</w:t>
      </w:r>
      <w:r w:rsidRPr="002E5D1A">
        <w:t xml:space="preserve"> </w:t>
      </w:r>
      <w:r>
        <w:t>N</w:t>
      </w:r>
      <w:r w:rsidRPr="002E5D1A">
        <w:t xml:space="preserve">avigate the </w:t>
      </w:r>
      <w:r>
        <w:t>D</w:t>
      </w:r>
      <w:r w:rsidRPr="002E5D1A">
        <w:t>ashboard</w:t>
      </w:r>
    </w:p>
    <w:p w14:paraId="372E5236" w14:textId="7C1F1C7B" w:rsidR="002E5D1A" w:rsidRDefault="008534D5" w:rsidP="002E5D1A">
      <w:pPr>
        <w:rPr>
          <w:szCs w:val="22"/>
          <w:lang w:eastAsia="en-US"/>
        </w:rPr>
      </w:pPr>
      <w:r w:rsidRPr="008266E5">
        <w:rPr>
          <w:szCs w:val="22"/>
          <w:lang w:eastAsia="en-US"/>
        </w:rPr>
        <w:t>The following steps will help guide</w:t>
      </w:r>
      <w:r>
        <w:rPr>
          <w:szCs w:val="22"/>
          <w:lang w:eastAsia="en-US"/>
        </w:rPr>
        <w:t xml:space="preserve"> the Navigation through the Dashboard</w:t>
      </w:r>
    </w:p>
    <w:p w14:paraId="776AFBF6" w14:textId="4BAF9D76" w:rsidR="00A172BD" w:rsidRDefault="00A172BD" w:rsidP="00073A00">
      <w:pPr>
        <w:pStyle w:val="Heading4"/>
        <w:rPr>
          <w:lang w:eastAsia="en-US"/>
        </w:rPr>
      </w:pPr>
      <w:r>
        <w:rPr>
          <w:lang w:eastAsia="en-US"/>
        </w:rPr>
        <w:t>Sheets</w:t>
      </w:r>
    </w:p>
    <w:p w14:paraId="18EFF7AE" w14:textId="2F6BB295" w:rsidR="00FB4B1F" w:rsidRDefault="00173CD2" w:rsidP="00532922">
      <w:pPr>
        <w:pStyle w:val="ListParagraph"/>
        <w:numPr>
          <w:ilvl w:val="0"/>
          <w:numId w:val="45"/>
        </w:numPr>
      </w:pPr>
      <w:r>
        <w:t xml:space="preserve">On the top of the </w:t>
      </w:r>
      <w:r w:rsidR="00BD1E07">
        <w:t>dashboard,</w:t>
      </w:r>
      <w:r>
        <w:t xml:space="preserve"> you will </w:t>
      </w:r>
      <w:r w:rsidR="00BA3E09">
        <w:t xml:space="preserve">see </w:t>
      </w:r>
      <w:r>
        <w:t>tabs to navigate through the different sheets if you want to see them individually.</w:t>
      </w:r>
    </w:p>
    <w:p w14:paraId="31FC5CC2" w14:textId="77777777" w:rsidR="00095D42" w:rsidRDefault="00BD1E07" w:rsidP="00095D42">
      <w:pPr>
        <w:pStyle w:val="ListParagraph"/>
        <w:numPr>
          <w:ilvl w:val="0"/>
          <w:numId w:val="45"/>
        </w:numPr>
      </w:pPr>
      <w:r>
        <w:t xml:space="preserve">You can click on </w:t>
      </w:r>
      <w:r w:rsidRPr="00BD1E07">
        <w:rPr>
          <w:b/>
          <w:color w:val="auto"/>
        </w:rPr>
        <w:t>Full</w:t>
      </w:r>
      <w:r>
        <w:t>-</w:t>
      </w:r>
      <w:r w:rsidRPr="00BD1E07">
        <w:rPr>
          <w:b/>
          <w:color w:val="auto"/>
        </w:rPr>
        <w:t>Screen</w:t>
      </w:r>
      <w:r w:rsidRPr="00BD1E07">
        <w:rPr>
          <w:color w:val="auto"/>
        </w:rPr>
        <w:t xml:space="preserve"> </w:t>
      </w:r>
      <w:r>
        <w:t>view to expand it to the size of your screen</w:t>
      </w:r>
    </w:p>
    <w:p w14:paraId="63834315" w14:textId="45A1D994" w:rsidR="00095D42" w:rsidRDefault="00095D42" w:rsidP="00095D42">
      <w:pPr>
        <w:pStyle w:val="Heading4"/>
        <w:rPr>
          <w:lang w:eastAsia="en-US"/>
        </w:rPr>
      </w:pPr>
      <w:r>
        <w:rPr>
          <w:lang w:eastAsia="en-US"/>
        </w:rPr>
        <w:t>Interacting with Data Points</w:t>
      </w:r>
    </w:p>
    <w:p w14:paraId="01E5ADC7" w14:textId="749FD006" w:rsidR="000D575F" w:rsidRDefault="000D575F" w:rsidP="00095D42">
      <w:pPr>
        <w:pStyle w:val="ListParagraph"/>
        <w:numPr>
          <w:ilvl w:val="0"/>
          <w:numId w:val="45"/>
        </w:numPr>
      </w:pPr>
      <w:r w:rsidRPr="00322CD9">
        <w:rPr>
          <w:b/>
          <w:bCs w:val="0"/>
          <w:color w:val="FC7D08"/>
        </w:rPr>
        <w:t>Hover</w:t>
      </w:r>
      <w:r>
        <w:t>:</w:t>
      </w:r>
      <w:r>
        <w:br/>
      </w:r>
      <w:r w:rsidR="00F16BBA">
        <w:t>This will let you Hover any data point(bar, map</w:t>
      </w:r>
      <w:r w:rsidR="00D11EFE">
        <w:t>) to view a detailed tooltip</w:t>
      </w:r>
      <w:r w:rsidR="00F50A6E">
        <w:t>. These tooltips display the number of customers, per</w:t>
      </w:r>
      <w:r w:rsidR="00EC36D8">
        <w:t>centages of totals, Churn counts and more.</w:t>
      </w:r>
    </w:p>
    <w:p w14:paraId="5B5484FD" w14:textId="4ECE8946" w:rsidR="00225406" w:rsidRDefault="00EC36D8" w:rsidP="00532922">
      <w:pPr>
        <w:pStyle w:val="ListParagraph"/>
      </w:pPr>
      <w:r w:rsidRPr="00322CD9">
        <w:rPr>
          <w:b/>
          <w:bCs w:val="0"/>
          <w:color w:val="FC7D08"/>
        </w:rPr>
        <w:t>Tooltips</w:t>
      </w:r>
      <w:r>
        <w:br/>
        <w:t>Wach tool</w:t>
      </w:r>
      <w:r w:rsidR="00AB3AE0">
        <w:t>tip provides you with additional information to help identify trends</w:t>
      </w:r>
      <w:r w:rsidR="00225406">
        <w:t xml:space="preserve"> in the data.</w:t>
      </w:r>
    </w:p>
    <w:p w14:paraId="7E6536BB" w14:textId="61D3A52F" w:rsidR="00225406" w:rsidRDefault="00225406" w:rsidP="00532922">
      <w:pPr>
        <w:pStyle w:val="ListParagraph"/>
      </w:pPr>
      <w:r w:rsidRPr="00322CD9">
        <w:rPr>
          <w:b/>
          <w:bCs w:val="0"/>
          <w:color w:val="FC7D08"/>
        </w:rPr>
        <w:t>Map</w:t>
      </w:r>
      <w:r>
        <w:br/>
        <w:t>If you click on</w:t>
      </w:r>
      <w:r w:rsidR="00BA3E09">
        <w:t xml:space="preserve"> a state on</w:t>
      </w:r>
      <w:r>
        <w:t xml:space="preserve"> the </w:t>
      </w:r>
      <w:r w:rsidR="00BA3E09">
        <w:t>map,</w:t>
      </w:r>
      <w:r>
        <w:t xml:space="preserve"> you </w:t>
      </w:r>
      <w:r w:rsidR="002A732A">
        <w:t>can</w:t>
      </w:r>
      <w:r>
        <w:t xml:space="preserve"> see an </w:t>
      </w:r>
      <w:r w:rsidR="0050696C">
        <w:t>adjusted</w:t>
      </w:r>
      <w:r>
        <w:t xml:space="preserve"> </w:t>
      </w:r>
      <w:r w:rsidR="0050696C">
        <w:t xml:space="preserve">insight on </w:t>
      </w:r>
      <w:r w:rsidR="00BA3E09">
        <w:t>the</w:t>
      </w:r>
      <w:r w:rsidR="0050696C">
        <w:t xml:space="preserve"> current state</w:t>
      </w:r>
      <w:r w:rsidR="00BA3E09">
        <w:t xml:space="preserve"> in all </w:t>
      </w:r>
      <w:r w:rsidR="002A732A">
        <w:t>visuals</w:t>
      </w:r>
    </w:p>
    <w:p w14:paraId="433CC235" w14:textId="15371005" w:rsidR="000A52A8" w:rsidRDefault="000A52A8" w:rsidP="000A52A8">
      <w:pPr>
        <w:pStyle w:val="ListParagraph"/>
        <w:numPr>
          <w:ilvl w:val="1"/>
          <w:numId w:val="46"/>
        </w:numPr>
      </w:pPr>
      <w:r>
        <w:t>The lower monthly charge is in Orange and the Higher charge is in Blue</w:t>
      </w:r>
    </w:p>
    <w:p w14:paraId="54B67459" w14:textId="68CFFF28" w:rsidR="00A172BD" w:rsidRDefault="00CF1083" w:rsidP="001C0820">
      <w:pPr>
        <w:pStyle w:val="ListParagraph"/>
      </w:pPr>
      <w:r w:rsidRPr="00322CD9">
        <w:rPr>
          <w:b/>
          <w:bCs w:val="0"/>
          <w:color w:val="FC7D08"/>
        </w:rPr>
        <w:t>Bars</w:t>
      </w:r>
      <w:r>
        <w:br/>
        <w:t xml:space="preserve">If you click on any of the Bars you can see an adjusted insight on the </w:t>
      </w:r>
      <w:proofErr w:type="gramStart"/>
      <w:r>
        <w:t>current status</w:t>
      </w:r>
      <w:proofErr w:type="gramEnd"/>
    </w:p>
    <w:p w14:paraId="5AC36418" w14:textId="48B20346" w:rsidR="001C0820" w:rsidRPr="00A172BD" w:rsidRDefault="001C0820" w:rsidP="001C0820">
      <w:pPr>
        <w:pStyle w:val="ListParagraph"/>
      </w:pPr>
      <w:r>
        <w:t xml:space="preserve">You filter by Gender, Churn, and Internet Service </w:t>
      </w:r>
      <w:r w:rsidR="007E349C">
        <w:t>selected b</w:t>
      </w:r>
      <w:r w:rsidR="005C01DE">
        <w:t>y</w:t>
      </w:r>
      <w:r w:rsidR="007E349C">
        <w:t xml:space="preserve"> each group</w:t>
      </w:r>
    </w:p>
    <w:p w14:paraId="554914CF" w14:textId="71D009D7" w:rsidR="00075D0C" w:rsidRPr="00732C1C" w:rsidRDefault="00075D0C" w:rsidP="00234509">
      <w:pPr>
        <w:pStyle w:val="Heading1"/>
        <w:rPr>
          <w:sz w:val="28"/>
          <w:szCs w:val="28"/>
        </w:rPr>
      </w:pPr>
      <w:r w:rsidRPr="00732C1C">
        <w:rPr>
          <w:sz w:val="28"/>
          <w:szCs w:val="28"/>
        </w:rPr>
        <w:t xml:space="preserve">Part II: </w:t>
      </w:r>
      <w:r w:rsidR="00B73D0C" w:rsidRPr="00732C1C">
        <w:rPr>
          <w:sz w:val="28"/>
          <w:szCs w:val="28"/>
        </w:rPr>
        <w:t>Storytelling with Data</w:t>
      </w:r>
    </w:p>
    <w:p w14:paraId="5C7F843E" w14:textId="77777777" w:rsidR="00C05166" w:rsidRPr="00732C1C" w:rsidRDefault="00C05166" w:rsidP="00B015D5">
      <w:pPr>
        <w:pStyle w:val="Heading2"/>
      </w:pPr>
      <w:r w:rsidRPr="00732C1C">
        <w:t>Panopto Video</w:t>
      </w:r>
    </w:p>
    <w:p w14:paraId="2301227B" w14:textId="1FB2584E" w:rsidR="00C05166" w:rsidRDefault="0022417A" w:rsidP="00DA22A6">
      <w:pPr>
        <w:pStyle w:val="ListBullet"/>
      </w:pPr>
      <w:r>
        <w:t xml:space="preserve">Tableau </w:t>
      </w:r>
      <w:r w:rsidR="00C05166" w:rsidRPr="00732C1C">
        <w:t xml:space="preserve">Link: </w:t>
      </w:r>
      <w:hyperlink r:id="rId41" w:history="1">
        <w:r w:rsidRPr="00074584">
          <w:rPr>
            <w:rStyle w:val="Hyperlink"/>
            <w:b/>
            <w:bCs w:val="0"/>
            <w:color w:val="A3CCE9"/>
          </w:rPr>
          <w:t>WGU D210 | Tableau Public</w:t>
        </w:r>
      </w:hyperlink>
    </w:p>
    <w:p w14:paraId="3C68F767" w14:textId="03C01340" w:rsidR="0022417A" w:rsidRPr="00732C1C" w:rsidRDefault="0022417A" w:rsidP="00DA22A6">
      <w:pPr>
        <w:pStyle w:val="ListBullet"/>
      </w:pPr>
      <w:r>
        <w:t>P</w:t>
      </w:r>
      <w:r w:rsidR="001D46EC">
        <w:t xml:space="preserve">anopto Link: </w:t>
      </w:r>
      <w:hyperlink r:id="rId42" w:history="1">
        <w:r w:rsidR="00E7755B" w:rsidRPr="00BC25E6">
          <w:rPr>
            <w:rStyle w:val="Hyperlink"/>
            <w:b/>
            <w:bCs w:val="0"/>
            <w:color w:val="A3CCE9"/>
          </w:rPr>
          <w:t>WGU D210 | Panopto</w:t>
        </w:r>
      </w:hyperlink>
    </w:p>
    <w:p w14:paraId="6042B91A" w14:textId="28914E07" w:rsidR="00C34E64" w:rsidRPr="00732C1C" w:rsidRDefault="008D3CED" w:rsidP="008D3CED">
      <w:pPr>
        <w:pStyle w:val="Heading1"/>
        <w:rPr>
          <w:sz w:val="28"/>
          <w:szCs w:val="28"/>
        </w:rPr>
      </w:pPr>
      <w:r w:rsidRPr="00732C1C">
        <w:rPr>
          <w:sz w:val="28"/>
          <w:szCs w:val="28"/>
        </w:rPr>
        <w:lastRenderedPageBreak/>
        <w:t>Part III:</w:t>
      </w:r>
      <w:r w:rsidR="003E5EE2" w:rsidRPr="00732C1C">
        <w:rPr>
          <w:sz w:val="28"/>
          <w:szCs w:val="28"/>
        </w:rPr>
        <w:t xml:space="preserve"> Reflection Paper</w:t>
      </w:r>
    </w:p>
    <w:p w14:paraId="0A849F49" w14:textId="7D513351" w:rsidR="007306A2" w:rsidRPr="00732C1C" w:rsidRDefault="003B00CC" w:rsidP="00B015D5">
      <w:pPr>
        <w:pStyle w:val="Heading2"/>
      </w:pPr>
      <w:r w:rsidRPr="00732C1C">
        <w:t>Demonstrating Your Understanding</w:t>
      </w:r>
    </w:p>
    <w:p w14:paraId="730D8A79" w14:textId="3692B864" w:rsidR="00976F86" w:rsidRDefault="009E02C6" w:rsidP="00D07E19">
      <w:pPr>
        <w:pStyle w:val="Heading3"/>
        <w:numPr>
          <w:ilvl w:val="0"/>
          <w:numId w:val="16"/>
        </w:numPr>
      </w:pPr>
      <w:r w:rsidRPr="00732C1C">
        <w:t>P</w:t>
      </w:r>
      <w:r w:rsidR="003E5EE2" w:rsidRPr="00732C1C">
        <w:t xml:space="preserve">urpose and </w:t>
      </w:r>
      <w:r w:rsidRPr="00732C1C">
        <w:t>F</w:t>
      </w:r>
      <w:r w:rsidR="003E5EE2" w:rsidRPr="00732C1C">
        <w:t>unction of Dashb</w:t>
      </w:r>
      <w:r w:rsidRPr="00732C1C">
        <w:t>oard</w:t>
      </w:r>
      <w:r w:rsidR="00501AA0" w:rsidRPr="00732C1C">
        <w:t>:</w:t>
      </w:r>
    </w:p>
    <w:p w14:paraId="7DBDC554" w14:textId="5AB59962" w:rsidR="004E7CFD" w:rsidRPr="004E7CFD" w:rsidRDefault="00424FC7" w:rsidP="004E7CFD">
      <w:pPr>
        <w:rPr>
          <w:lang w:eastAsia="en-US"/>
        </w:rPr>
      </w:pPr>
      <w:r>
        <w:rPr>
          <w:lang w:eastAsia="en-US"/>
        </w:rPr>
        <w:t>The purpose of my dashboard was to provide a deep understanding of the churn rat</w:t>
      </w:r>
      <w:r w:rsidR="00897BA7">
        <w:rPr>
          <w:lang w:eastAsia="en-US"/>
        </w:rPr>
        <w:t xml:space="preserve">es and how family status </w:t>
      </w:r>
      <w:r w:rsidR="006E2BD9">
        <w:rPr>
          <w:lang w:eastAsia="en-US"/>
        </w:rPr>
        <w:t>affects</w:t>
      </w:r>
      <w:r w:rsidR="00897BA7">
        <w:rPr>
          <w:lang w:eastAsia="en-US"/>
        </w:rPr>
        <w:t xml:space="preserve"> add</w:t>
      </w:r>
      <w:r w:rsidR="00CD2926">
        <w:rPr>
          <w:lang w:eastAsia="en-US"/>
        </w:rPr>
        <w:t>-</w:t>
      </w:r>
      <w:r w:rsidR="00897BA7">
        <w:rPr>
          <w:lang w:eastAsia="en-US"/>
        </w:rPr>
        <w:t>on services.</w:t>
      </w:r>
      <w:r w:rsidR="006341B4">
        <w:rPr>
          <w:lang w:eastAsia="en-US"/>
        </w:rPr>
        <w:t xml:space="preserve"> </w:t>
      </w:r>
      <w:r w:rsidR="00EF7214">
        <w:rPr>
          <w:lang w:eastAsia="en-US"/>
        </w:rPr>
        <w:t xml:space="preserve">The </w:t>
      </w:r>
      <w:r w:rsidR="008727B5">
        <w:rPr>
          <w:lang w:eastAsia="en-US"/>
        </w:rPr>
        <w:t>interactive features</w:t>
      </w:r>
      <w:r w:rsidR="00B92FC7">
        <w:rPr>
          <w:lang w:eastAsia="en-US"/>
        </w:rPr>
        <w:t xml:space="preserve"> </w:t>
      </w:r>
      <w:r w:rsidR="002E7074">
        <w:rPr>
          <w:lang w:eastAsia="en-US"/>
        </w:rPr>
        <w:t>allow</w:t>
      </w:r>
      <w:r w:rsidR="00B92FC7">
        <w:rPr>
          <w:lang w:eastAsia="en-US"/>
        </w:rPr>
        <w:t xml:space="preserve"> the </w:t>
      </w:r>
      <w:r w:rsidR="006E2BD9">
        <w:rPr>
          <w:lang w:eastAsia="en-US"/>
        </w:rPr>
        <w:t>audience</w:t>
      </w:r>
      <w:r w:rsidR="00B92FC7">
        <w:rPr>
          <w:lang w:eastAsia="en-US"/>
        </w:rPr>
        <w:t xml:space="preserve"> to interactively </w:t>
      </w:r>
      <w:r w:rsidR="006E2BD9">
        <w:rPr>
          <w:lang w:eastAsia="en-US"/>
        </w:rPr>
        <w:t>explore</w:t>
      </w:r>
      <w:r w:rsidR="00133AFC">
        <w:rPr>
          <w:lang w:eastAsia="en-US"/>
        </w:rPr>
        <w:t xml:space="preserve"> these relations and more. </w:t>
      </w:r>
      <w:r w:rsidR="0079194D">
        <w:rPr>
          <w:lang w:eastAsia="en-US"/>
        </w:rPr>
        <w:t>The dashboard makes use of the Gender, Internet Service</w:t>
      </w:r>
      <w:r w:rsidR="002C5D0A">
        <w:rPr>
          <w:lang w:eastAsia="en-US"/>
        </w:rPr>
        <w:t xml:space="preserve">, </w:t>
      </w:r>
      <w:r w:rsidR="0079194D">
        <w:rPr>
          <w:lang w:eastAsia="en-US"/>
        </w:rPr>
        <w:t>State</w:t>
      </w:r>
      <w:r w:rsidR="002C5D0A">
        <w:rPr>
          <w:lang w:eastAsia="en-US"/>
        </w:rPr>
        <w:t xml:space="preserve">, </w:t>
      </w:r>
      <w:r w:rsidR="003A7F16">
        <w:rPr>
          <w:lang w:eastAsia="en-US"/>
        </w:rPr>
        <w:t xml:space="preserve">Children and </w:t>
      </w:r>
      <w:r w:rsidR="00491F0B">
        <w:rPr>
          <w:lang w:eastAsia="en-US"/>
        </w:rPr>
        <w:t>most</w:t>
      </w:r>
      <w:r w:rsidR="003A7F16">
        <w:rPr>
          <w:lang w:eastAsia="en-US"/>
        </w:rPr>
        <w:t xml:space="preserve"> add</w:t>
      </w:r>
      <w:r w:rsidR="00491F0B">
        <w:rPr>
          <w:lang w:eastAsia="en-US"/>
        </w:rPr>
        <w:t>-</w:t>
      </w:r>
      <w:r w:rsidR="003A7F16">
        <w:rPr>
          <w:lang w:eastAsia="en-US"/>
        </w:rPr>
        <w:t>on</w:t>
      </w:r>
      <w:r w:rsidR="0079194D">
        <w:rPr>
          <w:lang w:eastAsia="en-US"/>
        </w:rPr>
        <w:t xml:space="preserve"> </w:t>
      </w:r>
      <w:r w:rsidR="00397205">
        <w:rPr>
          <w:lang w:eastAsia="en-US"/>
        </w:rPr>
        <w:t xml:space="preserve">services </w:t>
      </w:r>
      <w:r w:rsidR="006E2BD9">
        <w:rPr>
          <w:lang w:eastAsia="en-US"/>
        </w:rPr>
        <w:t>variables</w:t>
      </w:r>
      <w:r w:rsidR="00D44ECA">
        <w:rPr>
          <w:lang w:eastAsia="en-US"/>
        </w:rPr>
        <w:t xml:space="preserve"> </w:t>
      </w:r>
      <w:r w:rsidR="003A7F16">
        <w:rPr>
          <w:lang w:eastAsia="en-US"/>
        </w:rPr>
        <w:t xml:space="preserve">to help </w:t>
      </w:r>
      <w:r w:rsidR="002E7074">
        <w:rPr>
          <w:lang w:eastAsia="en-US"/>
        </w:rPr>
        <w:t>provide insight into</w:t>
      </w:r>
      <w:r w:rsidR="0022670D">
        <w:rPr>
          <w:lang w:eastAsia="en-US"/>
        </w:rPr>
        <w:t xml:space="preserve"> understanding the business objectives</w:t>
      </w:r>
      <w:r w:rsidR="006E2BD9">
        <w:rPr>
          <w:lang w:eastAsia="en-US"/>
        </w:rPr>
        <w:t xml:space="preserve"> of </w:t>
      </w:r>
      <w:r w:rsidR="00EE0D13">
        <w:rPr>
          <w:lang w:eastAsia="en-US"/>
        </w:rPr>
        <w:t>understand</w:t>
      </w:r>
      <w:r w:rsidR="006E2BD9">
        <w:rPr>
          <w:lang w:eastAsia="en-US"/>
        </w:rPr>
        <w:t>ing</w:t>
      </w:r>
      <w:r w:rsidR="00EE0D13">
        <w:rPr>
          <w:lang w:eastAsia="en-US"/>
        </w:rPr>
        <w:t xml:space="preserve"> churn behavior</w:t>
      </w:r>
      <w:r w:rsidR="006E2BD9">
        <w:rPr>
          <w:lang w:eastAsia="en-US"/>
        </w:rPr>
        <w:t>.</w:t>
      </w:r>
    </w:p>
    <w:p w14:paraId="1EE483D8" w14:textId="35B8ACBF" w:rsidR="00976F86" w:rsidRDefault="00EF12D5" w:rsidP="00D07E19">
      <w:pPr>
        <w:pStyle w:val="Heading3"/>
      </w:pPr>
      <w:r w:rsidRPr="00EF12D5">
        <w:t>Enhancement from the Additional Dataset</w:t>
      </w:r>
    </w:p>
    <w:p w14:paraId="76D68C42" w14:textId="1D4D796F" w:rsidR="00EF12D5" w:rsidRPr="00EF12D5" w:rsidRDefault="000C6EA9" w:rsidP="00EF12D5">
      <w:pPr>
        <w:rPr>
          <w:lang w:eastAsia="en-US"/>
        </w:rPr>
      </w:pPr>
      <w:r w:rsidRPr="00E03052">
        <w:rPr>
          <w:lang w:eastAsia="en-US"/>
        </w:rPr>
        <w:t>The IBM dataset</w:t>
      </w:r>
      <w:r w:rsidRPr="000C6EA9">
        <w:rPr>
          <w:lang w:eastAsia="en-US"/>
        </w:rPr>
        <w:t xml:space="preserve"> complement</w:t>
      </w:r>
      <w:r>
        <w:rPr>
          <w:lang w:eastAsia="en-US"/>
        </w:rPr>
        <w:t>s</w:t>
      </w:r>
      <w:r w:rsidRPr="000C6EA9">
        <w:rPr>
          <w:lang w:eastAsia="en-US"/>
        </w:rPr>
        <w:t xml:space="preserve"> the data from the WGU dataset</w:t>
      </w:r>
      <w:r>
        <w:rPr>
          <w:lang w:eastAsia="en-US"/>
        </w:rPr>
        <w:t>. It s</w:t>
      </w:r>
      <w:r w:rsidR="00F11E03">
        <w:rPr>
          <w:lang w:eastAsia="en-US"/>
        </w:rPr>
        <w:t xml:space="preserve">hares many of the same variables and they are both Telecommunication based companies. </w:t>
      </w:r>
      <w:r w:rsidR="00F8542E">
        <w:rPr>
          <w:lang w:eastAsia="en-US"/>
        </w:rPr>
        <w:t xml:space="preserve">This </w:t>
      </w:r>
      <w:r w:rsidR="005B26C9">
        <w:rPr>
          <w:lang w:eastAsia="en-US"/>
        </w:rPr>
        <w:t>gives</w:t>
      </w:r>
      <w:r w:rsidR="00F8542E">
        <w:rPr>
          <w:lang w:eastAsia="en-US"/>
        </w:rPr>
        <w:t xml:space="preserve"> a </w:t>
      </w:r>
      <w:r w:rsidR="00102699">
        <w:rPr>
          <w:lang w:eastAsia="en-US"/>
        </w:rPr>
        <w:t>comparison to competition in the industry</w:t>
      </w:r>
      <w:r w:rsidR="002724E9">
        <w:rPr>
          <w:lang w:eastAsia="en-US"/>
        </w:rPr>
        <w:t xml:space="preserve">, which </w:t>
      </w:r>
      <w:r w:rsidR="00E03052">
        <w:rPr>
          <w:lang w:eastAsia="en-US"/>
        </w:rPr>
        <w:t>gives</w:t>
      </w:r>
      <w:r w:rsidR="002724E9">
        <w:rPr>
          <w:lang w:eastAsia="en-US"/>
        </w:rPr>
        <w:t xml:space="preserve"> a wider view of </w:t>
      </w:r>
      <w:r w:rsidR="00E03052">
        <w:rPr>
          <w:lang w:eastAsia="en-US"/>
        </w:rPr>
        <w:t>understanding</w:t>
      </w:r>
      <w:r w:rsidR="002724E9">
        <w:rPr>
          <w:lang w:eastAsia="en-US"/>
        </w:rPr>
        <w:t xml:space="preserve"> why customers Churn</w:t>
      </w:r>
      <w:r w:rsidR="00E03052">
        <w:rPr>
          <w:lang w:eastAsia="en-US"/>
        </w:rPr>
        <w:t>.</w:t>
      </w:r>
    </w:p>
    <w:p w14:paraId="0891CAE0" w14:textId="08C7DBC1" w:rsidR="00976F86" w:rsidRDefault="00784E82" w:rsidP="00D07E19">
      <w:pPr>
        <w:pStyle w:val="Heading3"/>
      </w:pPr>
      <w:r w:rsidRPr="00784E82">
        <w:t>Data Representations Supporting Decision-Making</w:t>
      </w:r>
    </w:p>
    <w:p w14:paraId="6CC89136" w14:textId="214F319C" w:rsidR="00412FE9" w:rsidRDefault="00412FE9" w:rsidP="00412FE9">
      <w:pPr>
        <w:rPr>
          <w:lang w:eastAsia="en-US"/>
        </w:rPr>
      </w:pPr>
      <w:r w:rsidRPr="00EA7CD0">
        <w:rPr>
          <w:b/>
          <w:bCs/>
          <w:lang w:eastAsia="en-US"/>
        </w:rPr>
        <w:t>Representation 1:</w:t>
      </w:r>
      <w:r>
        <w:rPr>
          <w:lang w:eastAsia="en-US"/>
        </w:rPr>
        <w:t xml:space="preserve"> </w:t>
      </w:r>
      <w:r w:rsidR="008629CB" w:rsidRPr="00EA7CD0">
        <w:rPr>
          <w:i/>
          <w:iCs/>
          <w:lang w:eastAsia="en-US"/>
        </w:rPr>
        <w:t>Customer Internet Service: A Churn vs. Retention Analysis</w:t>
      </w:r>
      <w:r w:rsidR="00504143">
        <w:rPr>
          <w:lang w:eastAsia="en-US"/>
        </w:rPr>
        <w:t xml:space="preserve">. </w:t>
      </w:r>
      <w:r w:rsidR="001E5D8F">
        <w:rPr>
          <w:lang w:eastAsia="en-US"/>
        </w:rPr>
        <w:t xml:space="preserve">This chart compares </w:t>
      </w:r>
      <w:r>
        <w:rPr>
          <w:lang w:eastAsia="en-US"/>
        </w:rPr>
        <w:t>churn rate</w:t>
      </w:r>
      <w:r w:rsidR="001E5D8F">
        <w:rPr>
          <w:lang w:eastAsia="en-US"/>
        </w:rPr>
        <w:t>s</w:t>
      </w:r>
      <w:r>
        <w:rPr>
          <w:lang w:eastAsia="en-US"/>
        </w:rPr>
        <w:t xml:space="preserve"> between customers with </w:t>
      </w:r>
      <w:r w:rsidR="00CB0B0D">
        <w:rPr>
          <w:lang w:eastAsia="en-US"/>
        </w:rPr>
        <w:t>certain types of Inter</w:t>
      </w:r>
      <w:r w:rsidR="001E5D8F">
        <w:rPr>
          <w:lang w:eastAsia="en-US"/>
        </w:rPr>
        <w:t xml:space="preserve">net </w:t>
      </w:r>
      <w:r w:rsidR="00CB0B0D">
        <w:rPr>
          <w:lang w:eastAsia="en-US"/>
        </w:rPr>
        <w:t>service</w:t>
      </w:r>
      <w:r w:rsidR="001E5D8F">
        <w:rPr>
          <w:lang w:eastAsia="en-US"/>
        </w:rPr>
        <w:t>s</w:t>
      </w:r>
      <w:r>
        <w:rPr>
          <w:lang w:eastAsia="en-US"/>
        </w:rPr>
        <w:t xml:space="preserve">. This helps executives identify </w:t>
      </w:r>
      <w:r w:rsidR="008D26B7">
        <w:rPr>
          <w:lang w:eastAsia="en-US"/>
        </w:rPr>
        <w:t>which interservice is most sought after</w:t>
      </w:r>
      <w:r w:rsidR="00AF12C0">
        <w:rPr>
          <w:lang w:eastAsia="en-US"/>
        </w:rPr>
        <w:t xml:space="preserve"> and w</w:t>
      </w:r>
      <w:r w:rsidR="008D26B7">
        <w:rPr>
          <w:lang w:eastAsia="en-US"/>
        </w:rPr>
        <w:t>hich has the highest churn rate</w:t>
      </w:r>
      <w:r w:rsidR="009E7C0A">
        <w:rPr>
          <w:lang w:eastAsia="en-US"/>
        </w:rPr>
        <w:t xml:space="preserve">. All this can help with what service might need </w:t>
      </w:r>
      <w:r w:rsidR="00DF0305">
        <w:rPr>
          <w:lang w:eastAsia="en-US"/>
        </w:rPr>
        <w:t>updating, promotional advertisement and should be cut.</w:t>
      </w:r>
    </w:p>
    <w:p w14:paraId="3040D06E" w14:textId="77777777" w:rsidR="00EA7CD0" w:rsidRDefault="00EA7CD0" w:rsidP="00412FE9">
      <w:pPr>
        <w:rPr>
          <w:lang w:eastAsia="en-US"/>
        </w:rPr>
      </w:pPr>
    </w:p>
    <w:p w14:paraId="5AC307AC" w14:textId="209A4066" w:rsidR="0058263E" w:rsidRPr="0058263E" w:rsidRDefault="00412FE9" w:rsidP="00412FE9">
      <w:pPr>
        <w:rPr>
          <w:lang w:eastAsia="en-US"/>
        </w:rPr>
      </w:pPr>
      <w:r w:rsidRPr="00EA7CD0">
        <w:rPr>
          <w:b/>
          <w:bCs/>
          <w:lang w:eastAsia="en-US"/>
        </w:rPr>
        <w:t>Representation 2:</w:t>
      </w:r>
      <w:r>
        <w:rPr>
          <w:lang w:eastAsia="en-US"/>
        </w:rPr>
        <w:t xml:space="preserve"> </w:t>
      </w:r>
      <w:r w:rsidR="00537DA4" w:rsidRPr="00EA7CD0">
        <w:rPr>
          <w:i/>
          <w:iCs/>
          <w:lang w:eastAsia="en-US"/>
        </w:rPr>
        <w:t>Impact of Family Status on Add-on Services</w:t>
      </w:r>
      <w:r w:rsidR="00537DA4">
        <w:rPr>
          <w:lang w:eastAsia="en-US"/>
        </w:rPr>
        <w:t>. Is a</w:t>
      </w:r>
      <w:r>
        <w:rPr>
          <w:lang w:eastAsia="en-US"/>
        </w:rPr>
        <w:t xml:space="preserve">n addon service usage bar graph broken down by </w:t>
      </w:r>
      <w:r w:rsidR="00FF44C3">
        <w:rPr>
          <w:lang w:eastAsia="en-US"/>
        </w:rPr>
        <w:t>whether</w:t>
      </w:r>
      <w:r w:rsidR="00E7130A">
        <w:rPr>
          <w:lang w:eastAsia="en-US"/>
        </w:rPr>
        <w:t xml:space="preserve"> the </w:t>
      </w:r>
      <w:r>
        <w:rPr>
          <w:lang w:eastAsia="en-US"/>
        </w:rPr>
        <w:t xml:space="preserve">customer </w:t>
      </w:r>
      <w:r w:rsidR="00E7130A">
        <w:rPr>
          <w:lang w:eastAsia="en-US"/>
        </w:rPr>
        <w:t>has dependents or not</w:t>
      </w:r>
      <w:r>
        <w:rPr>
          <w:lang w:eastAsia="en-US"/>
        </w:rPr>
        <w:t>.</w:t>
      </w:r>
      <w:r w:rsidR="003740F5">
        <w:rPr>
          <w:lang w:eastAsia="en-US"/>
        </w:rPr>
        <w:t xml:space="preserve"> They </w:t>
      </w:r>
      <w:r w:rsidR="00BB1A7F">
        <w:rPr>
          <w:lang w:eastAsia="en-US"/>
        </w:rPr>
        <w:t>can</w:t>
      </w:r>
      <w:r w:rsidR="003740F5">
        <w:rPr>
          <w:lang w:eastAsia="en-US"/>
        </w:rPr>
        <w:t xml:space="preserve"> change the</w:t>
      </w:r>
      <w:r w:rsidR="00B15340">
        <w:rPr>
          <w:lang w:eastAsia="en-US"/>
        </w:rPr>
        <w:t xml:space="preserve"> to which service they want to focus on to get a detailed </w:t>
      </w:r>
      <w:r w:rsidR="000417AF">
        <w:rPr>
          <w:lang w:eastAsia="en-US"/>
        </w:rPr>
        <w:t>view of the big picture.</w:t>
      </w:r>
      <w:r>
        <w:rPr>
          <w:lang w:eastAsia="en-US"/>
        </w:rPr>
        <w:t xml:space="preserve"> Executives can use this to tailor marketing strategies or product bundles based on the types of services each customer group prefers.</w:t>
      </w:r>
      <w:r w:rsidR="00FF44C3">
        <w:rPr>
          <w:lang w:eastAsia="en-US"/>
        </w:rPr>
        <w:t xml:space="preserve"> </w:t>
      </w:r>
      <w:r w:rsidR="00552895">
        <w:rPr>
          <w:lang w:eastAsia="en-US"/>
        </w:rPr>
        <w:t xml:space="preserve">For </w:t>
      </w:r>
      <w:proofErr w:type="gramStart"/>
      <w:r w:rsidR="00552895">
        <w:rPr>
          <w:lang w:eastAsia="en-US"/>
        </w:rPr>
        <w:t>example</w:t>
      </w:r>
      <w:proofErr w:type="gramEnd"/>
      <w:r w:rsidR="00552895">
        <w:rPr>
          <w:lang w:eastAsia="en-US"/>
        </w:rPr>
        <w:t xml:space="preserve"> i</w:t>
      </w:r>
      <w:r w:rsidR="00FF44C3">
        <w:rPr>
          <w:lang w:eastAsia="en-US"/>
        </w:rPr>
        <w:t>f families are more likely to add streaming services, ads on those services can be tailored to families.</w:t>
      </w:r>
    </w:p>
    <w:p w14:paraId="3ED01218" w14:textId="041E04D6" w:rsidR="00976F86" w:rsidRDefault="00FB1647" w:rsidP="00D07E19">
      <w:pPr>
        <w:pStyle w:val="Heading3"/>
      </w:pPr>
      <w:r w:rsidRPr="00FB1647">
        <w:t>Interactive Controls</w:t>
      </w:r>
    </w:p>
    <w:p w14:paraId="0ABD3F7A" w14:textId="75E2273A" w:rsidR="009E3AC2" w:rsidRDefault="009E3AC2" w:rsidP="009E3AC2">
      <w:pPr>
        <w:rPr>
          <w:lang w:eastAsia="en-US"/>
        </w:rPr>
      </w:pPr>
      <w:r w:rsidRPr="00552895">
        <w:rPr>
          <w:b/>
          <w:bCs/>
          <w:lang w:eastAsia="en-US"/>
        </w:rPr>
        <w:t>Control 1</w:t>
      </w:r>
      <w:r>
        <w:rPr>
          <w:lang w:eastAsia="en-US"/>
        </w:rPr>
        <w:t xml:space="preserve">: </w:t>
      </w:r>
      <w:r w:rsidR="00434582" w:rsidRPr="00434582">
        <w:rPr>
          <w:i/>
          <w:iCs/>
          <w:lang w:eastAsia="en-US"/>
        </w:rPr>
        <w:t>Demographic Filters</w:t>
      </w:r>
      <w:r w:rsidR="00434582">
        <w:rPr>
          <w:lang w:eastAsia="en-US"/>
        </w:rPr>
        <w:t>. These f</w:t>
      </w:r>
      <w:r w:rsidR="008A0D95">
        <w:rPr>
          <w:lang w:eastAsia="en-US"/>
        </w:rPr>
        <w:t>ilters</w:t>
      </w:r>
      <w:r>
        <w:rPr>
          <w:lang w:eastAsia="en-US"/>
        </w:rPr>
        <w:t xml:space="preserve"> </w:t>
      </w:r>
      <w:proofErr w:type="gramStart"/>
      <w:r>
        <w:rPr>
          <w:lang w:eastAsia="en-US"/>
        </w:rPr>
        <w:t>allows</w:t>
      </w:r>
      <w:proofErr w:type="gramEnd"/>
      <w:r>
        <w:rPr>
          <w:lang w:eastAsia="en-US"/>
        </w:rPr>
        <w:t xml:space="preserve"> users to </w:t>
      </w:r>
      <w:r w:rsidR="00D62E03">
        <w:rPr>
          <w:lang w:eastAsia="en-US"/>
        </w:rPr>
        <w:t>view the charts</w:t>
      </w:r>
      <w:r>
        <w:rPr>
          <w:lang w:eastAsia="en-US"/>
        </w:rPr>
        <w:t xml:space="preserve"> b</w:t>
      </w:r>
      <w:r w:rsidR="00D62E03">
        <w:rPr>
          <w:lang w:eastAsia="en-US"/>
        </w:rPr>
        <w:t>ased on</w:t>
      </w:r>
      <w:r>
        <w:rPr>
          <w:lang w:eastAsia="en-US"/>
        </w:rPr>
        <w:t xml:space="preserve"> customer</w:t>
      </w:r>
      <w:r w:rsidR="0098590D">
        <w:rPr>
          <w:lang w:eastAsia="en-US"/>
        </w:rPr>
        <w:t>’s Gender</w:t>
      </w:r>
      <w:r w:rsidR="008A0D95">
        <w:rPr>
          <w:lang w:eastAsia="en-US"/>
        </w:rPr>
        <w:t xml:space="preserve"> or </w:t>
      </w:r>
      <w:r w:rsidR="008505E1">
        <w:rPr>
          <w:lang w:eastAsia="en-US"/>
        </w:rPr>
        <w:t>Dependent status</w:t>
      </w:r>
      <w:r>
        <w:rPr>
          <w:lang w:eastAsia="en-US"/>
        </w:rPr>
        <w:t>. This helps decision-makers understand how the data changes for different demographics.</w:t>
      </w:r>
    </w:p>
    <w:p w14:paraId="65DCA447" w14:textId="422664FD" w:rsidR="00FB1647" w:rsidRPr="00FB1647" w:rsidRDefault="009E3AC2" w:rsidP="009E3AC2">
      <w:pPr>
        <w:rPr>
          <w:lang w:eastAsia="en-US"/>
        </w:rPr>
      </w:pPr>
      <w:r w:rsidRPr="00552895">
        <w:rPr>
          <w:b/>
          <w:bCs/>
          <w:lang w:eastAsia="en-US"/>
        </w:rPr>
        <w:t>Control 2:</w:t>
      </w:r>
      <w:r>
        <w:rPr>
          <w:lang w:eastAsia="en-US"/>
        </w:rPr>
        <w:t xml:space="preserve"> </w:t>
      </w:r>
      <w:r w:rsidR="00452D9E" w:rsidRPr="006F7D7E">
        <w:rPr>
          <w:i/>
          <w:iCs/>
          <w:lang w:eastAsia="en-US"/>
        </w:rPr>
        <w:t>Select Services Parameter</w:t>
      </w:r>
      <w:r w:rsidR="006F7D7E">
        <w:rPr>
          <w:lang w:eastAsia="en-US"/>
        </w:rPr>
        <w:t>. This</w:t>
      </w:r>
      <w:r w:rsidR="00452D9E">
        <w:rPr>
          <w:lang w:eastAsia="en-US"/>
        </w:rPr>
        <w:t xml:space="preserve"> </w:t>
      </w:r>
      <w:r w:rsidR="00790468">
        <w:rPr>
          <w:lang w:eastAsia="en-US"/>
        </w:rPr>
        <w:t>is a</w:t>
      </w:r>
      <w:r>
        <w:rPr>
          <w:lang w:eastAsia="en-US"/>
        </w:rPr>
        <w:t xml:space="preserve"> service category filter that lets users toggle between various addon services. This </w:t>
      </w:r>
      <w:r w:rsidR="00790468">
        <w:rPr>
          <w:lang w:eastAsia="en-US"/>
        </w:rPr>
        <w:t>lets</w:t>
      </w:r>
      <w:r>
        <w:rPr>
          <w:lang w:eastAsia="en-US"/>
        </w:rPr>
        <w:t xml:space="preserve"> users drill down into which specific services contribute the most to customer retention or churn.</w:t>
      </w:r>
    </w:p>
    <w:p w14:paraId="3A1BA167" w14:textId="15A61752" w:rsidR="00976F86" w:rsidRDefault="009528D9" w:rsidP="00D07E19">
      <w:pPr>
        <w:pStyle w:val="Heading3"/>
      </w:pPr>
      <w:r w:rsidRPr="009528D9">
        <w:t>Dashboard Accessibility for Colorblindness</w:t>
      </w:r>
    </w:p>
    <w:p w14:paraId="22C0C6FF" w14:textId="08746385" w:rsidR="009528D9" w:rsidRPr="009528D9" w:rsidRDefault="00F42F6E" w:rsidP="009528D9">
      <w:pPr>
        <w:rPr>
          <w:lang w:eastAsia="en-US"/>
        </w:rPr>
      </w:pPr>
      <w:r>
        <w:rPr>
          <w:lang w:eastAsia="en-US"/>
        </w:rPr>
        <w:t xml:space="preserve">For the Dashboard I used the Colorblind friendly palette for </w:t>
      </w:r>
      <w:r w:rsidR="00AE713C">
        <w:rPr>
          <w:lang w:eastAsia="en-US"/>
        </w:rPr>
        <w:t xml:space="preserve">everything, from the charts to the labels and titles. I ensured the red and green colors </w:t>
      </w:r>
      <w:r w:rsidR="00FC7785">
        <w:rPr>
          <w:lang w:eastAsia="en-US"/>
        </w:rPr>
        <w:t xml:space="preserve">were avoided and used bold lettering on bars to </w:t>
      </w:r>
      <w:r w:rsidR="003712C1">
        <w:rPr>
          <w:lang w:eastAsia="en-US"/>
        </w:rPr>
        <w:t>help</w:t>
      </w:r>
      <w:r w:rsidR="00603A5C">
        <w:rPr>
          <w:lang w:eastAsia="en-US"/>
        </w:rPr>
        <w:t xml:space="preserve"> labels</w:t>
      </w:r>
      <w:r w:rsidR="003712C1">
        <w:rPr>
          <w:lang w:eastAsia="en-US"/>
        </w:rPr>
        <w:t xml:space="preserve"> stand out from the color of the bar.</w:t>
      </w:r>
      <w:r w:rsidR="003027AE">
        <w:rPr>
          <w:lang w:eastAsia="en-US"/>
        </w:rPr>
        <w:t xml:space="preserve"> Since tableau’s colorblind palette </w:t>
      </w:r>
      <w:r w:rsidR="00603A5C">
        <w:rPr>
          <w:lang w:eastAsia="en-US"/>
        </w:rPr>
        <w:t>has hues that help ensure readability.</w:t>
      </w:r>
    </w:p>
    <w:p w14:paraId="4844BEB3" w14:textId="717644A1" w:rsidR="00976F86" w:rsidRDefault="00D73625" w:rsidP="00D07E19">
      <w:pPr>
        <w:pStyle w:val="Heading3"/>
      </w:pPr>
      <w:r w:rsidRPr="00D73625">
        <w:t>Data Representations Supporting Storytelling</w:t>
      </w:r>
    </w:p>
    <w:p w14:paraId="5A0CD847" w14:textId="1F58DC01" w:rsidR="007C770F" w:rsidRDefault="007C770F" w:rsidP="007C770F">
      <w:pPr>
        <w:rPr>
          <w:lang w:eastAsia="en-US"/>
        </w:rPr>
      </w:pPr>
      <w:r w:rsidRPr="00E67941">
        <w:rPr>
          <w:b/>
          <w:bCs/>
          <w:lang w:eastAsia="en-US"/>
        </w:rPr>
        <w:t>Representation</w:t>
      </w:r>
      <w:r w:rsidR="00681632" w:rsidRPr="00E67941">
        <w:rPr>
          <w:b/>
          <w:bCs/>
          <w:lang w:eastAsia="en-US"/>
        </w:rPr>
        <w:t xml:space="preserve"> 1</w:t>
      </w:r>
      <w:r>
        <w:rPr>
          <w:lang w:eastAsia="en-US"/>
        </w:rPr>
        <w:t>:</w:t>
      </w:r>
      <w:r w:rsidR="002E78D1" w:rsidRPr="002E78D1">
        <w:rPr>
          <w:i/>
          <w:iCs/>
          <w:lang w:eastAsia="en-US"/>
        </w:rPr>
        <w:t xml:space="preserve"> </w:t>
      </w:r>
      <w:r w:rsidR="002E78D1" w:rsidRPr="00EA7CD0">
        <w:rPr>
          <w:i/>
          <w:iCs/>
          <w:lang w:eastAsia="en-US"/>
        </w:rPr>
        <w:t>Customer Internet Service: A Churn vs. Retention Analysis</w:t>
      </w:r>
      <w:r w:rsidR="002E78D1">
        <w:rPr>
          <w:lang w:eastAsia="en-US"/>
        </w:rPr>
        <w:t>. This c</w:t>
      </w:r>
      <w:r>
        <w:rPr>
          <w:lang w:eastAsia="en-US"/>
        </w:rPr>
        <w:t>hurn comparison chart directly supports the story by highlighting the key finding: customers with dependents are less/more likely to churn, providing the foundation for actionable insights.</w:t>
      </w:r>
    </w:p>
    <w:p w14:paraId="7A344F48" w14:textId="77777777" w:rsidR="002E78D1" w:rsidRDefault="002E78D1" w:rsidP="007C770F">
      <w:pPr>
        <w:rPr>
          <w:lang w:eastAsia="en-US"/>
        </w:rPr>
      </w:pPr>
    </w:p>
    <w:p w14:paraId="36D262BB" w14:textId="0896D58C" w:rsidR="00D73625" w:rsidRPr="00D73625" w:rsidRDefault="007C770F" w:rsidP="007C770F">
      <w:pPr>
        <w:rPr>
          <w:lang w:eastAsia="en-US"/>
        </w:rPr>
      </w:pPr>
      <w:r w:rsidRPr="00E67941">
        <w:rPr>
          <w:b/>
          <w:bCs/>
          <w:lang w:eastAsia="en-US"/>
        </w:rPr>
        <w:t>Representation</w:t>
      </w:r>
      <w:r w:rsidR="00681632" w:rsidRPr="00E67941">
        <w:rPr>
          <w:b/>
          <w:bCs/>
          <w:lang w:eastAsia="en-US"/>
        </w:rPr>
        <w:t xml:space="preserve"> 2</w:t>
      </w:r>
      <w:r w:rsidRPr="00E67941">
        <w:rPr>
          <w:b/>
          <w:bCs/>
          <w:lang w:eastAsia="en-US"/>
        </w:rPr>
        <w:t>:</w:t>
      </w:r>
      <w:r>
        <w:rPr>
          <w:lang w:eastAsia="en-US"/>
        </w:rPr>
        <w:t xml:space="preserve"> </w:t>
      </w:r>
      <w:r w:rsidR="002E78D1" w:rsidRPr="00EA7CD0">
        <w:rPr>
          <w:i/>
          <w:iCs/>
          <w:lang w:eastAsia="en-US"/>
        </w:rPr>
        <w:t>Impact of Family Status on Add-on Services</w:t>
      </w:r>
      <w:r w:rsidR="002E78D1">
        <w:rPr>
          <w:lang w:eastAsia="en-US"/>
        </w:rPr>
        <w:t xml:space="preserve"> . </w:t>
      </w:r>
      <w:r>
        <w:rPr>
          <w:lang w:eastAsia="en-US"/>
        </w:rPr>
        <w:t>The addon services usage graph adds depth to the story by showing what services appeal most to different customer segments, supporting the narrative of understanding customer preferences.</w:t>
      </w:r>
    </w:p>
    <w:p w14:paraId="09EFB06B" w14:textId="6BDE8304" w:rsidR="00976F86" w:rsidRDefault="002C2F34" w:rsidP="00D07E19">
      <w:pPr>
        <w:pStyle w:val="Heading3"/>
      </w:pPr>
      <w:r w:rsidRPr="002C2F34">
        <w:t>Audience Analysis and Message Adaptation</w:t>
      </w:r>
    </w:p>
    <w:p w14:paraId="15042310" w14:textId="6E6E6E4C" w:rsidR="002C2F34" w:rsidRDefault="002C2F34" w:rsidP="002C2F34">
      <w:pPr>
        <w:rPr>
          <w:lang w:eastAsia="en-US"/>
        </w:rPr>
      </w:pPr>
      <w:r>
        <w:rPr>
          <w:lang w:eastAsia="en-US"/>
        </w:rPr>
        <w:t>By keeping in mind that the Executive Leaders don’t have a technical background</w:t>
      </w:r>
      <w:r w:rsidR="00951AB2">
        <w:rPr>
          <w:lang w:eastAsia="en-US"/>
        </w:rPr>
        <w:t>, I tailored the presentation to focus on actionable recommendations. For the Senior Vice President</w:t>
      </w:r>
      <w:r w:rsidR="00766CB0">
        <w:rPr>
          <w:lang w:eastAsia="en-US"/>
        </w:rPr>
        <w:t xml:space="preserve"> for Customer Experience, I highlighted the </w:t>
      </w:r>
      <w:r w:rsidR="00766CB0">
        <w:rPr>
          <w:lang w:eastAsia="en-US"/>
        </w:rPr>
        <w:lastRenderedPageBreak/>
        <w:t xml:space="preserve">customers patterns and how </w:t>
      </w:r>
      <w:r w:rsidR="00EB3006">
        <w:rPr>
          <w:lang w:eastAsia="en-US"/>
        </w:rPr>
        <w:t>certain services or demographics are linked to the rates of customer churning.</w:t>
      </w:r>
      <w:r w:rsidR="0011081A">
        <w:rPr>
          <w:lang w:eastAsia="en-US"/>
        </w:rPr>
        <w:t xml:space="preserve"> For the </w:t>
      </w:r>
      <w:r w:rsidR="00F52B49" w:rsidRPr="00F52B49">
        <w:rPr>
          <w:lang w:eastAsia="en-US"/>
        </w:rPr>
        <w:t>Executive Vice President of Sales, I highlighted regional demographic trends</w:t>
      </w:r>
      <w:r w:rsidR="00F52B49">
        <w:rPr>
          <w:lang w:eastAsia="en-US"/>
        </w:rPr>
        <w:t xml:space="preserve"> by providing a map</w:t>
      </w:r>
      <w:r w:rsidR="00F52B49" w:rsidRPr="00F52B49">
        <w:rPr>
          <w:lang w:eastAsia="en-US"/>
        </w:rPr>
        <w:t xml:space="preserve"> and customer categories, helping them focus on strategies for retention campaigns.</w:t>
      </w:r>
      <w:r w:rsidR="00B07B16">
        <w:rPr>
          <w:lang w:eastAsia="en-US"/>
        </w:rPr>
        <w:t xml:space="preserve"> </w:t>
      </w:r>
      <w:r w:rsidR="00585130" w:rsidRPr="00585130">
        <w:rPr>
          <w:lang w:eastAsia="en-US"/>
        </w:rPr>
        <w:t>The panel of Regional Vice Presidents received insights into geographic trends, allowing them to compare their regions’ performance against others and identify areas needing attention.</w:t>
      </w:r>
    </w:p>
    <w:p w14:paraId="0765BA99" w14:textId="30EC9B6F" w:rsidR="00520A01" w:rsidRPr="002C2F34" w:rsidRDefault="00520A01" w:rsidP="002C2F34">
      <w:pPr>
        <w:rPr>
          <w:lang w:eastAsia="en-US"/>
        </w:rPr>
      </w:pPr>
      <w:r>
        <w:rPr>
          <w:lang w:eastAsia="en-US"/>
        </w:rPr>
        <w:t xml:space="preserve">I didn’t use technical words or </w:t>
      </w:r>
      <w:r w:rsidR="009F33ED">
        <w:rPr>
          <w:lang w:eastAsia="en-US"/>
        </w:rPr>
        <w:t>phrases</w:t>
      </w:r>
      <w:r>
        <w:rPr>
          <w:lang w:eastAsia="en-US"/>
        </w:rPr>
        <w:t xml:space="preserve">. I keep the </w:t>
      </w:r>
      <w:r w:rsidR="009F33ED">
        <w:rPr>
          <w:lang w:eastAsia="en-US"/>
        </w:rPr>
        <w:t>language</w:t>
      </w:r>
      <w:r>
        <w:rPr>
          <w:lang w:eastAsia="en-US"/>
        </w:rPr>
        <w:t xml:space="preserve"> clean and clear for </w:t>
      </w:r>
      <w:r w:rsidR="0086271B">
        <w:rPr>
          <w:lang w:eastAsia="en-US"/>
        </w:rPr>
        <w:t>easy-to-understand</w:t>
      </w:r>
      <w:r w:rsidR="008009AA">
        <w:rPr>
          <w:lang w:eastAsia="en-US"/>
        </w:rPr>
        <w:t xml:space="preserve"> titles, labels and too</w:t>
      </w:r>
      <w:r w:rsidR="009F33ED">
        <w:rPr>
          <w:lang w:eastAsia="en-US"/>
        </w:rPr>
        <w:t>l</w:t>
      </w:r>
      <w:r w:rsidR="008009AA">
        <w:rPr>
          <w:lang w:eastAsia="en-US"/>
        </w:rPr>
        <w:t xml:space="preserve">tips. </w:t>
      </w:r>
      <w:r w:rsidR="0086271B" w:rsidRPr="0086271B">
        <w:rPr>
          <w:lang w:eastAsia="en-US"/>
        </w:rPr>
        <w:t xml:space="preserve">I made sure to connect the data directly to their strategic goals, focusing on what mattered most to them. At the same time, I kept everything grounded in the analytics, making sure the insights were backed by solid data, so they had a clear path to </w:t>
      </w:r>
      <w:proofErr w:type="gramStart"/>
      <w:r w:rsidR="0086271B" w:rsidRPr="0086271B">
        <w:rPr>
          <w:lang w:eastAsia="en-US"/>
        </w:rPr>
        <w:t>take action</w:t>
      </w:r>
      <w:proofErr w:type="gramEnd"/>
      <w:r w:rsidR="0086271B">
        <w:rPr>
          <w:lang w:eastAsia="en-US"/>
        </w:rPr>
        <w:t xml:space="preserve"> on what </w:t>
      </w:r>
      <w:r w:rsidR="008B15A3">
        <w:rPr>
          <w:lang w:eastAsia="en-US"/>
        </w:rPr>
        <w:t>was needed</w:t>
      </w:r>
      <w:r w:rsidR="00982AB7" w:rsidRPr="00982AB7">
        <w:rPr>
          <w:lang w:eastAsia="en-US"/>
        </w:rPr>
        <w:t>.</w:t>
      </w:r>
    </w:p>
    <w:p w14:paraId="4FA6F103" w14:textId="666F4B61" w:rsidR="00976F86" w:rsidRDefault="00054490" w:rsidP="00D07E19">
      <w:pPr>
        <w:pStyle w:val="Heading3"/>
      </w:pPr>
      <w:r w:rsidRPr="00054490">
        <w:t>Universal Access Design</w:t>
      </w:r>
    </w:p>
    <w:p w14:paraId="71B0D323" w14:textId="5B5AB95A" w:rsidR="006150C0" w:rsidRPr="006150C0" w:rsidRDefault="006150C0" w:rsidP="006150C0">
      <w:pPr>
        <w:rPr>
          <w:lang w:eastAsia="en-US"/>
        </w:rPr>
      </w:pPr>
      <w:r w:rsidRPr="006150C0">
        <w:rPr>
          <w:lang w:eastAsia="en-US"/>
        </w:rPr>
        <w:t xml:space="preserve">I designed my presentation </w:t>
      </w:r>
      <w:r>
        <w:rPr>
          <w:lang w:eastAsia="en-US"/>
        </w:rPr>
        <w:t>keeping</w:t>
      </w:r>
      <w:r w:rsidRPr="006150C0">
        <w:rPr>
          <w:lang w:eastAsia="en-US"/>
        </w:rPr>
        <w:t xml:space="preserve"> accessibility in mind</w:t>
      </w:r>
      <w:r w:rsidR="00460523">
        <w:rPr>
          <w:lang w:eastAsia="en-US"/>
        </w:rPr>
        <w:t>. B</w:t>
      </w:r>
      <w:r>
        <w:rPr>
          <w:lang w:eastAsia="en-US"/>
        </w:rPr>
        <w:t>y making sure</w:t>
      </w:r>
      <w:r w:rsidRPr="006150C0">
        <w:rPr>
          <w:lang w:eastAsia="en-US"/>
        </w:rPr>
        <w:t xml:space="preserve"> it was easy to navigate and understand, even for those without a technical background. I used clear, simple language to explain the data and visualizations. I also selected high-contrast color schemes and </w:t>
      </w:r>
      <w:r w:rsidR="00035DA0">
        <w:rPr>
          <w:lang w:eastAsia="en-US"/>
        </w:rPr>
        <w:t>included</w:t>
      </w:r>
      <w:r w:rsidRPr="006150C0">
        <w:rPr>
          <w:lang w:eastAsia="en-US"/>
        </w:rPr>
        <w:t xml:space="preserve"> visual cues like labels and tooltips to help users with color blindness or limited technical expertise. The dashboard layout was intuitive, allowing users to easily explore the data and draw conclusions regardless of their experience level.</w:t>
      </w:r>
    </w:p>
    <w:p w14:paraId="7158C145" w14:textId="3B43AA4F" w:rsidR="00976F86" w:rsidRDefault="006150C0" w:rsidP="00D07E19">
      <w:pPr>
        <w:pStyle w:val="Heading3"/>
      </w:pPr>
      <w:r w:rsidRPr="006150C0">
        <w:t>Elements of Effective Storytelling</w:t>
      </w:r>
    </w:p>
    <w:p w14:paraId="65945744" w14:textId="7C26284C" w:rsidR="006150C0" w:rsidRPr="006150C0" w:rsidRDefault="006150C0" w:rsidP="006150C0">
      <w:pPr>
        <w:rPr>
          <w:lang w:eastAsia="en-US"/>
        </w:rPr>
      </w:pPr>
      <w:r w:rsidRPr="006150C0">
        <w:rPr>
          <w:lang w:eastAsia="en-US"/>
        </w:rPr>
        <w:t>One element of effective storytelling I used was focusing on a clear narrative structure</w:t>
      </w:r>
      <w:r w:rsidR="00460523">
        <w:rPr>
          <w:lang w:eastAsia="en-US"/>
        </w:rPr>
        <w:t>. S</w:t>
      </w:r>
      <w:r w:rsidRPr="006150C0">
        <w:rPr>
          <w:lang w:eastAsia="en-US"/>
        </w:rPr>
        <w:t xml:space="preserve">tarting with the problem of customer churn and </w:t>
      </w:r>
      <w:r w:rsidR="00927D7A">
        <w:rPr>
          <w:lang w:eastAsia="en-US"/>
        </w:rPr>
        <w:t xml:space="preserve">then </w:t>
      </w:r>
      <w:r w:rsidR="00925218">
        <w:rPr>
          <w:lang w:eastAsia="en-US"/>
        </w:rPr>
        <w:t>going</w:t>
      </w:r>
      <w:r w:rsidRPr="006150C0">
        <w:rPr>
          <w:lang w:eastAsia="en-US"/>
        </w:rPr>
        <w:t xml:space="preserve"> into how the data could solve it. </w:t>
      </w:r>
      <w:r w:rsidR="00925218">
        <w:rPr>
          <w:lang w:eastAsia="en-US"/>
        </w:rPr>
        <w:t>Doing it this way</w:t>
      </w:r>
      <w:r w:rsidRPr="006150C0">
        <w:rPr>
          <w:lang w:eastAsia="en-US"/>
        </w:rPr>
        <w:t xml:space="preserve"> kept the audience engaged by setting up a clear ‘why’ before diving into the ‘how.’ Another </w:t>
      </w:r>
      <w:r w:rsidR="00AC7B88">
        <w:rPr>
          <w:lang w:eastAsia="en-US"/>
        </w:rPr>
        <w:t xml:space="preserve">thing </w:t>
      </w:r>
      <w:r w:rsidRPr="006150C0">
        <w:rPr>
          <w:lang w:eastAsia="en-US"/>
        </w:rPr>
        <w:t xml:space="preserve">I </w:t>
      </w:r>
      <w:r w:rsidR="00AC7B88">
        <w:rPr>
          <w:lang w:eastAsia="en-US"/>
        </w:rPr>
        <w:t>included</w:t>
      </w:r>
      <w:r w:rsidRPr="006150C0">
        <w:rPr>
          <w:lang w:eastAsia="en-US"/>
        </w:rPr>
        <w:t xml:space="preserve"> was using relatable, real-world examples that executive leaders could connect with. By linking the data to their strategic goals, like improving customer retention or engagement, I made the insights relevant and actionable, ensuring the story resonated with their day-to-day challenges</w:t>
      </w:r>
      <w:r w:rsidR="000C7826">
        <w:rPr>
          <w:lang w:eastAsia="en-US"/>
        </w:rPr>
        <w:t xml:space="preserve"> </w:t>
      </w:r>
      <w:sdt>
        <w:sdtPr>
          <w:rPr>
            <w:lang w:eastAsia="en-US"/>
          </w:rPr>
          <w:id w:val="-920406093"/>
          <w:citation/>
        </w:sdtPr>
        <w:sdtContent>
          <w:r w:rsidR="000C7826">
            <w:rPr>
              <w:lang w:eastAsia="en-US"/>
            </w:rPr>
            <w:fldChar w:fldCharType="begin"/>
          </w:r>
          <w:r w:rsidR="000C7826">
            <w:rPr>
              <w:lang w:eastAsia="en-US"/>
            </w:rPr>
            <w:instrText xml:space="preserve"> CITATION Ber23 \l 1033 </w:instrText>
          </w:r>
          <w:r w:rsidR="000C7826">
            <w:rPr>
              <w:lang w:eastAsia="en-US"/>
            </w:rPr>
            <w:fldChar w:fldCharType="separate"/>
          </w:r>
          <w:r w:rsidR="00427C0B">
            <w:rPr>
              <w:noProof/>
              <w:lang w:eastAsia="en-US"/>
            </w:rPr>
            <w:t>(Bautista, 2023)</w:t>
          </w:r>
          <w:r w:rsidR="000C7826">
            <w:rPr>
              <w:lang w:eastAsia="en-US"/>
            </w:rPr>
            <w:fldChar w:fldCharType="end"/>
          </w:r>
        </w:sdtContent>
      </w:sdt>
      <w:r w:rsidRPr="006150C0">
        <w:rPr>
          <w:lang w:eastAsia="en-US"/>
        </w:rPr>
        <w:t>.</w:t>
      </w:r>
    </w:p>
    <w:p w14:paraId="33B85B56" w14:textId="7571F4C8" w:rsidR="005A369A" w:rsidRPr="00732C1C" w:rsidRDefault="009B2187" w:rsidP="00B015D5">
      <w:pPr>
        <w:pStyle w:val="Heading2"/>
      </w:pPr>
      <w:r w:rsidRPr="00732C1C">
        <w:t>Refer</w:t>
      </w:r>
      <w:r w:rsidR="00C679C2" w:rsidRPr="00732C1C">
        <w:t>ences</w:t>
      </w:r>
    </w:p>
    <w:p w14:paraId="61645448" w14:textId="77777777" w:rsidR="00427C0B" w:rsidRDefault="005A369A" w:rsidP="00427C0B">
      <w:pPr>
        <w:pStyle w:val="Bibliography"/>
        <w:rPr>
          <w:noProof/>
          <w:sz w:val="24"/>
        </w:rPr>
      </w:pPr>
      <w:r w:rsidRPr="00732C1C">
        <w:rPr>
          <w:sz w:val="24"/>
          <w:szCs w:val="28"/>
        </w:rPr>
        <w:fldChar w:fldCharType="begin"/>
      </w:r>
      <w:r w:rsidRPr="00732C1C">
        <w:rPr>
          <w:sz w:val="24"/>
          <w:szCs w:val="28"/>
        </w:rPr>
        <w:instrText xml:space="preserve"> BIBLIOGRAPHY  \l 1033 </w:instrText>
      </w:r>
      <w:r w:rsidRPr="00732C1C">
        <w:rPr>
          <w:sz w:val="24"/>
          <w:szCs w:val="28"/>
        </w:rPr>
        <w:fldChar w:fldCharType="separate"/>
      </w:r>
      <w:r w:rsidR="00427C0B">
        <w:rPr>
          <w:noProof/>
        </w:rPr>
        <w:t xml:space="preserve">Bautista, B. (2023, October 5). </w:t>
      </w:r>
      <w:r w:rsidR="00427C0B">
        <w:rPr>
          <w:i/>
          <w:iCs/>
          <w:noProof/>
        </w:rPr>
        <w:t>The Must-Have Guide for Effective Data Storytelling: ‘Storytelling with Data</w:t>
      </w:r>
      <w:r w:rsidR="00427C0B">
        <w:rPr>
          <w:noProof/>
        </w:rPr>
        <w:t>. Retrieved from storytellingwithcharts: https://www.storytellingwithcharts.com/must-have-guide-effective-data-storytelling-storytelling-with-data/#:~:text=Examples%20of%20effective%20data%20storytelling%20include%20using%20best,data%20itself%2C%20a%20compelling%20narrative%2C%20and%20impactful%</w:t>
      </w:r>
    </w:p>
    <w:p w14:paraId="6102322F" w14:textId="77777777" w:rsidR="00427C0B" w:rsidRDefault="00427C0B" w:rsidP="00427C0B">
      <w:pPr>
        <w:pStyle w:val="Bibliography"/>
        <w:rPr>
          <w:noProof/>
        </w:rPr>
      </w:pPr>
      <w:r>
        <w:rPr>
          <w:noProof/>
        </w:rPr>
        <w:t xml:space="preserve">IBM. (2023, April 5). </w:t>
      </w:r>
      <w:r>
        <w:rPr>
          <w:i/>
          <w:iCs/>
          <w:noProof/>
        </w:rPr>
        <w:t>Telecommunications Industry Sample Data.</w:t>
      </w:r>
      <w:r>
        <w:rPr>
          <w:noProof/>
        </w:rPr>
        <w:t xml:space="preserve"> (D. o. Development, Ed.) Retrieved from IBM Cognos Analytics with Watson: https://accelerator.ca.analytics.ibm.com/bi/?perspective=authoring&amp;pathRef=.public_folders%2FIBM%2BAccelerator%2BCatalog%2FContent%2FDAT00148&amp;id=i9710CF25EF75468D95FFFC7D57D45204&amp;objRef=i9710CF25EF75468D95FFFC7D57D45204&amp;action=run&amp;format=HTML&amp;cmPropStr=%7</w:t>
      </w:r>
    </w:p>
    <w:p w14:paraId="4E136208" w14:textId="67B97C9E" w:rsidR="00F825C8" w:rsidRPr="00732C1C" w:rsidRDefault="005A369A" w:rsidP="00427C0B">
      <w:pPr>
        <w:pStyle w:val="Bibliography"/>
        <w:ind w:left="0" w:firstLine="0"/>
        <w:rPr>
          <w:sz w:val="24"/>
          <w:szCs w:val="28"/>
        </w:rPr>
      </w:pPr>
      <w:r w:rsidRPr="00732C1C">
        <w:rPr>
          <w:sz w:val="24"/>
          <w:szCs w:val="28"/>
        </w:rPr>
        <w:fldChar w:fldCharType="end"/>
      </w:r>
    </w:p>
    <w:sectPr w:rsidR="00F825C8" w:rsidRPr="00732C1C" w:rsidSect="00852EDF">
      <w:footnotePr>
        <w:pos w:val="beneathText"/>
      </w:footnotePr>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527C5C" w14:textId="77777777" w:rsidR="00540C16" w:rsidRDefault="00540C16" w:rsidP="00831478">
      <w:r>
        <w:separator/>
      </w:r>
    </w:p>
    <w:p w14:paraId="3D79CAD6" w14:textId="77777777" w:rsidR="00540C16" w:rsidRDefault="00540C16" w:rsidP="00831478"/>
  </w:endnote>
  <w:endnote w:type="continuationSeparator" w:id="0">
    <w:p w14:paraId="07FBB71E" w14:textId="77777777" w:rsidR="00540C16" w:rsidRDefault="00540C16" w:rsidP="00831478">
      <w:r>
        <w:continuationSeparator/>
      </w:r>
    </w:p>
    <w:p w14:paraId="5EACB46A" w14:textId="77777777" w:rsidR="00540C16" w:rsidRDefault="00540C16" w:rsidP="00831478"/>
  </w:endnote>
  <w:endnote w:type="continuationNotice" w:id="1">
    <w:p w14:paraId="5FE36EF8" w14:textId="77777777" w:rsidR="00540C16" w:rsidRDefault="00540C1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Mono">
    <w:charset w:val="00"/>
    <w:family w:val="modern"/>
    <w:pitch w:val="fixed"/>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B4B2EE" w14:textId="77777777" w:rsidR="00540C16" w:rsidRDefault="00540C16" w:rsidP="00831478">
      <w:r>
        <w:separator/>
      </w:r>
    </w:p>
    <w:p w14:paraId="4B414527" w14:textId="77777777" w:rsidR="00540C16" w:rsidRDefault="00540C16" w:rsidP="00831478"/>
  </w:footnote>
  <w:footnote w:type="continuationSeparator" w:id="0">
    <w:p w14:paraId="7987E8FB" w14:textId="77777777" w:rsidR="00540C16" w:rsidRDefault="00540C16" w:rsidP="00831478">
      <w:r>
        <w:continuationSeparator/>
      </w:r>
    </w:p>
    <w:p w14:paraId="6E01D8F2" w14:textId="77777777" w:rsidR="00540C16" w:rsidRDefault="00540C16" w:rsidP="00831478"/>
  </w:footnote>
  <w:footnote w:type="continuationNotice" w:id="1">
    <w:p w14:paraId="2DE2F4B4" w14:textId="77777777" w:rsidR="00540C16" w:rsidRDefault="00540C16">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280A46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934BCBC"/>
    <w:lvl w:ilvl="0">
      <w:start w:val="1"/>
      <w:numFmt w:val="bullet"/>
      <w:pStyle w:val="ListBullet"/>
      <w:lvlText w:val=""/>
      <w:lvlJc w:val="left"/>
      <w:pPr>
        <w:ind w:left="1080" w:hanging="360"/>
      </w:pPr>
      <w:rPr>
        <w:rFonts w:ascii="Symbol" w:hAnsi="Symbol" w:hint="default"/>
      </w:rPr>
    </w:lvl>
  </w:abstractNum>
  <w:abstractNum w:abstractNumId="10" w15:restartNumberingAfterBreak="0">
    <w:nsid w:val="00EF6DA1"/>
    <w:multiLevelType w:val="hybridMultilevel"/>
    <w:tmpl w:val="C5328DD4"/>
    <w:lvl w:ilvl="0" w:tplc="2CFACD9C">
      <w:start w:val="1"/>
      <w:numFmt w:val="decimal"/>
      <w:lvlText w:val="Step %1."/>
      <w:lvlJc w:val="left"/>
      <w:pPr>
        <w:ind w:left="1080" w:hanging="360"/>
      </w:pPr>
      <w:rPr>
        <w:rFonts w:hint="default"/>
      </w:rPr>
    </w:lvl>
    <w:lvl w:ilvl="1" w:tplc="04090019">
      <w:start w:val="1"/>
      <w:numFmt w:val="lowerLetter"/>
      <w:lvlText w:val="%2."/>
      <w:lvlJc w:val="left"/>
      <w:pPr>
        <w:ind w:left="810" w:hanging="360"/>
      </w:pPr>
    </w:lvl>
    <w:lvl w:ilvl="2" w:tplc="0409001B">
      <w:start w:val="1"/>
      <w:numFmt w:val="lowerRoman"/>
      <w:lvlText w:val="%3."/>
      <w:lvlJc w:val="right"/>
      <w:pPr>
        <w:ind w:left="1530" w:hanging="180"/>
      </w:pPr>
    </w:lvl>
    <w:lvl w:ilvl="3" w:tplc="0409000F">
      <w:start w:val="1"/>
      <w:numFmt w:val="decimal"/>
      <w:lvlText w:val="%4."/>
      <w:lvlJc w:val="left"/>
      <w:pPr>
        <w:ind w:left="2250" w:hanging="360"/>
      </w:pPr>
    </w:lvl>
    <w:lvl w:ilvl="4" w:tplc="04090019">
      <w:start w:val="1"/>
      <w:numFmt w:val="lowerLetter"/>
      <w:lvlText w:val="%5."/>
      <w:lvlJc w:val="left"/>
      <w:pPr>
        <w:ind w:left="2970" w:hanging="360"/>
      </w:pPr>
    </w:lvl>
    <w:lvl w:ilvl="5" w:tplc="0409001B">
      <w:start w:val="1"/>
      <w:numFmt w:val="lowerRoman"/>
      <w:lvlText w:val="%6."/>
      <w:lvlJc w:val="right"/>
      <w:pPr>
        <w:ind w:left="3690" w:hanging="180"/>
      </w:pPr>
    </w:lvl>
    <w:lvl w:ilvl="6" w:tplc="0409000F">
      <w:start w:val="1"/>
      <w:numFmt w:val="decimal"/>
      <w:lvlText w:val="%7."/>
      <w:lvlJc w:val="left"/>
      <w:pPr>
        <w:ind w:left="4410" w:hanging="360"/>
      </w:pPr>
    </w:lvl>
    <w:lvl w:ilvl="7" w:tplc="04090019">
      <w:start w:val="1"/>
      <w:numFmt w:val="lowerLetter"/>
      <w:lvlText w:val="%8."/>
      <w:lvlJc w:val="left"/>
      <w:pPr>
        <w:ind w:left="5130" w:hanging="360"/>
      </w:pPr>
    </w:lvl>
    <w:lvl w:ilvl="8" w:tplc="0409001B">
      <w:start w:val="1"/>
      <w:numFmt w:val="lowerRoman"/>
      <w:lvlText w:val="%9."/>
      <w:lvlJc w:val="right"/>
      <w:pPr>
        <w:ind w:left="5850" w:hanging="180"/>
      </w:pPr>
    </w:lvl>
  </w:abstractNum>
  <w:abstractNum w:abstractNumId="11" w15:restartNumberingAfterBreak="0">
    <w:nsid w:val="0C7D3DE7"/>
    <w:multiLevelType w:val="hybridMultilevel"/>
    <w:tmpl w:val="20C6B1AE"/>
    <w:lvl w:ilvl="0" w:tplc="009A66EC">
      <w:start w:val="1"/>
      <w:numFmt w:val="decimal"/>
      <w:pStyle w:val="Heading3"/>
      <w:lvlText w:val="%1."/>
      <w:lvlJc w:val="left"/>
      <w:pPr>
        <w:ind w:left="63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045B45"/>
    <w:multiLevelType w:val="hybridMultilevel"/>
    <w:tmpl w:val="CA129754"/>
    <w:lvl w:ilvl="0" w:tplc="01743636">
      <w:start w:val="1"/>
      <w:numFmt w:val="upperLetter"/>
      <w:pStyle w:val="Heading2"/>
      <w:lvlText w:val="%1."/>
      <w:lvlJc w:val="left"/>
      <w:pPr>
        <w:ind w:left="3150" w:hanging="360"/>
      </w:pPr>
    </w:lvl>
    <w:lvl w:ilvl="1" w:tplc="04090019" w:tentative="1">
      <w:start w:val="1"/>
      <w:numFmt w:val="lowerLetter"/>
      <w:lvlText w:val="%2."/>
      <w:lvlJc w:val="left"/>
      <w:pPr>
        <w:ind w:left="3870" w:hanging="360"/>
      </w:pPr>
    </w:lvl>
    <w:lvl w:ilvl="2" w:tplc="0409001B" w:tentative="1">
      <w:start w:val="1"/>
      <w:numFmt w:val="lowerRoman"/>
      <w:lvlText w:val="%3."/>
      <w:lvlJc w:val="right"/>
      <w:pPr>
        <w:ind w:left="4590" w:hanging="180"/>
      </w:pPr>
    </w:lvl>
    <w:lvl w:ilvl="3" w:tplc="0409000F" w:tentative="1">
      <w:start w:val="1"/>
      <w:numFmt w:val="decimal"/>
      <w:lvlText w:val="%4."/>
      <w:lvlJc w:val="left"/>
      <w:pPr>
        <w:ind w:left="5310" w:hanging="360"/>
      </w:pPr>
    </w:lvl>
    <w:lvl w:ilvl="4" w:tplc="04090019" w:tentative="1">
      <w:start w:val="1"/>
      <w:numFmt w:val="lowerLetter"/>
      <w:lvlText w:val="%5."/>
      <w:lvlJc w:val="left"/>
      <w:pPr>
        <w:ind w:left="6030" w:hanging="360"/>
      </w:pPr>
    </w:lvl>
    <w:lvl w:ilvl="5" w:tplc="0409001B" w:tentative="1">
      <w:start w:val="1"/>
      <w:numFmt w:val="lowerRoman"/>
      <w:lvlText w:val="%6."/>
      <w:lvlJc w:val="right"/>
      <w:pPr>
        <w:ind w:left="6750" w:hanging="180"/>
      </w:pPr>
    </w:lvl>
    <w:lvl w:ilvl="6" w:tplc="0409000F" w:tentative="1">
      <w:start w:val="1"/>
      <w:numFmt w:val="decimal"/>
      <w:lvlText w:val="%7."/>
      <w:lvlJc w:val="left"/>
      <w:pPr>
        <w:ind w:left="7470" w:hanging="360"/>
      </w:pPr>
    </w:lvl>
    <w:lvl w:ilvl="7" w:tplc="04090019" w:tentative="1">
      <w:start w:val="1"/>
      <w:numFmt w:val="lowerLetter"/>
      <w:lvlText w:val="%8."/>
      <w:lvlJc w:val="left"/>
      <w:pPr>
        <w:ind w:left="8190" w:hanging="360"/>
      </w:pPr>
    </w:lvl>
    <w:lvl w:ilvl="8" w:tplc="0409001B" w:tentative="1">
      <w:start w:val="1"/>
      <w:numFmt w:val="lowerRoman"/>
      <w:lvlText w:val="%9."/>
      <w:lvlJc w:val="right"/>
      <w:pPr>
        <w:ind w:left="8910" w:hanging="180"/>
      </w:pPr>
    </w:lvl>
  </w:abstractNum>
  <w:abstractNum w:abstractNumId="13" w15:restartNumberingAfterBreak="0">
    <w:nsid w:val="229D1231"/>
    <w:multiLevelType w:val="hybridMultilevel"/>
    <w:tmpl w:val="1EC26B50"/>
    <w:lvl w:ilvl="0" w:tplc="DCFE762A">
      <w:start w:val="1"/>
      <w:numFmt w:val="lowerLetter"/>
      <w:lvlText w:val="%1."/>
      <w:lvlJc w:val="left"/>
      <w:pPr>
        <w:ind w:left="1440" w:hanging="360"/>
      </w:pPr>
      <w:rPr>
        <w:b w:val="0"/>
        <w:bCs w:val="0"/>
        <w:color w:val="auto"/>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48528D2"/>
    <w:multiLevelType w:val="multilevel"/>
    <w:tmpl w:val="65AE2732"/>
    <w:lvl w:ilvl="0">
      <w:start w:val="1"/>
      <w:numFmt w:val="decimal"/>
      <w:lvlText w:val="Step %1."/>
      <w:lvlJc w:val="left"/>
      <w:pPr>
        <w:ind w:left="90" w:hanging="360"/>
      </w:pPr>
      <w:rPr>
        <w:rFonts w:hint="default"/>
      </w:rPr>
    </w:lvl>
    <w:lvl w:ilvl="1">
      <w:start w:val="1"/>
      <w:numFmt w:val="lowerLetter"/>
      <w:lvlText w:val="%2."/>
      <w:lvlJc w:val="left"/>
      <w:pPr>
        <w:ind w:left="810" w:hanging="360"/>
      </w:pPr>
    </w:lvl>
    <w:lvl w:ilvl="2">
      <w:start w:val="1"/>
      <w:numFmt w:val="lowerRoman"/>
      <w:lvlText w:val="%3."/>
      <w:lvlJc w:val="right"/>
      <w:pPr>
        <w:ind w:left="1530" w:hanging="180"/>
      </w:pPr>
    </w:lvl>
    <w:lvl w:ilvl="3">
      <w:start w:val="1"/>
      <w:numFmt w:val="decimal"/>
      <w:lvlText w:val="%4."/>
      <w:lvlJc w:val="left"/>
      <w:pPr>
        <w:ind w:left="2250" w:hanging="360"/>
      </w:pPr>
    </w:lvl>
    <w:lvl w:ilvl="4">
      <w:start w:val="1"/>
      <w:numFmt w:val="lowerLetter"/>
      <w:lvlText w:val="%5."/>
      <w:lvlJc w:val="left"/>
      <w:pPr>
        <w:ind w:left="2970" w:hanging="360"/>
      </w:pPr>
    </w:lvl>
    <w:lvl w:ilvl="5">
      <w:start w:val="1"/>
      <w:numFmt w:val="lowerRoman"/>
      <w:lvlText w:val="%6."/>
      <w:lvlJc w:val="right"/>
      <w:pPr>
        <w:ind w:left="3690" w:hanging="180"/>
      </w:pPr>
    </w:lvl>
    <w:lvl w:ilvl="6">
      <w:start w:val="1"/>
      <w:numFmt w:val="decimal"/>
      <w:lvlText w:val="%7."/>
      <w:lvlJc w:val="left"/>
      <w:pPr>
        <w:ind w:left="4410" w:hanging="360"/>
      </w:pPr>
    </w:lvl>
    <w:lvl w:ilvl="7">
      <w:start w:val="1"/>
      <w:numFmt w:val="lowerLetter"/>
      <w:lvlText w:val="%8."/>
      <w:lvlJc w:val="left"/>
      <w:pPr>
        <w:ind w:left="5130" w:hanging="360"/>
      </w:pPr>
    </w:lvl>
    <w:lvl w:ilvl="8">
      <w:start w:val="1"/>
      <w:numFmt w:val="lowerRoman"/>
      <w:lvlText w:val="%9."/>
      <w:lvlJc w:val="right"/>
      <w:pPr>
        <w:ind w:left="5850" w:hanging="180"/>
      </w:pPr>
    </w:lvl>
  </w:abstractNum>
  <w:abstractNum w:abstractNumId="15" w15:restartNumberingAfterBreak="0">
    <w:nsid w:val="2BA16A47"/>
    <w:multiLevelType w:val="hybridMultilevel"/>
    <w:tmpl w:val="897009FA"/>
    <w:lvl w:ilvl="0" w:tplc="39A6F43E">
      <w:start w:val="1"/>
      <w:numFmt w:val="lowerLetter"/>
      <w:pStyle w:val="ListParagraph"/>
      <w:lvlText w:val="%1."/>
      <w:lvlJc w:val="left"/>
      <w:pPr>
        <w:ind w:left="1440" w:hanging="360"/>
      </w:pPr>
      <w:rPr>
        <w:b w:val="0"/>
        <w:bCs w:val="0"/>
        <w:color w:val="auto"/>
        <w:sz w:val="22"/>
        <w:szCs w:val="22"/>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D8313A1"/>
    <w:multiLevelType w:val="hybridMultilevel"/>
    <w:tmpl w:val="99E8EA6A"/>
    <w:lvl w:ilvl="0" w:tplc="6F1860C2">
      <w:start w:val="3"/>
      <w:numFmt w:val="lowerLetter"/>
      <w:lvlText w:val="%1."/>
      <w:lvlJc w:val="left"/>
      <w:pPr>
        <w:ind w:left="297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8D1A22"/>
    <w:multiLevelType w:val="hybridMultilevel"/>
    <w:tmpl w:val="8EDC1D90"/>
    <w:lvl w:ilvl="0" w:tplc="CAE2C4D4">
      <w:start w:val="1"/>
      <w:numFmt w:val="lowerLetter"/>
      <w:lvlText w:val="%1."/>
      <w:lvlJc w:val="left"/>
      <w:pPr>
        <w:ind w:left="1890" w:hanging="360"/>
      </w:pPr>
      <w:rPr>
        <w:rFonts w:hint="default"/>
      </w:rPr>
    </w:lvl>
    <w:lvl w:ilvl="1" w:tplc="04090019">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8" w15:restartNumberingAfterBreak="0">
    <w:nsid w:val="47E550FB"/>
    <w:multiLevelType w:val="hybridMultilevel"/>
    <w:tmpl w:val="FB2C70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DD9482D"/>
    <w:multiLevelType w:val="hybridMultilevel"/>
    <w:tmpl w:val="5FF25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E63100"/>
    <w:multiLevelType w:val="hybridMultilevel"/>
    <w:tmpl w:val="F10CFC46"/>
    <w:lvl w:ilvl="0" w:tplc="0CFEB164">
      <w:start w:val="1"/>
      <w:numFmt w:val="decimal"/>
      <w:lvlText w:val="Step %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1" w15:restartNumberingAfterBreak="0">
    <w:nsid w:val="4EC51793"/>
    <w:multiLevelType w:val="hybridMultilevel"/>
    <w:tmpl w:val="E02E096E"/>
    <w:lvl w:ilvl="0" w:tplc="11DC6B94">
      <w:start w:val="1"/>
      <w:numFmt w:val="bullet"/>
      <w:pStyle w:val="NoSpacing"/>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56B36A2F"/>
    <w:multiLevelType w:val="multilevel"/>
    <w:tmpl w:val="93FED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DC318A"/>
    <w:multiLevelType w:val="hybridMultilevel"/>
    <w:tmpl w:val="5A90CEA4"/>
    <w:lvl w:ilvl="0" w:tplc="04090019">
      <w:start w:val="1"/>
      <w:numFmt w:val="lowerLetter"/>
      <w:lvlText w:val="%1."/>
      <w:lvlJc w:val="left"/>
      <w:pPr>
        <w:ind w:left="2970" w:hanging="360"/>
      </w:pPr>
    </w:lvl>
    <w:lvl w:ilvl="1" w:tplc="04090019" w:tentative="1">
      <w:start w:val="1"/>
      <w:numFmt w:val="lowerLetter"/>
      <w:lvlText w:val="%2."/>
      <w:lvlJc w:val="left"/>
      <w:pPr>
        <w:ind w:left="3690" w:hanging="360"/>
      </w:pPr>
    </w:lvl>
    <w:lvl w:ilvl="2" w:tplc="0409001B" w:tentative="1">
      <w:start w:val="1"/>
      <w:numFmt w:val="lowerRoman"/>
      <w:lvlText w:val="%3."/>
      <w:lvlJc w:val="right"/>
      <w:pPr>
        <w:ind w:left="4410" w:hanging="180"/>
      </w:pPr>
    </w:lvl>
    <w:lvl w:ilvl="3" w:tplc="0409000F" w:tentative="1">
      <w:start w:val="1"/>
      <w:numFmt w:val="decimal"/>
      <w:lvlText w:val="%4."/>
      <w:lvlJc w:val="left"/>
      <w:pPr>
        <w:ind w:left="5130" w:hanging="360"/>
      </w:pPr>
    </w:lvl>
    <w:lvl w:ilvl="4" w:tplc="04090019" w:tentative="1">
      <w:start w:val="1"/>
      <w:numFmt w:val="lowerLetter"/>
      <w:lvlText w:val="%5."/>
      <w:lvlJc w:val="left"/>
      <w:pPr>
        <w:ind w:left="5850" w:hanging="360"/>
      </w:pPr>
    </w:lvl>
    <w:lvl w:ilvl="5" w:tplc="0409001B" w:tentative="1">
      <w:start w:val="1"/>
      <w:numFmt w:val="lowerRoman"/>
      <w:lvlText w:val="%6."/>
      <w:lvlJc w:val="right"/>
      <w:pPr>
        <w:ind w:left="6570" w:hanging="180"/>
      </w:pPr>
    </w:lvl>
    <w:lvl w:ilvl="6" w:tplc="0409000F" w:tentative="1">
      <w:start w:val="1"/>
      <w:numFmt w:val="decimal"/>
      <w:lvlText w:val="%7."/>
      <w:lvlJc w:val="left"/>
      <w:pPr>
        <w:ind w:left="7290" w:hanging="360"/>
      </w:pPr>
    </w:lvl>
    <w:lvl w:ilvl="7" w:tplc="04090019" w:tentative="1">
      <w:start w:val="1"/>
      <w:numFmt w:val="lowerLetter"/>
      <w:lvlText w:val="%8."/>
      <w:lvlJc w:val="left"/>
      <w:pPr>
        <w:ind w:left="8010" w:hanging="360"/>
      </w:pPr>
    </w:lvl>
    <w:lvl w:ilvl="8" w:tplc="0409001B" w:tentative="1">
      <w:start w:val="1"/>
      <w:numFmt w:val="lowerRoman"/>
      <w:lvlText w:val="%9."/>
      <w:lvlJc w:val="right"/>
      <w:pPr>
        <w:ind w:left="8730" w:hanging="180"/>
      </w:pPr>
    </w:lvl>
  </w:abstractNum>
  <w:abstractNum w:abstractNumId="24" w15:restartNumberingAfterBreak="0">
    <w:nsid w:val="5D02688B"/>
    <w:multiLevelType w:val="hybridMultilevel"/>
    <w:tmpl w:val="2C040EF4"/>
    <w:lvl w:ilvl="0" w:tplc="EFC4B6C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B1962BA"/>
    <w:multiLevelType w:val="hybridMultilevel"/>
    <w:tmpl w:val="E2AC795A"/>
    <w:lvl w:ilvl="0" w:tplc="0D500AAE">
      <w:start w:val="1"/>
      <w:numFmt w:val="decimal"/>
      <w:pStyle w:val="ListNumber"/>
      <w:lvlText w:val="Step %1."/>
      <w:lvlJc w:val="left"/>
      <w:pPr>
        <w:ind w:left="1800" w:hanging="360"/>
      </w:pPr>
      <w:rPr>
        <w:b/>
        <w:bCs/>
      </w:rPr>
    </w:lvl>
    <w:lvl w:ilvl="1" w:tplc="DCFE762A">
      <w:start w:val="1"/>
      <w:numFmt w:val="lowerLetter"/>
      <w:lvlText w:val="%2."/>
      <w:lvlJc w:val="left"/>
      <w:pPr>
        <w:ind w:left="2070" w:hanging="360"/>
      </w:pPr>
      <w:rPr>
        <w:b w:val="0"/>
        <w:bCs w:val="0"/>
        <w:color w:val="auto"/>
        <w:sz w:val="22"/>
        <w:szCs w:val="22"/>
      </w:r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75395740"/>
    <w:multiLevelType w:val="hybridMultilevel"/>
    <w:tmpl w:val="1A6CFC4C"/>
    <w:lvl w:ilvl="0" w:tplc="DCFE762A">
      <w:start w:val="1"/>
      <w:numFmt w:val="lowerLetter"/>
      <w:lvlText w:val="%1."/>
      <w:lvlJc w:val="left"/>
      <w:pPr>
        <w:ind w:left="2070" w:hanging="360"/>
      </w:pPr>
      <w:rPr>
        <w:b w:val="0"/>
        <w:b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FA0C6C"/>
    <w:multiLevelType w:val="hybridMultilevel"/>
    <w:tmpl w:val="391073B2"/>
    <w:lvl w:ilvl="0" w:tplc="0ADE2062">
      <w:start w:val="1"/>
      <w:numFmt w:val="decimal"/>
      <w:lvlText w:val="%1."/>
      <w:lvlJc w:val="left"/>
      <w:pPr>
        <w:ind w:left="1080" w:hanging="360"/>
      </w:pPr>
      <w:rPr>
        <w:rFonts w:hint="default"/>
      </w:rPr>
    </w:lvl>
    <w:lvl w:ilvl="1" w:tplc="A8CC3E94">
      <w:start w:val="1"/>
      <w:numFmt w:val="lowerLetter"/>
      <w:lvlText w:val="%2."/>
      <w:lvlJc w:val="left"/>
      <w:pPr>
        <w:ind w:left="1800" w:hanging="360"/>
      </w:pPr>
      <w:rPr>
        <w:b w:val="0"/>
        <w:bCs w:val="0"/>
      </w:rPr>
    </w:lvl>
    <w:lvl w:ilvl="2" w:tplc="F7ECCF2A">
      <w:start w:val="1"/>
      <w:numFmt w:val="lowerRoman"/>
      <w:lvlText w:val="%3."/>
      <w:lvlJc w:val="right"/>
      <w:pPr>
        <w:ind w:left="2520" w:hanging="180"/>
      </w:pPr>
      <w:rPr>
        <w:b w:val="0"/>
        <w:bCs w:val="0"/>
        <w:color w:val="000000" w:themeColor="text1"/>
      </w:rPr>
    </w:lvl>
    <w:lvl w:ilvl="3" w:tplc="73FE5A8E">
      <w:start w:val="1"/>
      <w:numFmt w:val="decimal"/>
      <w:lvlText w:val="%4."/>
      <w:lvlJc w:val="left"/>
      <w:pPr>
        <w:ind w:left="3240" w:hanging="360"/>
      </w:pPr>
      <w:rPr>
        <w:rFonts w:asciiTheme="minorHAnsi" w:eastAsiaTheme="minorEastAsia" w:hAnsiTheme="minorHAnsi" w:cstheme="minorBidi"/>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95510780">
    <w:abstractNumId w:val="12"/>
  </w:num>
  <w:num w:numId="13" w16cid:durableId="200827099">
    <w:abstractNumId w:val="11"/>
  </w:num>
  <w:num w:numId="14" w16cid:durableId="2092579005">
    <w:abstractNumId w:val="11"/>
    <w:lvlOverride w:ilvl="0">
      <w:startOverride w:val="1"/>
    </w:lvlOverride>
  </w:num>
  <w:num w:numId="15" w16cid:durableId="486751978">
    <w:abstractNumId w:val="18"/>
  </w:num>
  <w:num w:numId="16" w16cid:durableId="1294361049">
    <w:abstractNumId w:val="11"/>
    <w:lvlOverride w:ilvl="0">
      <w:startOverride w:val="1"/>
    </w:lvlOverride>
  </w:num>
  <w:num w:numId="17" w16cid:durableId="667902730">
    <w:abstractNumId w:val="21"/>
  </w:num>
  <w:num w:numId="18" w16cid:durableId="1267887598">
    <w:abstractNumId w:val="11"/>
    <w:lvlOverride w:ilvl="0">
      <w:startOverride w:val="1"/>
    </w:lvlOverride>
  </w:num>
  <w:num w:numId="19" w16cid:durableId="211963925">
    <w:abstractNumId w:val="11"/>
    <w:lvlOverride w:ilvl="0">
      <w:startOverride w:val="1"/>
    </w:lvlOverride>
  </w:num>
  <w:num w:numId="20" w16cid:durableId="919482845">
    <w:abstractNumId w:val="11"/>
    <w:lvlOverride w:ilvl="0">
      <w:startOverride w:val="1"/>
    </w:lvlOverride>
  </w:num>
  <w:num w:numId="21" w16cid:durableId="330180019">
    <w:abstractNumId w:val="11"/>
    <w:lvlOverride w:ilvl="0">
      <w:startOverride w:val="1"/>
    </w:lvlOverride>
  </w:num>
  <w:num w:numId="22" w16cid:durableId="1768383346">
    <w:abstractNumId w:val="22"/>
  </w:num>
  <w:num w:numId="23" w16cid:durableId="2092504351">
    <w:abstractNumId w:val="10"/>
  </w:num>
  <w:num w:numId="24" w16cid:durableId="1524201818">
    <w:abstractNumId w:val="20"/>
  </w:num>
  <w:num w:numId="25" w16cid:durableId="810832129">
    <w:abstractNumId w:val="17"/>
  </w:num>
  <w:num w:numId="26" w16cid:durableId="470757552">
    <w:abstractNumId w:val="14"/>
  </w:num>
  <w:num w:numId="27" w16cid:durableId="1711296662">
    <w:abstractNumId w:val="23"/>
  </w:num>
  <w:num w:numId="28" w16cid:durableId="1051153988">
    <w:abstractNumId w:val="16"/>
  </w:num>
  <w:num w:numId="29" w16cid:durableId="1523472656">
    <w:abstractNumId w:val="27"/>
  </w:num>
  <w:num w:numId="30" w16cid:durableId="1075131854">
    <w:abstractNumId w:val="27"/>
    <w:lvlOverride w:ilvl="0">
      <w:startOverride w:val="1"/>
    </w:lvlOverride>
  </w:num>
  <w:num w:numId="31" w16cid:durableId="297345246">
    <w:abstractNumId w:val="27"/>
    <w:lvlOverride w:ilvl="0">
      <w:startOverride w:val="1"/>
    </w:lvlOverride>
  </w:num>
  <w:num w:numId="32" w16cid:durableId="264120658">
    <w:abstractNumId w:val="8"/>
  </w:num>
  <w:num w:numId="33" w16cid:durableId="1844857643">
    <w:abstractNumId w:val="25"/>
  </w:num>
  <w:num w:numId="34" w16cid:durableId="1781298255">
    <w:abstractNumId w:val="25"/>
    <w:lvlOverride w:ilvl="0">
      <w:startOverride w:val="1"/>
    </w:lvlOverride>
  </w:num>
  <w:num w:numId="35" w16cid:durableId="1712221835">
    <w:abstractNumId w:val="25"/>
    <w:lvlOverride w:ilvl="0">
      <w:startOverride w:val="1"/>
    </w:lvlOverride>
  </w:num>
  <w:num w:numId="36" w16cid:durableId="214241444">
    <w:abstractNumId w:val="8"/>
  </w:num>
  <w:num w:numId="37" w16cid:durableId="1025248889">
    <w:abstractNumId w:val="8"/>
  </w:num>
  <w:num w:numId="38" w16cid:durableId="1284456690">
    <w:abstractNumId w:val="19"/>
  </w:num>
  <w:num w:numId="39" w16cid:durableId="736368256">
    <w:abstractNumId w:val="24"/>
  </w:num>
  <w:num w:numId="40" w16cid:durableId="1634167613">
    <w:abstractNumId w:val="8"/>
  </w:num>
  <w:num w:numId="41" w16cid:durableId="1979795425">
    <w:abstractNumId w:val="8"/>
  </w:num>
  <w:num w:numId="42" w16cid:durableId="1868786991">
    <w:abstractNumId w:val="8"/>
  </w:num>
  <w:num w:numId="43" w16cid:durableId="105270800">
    <w:abstractNumId w:val="8"/>
  </w:num>
  <w:num w:numId="44" w16cid:durableId="702900260">
    <w:abstractNumId w:val="26"/>
  </w:num>
  <w:num w:numId="45" w16cid:durableId="372703452">
    <w:abstractNumId w:val="13"/>
  </w:num>
  <w:num w:numId="46" w16cid:durableId="1847017166">
    <w:abstractNumId w:val="15"/>
  </w:num>
  <w:num w:numId="47" w16cid:durableId="49424464">
    <w:abstractNumId w:val="8"/>
  </w:num>
  <w:num w:numId="48" w16cid:durableId="572857318">
    <w:abstractNumId w:val="8"/>
  </w:num>
  <w:num w:numId="49" w16cid:durableId="1875146600">
    <w:abstractNumId w:val="8"/>
  </w:num>
  <w:num w:numId="50" w16cid:durableId="1068722055">
    <w:abstractNumId w:val="8"/>
  </w:num>
  <w:num w:numId="51" w16cid:durableId="13484875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E53"/>
    <w:rsid w:val="0000088B"/>
    <w:rsid w:val="0000243A"/>
    <w:rsid w:val="0000248F"/>
    <w:rsid w:val="00002AA8"/>
    <w:rsid w:val="00003096"/>
    <w:rsid w:val="00003C5C"/>
    <w:rsid w:val="0000523C"/>
    <w:rsid w:val="0000574A"/>
    <w:rsid w:val="00013F04"/>
    <w:rsid w:val="000142CA"/>
    <w:rsid w:val="00015408"/>
    <w:rsid w:val="00015430"/>
    <w:rsid w:val="0001652E"/>
    <w:rsid w:val="000166CA"/>
    <w:rsid w:val="0001794D"/>
    <w:rsid w:val="00020BAF"/>
    <w:rsid w:val="00021966"/>
    <w:rsid w:val="00023AFE"/>
    <w:rsid w:val="00023B80"/>
    <w:rsid w:val="00023F58"/>
    <w:rsid w:val="0002420F"/>
    <w:rsid w:val="000248A3"/>
    <w:rsid w:val="00026214"/>
    <w:rsid w:val="000321D6"/>
    <w:rsid w:val="00032731"/>
    <w:rsid w:val="00034200"/>
    <w:rsid w:val="00034CA8"/>
    <w:rsid w:val="000354C9"/>
    <w:rsid w:val="00035DA0"/>
    <w:rsid w:val="0003611C"/>
    <w:rsid w:val="00036C94"/>
    <w:rsid w:val="0003705D"/>
    <w:rsid w:val="00041004"/>
    <w:rsid w:val="000417AF"/>
    <w:rsid w:val="00041928"/>
    <w:rsid w:val="00042297"/>
    <w:rsid w:val="00042FB8"/>
    <w:rsid w:val="00043331"/>
    <w:rsid w:val="00043EFB"/>
    <w:rsid w:val="00045242"/>
    <w:rsid w:val="00045676"/>
    <w:rsid w:val="00045694"/>
    <w:rsid w:val="00045B4D"/>
    <w:rsid w:val="00045C9A"/>
    <w:rsid w:val="00046C72"/>
    <w:rsid w:val="0004765D"/>
    <w:rsid w:val="00047852"/>
    <w:rsid w:val="00050DF2"/>
    <w:rsid w:val="000510AE"/>
    <w:rsid w:val="00052B81"/>
    <w:rsid w:val="00052E87"/>
    <w:rsid w:val="000534F7"/>
    <w:rsid w:val="000538AD"/>
    <w:rsid w:val="00054490"/>
    <w:rsid w:val="00054813"/>
    <w:rsid w:val="00054896"/>
    <w:rsid w:val="00054B1A"/>
    <w:rsid w:val="00055ADD"/>
    <w:rsid w:val="00057935"/>
    <w:rsid w:val="000600DA"/>
    <w:rsid w:val="00060BB8"/>
    <w:rsid w:val="00060D85"/>
    <w:rsid w:val="000611C7"/>
    <w:rsid w:val="000617C0"/>
    <w:rsid w:val="00061DA2"/>
    <w:rsid w:val="000620CA"/>
    <w:rsid w:val="00062387"/>
    <w:rsid w:val="00062C0E"/>
    <w:rsid w:val="00062C94"/>
    <w:rsid w:val="00064D00"/>
    <w:rsid w:val="00064FF3"/>
    <w:rsid w:val="000667E2"/>
    <w:rsid w:val="000668CC"/>
    <w:rsid w:val="00066AD3"/>
    <w:rsid w:val="00066E0E"/>
    <w:rsid w:val="00067144"/>
    <w:rsid w:val="000675F7"/>
    <w:rsid w:val="00067721"/>
    <w:rsid w:val="00070320"/>
    <w:rsid w:val="00070492"/>
    <w:rsid w:val="0007141D"/>
    <w:rsid w:val="00073142"/>
    <w:rsid w:val="00073668"/>
    <w:rsid w:val="00073A00"/>
    <w:rsid w:val="00074584"/>
    <w:rsid w:val="00075D0C"/>
    <w:rsid w:val="0007602A"/>
    <w:rsid w:val="000771B6"/>
    <w:rsid w:val="0007772D"/>
    <w:rsid w:val="0007786C"/>
    <w:rsid w:val="00080328"/>
    <w:rsid w:val="00081667"/>
    <w:rsid w:val="00082CC4"/>
    <w:rsid w:val="00082CF2"/>
    <w:rsid w:val="00083669"/>
    <w:rsid w:val="000837CE"/>
    <w:rsid w:val="00083A24"/>
    <w:rsid w:val="00084D08"/>
    <w:rsid w:val="000877C9"/>
    <w:rsid w:val="00092867"/>
    <w:rsid w:val="00093864"/>
    <w:rsid w:val="00094029"/>
    <w:rsid w:val="000949D4"/>
    <w:rsid w:val="00094A05"/>
    <w:rsid w:val="00095D42"/>
    <w:rsid w:val="00096BB5"/>
    <w:rsid w:val="00097B5C"/>
    <w:rsid w:val="000A0BFF"/>
    <w:rsid w:val="000A1A64"/>
    <w:rsid w:val="000A3302"/>
    <w:rsid w:val="000A3C7B"/>
    <w:rsid w:val="000A3D9B"/>
    <w:rsid w:val="000A4D15"/>
    <w:rsid w:val="000A52A8"/>
    <w:rsid w:val="000A6F44"/>
    <w:rsid w:val="000B19D1"/>
    <w:rsid w:val="000B2877"/>
    <w:rsid w:val="000B2887"/>
    <w:rsid w:val="000B3270"/>
    <w:rsid w:val="000B3BC0"/>
    <w:rsid w:val="000B4524"/>
    <w:rsid w:val="000B4F92"/>
    <w:rsid w:val="000B6B46"/>
    <w:rsid w:val="000B7287"/>
    <w:rsid w:val="000B7539"/>
    <w:rsid w:val="000C0CD0"/>
    <w:rsid w:val="000C1199"/>
    <w:rsid w:val="000C1B02"/>
    <w:rsid w:val="000C2B54"/>
    <w:rsid w:val="000C2E71"/>
    <w:rsid w:val="000C2F0A"/>
    <w:rsid w:val="000C4C64"/>
    <w:rsid w:val="000C5ECE"/>
    <w:rsid w:val="000C6232"/>
    <w:rsid w:val="000C6EA9"/>
    <w:rsid w:val="000C71CB"/>
    <w:rsid w:val="000C7826"/>
    <w:rsid w:val="000D2F6B"/>
    <w:rsid w:val="000D35D3"/>
    <w:rsid w:val="000D4642"/>
    <w:rsid w:val="000D539D"/>
    <w:rsid w:val="000D54A8"/>
    <w:rsid w:val="000D575F"/>
    <w:rsid w:val="000D5DFD"/>
    <w:rsid w:val="000D5FAF"/>
    <w:rsid w:val="000D675A"/>
    <w:rsid w:val="000D76BB"/>
    <w:rsid w:val="000E1E01"/>
    <w:rsid w:val="000E1E5A"/>
    <w:rsid w:val="000E2205"/>
    <w:rsid w:val="000E3273"/>
    <w:rsid w:val="000E394B"/>
    <w:rsid w:val="000E3B89"/>
    <w:rsid w:val="000E3EDF"/>
    <w:rsid w:val="000E3F10"/>
    <w:rsid w:val="000E68B8"/>
    <w:rsid w:val="000E6CA8"/>
    <w:rsid w:val="000E7BE3"/>
    <w:rsid w:val="000E7E37"/>
    <w:rsid w:val="000F154D"/>
    <w:rsid w:val="000F1880"/>
    <w:rsid w:val="000F246D"/>
    <w:rsid w:val="000F2A1F"/>
    <w:rsid w:val="000F706E"/>
    <w:rsid w:val="000F7083"/>
    <w:rsid w:val="000F7A3F"/>
    <w:rsid w:val="00100DDD"/>
    <w:rsid w:val="00102484"/>
    <w:rsid w:val="001025A5"/>
    <w:rsid w:val="00102699"/>
    <w:rsid w:val="00102D64"/>
    <w:rsid w:val="0010400D"/>
    <w:rsid w:val="00104470"/>
    <w:rsid w:val="00104554"/>
    <w:rsid w:val="00104699"/>
    <w:rsid w:val="0010543F"/>
    <w:rsid w:val="00105A5E"/>
    <w:rsid w:val="00106EAB"/>
    <w:rsid w:val="00107558"/>
    <w:rsid w:val="00110074"/>
    <w:rsid w:val="0011081A"/>
    <w:rsid w:val="00110996"/>
    <w:rsid w:val="00111346"/>
    <w:rsid w:val="00111E3F"/>
    <w:rsid w:val="001137C6"/>
    <w:rsid w:val="0011478F"/>
    <w:rsid w:val="00114C21"/>
    <w:rsid w:val="00114C3F"/>
    <w:rsid w:val="001159F0"/>
    <w:rsid w:val="001161E4"/>
    <w:rsid w:val="00116273"/>
    <w:rsid w:val="001162F2"/>
    <w:rsid w:val="0011744A"/>
    <w:rsid w:val="001176C7"/>
    <w:rsid w:val="00120742"/>
    <w:rsid w:val="00121603"/>
    <w:rsid w:val="00121DEC"/>
    <w:rsid w:val="0012276C"/>
    <w:rsid w:val="00122A45"/>
    <w:rsid w:val="00122A83"/>
    <w:rsid w:val="00122E93"/>
    <w:rsid w:val="00123472"/>
    <w:rsid w:val="001234F0"/>
    <w:rsid w:val="001239EC"/>
    <w:rsid w:val="00124A90"/>
    <w:rsid w:val="0012524C"/>
    <w:rsid w:val="0012529D"/>
    <w:rsid w:val="00125AF2"/>
    <w:rsid w:val="0012705F"/>
    <w:rsid w:val="001279D0"/>
    <w:rsid w:val="00130402"/>
    <w:rsid w:val="001307F8"/>
    <w:rsid w:val="00131763"/>
    <w:rsid w:val="00131B49"/>
    <w:rsid w:val="00133AFC"/>
    <w:rsid w:val="00134B97"/>
    <w:rsid w:val="001353A5"/>
    <w:rsid w:val="0013549E"/>
    <w:rsid w:val="00135953"/>
    <w:rsid w:val="00137EB2"/>
    <w:rsid w:val="00142EEB"/>
    <w:rsid w:val="00143C3B"/>
    <w:rsid w:val="00143E0E"/>
    <w:rsid w:val="0014464A"/>
    <w:rsid w:val="00144945"/>
    <w:rsid w:val="001449F2"/>
    <w:rsid w:val="00144E75"/>
    <w:rsid w:val="001458A0"/>
    <w:rsid w:val="00145E65"/>
    <w:rsid w:val="00146923"/>
    <w:rsid w:val="00146A6D"/>
    <w:rsid w:val="00150170"/>
    <w:rsid w:val="001513E4"/>
    <w:rsid w:val="00151F73"/>
    <w:rsid w:val="00153575"/>
    <w:rsid w:val="00153DEA"/>
    <w:rsid w:val="00155431"/>
    <w:rsid w:val="00155829"/>
    <w:rsid w:val="0015680C"/>
    <w:rsid w:val="00156D8C"/>
    <w:rsid w:val="001572DB"/>
    <w:rsid w:val="00161D3F"/>
    <w:rsid w:val="00162392"/>
    <w:rsid w:val="00165587"/>
    <w:rsid w:val="001678DD"/>
    <w:rsid w:val="00170572"/>
    <w:rsid w:val="001712FA"/>
    <w:rsid w:val="0017153D"/>
    <w:rsid w:val="00171A17"/>
    <w:rsid w:val="00171E1B"/>
    <w:rsid w:val="00172C7B"/>
    <w:rsid w:val="001733B2"/>
    <w:rsid w:val="001733C9"/>
    <w:rsid w:val="00173561"/>
    <w:rsid w:val="00173CD2"/>
    <w:rsid w:val="001752C1"/>
    <w:rsid w:val="0017566E"/>
    <w:rsid w:val="001762E6"/>
    <w:rsid w:val="0017644D"/>
    <w:rsid w:val="001767C4"/>
    <w:rsid w:val="00176CCA"/>
    <w:rsid w:val="00180175"/>
    <w:rsid w:val="001810DD"/>
    <w:rsid w:val="001839A8"/>
    <w:rsid w:val="001906DA"/>
    <w:rsid w:val="001911C6"/>
    <w:rsid w:val="0019136F"/>
    <w:rsid w:val="00191528"/>
    <w:rsid w:val="0019202F"/>
    <w:rsid w:val="0019210E"/>
    <w:rsid w:val="00192384"/>
    <w:rsid w:val="00193357"/>
    <w:rsid w:val="00193905"/>
    <w:rsid w:val="00193F57"/>
    <w:rsid w:val="00195BEA"/>
    <w:rsid w:val="0019740B"/>
    <w:rsid w:val="00197FA1"/>
    <w:rsid w:val="001A059F"/>
    <w:rsid w:val="001A2BFB"/>
    <w:rsid w:val="001A2C78"/>
    <w:rsid w:val="001A32AB"/>
    <w:rsid w:val="001A3D79"/>
    <w:rsid w:val="001A4B9D"/>
    <w:rsid w:val="001A4DF1"/>
    <w:rsid w:val="001A6E6A"/>
    <w:rsid w:val="001B0760"/>
    <w:rsid w:val="001B07C1"/>
    <w:rsid w:val="001B0AB8"/>
    <w:rsid w:val="001B0AE8"/>
    <w:rsid w:val="001B0F28"/>
    <w:rsid w:val="001B0F58"/>
    <w:rsid w:val="001B29F9"/>
    <w:rsid w:val="001B4837"/>
    <w:rsid w:val="001B7323"/>
    <w:rsid w:val="001B7795"/>
    <w:rsid w:val="001C0820"/>
    <w:rsid w:val="001C0925"/>
    <w:rsid w:val="001C1548"/>
    <w:rsid w:val="001C15A8"/>
    <w:rsid w:val="001C1668"/>
    <w:rsid w:val="001C31E0"/>
    <w:rsid w:val="001C3BF1"/>
    <w:rsid w:val="001C3D54"/>
    <w:rsid w:val="001C4B3E"/>
    <w:rsid w:val="001C4C7A"/>
    <w:rsid w:val="001D126C"/>
    <w:rsid w:val="001D46A0"/>
    <w:rsid w:val="001D46EC"/>
    <w:rsid w:val="001D55AC"/>
    <w:rsid w:val="001D567A"/>
    <w:rsid w:val="001D62FA"/>
    <w:rsid w:val="001D765C"/>
    <w:rsid w:val="001E1990"/>
    <w:rsid w:val="001E1F6D"/>
    <w:rsid w:val="001E1FAC"/>
    <w:rsid w:val="001E2DE3"/>
    <w:rsid w:val="001E49B4"/>
    <w:rsid w:val="001E5D52"/>
    <w:rsid w:val="001E5D8F"/>
    <w:rsid w:val="001E6944"/>
    <w:rsid w:val="001E6C6A"/>
    <w:rsid w:val="001F0E18"/>
    <w:rsid w:val="001F1A88"/>
    <w:rsid w:val="001F2960"/>
    <w:rsid w:val="001F2DF8"/>
    <w:rsid w:val="001F33C5"/>
    <w:rsid w:val="001F3542"/>
    <w:rsid w:val="001F4EEF"/>
    <w:rsid w:val="001F5648"/>
    <w:rsid w:val="001F5C45"/>
    <w:rsid w:val="001F5EDB"/>
    <w:rsid w:val="001F6F84"/>
    <w:rsid w:val="0020048A"/>
    <w:rsid w:val="00200A1B"/>
    <w:rsid w:val="00201074"/>
    <w:rsid w:val="002022E1"/>
    <w:rsid w:val="0020240E"/>
    <w:rsid w:val="002041D4"/>
    <w:rsid w:val="002043B0"/>
    <w:rsid w:val="002053D1"/>
    <w:rsid w:val="00205DD5"/>
    <w:rsid w:val="00205DF3"/>
    <w:rsid w:val="002106CA"/>
    <w:rsid w:val="0021182A"/>
    <w:rsid w:val="002161DD"/>
    <w:rsid w:val="00216FAF"/>
    <w:rsid w:val="0022147A"/>
    <w:rsid w:val="00221FED"/>
    <w:rsid w:val="00222DB9"/>
    <w:rsid w:val="00223E49"/>
    <w:rsid w:val="0022417A"/>
    <w:rsid w:val="00225406"/>
    <w:rsid w:val="00225818"/>
    <w:rsid w:val="00225A42"/>
    <w:rsid w:val="00225D2D"/>
    <w:rsid w:val="0022613F"/>
    <w:rsid w:val="0022670D"/>
    <w:rsid w:val="00226EFE"/>
    <w:rsid w:val="00227CFD"/>
    <w:rsid w:val="00230611"/>
    <w:rsid w:val="00232A38"/>
    <w:rsid w:val="00232BB5"/>
    <w:rsid w:val="00232F10"/>
    <w:rsid w:val="00233FEA"/>
    <w:rsid w:val="00234509"/>
    <w:rsid w:val="00234FC6"/>
    <w:rsid w:val="00235463"/>
    <w:rsid w:val="00235DE4"/>
    <w:rsid w:val="002361BB"/>
    <w:rsid w:val="0023668A"/>
    <w:rsid w:val="00236BCF"/>
    <w:rsid w:val="00237370"/>
    <w:rsid w:val="00237E8E"/>
    <w:rsid w:val="00240A3B"/>
    <w:rsid w:val="002410AE"/>
    <w:rsid w:val="00241119"/>
    <w:rsid w:val="002412CE"/>
    <w:rsid w:val="00241918"/>
    <w:rsid w:val="00243EB9"/>
    <w:rsid w:val="00244A71"/>
    <w:rsid w:val="00244BB5"/>
    <w:rsid w:val="002460BE"/>
    <w:rsid w:val="00251781"/>
    <w:rsid w:val="00251A45"/>
    <w:rsid w:val="002523E3"/>
    <w:rsid w:val="00252EAC"/>
    <w:rsid w:val="00254B64"/>
    <w:rsid w:val="002556CB"/>
    <w:rsid w:val="00255D0A"/>
    <w:rsid w:val="00256479"/>
    <w:rsid w:val="002571DB"/>
    <w:rsid w:val="002611A4"/>
    <w:rsid w:val="00261267"/>
    <w:rsid w:val="00261F89"/>
    <w:rsid w:val="00262143"/>
    <w:rsid w:val="002624E7"/>
    <w:rsid w:val="00263C99"/>
    <w:rsid w:val="00265372"/>
    <w:rsid w:val="0026702B"/>
    <w:rsid w:val="00267D7B"/>
    <w:rsid w:val="00270A09"/>
    <w:rsid w:val="00271DC1"/>
    <w:rsid w:val="0027202F"/>
    <w:rsid w:val="002724E9"/>
    <w:rsid w:val="00272905"/>
    <w:rsid w:val="00272D1A"/>
    <w:rsid w:val="00273EB2"/>
    <w:rsid w:val="00274B18"/>
    <w:rsid w:val="00275549"/>
    <w:rsid w:val="002763B1"/>
    <w:rsid w:val="00276D64"/>
    <w:rsid w:val="002803A6"/>
    <w:rsid w:val="00280D85"/>
    <w:rsid w:val="002812F7"/>
    <w:rsid w:val="0028199D"/>
    <w:rsid w:val="00281FF2"/>
    <w:rsid w:val="002829B5"/>
    <w:rsid w:val="00282A68"/>
    <w:rsid w:val="00282CF1"/>
    <w:rsid w:val="002839E5"/>
    <w:rsid w:val="002848E6"/>
    <w:rsid w:val="00286901"/>
    <w:rsid w:val="00286DB6"/>
    <w:rsid w:val="0029073B"/>
    <w:rsid w:val="002923AC"/>
    <w:rsid w:val="002923EF"/>
    <w:rsid w:val="0029400F"/>
    <w:rsid w:val="00294BD5"/>
    <w:rsid w:val="00295D5C"/>
    <w:rsid w:val="0029705B"/>
    <w:rsid w:val="002971AC"/>
    <w:rsid w:val="00297265"/>
    <w:rsid w:val="002A02B0"/>
    <w:rsid w:val="002A140C"/>
    <w:rsid w:val="002A171B"/>
    <w:rsid w:val="002A182A"/>
    <w:rsid w:val="002A1D93"/>
    <w:rsid w:val="002A350D"/>
    <w:rsid w:val="002A5EB7"/>
    <w:rsid w:val="002A732A"/>
    <w:rsid w:val="002B0035"/>
    <w:rsid w:val="002B12F9"/>
    <w:rsid w:val="002B2D79"/>
    <w:rsid w:val="002C042A"/>
    <w:rsid w:val="002C0D14"/>
    <w:rsid w:val="002C0D76"/>
    <w:rsid w:val="002C1212"/>
    <w:rsid w:val="002C1608"/>
    <w:rsid w:val="002C2C3F"/>
    <w:rsid w:val="002C2F34"/>
    <w:rsid w:val="002C49E9"/>
    <w:rsid w:val="002C5ACA"/>
    <w:rsid w:val="002C5D0A"/>
    <w:rsid w:val="002C68BB"/>
    <w:rsid w:val="002C71B5"/>
    <w:rsid w:val="002C79E6"/>
    <w:rsid w:val="002D0CDF"/>
    <w:rsid w:val="002D406A"/>
    <w:rsid w:val="002D4274"/>
    <w:rsid w:val="002D4C7E"/>
    <w:rsid w:val="002D5B96"/>
    <w:rsid w:val="002D5EB6"/>
    <w:rsid w:val="002D6078"/>
    <w:rsid w:val="002D673C"/>
    <w:rsid w:val="002D71B1"/>
    <w:rsid w:val="002E0478"/>
    <w:rsid w:val="002E11BD"/>
    <w:rsid w:val="002E1B3C"/>
    <w:rsid w:val="002E29FC"/>
    <w:rsid w:val="002E2E8C"/>
    <w:rsid w:val="002E3C32"/>
    <w:rsid w:val="002E4286"/>
    <w:rsid w:val="002E4AEB"/>
    <w:rsid w:val="002E4B81"/>
    <w:rsid w:val="002E5341"/>
    <w:rsid w:val="002E559A"/>
    <w:rsid w:val="002E5A2B"/>
    <w:rsid w:val="002E5D1A"/>
    <w:rsid w:val="002E5E0C"/>
    <w:rsid w:val="002E67A9"/>
    <w:rsid w:val="002E7074"/>
    <w:rsid w:val="002E736F"/>
    <w:rsid w:val="002E7484"/>
    <w:rsid w:val="002E78D1"/>
    <w:rsid w:val="002E79B9"/>
    <w:rsid w:val="002E7C4F"/>
    <w:rsid w:val="002E7ED3"/>
    <w:rsid w:val="002F0882"/>
    <w:rsid w:val="002F0E57"/>
    <w:rsid w:val="002F0EA0"/>
    <w:rsid w:val="002F125B"/>
    <w:rsid w:val="002F14AF"/>
    <w:rsid w:val="002F1839"/>
    <w:rsid w:val="002F1923"/>
    <w:rsid w:val="002F1EE6"/>
    <w:rsid w:val="002F26E8"/>
    <w:rsid w:val="002F2D7B"/>
    <w:rsid w:val="002F3AA6"/>
    <w:rsid w:val="002F3AE9"/>
    <w:rsid w:val="002F3D64"/>
    <w:rsid w:val="002F4E88"/>
    <w:rsid w:val="002F5AE7"/>
    <w:rsid w:val="002F6635"/>
    <w:rsid w:val="002F6B68"/>
    <w:rsid w:val="002F7FAA"/>
    <w:rsid w:val="0030249E"/>
    <w:rsid w:val="003027AE"/>
    <w:rsid w:val="00302BAF"/>
    <w:rsid w:val="00304249"/>
    <w:rsid w:val="00304A28"/>
    <w:rsid w:val="00306BF3"/>
    <w:rsid w:val="00310281"/>
    <w:rsid w:val="003109EF"/>
    <w:rsid w:val="00310F22"/>
    <w:rsid w:val="003139B7"/>
    <w:rsid w:val="003140F8"/>
    <w:rsid w:val="003145F0"/>
    <w:rsid w:val="00315334"/>
    <w:rsid w:val="003157BF"/>
    <w:rsid w:val="00315FE6"/>
    <w:rsid w:val="00316824"/>
    <w:rsid w:val="00320092"/>
    <w:rsid w:val="00320EBA"/>
    <w:rsid w:val="003210B5"/>
    <w:rsid w:val="00321260"/>
    <w:rsid w:val="003213B7"/>
    <w:rsid w:val="00322BB6"/>
    <w:rsid w:val="00322CD9"/>
    <w:rsid w:val="00323A10"/>
    <w:rsid w:val="00324A6D"/>
    <w:rsid w:val="003251F2"/>
    <w:rsid w:val="00325F88"/>
    <w:rsid w:val="00326B0F"/>
    <w:rsid w:val="00326B31"/>
    <w:rsid w:val="00326E01"/>
    <w:rsid w:val="00331628"/>
    <w:rsid w:val="00331716"/>
    <w:rsid w:val="003318D2"/>
    <w:rsid w:val="00331FA7"/>
    <w:rsid w:val="003322D2"/>
    <w:rsid w:val="0033253C"/>
    <w:rsid w:val="00333242"/>
    <w:rsid w:val="003340AB"/>
    <w:rsid w:val="0033482F"/>
    <w:rsid w:val="003356A7"/>
    <w:rsid w:val="0033761A"/>
    <w:rsid w:val="003403A9"/>
    <w:rsid w:val="00341610"/>
    <w:rsid w:val="003433B0"/>
    <w:rsid w:val="00343B97"/>
    <w:rsid w:val="00343CFF"/>
    <w:rsid w:val="003442A1"/>
    <w:rsid w:val="00344613"/>
    <w:rsid w:val="0034779D"/>
    <w:rsid w:val="00350917"/>
    <w:rsid w:val="00351796"/>
    <w:rsid w:val="0035278B"/>
    <w:rsid w:val="00353EE2"/>
    <w:rsid w:val="003546E1"/>
    <w:rsid w:val="00355E26"/>
    <w:rsid w:val="00356DC6"/>
    <w:rsid w:val="003578D1"/>
    <w:rsid w:val="00360D21"/>
    <w:rsid w:val="00361182"/>
    <w:rsid w:val="00361B31"/>
    <w:rsid w:val="003630F2"/>
    <w:rsid w:val="00363A8F"/>
    <w:rsid w:val="003646D8"/>
    <w:rsid w:val="00364BDC"/>
    <w:rsid w:val="00364FDD"/>
    <w:rsid w:val="00365BCB"/>
    <w:rsid w:val="00365F7B"/>
    <w:rsid w:val="003669C1"/>
    <w:rsid w:val="0036716B"/>
    <w:rsid w:val="00367DFE"/>
    <w:rsid w:val="003701A8"/>
    <w:rsid w:val="003707B3"/>
    <w:rsid w:val="00370F26"/>
    <w:rsid w:val="003712C1"/>
    <w:rsid w:val="00371E0A"/>
    <w:rsid w:val="0037334C"/>
    <w:rsid w:val="003740F5"/>
    <w:rsid w:val="00376103"/>
    <w:rsid w:val="003772C7"/>
    <w:rsid w:val="003804CC"/>
    <w:rsid w:val="00381A80"/>
    <w:rsid w:val="00382A9E"/>
    <w:rsid w:val="00383600"/>
    <w:rsid w:val="00383F45"/>
    <w:rsid w:val="0038438C"/>
    <w:rsid w:val="003850E1"/>
    <w:rsid w:val="003851C8"/>
    <w:rsid w:val="0038726C"/>
    <w:rsid w:val="003875BF"/>
    <w:rsid w:val="0039070B"/>
    <w:rsid w:val="00391CBA"/>
    <w:rsid w:val="003939DF"/>
    <w:rsid w:val="003945AC"/>
    <w:rsid w:val="00395D6E"/>
    <w:rsid w:val="00396A82"/>
    <w:rsid w:val="0039716D"/>
    <w:rsid w:val="00397205"/>
    <w:rsid w:val="003A28C9"/>
    <w:rsid w:val="003A3118"/>
    <w:rsid w:val="003A4EC3"/>
    <w:rsid w:val="003A5775"/>
    <w:rsid w:val="003A6771"/>
    <w:rsid w:val="003A7F16"/>
    <w:rsid w:val="003B00CC"/>
    <w:rsid w:val="003B076D"/>
    <w:rsid w:val="003B2663"/>
    <w:rsid w:val="003B2B25"/>
    <w:rsid w:val="003B540F"/>
    <w:rsid w:val="003B5FCA"/>
    <w:rsid w:val="003B6090"/>
    <w:rsid w:val="003B657B"/>
    <w:rsid w:val="003B749A"/>
    <w:rsid w:val="003B7732"/>
    <w:rsid w:val="003C0979"/>
    <w:rsid w:val="003C0B38"/>
    <w:rsid w:val="003C0C44"/>
    <w:rsid w:val="003C146A"/>
    <w:rsid w:val="003C160F"/>
    <w:rsid w:val="003C18EF"/>
    <w:rsid w:val="003C1CDA"/>
    <w:rsid w:val="003C24DB"/>
    <w:rsid w:val="003C263C"/>
    <w:rsid w:val="003C2E80"/>
    <w:rsid w:val="003C39EC"/>
    <w:rsid w:val="003C3AFC"/>
    <w:rsid w:val="003C3CF7"/>
    <w:rsid w:val="003C50AD"/>
    <w:rsid w:val="003C6055"/>
    <w:rsid w:val="003C64B3"/>
    <w:rsid w:val="003C66DD"/>
    <w:rsid w:val="003C7715"/>
    <w:rsid w:val="003D1E75"/>
    <w:rsid w:val="003D1FE3"/>
    <w:rsid w:val="003D3939"/>
    <w:rsid w:val="003D4A25"/>
    <w:rsid w:val="003D66D8"/>
    <w:rsid w:val="003D7097"/>
    <w:rsid w:val="003D7944"/>
    <w:rsid w:val="003D7FF4"/>
    <w:rsid w:val="003E0D11"/>
    <w:rsid w:val="003E0E39"/>
    <w:rsid w:val="003E15B4"/>
    <w:rsid w:val="003E1700"/>
    <w:rsid w:val="003E2C2F"/>
    <w:rsid w:val="003E5449"/>
    <w:rsid w:val="003E5EE2"/>
    <w:rsid w:val="003E7E8F"/>
    <w:rsid w:val="003F0066"/>
    <w:rsid w:val="003F2FFE"/>
    <w:rsid w:val="003F3778"/>
    <w:rsid w:val="003F3D8E"/>
    <w:rsid w:val="003F60A1"/>
    <w:rsid w:val="003F724A"/>
    <w:rsid w:val="003F7BC2"/>
    <w:rsid w:val="00400894"/>
    <w:rsid w:val="0040365C"/>
    <w:rsid w:val="004076F3"/>
    <w:rsid w:val="00410758"/>
    <w:rsid w:val="00410A2C"/>
    <w:rsid w:val="00410E81"/>
    <w:rsid w:val="004112A5"/>
    <w:rsid w:val="004128D8"/>
    <w:rsid w:val="00412FE9"/>
    <w:rsid w:val="00415502"/>
    <w:rsid w:val="0041575F"/>
    <w:rsid w:val="0041580E"/>
    <w:rsid w:val="00423A77"/>
    <w:rsid w:val="00423B8C"/>
    <w:rsid w:val="00424CFF"/>
    <w:rsid w:val="00424FC7"/>
    <w:rsid w:val="00425ADE"/>
    <w:rsid w:val="00426128"/>
    <w:rsid w:val="00427C0B"/>
    <w:rsid w:val="00430454"/>
    <w:rsid w:val="00430757"/>
    <w:rsid w:val="0043127A"/>
    <w:rsid w:val="0043189D"/>
    <w:rsid w:val="00432CD5"/>
    <w:rsid w:val="00434582"/>
    <w:rsid w:val="004357CD"/>
    <w:rsid w:val="00436127"/>
    <w:rsid w:val="00441B12"/>
    <w:rsid w:val="004425BD"/>
    <w:rsid w:val="0044270D"/>
    <w:rsid w:val="00443450"/>
    <w:rsid w:val="0044462B"/>
    <w:rsid w:val="00445053"/>
    <w:rsid w:val="0044640C"/>
    <w:rsid w:val="00446A1C"/>
    <w:rsid w:val="00447756"/>
    <w:rsid w:val="00447B72"/>
    <w:rsid w:val="00450783"/>
    <w:rsid w:val="00451EFB"/>
    <w:rsid w:val="00452B75"/>
    <w:rsid w:val="00452D9E"/>
    <w:rsid w:val="00453711"/>
    <w:rsid w:val="00455358"/>
    <w:rsid w:val="00456038"/>
    <w:rsid w:val="0045687C"/>
    <w:rsid w:val="00460523"/>
    <w:rsid w:val="0046157B"/>
    <w:rsid w:val="00461809"/>
    <w:rsid w:val="00462497"/>
    <w:rsid w:val="00462E0F"/>
    <w:rsid w:val="004639DA"/>
    <w:rsid w:val="00464ADB"/>
    <w:rsid w:val="004656B1"/>
    <w:rsid w:val="0046618D"/>
    <w:rsid w:val="004661CF"/>
    <w:rsid w:val="0047245C"/>
    <w:rsid w:val="00472F67"/>
    <w:rsid w:val="00473833"/>
    <w:rsid w:val="004742B9"/>
    <w:rsid w:val="00475147"/>
    <w:rsid w:val="00476676"/>
    <w:rsid w:val="00476D6F"/>
    <w:rsid w:val="00480338"/>
    <w:rsid w:val="00481BD8"/>
    <w:rsid w:val="004826C4"/>
    <w:rsid w:val="00482CA6"/>
    <w:rsid w:val="00483A10"/>
    <w:rsid w:val="00484534"/>
    <w:rsid w:val="004856AB"/>
    <w:rsid w:val="00485A95"/>
    <w:rsid w:val="00485BDA"/>
    <w:rsid w:val="004863DC"/>
    <w:rsid w:val="00486CC3"/>
    <w:rsid w:val="00491EA3"/>
    <w:rsid w:val="00491F0B"/>
    <w:rsid w:val="00492398"/>
    <w:rsid w:val="00492A3E"/>
    <w:rsid w:val="00493CEB"/>
    <w:rsid w:val="004944A4"/>
    <w:rsid w:val="0049559A"/>
    <w:rsid w:val="004A018B"/>
    <w:rsid w:val="004A087A"/>
    <w:rsid w:val="004A1C1D"/>
    <w:rsid w:val="004A2585"/>
    <w:rsid w:val="004A2A76"/>
    <w:rsid w:val="004A2C77"/>
    <w:rsid w:val="004A30CC"/>
    <w:rsid w:val="004A517F"/>
    <w:rsid w:val="004A54F3"/>
    <w:rsid w:val="004A5765"/>
    <w:rsid w:val="004A6DF4"/>
    <w:rsid w:val="004A7BF9"/>
    <w:rsid w:val="004B0142"/>
    <w:rsid w:val="004B056E"/>
    <w:rsid w:val="004B0C92"/>
    <w:rsid w:val="004B2374"/>
    <w:rsid w:val="004B313E"/>
    <w:rsid w:val="004B4AE3"/>
    <w:rsid w:val="004B5800"/>
    <w:rsid w:val="004B6461"/>
    <w:rsid w:val="004B68E5"/>
    <w:rsid w:val="004B744F"/>
    <w:rsid w:val="004B77A6"/>
    <w:rsid w:val="004C07A8"/>
    <w:rsid w:val="004C0FD8"/>
    <w:rsid w:val="004C164F"/>
    <w:rsid w:val="004C1A52"/>
    <w:rsid w:val="004C2CB1"/>
    <w:rsid w:val="004C3C76"/>
    <w:rsid w:val="004C4826"/>
    <w:rsid w:val="004C559C"/>
    <w:rsid w:val="004C7C14"/>
    <w:rsid w:val="004D0094"/>
    <w:rsid w:val="004D169B"/>
    <w:rsid w:val="004D190D"/>
    <w:rsid w:val="004D1A60"/>
    <w:rsid w:val="004D3937"/>
    <w:rsid w:val="004D3C19"/>
    <w:rsid w:val="004D42B0"/>
    <w:rsid w:val="004D469A"/>
    <w:rsid w:val="004D4B91"/>
    <w:rsid w:val="004D4E7E"/>
    <w:rsid w:val="004D5C70"/>
    <w:rsid w:val="004D6AB5"/>
    <w:rsid w:val="004D73E6"/>
    <w:rsid w:val="004D7416"/>
    <w:rsid w:val="004E1183"/>
    <w:rsid w:val="004E2B22"/>
    <w:rsid w:val="004E37DE"/>
    <w:rsid w:val="004E570E"/>
    <w:rsid w:val="004E6151"/>
    <w:rsid w:val="004E648B"/>
    <w:rsid w:val="004E6A78"/>
    <w:rsid w:val="004E6F23"/>
    <w:rsid w:val="004E70E1"/>
    <w:rsid w:val="004E7CFD"/>
    <w:rsid w:val="004F023E"/>
    <w:rsid w:val="004F1FB7"/>
    <w:rsid w:val="004F246A"/>
    <w:rsid w:val="004F2520"/>
    <w:rsid w:val="004F3B5E"/>
    <w:rsid w:val="004F47D6"/>
    <w:rsid w:val="004F75E7"/>
    <w:rsid w:val="004F7910"/>
    <w:rsid w:val="004F7EF7"/>
    <w:rsid w:val="00501AA0"/>
    <w:rsid w:val="005026AC"/>
    <w:rsid w:val="00503FF6"/>
    <w:rsid w:val="00504143"/>
    <w:rsid w:val="0050456F"/>
    <w:rsid w:val="00504B0A"/>
    <w:rsid w:val="00504EB7"/>
    <w:rsid w:val="0050696C"/>
    <w:rsid w:val="005078DB"/>
    <w:rsid w:val="005113AB"/>
    <w:rsid w:val="00512004"/>
    <w:rsid w:val="00512361"/>
    <w:rsid w:val="00514C0B"/>
    <w:rsid w:val="0051519F"/>
    <w:rsid w:val="005156FB"/>
    <w:rsid w:val="005158E1"/>
    <w:rsid w:val="00515FE1"/>
    <w:rsid w:val="00516227"/>
    <w:rsid w:val="00516BD7"/>
    <w:rsid w:val="005175F4"/>
    <w:rsid w:val="00517700"/>
    <w:rsid w:val="00520A01"/>
    <w:rsid w:val="005214D3"/>
    <w:rsid w:val="00521AE1"/>
    <w:rsid w:val="00521E94"/>
    <w:rsid w:val="00522057"/>
    <w:rsid w:val="00523F00"/>
    <w:rsid w:val="00525666"/>
    <w:rsid w:val="00525FB2"/>
    <w:rsid w:val="0052757A"/>
    <w:rsid w:val="0052771E"/>
    <w:rsid w:val="00527863"/>
    <w:rsid w:val="00530C45"/>
    <w:rsid w:val="00531305"/>
    <w:rsid w:val="005321F7"/>
    <w:rsid w:val="0053252D"/>
    <w:rsid w:val="005325A6"/>
    <w:rsid w:val="00532922"/>
    <w:rsid w:val="00533456"/>
    <w:rsid w:val="00533BD3"/>
    <w:rsid w:val="00534C15"/>
    <w:rsid w:val="005355A6"/>
    <w:rsid w:val="00535B53"/>
    <w:rsid w:val="00537654"/>
    <w:rsid w:val="00537D14"/>
    <w:rsid w:val="00537DA4"/>
    <w:rsid w:val="00540A22"/>
    <w:rsid w:val="00540C16"/>
    <w:rsid w:val="00541324"/>
    <w:rsid w:val="0054187F"/>
    <w:rsid w:val="00544F4C"/>
    <w:rsid w:val="00545C6C"/>
    <w:rsid w:val="00545F03"/>
    <w:rsid w:val="0054723A"/>
    <w:rsid w:val="005504CD"/>
    <w:rsid w:val="00551569"/>
    <w:rsid w:val="005517A5"/>
    <w:rsid w:val="00552895"/>
    <w:rsid w:val="00553524"/>
    <w:rsid w:val="00555E3E"/>
    <w:rsid w:val="0056099A"/>
    <w:rsid w:val="00561887"/>
    <w:rsid w:val="005620A7"/>
    <w:rsid w:val="0056388D"/>
    <w:rsid w:val="00564445"/>
    <w:rsid w:val="00564C26"/>
    <w:rsid w:val="00565312"/>
    <w:rsid w:val="00565FDE"/>
    <w:rsid w:val="00567294"/>
    <w:rsid w:val="00567325"/>
    <w:rsid w:val="00567B57"/>
    <w:rsid w:val="0057038B"/>
    <w:rsid w:val="005707A4"/>
    <w:rsid w:val="00570EF2"/>
    <w:rsid w:val="00571A4C"/>
    <w:rsid w:val="00571C29"/>
    <w:rsid w:val="005734B5"/>
    <w:rsid w:val="0057390D"/>
    <w:rsid w:val="00574BEA"/>
    <w:rsid w:val="00574D89"/>
    <w:rsid w:val="0057567E"/>
    <w:rsid w:val="00576630"/>
    <w:rsid w:val="005767FE"/>
    <w:rsid w:val="00576B56"/>
    <w:rsid w:val="005773C3"/>
    <w:rsid w:val="00581384"/>
    <w:rsid w:val="005814A7"/>
    <w:rsid w:val="0058263E"/>
    <w:rsid w:val="005826B1"/>
    <w:rsid w:val="005828A7"/>
    <w:rsid w:val="0058326D"/>
    <w:rsid w:val="00584327"/>
    <w:rsid w:val="00585130"/>
    <w:rsid w:val="005851D0"/>
    <w:rsid w:val="005852AB"/>
    <w:rsid w:val="00585CB1"/>
    <w:rsid w:val="005866B5"/>
    <w:rsid w:val="005873E4"/>
    <w:rsid w:val="005878A6"/>
    <w:rsid w:val="00590A39"/>
    <w:rsid w:val="00591331"/>
    <w:rsid w:val="00592AAC"/>
    <w:rsid w:val="00593AF1"/>
    <w:rsid w:val="00593B54"/>
    <w:rsid w:val="00594869"/>
    <w:rsid w:val="00594D85"/>
    <w:rsid w:val="00595EDC"/>
    <w:rsid w:val="0059624F"/>
    <w:rsid w:val="00596437"/>
    <w:rsid w:val="00597C9E"/>
    <w:rsid w:val="005A14E7"/>
    <w:rsid w:val="005A1FAE"/>
    <w:rsid w:val="005A216B"/>
    <w:rsid w:val="005A369A"/>
    <w:rsid w:val="005A386D"/>
    <w:rsid w:val="005A3D45"/>
    <w:rsid w:val="005A4CF1"/>
    <w:rsid w:val="005A5CEE"/>
    <w:rsid w:val="005A5FD4"/>
    <w:rsid w:val="005A7DEC"/>
    <w:rsid w:val="005B049F"/>
    <w:rsid w:val="005B0D4A"/>
    <w:rsid w:val="005B14DD"/>
    <w:rsid w:val="005B1593"/>
    <w:rsid w:val="005B193A"/>
    <w:rsid w:val="005B26C9"/>
    <w:rsid w:val="005B2AC5"/>
    <w:rsid w:val="005B4D7A"/>
    <w:rsid w:val="005B4E7E"/>
    <w:rsid w:val="005B569D"/>
    <w:rsid w:val="005B56F4"/>
    <w:rsid w:val="005B588F"/>
    <w:rsid w:val="005B6C5E"/>
    <w:rsid w:val="005C0078"/>
    <w:rsid w:val="005C01DE"/>
    <w:rsid w:val="005C0B3E"/>
    <w:rsid w:val="005C118D"/>
    <w:rsid w:val="005C1635"/>
    <w:rsid w:val="005C199E"/>
    <w:rsid w:val="005C335F"/>
    <w:rsid w:val="005C3AF8"/>
    <w:rsid w:val="005C3F5E"/>
    <w:rsid w:val="005C49AA"/>
    <w:rsid w:val="005C4E93"/>
    <w:rsid w:val="005C5E6B"/>
    <w:rsid w:val="005C6FDE"/>
    <w:rsid w:val="005C70ED"/>
    <w:rsid w:val="005C717E"/>
    <w:rsid w:val="005C7607"/>
    <w:rsid w:val="005C7787"/>
    <w:rsid w:val="005D05C8"/>
    <w:rsid w:val="005D0925"/>
    <w:rsid w:val="005D0B38"/>
    <w:rsid w:val="005D1367"/>
    <w:rsid w:val="005D1F56"/>
    <w:rsid w:val="005D2E88"/>
    <w:rsid w:val="005D3B5C"/>
    <w:rsid w:val="005D4EB7"/>
    <w:rsid w:val="005D7C71"/>
    <w:rsid w:val="005E0651"/>
    <w:rsid w:val="005E0D35"/>
    <w:rsid w:val="005E138F"/>
    <w:rsid w:val="005E188C"/>
    <w:rsid w:val="005E2B76"/>
    <w:rsid w:val="005E3994"/>
    <w:rsid w:val="005E3A95"/>
    <w:rsid w:val="005E7687"/>
    <w:rsid w:val="005E7A59"/>
    <w:rsid w:val="005F05D0"/>
    <w:rsid w:val="005F0631"/>
    <w:rsid w:val="005F1188"/>
    <w:rsid w:val="005F12CC"/>
    <w:rsid w:val="005F1F8F"/>
    <w:rsid w:val="005F2004"/>
    <w:rsid w:val="005F210B"/>
    <w:rsid w:val="005F32C6"/>
    <w:rsid w:val="005F3404"/>
    <w:rsid w:val="005F3D16"/>
    <w:rsid w:val="005F409A"/>
    <w:rsid w:val="005F4546"/>
    <w:rsid w:val="005F54EC"/>
    <w:rsid w:val="005F58D6"/>
    <w:rsid w:val="005F6A73"/>
    <w:rsid w:val="005F6D2A"/>
    <w:rsid w:val="005F74EA"/>
    <w:rsid w:val="005F750A"/>
    <w:rsid w:val="005F7969"/>
    <w:rsid w:val="0060187C"/>
    <w:rsid w:val="006029BA"/>
    <w:rsid w:val="00603146"/>
    <w:rsid w:val="00603A5C"/>
    <w:rsid w:val="00604931"/>
    <w:rsid w:val="0060528E"/>
    <w:rsid w:val="00607328"/>
    <w:rsid w:val="0060752A"/>
    <w:rsid w:val="006075C8"/>
    <w:rsid w:val="00607924"/>
    <w:rsid w:val="006101A4"/>
    <w:rsid w:val="0061256A"/>
    <w:rsid w:val="00613268"/>
    <w:rsid w:val="00613401"/>
    <w:rsid w:val="006138C4"/>
    <w:rsid w:val="006148C8"/>
    <w:rsid w:val="006150C0"/>
    <w:rsid w:val="006151FB"/>
    <w:rsid w:val="00620108"/>
    <w:rsid w:val="00620323"/>
    <w:rsid w:val="00620A44"/>
    <w:rsid w:val="00620B11"/>
    <w:rsid w:val="006228EC"/>
    <w:rsid w:val="00622C3E"/>
    <w:rsid w:val="006233C1"/>
    <w:rsid w:val="00623522"/>
    <w:rsid w:val="006237AB"/>
    <w:rsid w:val="00624163"/>
    <w:rsid w:val="00624894"/>
    <w:rsid w:val="00625D1F"/>
    <w:rsid w:val="00626057"/>
    <w:rsid w:val="006260CB"/>
    <w:rsid w:val="006317A8"/>
    <w:rsid w:val="00631B5C"/>
    <w:rsid w:val="00631BCB"/>
    <w:rsid w:val="00631CAE"/>
    <w:rsid w:val="00632616"/>
    <w:rsid w:val="0063264C"/>
    <w:rsid w:val="00632F8B"/>
    <w:rsid w:val="006341B4"/>
    <w:rsid w:val="00634C3E"/>
    <w:rsid w:val="006352D7"/>
    <w:rsid w:val="006410AE"/>
    <w:rsid w:val="0064249F"/>
    <w:rsid w:val="006444C5"/>
    <w:rsid w:val="00644675"/>
    <w:rsid w:val="0064551F"/>
    <w:rsid w:val="00645B71"/>
    <w:rsid w:val="006464A1"/>
    <w:rsid w:val="0065130E"/>
    <w:rsid w:val="00651E83"/>
    <w:rsid w:val="006520A1"/>
    <w:rsid w:val="0065288B"/>
    <w:rsid w:val="00660284"/>
    <w:rsid w:val="0066046F"/>
    <w:rsid w:val="006610E0"/>
    <w:rsid w:val="00661782"/>
    <w:rsid w:val="00661921"/>
    <w:rsid w:val="0066353A"/>
    <w:rsid w:val="0066396C"/>
    <w:rsid w:val="00663EDB"/>
    <w:rsid w:val="00664C1A"/>
    <w:rsid w:val="00664D95"/>
    <w:rsid w:val="006654E7"/>
    <w:rsid w:val="00665697"/>
    <w:rsid w:val="00666D3F"/>
    <w:rsid w:val="00666E49"/>
    <w:rsid w:val="00666ED0"/>
    <w:rsid w:val="0066719B"/>
    <w:rsid w:val="00667383"/>
    <w:rsid w:val="00667C43"/>
    <w:rsid w:val="00670001"/>
    <w:rsid w:val="00670532"/>
    <w:rsid w:val="00670D59"/>
    <w:rsid w:val="00674043"/>
    <w:rsid w:val="00674301"/>
    <w:rsid w:val="0067499A"/>
    <w:rsid w:val="006758BC"/>
    <w:rsid w:val="006761EC"/>
    <w:rsid w:val="0067647F"/>
    <w:rsid w:val="006771F4"/>
    <w:rsid w:val="006809B0"/>
    <w:rsid w:val="00681632"/>
    <w:rsid w:val="00683B7C"/>
    <w:rsid w:val="006844BA"/>
    <w:rsid w:val="00684D46"/>
    <w:rsid w:val="006858BA"/>
    <w:rsid w:val="0068637E"/>
    <w:rsid w:val="0069214E"/>
    <w:rsid w:val="00693E97"/>
    <w:rsid w:val="00694123"/>
    <w:rsid w:val="0069517C"/>
    <w:rsid w:val="0069753C"/>
    <w:rsid w:val="006A0BA0"/>
    <w:rsid w:val="006A1AD8"/>
    <w:rsid w:val="006A2C94"/>
    <w:rsid w:val="006A4C04"/>
    <w:rsid w:val="006A5740"/>
    <w:rsid w:val="006A6224"/>
    <w:rsid w:val="006A756A"/>
    <w:rsid w:val="006B0AB0"/>
    <w:rsid w:val="006B2F88"/>
    <w:rsid w:val="006B32CF"/>
    <w:rsid w:val="006B3755"/>
    <w:rsid w:val="006B508E"/>
    <w:rsid w:val="006B5B87"/>
    <w:rsid w:val="006B6AE8"/>
    <w:rsid w:val="006B739A"/>
    <w:rsid w:val="006B75A5"/>
    <w:rsid w:val="006B7A36"/>
    <w:rsid w:val="006C2D83"/>
    <w:rsid w:val="006C3891"/>
    <w:rsid w:val="006C430E"/>
    <w:rsid w:val="006C5034"/>
    <w:rsid w:val="006C6975"/>
    <w:rsid w:val="006D10D8"/>
    <w:rsid w:val="006D7212"/>
    <w:rsid w:val="006D7934"/>
    <w:rsid w:val="006E028C"/>
    <w:rsid w:val="006E0957"/>
    <w:rsid w:val="006E0A88"/>
    <w:rsid w:val="006E0A8D"/>
    <w:rsid w:val="006E0B0B"/>
    <w:rsid w:val="006E2BD9"/>
    <w:rsid w:val="006E2FE3"/>
    <w:rsid w:val="006E4A41"/>
    <w:rsid w:val="006E72A2"/>
    <w:rsid w:val="006F0891"/>
    <w:rsid w:val="006F2B1F"/>
    <w:rsid w:val="006F3843"/>
    <w:rsid w:val="006F3F97"/>
    <w:rsid w:val="006F5455"/>
    <w:rsid w:val="006F6250"/>
    <w:rsid w:val="006F7AEF"/>
    <w:rsid w:val="006F7D7E"/>
    <w:rsid w:val="007013DA"/>
    <w:rsid w:val="00701A2E"/>
    <w:rsid w:val="00701AAF"/>
    <w:rsid w:val="00701ADD"/>
    <w:rsid w:val="00704342"/>
    <w:rsid w:val="00704743"/>
    <w:rsid w:val="0070724A"/>
    <w:rsid w:val="00707DAA"/>
    <w:rsid w:val="00710435"/>
    <w:rsid w:val="00711747"/>
    <w:rsid w:val="007118F9"/>
    <w:rsid w:val="00711BA8"/>
    <w:rsid w:val="00711ECC"/>
    <w:rsid w:val="007132BC"/>
    <w:rsid w:val="00713A63"/>
    <w:rsid w:val="00714105"/>
    <w:rsid w:val="00714F02"/>
    <w:rsid w:val="007154C5"/>
    <w:rsid w:val="007165DC"/>
    <w:rsid w:val="00717043"/>
    <w:rsid w:val="00717DFC"/>
    <w:rsid w:val="00720150"/>
    <w:rsid w:val="0072099E"/>
    <w:rsid w:val="00720BC2"/>
    <w:rsid w:val="007219B8"/>
    <w:rsid w:val="00721A41"/>
    <w:rsid w:val="00723E56"/>
    <w:rsid w:val="007245A0"/>
    <w:rsid w:val="00725A52"/>
    <w:rsid w:val="00725FEB"/>
    <w:rsid w:val="007261DD"/>
    <w:rsid w:val="007306A2"/>
    <w:rsid w:val="00731D16"/>
    <w:rsid w:val="00732175"/>
    <w:rsid w:val="00732A8B"/>
    <w:rsid w:val="00732C1C"/>
    <w:rsid w:val="007333C7"/>
    <w:rsid w:val="007337EB"/>
    <w:rsid w:val="00733EB9"/>
    <w:rsid w:val="00734E39"/>
    <w:rsid w:val="0073580B"/>
    <w:rsid w:val="00736573"/>
    <w:rsid w:val="00737DB9"/>
    <w:rsid w:val="00741E42"/>
    <w:rsid w:val="007426EB"/>
    <w:rsid w:val="00743454"/>
    <w:rsid w:val="007436CE"/>
    <w:rsid w:val="00743D20"/>
    <w:rsid w:val="0074480B"/>
    <w:rsid w:val="007455B3"/>
    <w:rsid w:val="00750722"/>
    <w:rsid w:val="00751BEE"/>
    <w:rsid w:val="00753A02"/>
    <w:rsid w:val="0075422C"/>
    <w:rsid w:val="00754E7F"/>
    <w:rsid w:val="0075753C"/>
    <w:rsid w:val="007576A4"/>
    <w:rsid w:val="00757796"/>
    <w:rsid w:val="0076174E"/>
    <w:rsid w:val="0076392B"/>
    <w:rsid w:val="00763E9B"/>
    <w:rsid w:val="0076440F"/>
    <w:rsid w:val="00764FF7"/>
    <w:rsid w:val="007666EE"/>
    <w:rsid w:val="00766CB0"/>
    <w:rsid w:val="0076785D"/>
    <w:rsid w:val="007678D0"/>
    <w:rsid w:val="00770F7E"/>
    <w:rsid w:val="007712B9"/>
    <w:rsid w:val="00771718"/>
    <w:rsid w:val="00775748"/>
    <w:rsid w:val="00775BB7"/>
    <w:rsid w:val="00776828"/>
    <w:rsid w:val="00776CD4"/>
    <w:rsid w:val="0077761F"/>
    <w:rsid w:val="00777FCF"/>
    <w:rsid w:val="0078063B"/>
    <w:rsid w:val="00781247"/>
    <w:rsid w:val="00782704"/>
    <w:rsid w:val="00782CED"/>
    <w:rsid w:val="0078351E"/>
    <w:rsid w:val="00783656"/>
    <w:rsid w:val="00783F37"/>
    <w:rsid w:val="007847DE"/>
    <w:rsid w:val="00784E82"/>
    <w:rsid w:val="0078526A"/>
    <w:rsid w:val="007855D3"/>
    <w:rsid w:val="00785703"/>
    <w:rsid w:val="00785718"/>
    <w:rsid w:val="00787F46"/>
    <w:rsid w:val="00790468"/>
    <w:rsid w:val="007907DF"/>
    <w:rsid w:val="00790A30"/>
    <w:rsid w:val="00791526"/>
    <w:rsid w:val="0079194D"/>
    <w:rsid w:val="0079295E"/>
    <w:rsid w:val="007933FE"/>
    <w:rsid w:val="007935E4"/>
    <w:rsid w:val="007943BC"/>
    <w:rsid w:val="00794D20"/>
    <w:rsid w:val="00795FE0"/>
    <w:rsid w:val="00796DD5"/>
    <w:rsid w:val="007A0E3D"/>
    <w:rsid w:val="007A29DD"/>
    <w:rsid w:val="007A373D"/>
    <w:rsid w:val="007A3C96"/>
    <w:rsid w:val="007A3FE7"/>
    <w:rsid w:val="007A5CA2"/>
    <w:rsid w:val="007A794C"/>
    <w:rsid w:val="007B01AE"/>
    <w:rsid w:val="007B01BE"/>
    <w:rsid w:val="007B08D4"/>
    <w:rsid w:val="007B17FE"/>
    <w:rsid w:val="007B1F49"/>
    <w:rsid w:val="007B52B8"/>
    <w:rsid w:val="007B6FA8"/>
    <w:rsid w:val="007B74E7"/>
    <w:rsid w:val="007B7607"/>
    <w:rsid w:val="007C1C19"/>
    <w:rsid w:val="007C223F"/>
    <w:rsid w:val="007C770F"/>
    <w:rsid w:val="007C7C47"/>
    <w:rsid w:val="007D0249"/>
    <w:rsid w:val="007D02C4"/>
    <w:rsid w:val="007D02F0"/>
    <w:rsid w:val="007D0FAE"/>
    <w:rsid w:val="007D1E25"/>
    <w:rsid w:val="007D43A6"/>
    <w:rsid w:val="007D4B1F"/>
    <w:rsid w:val="007D4BA8"/>
    <w:rsid w:val="007D5BB6"/>
    <w:rsid w:val="007D621B"/>
    <w:rsid w:val="007D63DE"/>
    <w:rsid w:val="007D6B84"/>
    <w:rsid w:val="007D74E6"/>
    <w:rsid w:val="007E2259"/>
    <w:rsid w:val="007E349C"/>
    <w:rsid w:val="007E596C"/>
    <w:rsid w:val="007E6115"/>
    <w:rsid w:val="007E70DA"/>
    <w:rsid w:val="007E7D03"/>
    <w:rsid w:val="007F34B9"/>
    <w:rsid w:val="007F458C"/>
    <w:rsid w:val="007F479F"/>
    <w:rsid w:val="007F5D08"/>
    <w:rsid w:val="007F6921"/>
    <w:rsid w:val="007F7B36"/>
    <w:rsid w:val="008006DB"/>
    <w:rsid w:val="008007DB"/>
    <w:rsid w:val="00800842"/>
    <w:rsid w:val="008009AA"/>
    <w:rsid w:val="00800DA7"/>
    <w:rsid w:val="008016B6"/>
    <w:rsid w:val="00801875"/>
    <w:rsid w:val="00801BDF"/>
    <w:rsid w:val="00802B66"/>
    <w:rsid w:val="00804847"/>
    <w:rsid w:val="008105D8"/>
    <w:rsid w:val="008110D8"/>
    <w:rsid w:val="00812D29"/>
    <w:rsid w:val="008138CD"/>
    <w:rsid w:val="008152C4"/>
    <w:rsid w:val="008153F6"/>
    <w:rsid w:val="00815559"/>
    <w:rsid w:val="00815676"/>
    <w:rsid w:val="00815E88"/>
    <w:rsid w:val="008164A2"/>
    <w:rsid w:val="00817D0E"/>
    <w:rsid w:val="00822384"/>
    <w:rsid w:val="00822501"/>
    <w:rsid w:val="00823998"/>
    <w:rsid w:val="00824561"/>
    <w:rsid w:val="0082586F"/>
    <w:rsid w:val="0082667C"/>
    <w:rsid w:val="008266E5"/>
    <w:rsid w:val="00827EA6"/>
    <w:rsid w:val="00827ED3"/>
    <w:rsid w:val="0083000D"/>
    <w:rsid w:val="0083060E"/>
    <w:rsid w:val="00830F12"/>
    <w:rsid w:val="00831478"/>
    <w:rsid w:val="00831A2F"/>
    <w:rsid w:val="00831C72"/>
    <w:rsid w:val="008349B5"/>
    <w:rsid w:val="00835E12"/>
    <w:rsid w:val="008366E0"/>
    <w:rsid w:val="0083699E"/>
    <w:rsid w:val="00837837"/>
    <w:rsid w:val="00842398"/>
    <w:rsid w:val="00842D0A"/>
    <w:rsid w:val="0084560B"/>
    <w:rsid w:val="00845783"/>
    <w:rsid w:val="008505E1"/>
    <w:rsid w:val="00851CB4"/>
    <w:rsid w:val="00852C69"/>
    <w:rsid w:val="00852EC7"/>
    <w:rsid w:val="00852EDF"/>
    <w:rsid w:val="008534D5"/>
    <w:rsid w:val="0085509D"/>
    <w:rsid w:val="00855874"/>
    <w:rsid w:val="00857C35"/>
    <w:rsid w:val="00857E2D"/>
    <w:rsid w:val="008602E3"/>
    <w:rsid w:val="00860606"/>
    <w:rsid w:val="00860D0D"/>
    <w:rsid w:val="00860D66"/>
    <w:rsid w:val="00861093"/>
    <w:rsid w:val="00861637"/>
    <w:rsid w:val="00861665"/>
    <w:rsid w:val="00861C91"/>
    <w:rsid w:val="0086271B"/>
    <w:rsid w:val="008629CB"/>
    <w:rsid w:val="00863FF0"/>
    <w:rsid w:val="0086501C"/>
    <w:rsid w:val="00865E39"/>
    <w:rsid w:val="008664F4"/>
    <w:rsid w:val="00866CBE"/>
    <w:rsid w:val="0087242B"/>
    <w:rsid w:val="0087254C"/>
    <w:rsid w:val="008727B5"/>
    <w:rsid w:val="0087407D"/>
    <w:rsid w:val="008740E2"/>
    <w:rsid w:val="008769AF"/>
    <w:rsid w:val="008772E9"/>
    <w:rsid w:val="008774ED"/>
    <w:rsid w:val="0088104E"/>
    <w:rsid w:val="00881D05"/>
    <w:rsid w:val="008828A9"/>
    <w:rsid w:val="00883E5B"/>
    <w:rsid w:val="00884B6A"/>
    <w:rsid w:val="00884E02"/>
    <w:rsid w:val="008851D7"/>
    <w:rsid w:val="00885BC0"/>
    <w:rsid w:val="00886DA2"/>
    <w:rsid w:val="00887161"/>
    <w:rsid w:val="00891451"/>
    <w:rsid w:val="00891824"/>
    <w:rsid w:val="008921DF"/>
    <w:rsid w:val="008922C7"/>
    <w:rsid w:val="00892567"/>
    <w:rsid w:val="0089376A"/>
    <w:rsid w:val="00894058"/>
    <w:rsid w:val="00897871"/>
    <w:rsid w:val="00897BA7"/>
    <w:rsid w:val="008A01E8"/>
    <w:rsid w:val="008A0CA7"/>
    <w:rsid w:val="008A0D95"/>
    <w:rsid w:val="008A2194"/>
    <w:rsid w:val="008A41DA"/>
    <w:rsid w:val="008A456C"/>
    <w:rsid w:val="008A52A3"/>
    <w:rsid w:val="008A5CDA"/>
    <w:rsid w:val="008B07D0"/>
    <w:rsid w:val="008B0B33"/>
    <w:rsid w:val="008B15A3"/>
    <w:rsid w:val="008B23C2"/>
    <w:rsid w:val="008B2E02"/>
    <w:rsid w:val="008B444C"/>
    <w:rsid w:val="008B4599"/>
    <w:rsid w:val="008B5D96"/>
    <w:rsid w:val="008B6B75"/>
    <w:rsid w:val="008B743F"/>
    <w:rsid w:val="008C09D2"/>
    <w:rsid w:val="008C22FF"/>
    <w:rsid w:val="008C25DD"/>
    <w:rsid w:val="008C313C"/>
    <w:rsid w:val="008C46D3"/>
    <w:rsid w:val="008C675D"/>
    <w:rsid w:val="008C6839"/>
    <w:rsid w:val="008C7BB2"/>
    <w:rsid w:val="008D1441"/>
    <w:rsid w:val="008D26B7"/>
    <w:rsid w:val="008D2AD1"/>
    <w:rsid w:val="008D3CED"/>
    <w:rsid w:val="008D502E"/>
    <w:rsid w:val="008D56F1"/>
    <w:rsid w:val="008D5D4C"/>
    <w:rsid w:val="008D7064"/>
    <w:rsid w:val="008D71B5"/>
    <w:rsid w:val="008D7926"/>
    <w:rsid w:val="008E03E0"/>
    <w:rsid w:val="008E09D4"/>
    <w:rsid w:val="008E18AB"/>
    <w:rsid w:val="008E25D8"/>
    <w:rsid w:val="008E2B17"/>
    <w:rsid w:val="008E3CB9"/>
    <w:rsid w:val="008E553F"/>
    <w:rsid w:val="008E60BC"/>
    <w:rsid w:val="008E6382"/>
    <w:rsid w:val="008E6C9D"/>
    <w:rsid w:val="008E6ED3"/>
    <w:rsid w:val="008E7385"/>
    <w:rsid w:val="008F0071"/>
    <w:rsid w:val="008F094C"/>
    <w:rsid w:val="008F1776"/>
    <w:rsid w:val="008F1E23"/>
    <w:rsid w:val="008F22A5"/>
    <w:rsid w:val="008F2E8D"/>
    <w:rsid w:val="008F7B15"/>
    <w:rsid w:val="009013A3"/>
    <w:rsid w:val="00902818"/>
    <w:rsid w:val="009035CF"/>
    <w:rsid w:val="0090485F"/>
    <w:rsid w:val="00904F2C"/>
    <w:rsid w:val="009050DC"/>
    <w:rsid w:val="00910131"/>
    <w:rsid w:val="00912689"/>
    <w:rsid w:val="00916B4B"/>
    <w:rsid w:val="00916D6E"/>
    <w:rsid w:val="00916F37"/>
    <w:rsid w:val="00917890"/>
    <w:rsid w:val="00917AF0"/>
    <w:rsid w:val="00922F59"/>
    <w:rsid w:val="00924A83"/>
    <w:rsid w:val="00924E77"/>
    <w:rsid w:val="00925218"/>
    <w:rsid w:val="00925767"/>
    <w:rsid w:val="00925D05"/>
    <w:rsid w:val="00927D7A"/>
    <w:rsid w:val="00931F3A"/>
    <w:rsid w:val="00934CA1"/>
    <w:rsid w:val="0093567F"/>
    <w:rsid w:val="00936C9D"/>
    <w:rsid w:val="00941241"/>
    <w:rsid w:val="00941DF4"/>
    <w:rsid w:val="00943291"/>
    <w:rsid w:val="00944476"/>
    <w:rsid w:val="0094499A"/>
    <w:rsid w:val="00944E15"/>
    <w:rsid w:val="0094544D"/>
    <w:rsid w:val="00947C47"/>
    <w:rsid w:val="00950223"/>
    <w:rsid w:val="00951AB2"/>
    <w:rsid w:val="009528D9"/>
    <w:rsid w:val="0095380B"/>
    <w:rsid w:val="009542DD"/>
    <w:rsid w:val="009548F4"/>
    <w:rsid w:val="00954B47"/>
    <w:rsid w:val="009563CB"/>
    <w:rsid w:val="00956DEF"/>
    <w:rsid w:val="00956FBD"/>
    <w:rsid w:val="00960A7C"/>
    <w:rsid w:val="00960E76"/>
    <w:rsid w:val="00964777"/>
    <w:rsid w:val="00964BBA"/>
    <w:rsid w:val="00964C87"/>
    <w:rsid w:val="009650C3"/>
    <w:rsid w:val="0096613E"/>
    <w:rsid w:val="00966652"/>
    <w:rsid w:val="00966C94"/>
    <w:rsid w:val="00966CB8"/>
    <w:rsid w:val="009671CA"/>
    <w:rsid w:val="00970C12"/>
    <w:rsid w:val="0097182B"/>
    <w:rsid w:val="00971AF2"/>
    <w:rsid w:val="0097291F"/>
    <w:rsid w:val="00973875"/>
    <w:rsid w:val="009753D6"/>
    <w:rsid w:val="00976F86"/>
    <w:rsid w:val="009771D4"/>
    <w:rsid w:val="00981B6F"/>
    <w:rsid w:val="00982AB7"/>
    <w:rsid w:val="009842D7"/>
    <w:rsid w:val="0098590D"/>
    <w:rsid w:val="00986957"/>
    <w:rsid w:val="0098733B"/>
    <w:rsid w:val="00987971"/>
    <w:rsid w:val="00990E14"/>
    <w:rsid w:val="00990FC8"/>
    <w:rsid w:val="0099253B"/>
    <w:rsid w:val="0099285E"/>
    <w:rsid w:val="009933A8"/>
    <w:rsid w:val="009943D3"/>
    <w:rsid w:val="00997862"/>
    <w:rsid w:val="00997C05"/>
    <w:rsid w:val="009A0713"/>
    <w:rsid w:val="009A0B0D"/>
    <w:rsid w:val="009A2E4E"/>
    <w:rsid w:val="009A52E0"/>
    <w:rsid w:val="009A5BDD"/>
    <w:rsid w:val="009A6E5B"/>
    <w:rsid w:val="009B0E8F"/>
    <w:rsid w:val="009B1048"/>
    <w:rsid w:val="009B2187"/>
    <w:rsid w:val="009B32F6"/>
    <w:rsid w:val="009B3B9D"/>
    <w:rsid w:val="009B4230"/>
    <w:rsid w:val="009B5B2C"/>
    <w:rsid w:val="009B61A6"/>
    <w:rsid w:val="009B65B0"/>
    <w:rsid w:val="009B7BAB"/>
    <w:rsid w:val="009C1E1B"/>
    <w:rsid w:val="009C2445"/>
    <w:rsid w:val="009C3047"/>
    <w:rsid w:val="009C31C9"/>
    <w:rsid w:val="009C3A8D"/>
    <w:rsid w:val="009C5525"/>
    <w:rsid w:val="009D02F3"/>
    <w:rsid w:val="009D0472"/>
    <w:rsid w:val="009D13E0"/>
    <w:rsid w:val="009D1CD2"/>
    <w:rsid w:val="009D2485"/>
    <w:rsid w:val="009D2F44"/>
    <w:rsid w:val="009D3637"/>
    <w:rsid w:val="009D3D7E"/>
    <w:rsid w:val="009D4A23"/>
    <w:rsid w:val="009D6B5D"/>
    <w:rsid w:val="009D7F41"/>
    <w:rsid w:val="009E02C6"/>
    <w:rsid w:val="009E0394"/>
    <w:rsid w:val="009E0541"/>
    <w:rsid w:val="009E0916"/>
    <w:rsid w:val="009E3AC2"/>
    <w:rsid w:val="009E4A37"/>
    <w:rsid w:val="009E5D10"/>
    <w:rsid w:val="009E6032"/>
    <w:rsid w:val="009E74A6"/>
    <w:rsid w:val="009E7653"/>
    <w:rsid w:val="009E7AFE"/>
    <w:rsid w:val="009E7C0A"/>
    <w:rsid w:val="009F00F9"/>
    <w:rsid w:val="009F08DE"/>
    <w:rsid w:val="009F1415"/>
    <w:rsid w:val="009F19D9"/>
    <w:rsid w:val="009F20EF"/>
    <w:rsid w:val="009F22F3"/>
    <w:rsid w:val="009F33ED"/>
    <w:rsid w:val="009F41C5"/>
    <w:rsid w:val="009F5585"/>
    <w:rsid w:val="009F6940"/>
    <w:rsid w:val="00A00E4C"/>
    <w:rsid w:val="00A01283"/>
    <w:rsid w:val="00A02676"/>
    <w:rsid w:val="00A02D5C"/>
    <w:rsid w:val="00A03341"/>
    <w:rsid w:val="00A047C6"/>
    <w:rsid w:val="00A05B55"/>
    <w:rsid w:val="00A05DC4"/>
    <w:rsid w:val="00A0687B"/>
    <w:rsid w:val="00A06C55"/>
    <w:rsid w:val="00A076D6"/>
    <w:rsid w:val="00A07A64"/>
    <w:rsid w:val="00A102C9"/>
    <w:rsid w:val="00A10BCB"/>
    <w:rsid w:val="00A10DEE"/>
    <w:rsid w:val="00A10E5D"/>
    <w:rsid w:val="00A125BA"/>
    <w:rsid w:val="00A12C8B"/>
    <w:rsid w:val="00A155FB"/>
    <w:rsid w:val="00A16248"/>
    <w:rsid w:val="00A16DCC"/>
    <w:rsid w:val="00A172BD"/>
    <w:rsid w:val="00A17DE3"/>
    <w:rsid w:val="00A20266"/>
    <w:rsid w:val="00A20A1F"/>
    <w:rsid w:val="00A22703"/>
    <w:rsid w:val="00A238DF"/>
    <w:rsid w:val="00A23CBB"/>
    <w:rsid w:val="00A24D76"/>
    <w:rsid w:val="00A271DB"/>
    <w:rsid w:val="00A27450"/>
    <w:rsid w:val="00A27DB5"/>
    <w:rsid w:val="00A30924"/>
    <w:rsid w:val="00A31C5D"/>
    <w:rsid w:val="00A31FB2"/>
    <w:rsid w:val="00A3258B"/>
    <w:rsid w:val="00A32F2C"/>
    <w:rsid w:val="00A332F7"/>
    <w:rsid w:val="00A340AD"/>
    <w:rsid w:val="00A34ED6"/>
    <w:rsid w:val="00A366F0"/>
    <w:rsid w:val="00A36A5F"/>
    <w:rsid w:val="00A410FE"/>
    <w:rsid w:val="00A412AF"/>
    <w:rsid w:val="00A417C1"/>
    <w:rsid w:val="00A41B96"/>
    <w:rsid w:val="00A41D6E"/>
    <w:rsid w:val="00A428CD"/>
    <w:rsid w:val="00A4716C"/>
    <w:rsid w:val="00A50E69"/>
    <w:rsid w:val="00A5193B"/>
    <w:rsid w:val="00A5217C"/>
    <w:rsid w:val="00A57048"/>
    <w:rsid w:val="00A60C0A"/>
    <w:rsid w:val="00A60DDC"/>
    <w:rsid w:val="00A62636"/>
    <w:rsid w:val="00A63FBB"/>
    <w:rsid w:val="00A65306"/>
    <w:rsid w:val="00A657CC"/>
    <w:rsid w:val="00A66356"/>
    <w:rsid w:val="00A664BB"/>
    <w:rsid w:val="00A67410"/>
    <w:rsid w:val="00A70DAB"/>
    <w:rsid w:val="00A718D4"/>
    <w:rsid w:val="00A71E7C"/>
    <w:rsid w:val="00A73ACF"/>
    <w:rsid w:val="00A75B17"/>
    <w:rsid w:val="00A75F4A"/>
    <w:rsid w:val="00A76E5F"/>
    <w:rsid w:val="00A779BE"/>
    <w:rsid w:val="00A809F1"/>
    <w:rsid w:val="00A80F74"/>
    <w:rsid w:val="00A8122F"/>
    <w:rsid w:val="00A812B7"/>
    <w:rsid w:val="00A82037"/>
    <w:rsid w:val="00A87078"/>
    <w:rsid w:val="00A8723E"/>
    <w:rsid w:val="00A873D1"/>
    <w:rsid w:val="00A87485"/>
    <w:rsid w:val="00A87A00"/>
    <w:rsid w:val="00A903EE"/>
    <w:rsid w:val="00A90D1E"/>
    <w:rsid w:val="00A91EA9"/>
    <w:rsid w:val="00A92826"/>
    <w:rsid w:val="00A936E2"/>
    <w:rsid w:val="00A938FC"/>
    <w:rsid w:val="00A94269"/>
    <w:rsid w:val="00A94291"/>
    <w:rsid w:val="00A95CAF"/>
    <w:rsid w:val="00A95D36"/>
    <w:rsid w:val="00A97BE3"/>
    <w:rsid w:val="00AA014A"/>
    <w:rsid w:val="00AA0AB8"/>
    <w:rsid w:val="00AA215F"/>
    <w:rsid w:val="00AA2633"/>
    <w:rsid w:val="00AA5763"/>
    <w:rsid w:val="00AA6C1B"/>
    <w:rsid w:val="00AA6C20"/>
    <w:rsid w:val="00AA749A"/>
    <w:rsid w:val="00AA76A1"/>
    <w:rsid w:val="00AA78E3"/>
    <w:rsid w:val="00AB095C"/>
    <w:rsid w:val="00AB14FB"/>
    <w:rsid w:val="00AB2ADA"/>
    <w:rsid w:val="00AB389F"/>
    <w:rsid w:val="00AB3AE0"/>
    <w:rsid w:val="00AB799F"/>
    <w:rsid w:val="00AC0139"/>
    <w:rsid w:val="00AC277B"/>
    <w:rsid w:val="00AC3033"/>
    <w:rsid w:val="00AC3A17"/>
    <w:rsid w:val="00AC3FEC"/>
    <w:rsid w:val="00AC60B6"/>
    <w:rsid w:val="00AC64EE"/>
    <w:rsid w:val="00AC7683"/>
    <w:rsid w:val="00AC7B88"/>
    <w:rsid w:val="00AD2CD7"/>
    <w:rsid w:val="00AD3811"/>
    <w:rsid w:val="00AD38EB"/>
    <w:rsid w:val="00AD4B1E"/>
    <w:rsid w:val="00AD5728"/>
    <w:rsid w:val="00AD5B8B"/>
    <w:rsid w:val="00AD6B1B"/>
    <w:rsid w:val="00AD6F1E"/>
    <w:rsid w:val="00AD7321"/>
    <w:rsid w:val="00AE026C"/>
    <w:rsid w:val="00AE0F92"/>
    <w:rsid w:val="00AE0FED"/>
    <w:rsid w:val="00AE26C8"/>
    <w:rsid w:val="00AE3C60"/>
    <w:rsid w:val="00AE4F11"/>
    <w:rsid w:val="00AE691D"/>
    <w:rsid w:val="00AE713C"/>
    <w:rsid w:val="00AE77E2"/>
    <w:rsid w:val="00AE7EBB"/>
    <w:rsid w:val="00AF12C0"/>
    <w:rsid w:val="00AF2F4A"/>
    <w:rsid w:val="00AF3845"/>
    <w:rsid w:val="00AF4CFF"/>
    <w:rsid w:val="00AF4EB1"/>
    <w:rsid w:val="00AF63B7"/>
    <w:rsid w:val="00AF67AC"/>
    <w:rsid w:val="00AF6FCD"/>
    <w:rsid w:val="00B015D5"/>
    <w:rsid w:val="00B01710"/>
    <w:rsid w:val="00B01C09"/>
    <w:rsid w:val="00B02ABC"/>
    <w:rsid w:val="00B02BED"/>
    <w:rsid w:val="00B02F0A"/>
    <w:rsid w:val="00B03E80"/>
    <w:rsid w:val="00B03ECE"/>
    <w:rsid w:val="00B040BB"/>
    <w:rsid w:val="00B04E70"/>
    <w:rsid w:val="00B061AF"/>
    <w:rsid w:val="00B06C3B"/>
    <w:rsid w:val="00B07B16"/>
    <w:rsid w:val="00B125EB"/>
    <w:rsid w:val="00B12684"/>
    <w:rsid w:val="00B12C04"/>
    <w:rsid w:val="00B15340"/>
    <w:rsid w:val="00B160C2"/>
    <w:rsid w:val="00B209B9"/>
    <w:rsid w:val="00B23241"/>
    <w:rsid w:val="00B23B2B"/>
    <w:rsid w:val="00B2444B"/>
    <w:rsid w:val="00B247C6"/>
    <w:rsid w:val="00B264EA"/>
    <w:rsid w:val="00B269BC"/>
    <w:rsid w:val="00B273C0"/>
    <w:rsid w:val="00B3144F"/>
    <w:rsid w:val="00B3234E"/>
    <w:rsid w:val="00B32378"/>
    <w:rsid w:val="00B337F9"/>
    <w:rsid w:val="00B3425C"/>
    <w:rsid w:val="00B34DAB"/>
    <w:rsid w:val="00B34DE0"/>
    <w:rsid w:val="00B34EB5"/>
    <w:rsid w:val="00B35862"/>
    <w:rsid w:val="00B35BE7"/>
    <w:rsid w:val="00B40311"/>
    <w:rsid w:val="00B40846"/>
    <w:rsid w:val="00B4153D"/>
    <w:rsid w:val="00B415F1"/>
    <w:rsid w:val="00B41A40"/>
    <w:rsid w:val="00B42229"/>
    <w:rsid w:val="00B42B9B"/>
    <w:rsid w:val="00B42E66"/>
    <w:rsid w:val="00B442B8"/>
    <w:rsid w:val="00B44937"/>
    <w:rsid w:val="00B45737"/>
    <w:rsid w:val="00B47C79"/>
    <w:rsid w:val="00B51F62"/>
    <w:rsid w:val="00B53608"/>
    <w:rsid w:val="00B543FD"/>
    <w:rsid w:val="00B54F8A"/>
    <w:rsid w:val="00B55AD8"/>
    <w:rsid w:val="00B55E78"/>
    <w:rsid w:val="00B5609D"/>
    <w:rsid w:val="00B562B3"/>
    <w:rsid w:val="00B56397"/>
    <w:rsid w:val="00B614D3"/>
    <w:rsid w:val="00B63708"/>
    <w:rsid w:val="00B638A4"/>
    <w:rsid w:val="00B65504"/>
    <w:rsid w:val="00B659BF"/>
    <w:rsid w:val="00B65B89"/>
    <w:rsid w:val="00B664FC"/>
    <w:rsid w:val="00B6685B"/>
    <w:rsid w:val="00B70BD7"/>
    <w:rsid w:val="00B711A9"/>
    <w:rsid w:val="00B72124"/>
    <w:rsid w:val="00B73D0C"/>
    <w:rsid w:val="00B767B6"/>
    <w:rsid w:val="00B8050B"/>
    <w:rsid w:val="00B83ACA"/>
    <w:rsid w:val="00B849A6"/>
    <w:rsid w:val="00B85634"/>
    <w:rsid w:val="00B85EAD"/>
    <w:rsid w:val="00B863FB"/>
    <w:rsid w:val="00B86440"/>
    <w:rsid w:val="00B869AF"/>
    <w:rsid w:val="00B87C12"/>
    <w:rsid w:val="00B90FE4"/>
    <w:rsid w:val="00B92FC7"/>
    <w:rsid w:val="00B93C70"/>
    <w:rsid w:val="00B95C22"/>
    <w:rsid w:val="00B968AE"/>
    <w:rsid w:val="00B96BB9"/>
    <w:rsid w:val="00B9717B"/>
    <w:rsid w:val="00B97DB5"/>
    <w:rsid w:val="00BA0AF1"/>
    <w:rsid w:val="00BA1787"/>
    <w:rsid w:val="00BA3E09"/>
    <w:rsid w:val="00BA4424"/>
    <w:rsid w:val="00BA44DD"/>
    <w:rsid w:val="00BA54AB"/>
    <w:rsid w:val="00BA5F07"/>
    <w:rsid w:val="00BA6E3F"/>
    <w:rsid w:val="00BA7E32"/>
    <w:rsid w:val="00BB0073"/>
    <w:rsid w:val="00BB1A7F"/>
    <w:rsid w:val="00BB1F04"/>
    <w:rsid w:val="00BB2D6F"/>
    <w:rsid w:val="00BB352A"/>
    <w:rsid w:val="00BB3A09"/>
    <w:rsid w:val="00BB4010"/>
    <w:rsid w:val="00BB6097"/>
    <w:rsid w:val="00BB6F80"/>
    <w:rsid w:val="00BB7EF8"/>
    <w:rsid w:val="00BC04A7"/>
    <w:rsid w:val="00BC0655"/>
    <w:rsid w:val="00BC1D4A"/>
    <w:rsid w:val="00BC25E6"/>
    <w:rsid w:val="00BC3E8A"/>
    <w:rsid w:val="00BC4B91"/>
    <w:rsid w:val="00BC4E89"/>
    <w:rsid w:val="00BC4F32"/>
    <w:rsid w:val="00BC53D6"/>
    <w:rsid w:val="00BC629E"/>
    <w:rsid w:val="00BC71B6"/>
    <w:rsid w:val="00BC735F"/>
    <w:rsid w:val="00BC7880"/>
    <w:rsid w:val="00BD1491"/>
    <w:rsid w:val="00BD17A1"/>
    <w:rsid w:val="00BD1AB5"/>
    <w:rsid w:val="00BD1E07"/>
    <w:rsid w:val="00BD28EE"/>
    <w:rsid w:val="00BD429E"/>
    <w:rsid w:val="00BD49AF"/>
    <w:rsid w:val="00BD7835"/>
    <w:rsid w:val="00BD7AA0"/>
    <w:rsid w:val="00BE1F21"/>
    <w:rsid w:val="00BE51B8"/>
    <w:rsid w:val="00BE5957"/>
    <w:rsid w:val="00BE67EC"/>
    <w:rsid w:val="00BE6950"/>
    <w:rsid w:val="00BF03BE"/>
    <w:rsid w:val="00BF0FB8"/>
    <w:rsid w:val="00BF112D"/>
    <w:rsid w:val="00BF2381"/>
    <w:rsid w:val="00BF520A"/>
    <w:rsid w:val="00BF5EE4"/>
    <w:rsid w:val="00BF6E10"/>
    <w:rsid w:val="00C009EA"/>
    <w:rsid w:val="00C00F8F"/>
    <w:rsid w:val="00C011FC"/>
    <w:rsid w:val="00C0127D"/>
    <w:rsid w:val="00C027D5"/>
    <w:rsid w:val="00C03068"/>
    <w:rsid w:val="00C04202"/>
    <w:rsid w:val="00C04668"/>
    <w:rsid w:val="00C0479D"/>
    <w:rsid w:val="00C04955"/>
    <w:rsid w:val="00C04C25"/>
    <w:rsid w:val="00C04CD0"/>
    <w:rsid w:val="00C05081"/>
    <w:rsid w:val="00C05166"/>
    <w:rsid w:val="00C06B9E"/>
    <w:rsid w:val="00C06E7F"/>
    <w:rsid w:val="00C07077"/>
    <w:rsid w:val="00C0755B"/>
    <w:rsid w:val="00C07918"/>
    <w:rsid w:val="00C100A6"/>
    <w:rsid w:val="00C111AA"/>
    <w:rsid w:val="00C114E7"/>
    <w:rsid w:val="00C13C80"/>
    <w:rsid w:val="00C14D59"/>
    <w:rsid w:val="00C14FF4"/>
    <w:rsid w:val="00C1549E"/>
    <w:rsid w:val="00C16952"/>
    <w:rsid w:val="00C16C1E"/>
    <w:rsid w:val="00C2074F"/>
    <w:rsid w:val="00C20A58"/>
    <w:rsid w:val="00C20AE9"/>
    <w:rsid w:val="00C2259B"/>
    <w:rsid w:val="00C2372B"/>
    <w:rsid w:val="00C24920"/>
    <w:rsid w:val="00C24940"/>
    <w:rsid w:val="00C24973"/>
    <w:rsid w:val="00C24993"/>
    <w:rsid w:val="00C26881"/>
    <w:rsid w:val="00C26E87"/>
    <w:rsid w:val="00C272D7"/>
    <w:rsid w:val="00C27CA2"/>
    <w:rsid w:val="00C30D13"/>
    <w:rsid w:val="00C31B45"/>
    <w:rsid w:val="00C3234B"/>
    <w:rsid w:val="00C344C5"/>
    <w:rsid w:val="00C34820"/>
    <w:rsid w:val="00C34C2F"/>
    <w:rsid w:val="00C34E64"/>
    <w:rsid w:val="00C35CFA"/>
    <w:rsid w:val="00C35F7F"/>
    <w:rsid w:val="00C36362"/>
    <w:rsid w:val="00C36CFF"/>
    <w:rsid w:val="00C37508"/>
    <w:rsid w:val="00C41344"/>
    <w:rsid w:val="00C419A2"/>
    <w:rsid w:val="00C4215D"/>
    <w:rsid w:val="00C432D7"/>
    <w:rsid w:val="00C44680"/>
    <w:rsid w:val="00C44937"/>
    <w:rsid w:val="00C4709A"/>
    <w:rsid w:val="00C50C94"/>
    <w:rsid w:val="00C516D2"/>
    <w:rsid w:val="00C5389D"/>
    <w:rsid w:val="00C5472C"/>
    <w:rsid w:val="00C54E69"/>
    <w:rsid w:val="00C550D5"/>
    <w:rsid w:val="00C55761"/>
    <w:rsid w:val="00C55B87"/>
    <w:rsid w:val="00C56333"/>
    <w:rsid w:val="00C57C60"/>
    <w:rsid w:val="00C57D53"/>
    <w:rsid w:val="00C6006B"/>
    <w:rsid w:val="00C609D1"/>
    <w:rsid w:val="00C61A9A"/>
    <w:rsid w:val="00C61F8C"/>
    <w:rsid w:val="00C63639"/>
    <w:rsid w:val="00C636D5"/>
    <w:rsid w:val="00C64386"/>
    <w:rsid w:val="00C64658"/>
    <w:rsid w:val="00C64A58"/>
    <w:rsid w:val="00C656A4"/>
    <w:rsid w:val="00C65FAC"/>
    <w:rsid w:val="00C660A1"/>
    <w:rsid w:val="00C67419"/>
    <w:rsid w:val="00C679C2"/>
    <w:rsid w:val="00C70ED8"/>
    <w:rsid w:val="00C71685"/>
    <w:rsid w:val="00C72DE1"/>
    <w:rsid w:val="00C72EC9"/>
    <w:rsid w:val="00C73160"/>
    <w:rsid w:val="00C74A9C"/>
    <w:rsid w:val="00C751F2"/>
    <w:rsid w:val="00C75C27"/>
    <w:rsid w:val="00C76C35"/>
    <w:rsid w:val="00C80210"/>
    <w:rsid w:val="00C80224"/>
    <w:rsid w:val="00C819C5"/>
    <w:rsid w:val="00C82696"/>
    <w:rsid w:val="00C851EB"/>
    <w:rsid w:val="00C86851"/>
    <w:rsid w:val="00C86AFF"/>
    <w:rsid w:val="00C87393"/>
    <w:rsid w:val="00C907F3"/>
    <w:rsid w:val="00C91257"/>
    <w:rsid w:val="00C919C0"/>
    <w:rsid w:val="00C93D40"/>
    <w:rsid w:val="00C94747"/>
    <w:rsid w:val="00C9697D"/>
    <w:rsid w:val="00C9770D"/>
    <w:rsid w:val="00C9774C"/>
    <w:rsid w:val="00CA03E7"/>
    <w:rsid w:val="00CA071B"/>
    <w:rsid w:val="00CA14BB"/>
    <w:rsid w:val="00CA1897"/>
    <w:rsid w:val="00CA1B12"/>
    <w:rsid w:val="00CA36DD"/>
    <w:rsid w:val="00CA3FA5"/>
    <w:rsid w:val="00CA486F"/>
    <w:rsid w:val="00CA6210"/>
    <w:rsid w:val="00CA7105"/>
    <w:rsid w:val="00CB0700"/>
    <w:rsid w:val="00CB0B0D"/>
    <w:rsid w:val="00CB0DCA"/>
    <w:rsid w:val="00CB24A2"/>
    <w:rsid w:val="00CB3094"/>
    <w:rsid w:val="00CB36F4"/>
    <w:rsid w:val="00CB3EED"/>
    <w:rsid w:val="00CB3EF7"/>
    <w:rsid w:val="00CB40C3"/>
    <w:rsid w:val="00CB596E"/>
    <w:rsid w:val="00CB5A5A"/>
    <w:rsid w:val="00CB742D"/>
    <w:rsid w:val="00CC0672"/>
    <w:rsid w:val="00CC30F2"/>
    <w:rsid w:val="00CC3C63"/>
    <w:rsid w:val="00CC5220"/>
    <w:rsid w:val="00CC5C1D"/>
    <w:rsid w:val="00CC77B7"/>
    <w:rsid w:val="00CC7DE7"/>
    <w:rsid w:val="00CD049B"/>
    <w:rsid w:val="00CD0C7E"/>
    <w:rsid w:val="00CD174D"/>
    <w:rsid w:val="00CD1779"/>
    <w:rsid w:val="00CD2926"/>
    <w:rsid w:val="00CD2B00"/>
    <w:rsid w:val="00CD2D25"/>
    <w:rsid w:val="00CD4625"/>
    <w:rsid w:val="00CE0F06"/>
    <w:rsid w:val="00CE30D7"/>
    <w:rsid w:val="00CE3662"/>
    <w:rsid w:val="00CE3691"/>
    <w:rsid w:val="00CE3A8B"/>
    <w:rsid w:val="00CE5238"/>
    <w:rsid w:val="00CE6823"/>
    <w:rsid w:val="00CE6CAD"/>
    <w:rsid w:val="00CE719A"/>
    <w:rsid w:val="00CF04A8"/>
    <w:rsid w:val="00CF0EFA"/>
    <w:rsid w:val="00CF1083"/>
    <w:rsid w:val="00CF15D0"/>
    <w:rsid w:val="00CF30AB"/>
    <w:rsid w:val="00CF4CF9"/>
    <w:rsid w:val="00CF6B2A"/>
    <w:rsid w:val="00CF7838"/>
    <w:rsid w:val="00CF7848"/>
    <w:rsid w:val="00D030EE"/>
    <w:rsid w:val="00D034B5"/>
    <w:rsid w:val="00D03CD7"/>
    <w:rsid w:val="00D04825"/>
    <w:rsid w:val="00D0559C"/>
    <w:rsid w:val="00D056B4"/>
    <w:rsid w:val="00D06DD1"/>
    <w:rsid w:val="00D07E19"/>
    <w:rsid w:val="00D105E2"/>
    <w:rsid w:val="00D109C1"/>
    <w:rsid w:val="00D1146A"/>
    <w:rsid w:val="00D11EFE"/>
    <w:rsid w:val="00D14C17"/>
    <w:rsid w:val="00D1537A"/>
    <w:rsid w:val="00D172E0"/>
    <w:rsid w:val="00D17534"/>
    <w:rsid w:val="00D20904"/>
    <w:rsid w:val="00D22499"/>
    <w:rsid w:val="00D22D3E"/>
    <w:rsid w:val="00D230A7"/>
    <w:rsid w:val="00D23367"/>
    <w:rsid w:val="00D23AC8"/>
    <w:rsid w:val="00D2575E"/>
    <w:rsid w:val="00D2581D"/>
    <w:rsid w:val="00D263D8"/>
    <w:rsid w:val="00D27D12"/>
    <w:rsid w:val="00D30EBD"/>
    <w:rsid w:val="00D314BE"/>
    <w:rsid w:val="00D31B93"/>
    <w:rsid w:val="00D31BF0"/>
    <w:rsid w:val="00D32250"/>
    <w:rsid w:val="00D33399"/>
    <w:rsid w:val="00D3438D"/>
    <w:rsid w:val="00D35F45"/>
    <w:rsid w:val="00D3657E"/>
    <w:rsid w:val="00D3782B"/>
    <w:rsid w:val="00D41DCE"/>
    <w:rsid w:val="00D42941"/>
    <w:rsid w:val="00D42EE5"/>
    <w:rsid w:val="00D43584"/>
    <w:rsid w:val="00D43E8E"/>
    <w:rsid w:val="00D44ECA"/>
    <w:rsid w:val="00D44F5D"/>
    <w:rsid w:val="00D45288"/>
    <w:rsid w:val="00D45948"/>
    <w:rsid w:val="00D45E39"/>
    <w:rsid w:val="00D51A15"/>
    <w:rsid w:val="00D523C8"/>
    <w:rsid w:val="00D52E60"/>
    <w:rsid w:val="00D53528"/>
    <w:rsid w:val="00D54949"/>
    <w:rsid w:val="00D568B0"/>
    <w:rsid w:val="00D57370"/>
    <w:rsid w:val="00D6051D"/>
    <w:rsid w:val="00D60A8D"/>
    <w:rsid w:val="00D60F38"/>
    <w:rsid w:val="00D620FD"/>
    <w:rsid w:val="00D62978"/>
    <w:rsid w:val="00D62E03"/>
    <w:rsid w:val="00D637A8"/>
    <w:rsid w:val="00D6380E"/>
    <w:rsid w:val="00D65091"/>
    <w:rsid w:val="00D676D3"/>
    <w:rsid w:val="00D72F7D"/>
    <w:rsid w:val="00D73625"/>
    <w:rsid w:val="00D736B2"/>
    <w:rsid w:val="00D738E5"/>
    <w:rsid w:val="00D73C8C"/>
    <w:rsid w:val="00D74BD4"/>
    <w:rsid w:val="00D75529"/>
    <w:rsid w:val="00D75849"/>
    <w:rsid w:val="00D76B12"/>
    <w:rsid w:val="00D770CA"/>
    <w:rsid w:val="00D802F9"/>
    <w:rsid w:val="00D81A22"/>
    <w:rsid w:val="00D82107"/>
    <w:rsid w:val="00D84071"/>
    <w:rsid w:val="00D845A5"/>
    <w:rsid w:val="00D84DDB"/>
    <w:rsid w:val="00D85D53"/>
    <w:rsid w:val="00D87394"/>
    <w:rsid w:val="00D87CE3"/>
    <w:rsid w:val="00D87D2D"/>
    <w:rsid w:val="00D91044"/>
    <w:rsid w:val="00D91263"/>
    <w:rsid w:val="00D91BEA"/>
    <w:rsid w:val="00D9286D"/>
    <w:rsid w:val="00D929B3"/>
    <w:rsid w:val="00D92A41"/>
    <w:rsid w:val="00D93413"/>
    <w:rsid w:val="00D94010"/>
    <w:rsid w:val="00D94BC2"/>
    <w:rsid w:val="00D94BD1"/>
    <w:rsid w:val="00D97B1D"/>
    <w:rsid w:val="00DA0974"/>
    <w:rsid w:val="00DA22A6"/>
    <w:rsid w:val="00DA2E51"/>
    <w:rsid w:val="00DA4C8C"/>
    <w:rsid w:val="00DA5489"/>
    <w:rsid w:val="00DA582A"/>
    <w:rsid w:val="00DA5DED"/>
    <w:rsid w:val="00DB2EEB"/>
    <w:rsid w:val="00DB710C"/>
    <w:rsid w:val="00DB7D9C"/>
    <w:rsid w:val="00DC0346"/>
    <w:rsid w:val="00DC085F"/>
    <w:rsid w:val="00DC1314"/>
    <w:rsid w:val="00DC2177"/>
    <w:rsid w:val="00DC2500"/>
    <w:rsid w:val="00DC3B7C"/>
    <w:rsid w:val="00DC42B5"/>
    <w:rsid w:val="00DC4956"/>
    <w:rsid w:val="00DC64F6"/>
    <w:rsid w:val="00DC6906"/>
    <w:rsid w:val="00DC76C5"/>
    <w:rsid w:val="00DD0ED5"/>
    <w:rsid w:val="00DD167D"/>
    <w:rsid w:val="00DD19F1"/>
    <w:rsid w:val="00DD1C3A"/>
    <w:rsid w:val="00DD503E"/>
    <w:rsid w:val="00DD5B30"/>
    <w:rsid w:val="00DD5D21"/>
    <w:rsid w:val="00DD61E9"/>
    <w:rsid w:val="00DD696D"/>
    <w:rsid w:val="00DD7410"/>
    <w:rsid w:val="00DD7A3A"/>
    <w:rsid w:val="00DE1669"/>
    <w:rsid w:val="00DE1805"/>
    <w:rsid w:val="00DE1FCD"/>
    <w:rsid w:val="00DE316F"/>
    <w:rsid w:val="00DE3FDF"/>
    <w:rsid w:val="00DE520F"/>
    <w:rsid w:val="00DE6C80"/>
    <w:rsid w:val="00DE7506"/>
    <w:rsid w:val="00DF0305"/>
    <w:rsid w:val="00DF0457"/>
    <w:rsid w:val="00DF091A"/>
    <w:rsid w:val="00DF1C51"/>
    <w:rsid w:val="00DF206B"/>
    <w:rsid w:val="00DF2794"/>
    <w:rsid w:val="00DF4C13"/>
    <w:rsid w:val="00DF7406"/>
    <w:rsid w:val="00DF7989"/>
    <w:rsid w:val="00DF7A7D"/>
    <w:rsid w:val="00E01420"/>
    <w:rsid w:val="00E01BAE"/>
    <w:rsid w:val="00E02C2F"/>
    <w:rsid w:val="00E03052"/>
    <w:rsid w:val="00E03125"/>
    <w:rsid w:val="00E03435"/>
    <w:rsid w:val="00E0573D"/>
    <w:rsid w:val="00E05E8F"/>
    <w:rsid w:val="00E06CC3"/>
    <w:rsid w:val="00E07D70"/>
    <w:rsid w:val="00E11956"/>
    <w:rsid w:val="00E12088"/>
    <w:rsid w:val="00E12CEA"/>
    <w:rsid w:val="00E13676"/>
    <w:rsid w:val="00E1372B"/>
    <w:rsid w:val="00E13949"/>
    <w:rsid w:val="00E14356"/>
    <w:rsid w:val="00E14766"/>
    <w:rsid w:val="00E14962"/>
    <w:rsid w:val="00E2117E"/>
    <w:rsid w:val="00E24600"/>
    <w:rsid w:val="00E250DC"/>
    <w:rsid w:val="00E25B9F"/>
    <w:rsid w:val="00E26666"/>
    <w:rsid w:val="00E269D9"/>
    <w:rsid w:val="00E30E08"/>
    <w:rsid w:val="00E31B8D"/>
    <w:rsid w:val="00E31C4D"/>
    <w:rsid w:val="00E3200F"/>
    <w:rsid w:val="00E32A43"/>
    <w:rsid w:val="00E33879"/>
    <w:rsid w:val="00E3701D"/>
    <w:rsid w:val="00E40E37"/>
    <w:rsid w:val="00E41A90"/>
    <w:rsid w:val="00E4260F"/>
    <w:rsid w:val="00E42855"/>
    <w:rsid w:val="00E42A27"/>
    <w:rsid w:val="00E439BB"/>
    <w:rsid w:val="00E439F0"/>
    <w:rsid w:val="00E43A1E"/>
    <w:rsid w:val="00E4596B"/>
    <w:rsid w:val="00E45A99"/>
    <w:rsid w:val="00E46740"/>
    <w:rsid w:val="00E47745"/>
    <w:rsid w:val="00E5154C"/>
    <w:rsid w:val="00E51726"/>
    <w:rsid w:val="00E51C28"/>
    <w:rsid w:val="00E52D97"/>
    <w:rsid w:val="00E53FE0"/>
    <w:rsid w:val="00E54105"/>
    <w:rsid w:val="00E54A82"/>
    <w:rsid w:val="00E54EEC"/>
    <w:rsid w:val="00E55353"/>
    <w:rsid w:val="00E5775D"/>
    <w:rsid w:val="00E608BD"/>
    <w:rsid w:val="00E616C5"/>
    <w:rsid w:val="00E621EE"/>
    <w:rsid w:val="00E62A99"/>
    <w:rsid w:val="00E62FC1"/>
    <w:rsid w:val="00E6347C"/>
    <w:rsid w:val="00E638C6"/>
    <w:rsid w:val="00E64A2E"/>
    <w:rsid w:val="00E65E53"/>
    <w:rsid w:val="00E67454"/>
    <w:rsid w:val="00E67941"/>
    <w:rsid w:val="00E70C02"/>
    <w:rsid w:val="00E711FF"/>
    <w:rsid w:val="00E7130A"/>
    <w:rsid w:val="00E713E9"/>
    <w:rsid w:val="00E718CE"/>
    <w:rsid w:val="00E72712"/>
    <w:rsid w:val="00E72C8E"/>
    <w:rsid w:val="00E73318"/>
    <w:rsid w:val="00E73746"/>
    <w:rsid w:val="00E76917"/>
    <w:rsid w:val="00E774CB"/>
    <w:rsid w:val="00E7755B"/>
    <w:rsid w:val="00E77984"/>
    <w:rsid w:val="00E77E46"/>
    <w:rsid w:val="00E804A7"/>
    <w:rsid w:val="00E8072F"/>
    <w:rsid w:val="00E8073F"/>
    <w:rsid w:val="00E80AE4"/>
    <w:rsid w:val="00E829CD"/>
    <w:rsid w:val="00E82A90"/>
    <w:rsid w:val="00E837A3"/>
    <w:rsid w:val="00E87895"/>
    <w:rsid w:val="00E900A4"/>
    <w:rsid w:val="00E90645"/>
    <w:rsid w:val="00E9132E"/>
    <w:rsid w:val="00E91EB2"/>
    <w:rsid w:val="00E9254A"/>
    <w:rsid w:val="00E92583"/>
    <w:rsid w:val="00E93FCB"/>
    <w:rsid w:val="00E94D6E"/>
    <w:rsid w:val="00E9668F"/>
    <w:rsid w:val="00E96B56"/>
    <w:rsid w:val="00EA1975"/>
    <w:rsid w:val="00EA1C42"/>
    <w:rsid w:val="00EA27DA"/>
    <w:rsid w:val="00EA306E"/>
    <w:rsid w:val="00EA4038"/>
    <w:rsid w:val="00EA433C"/>
    <w:rsid w:val="00EA4532"/>
    <w:rsid w:val="00EA6679"/>
    <w:rsid w:val="00EA679B"/>
    <w:rsid w:val="00EA6BBF"/>
    <w:rsid w:val="00EA7CD0"/>
    <w:rsid w:val="00EB02C1"/>
    <w:rsid w:val="00EB1656"/>
    <w:rsid w:val="00EB175A"/>
    <w:rsid w:val="00EB1CF8"/>
    <w:rsid w:val="00EB2AD7"/>
    <w:rsid w:val="00EB3006"/>
    <w:rsid w:val="00EB535D"/>
    <w:rsid w:val="00EB572C"/>
    <w:rsid w:val="00EB575D"/>
    <w:rsid w:val="00EB593F"/>
    <w:rsid w:val="00EB6882"/>
    <w:rsid w:val="00EB7379"/>
    <w:rsid w:val="00EC18A5"/>
    <w:rsid w:val="00EC1AFA"/>
    <w:rsid w:val="00EC1CB2"/>
    <w:rsid w:val="00EC1DA4"/>
    <w:rsid w:val="00EC2F74"/>
    <w:rsid w:val="00EC309A"/>
    <w:rsid w:val="00EC3201"/>
    <w:rsid w:val="00EC323A"/>
    <w:rsid w:val="00EC36D8"/>
    <w:rsid w:val="00EC380C"/>
    <w:rsid w:val="00EC387D"/>
    <w:rsid w:val="00EC46EB"/>
    <w:rsid w:val="00EC47A2"/>
    <w:rsid w:val="00EC518E"/>
    <w:rsid w:val="00EC6EE6"/>
    <w:rsid w:val="00ED06AF"/>
    <w:rsid w:val="00ED1BE8"/>
    <w:rsid w:val="00ED1E77"/>
    <w:rsid w:val="00ED20A5"/>
    <w:rsid w:val="00ED2592"/>
    <w:rsid w:val="00ED261F"/>
    <w:rsid w:val="00ED2CB6"/>
    <w:rsid w:val="00ED5E4B"/>
    <w:rsid w:val="00ED7188"/>
    <w:rsid w:val="00ED79BC"/>
    <w:rsid w:val="00EE0441"/>
    <w:rsid w:val="00EE0D13"/>
    <w:rsid w:val="00EE1111"/>
    <w:rsid w:val="00EE2DF4"/>
    <w:rsid w:val="00EE34D1"/>
    <w:rsid w:val="00EE4152"/>
    <w:rsid w:val="00EE4CAC"/>
    <w:rsid w:val="00EE4F85"/>
    <w:rsid w:val="00EE61D9"/>
    <w:rsid w:val="00EE6480"/>
    <w:rsid w:val="00EE66E6"/>
    <w:rsid w:val="00EE6CAA"/>
    <w:rsid w:val="00EE72EA"/>
    <w:rsid w:val="00EE78F0"/>
    <w:rsid w:val="00EF0692"/>
    <w:rsid w:val="00EF12D5"/>
    <w:rsid w:val="00EF1AC4"/>
    <w:rsid w:val="00EF2046"/>
    <w:rsid w:val="00EF3441"/>
    <w:rsid w:val="00EF368B"/>
    <w:rsid w:val="00EF51C4"/>
    <w:rsid w:val="00EF55C5"/>
    <w:rsid w:val="00EF7214"/>
    <w:rsid w:val="00EF748F"/>
    <w:rsid w:val="00EF7B26"/>
    <w:rsid w:val="00EF7E24"/>
    <w:rsid w:val="00F008EF"/>
    <w:rsid w:val="00F020F4"/>
    <w:rsid w:val="00F03E30"/>
    <w:rsid w:val="00F0478A"/>
    <w:rsid w:val="00F04CF3"/>
    <w:rsid w:val="00F056FB"/>
    <w:rsid w:val="00F05E40"/>
    <w:rsid w:val="00F06C1E"/>
    <w:rsid w:val="00F06D06"/>
    <w:rsid w:val="00F07B90"/>
    <w:rsid w:val="00F10558"/>
    <w:rsid w:val="00F10843"/>
    <w:rsid w:val="00F11E03"/>
    <w:rsid w:val="00F11FDA"/>
    <w:rsid w:val="00F13152"/>
    <w:rsid w:val="00F13313"/>
    <w:rsid w:val="00F136DB"/>
    <w:rsid w:val="00F1411C"/>
    <w:rsid w:val="00F14BA3"/>
    <w:rsid w:val="00F1673A"/>
    <w:rsid w:val="00F16BBA"/>
    <w:rsid w:val="00F16D1A"/>
    <w:rsid w:val="00F2030B"/>
    <w:rsid w:val="00F22305"/>
    <w:rsid w:val="00F22492"/>
    <w:rsid w:val="00F2271A"/>
    <w:rsid w:val="00F24152"/>
    <w:rsid w:val="00F25B6E"/>
    <w:rsid w:val="00F25C57"/>
    <w:rsid w:val="00F2608D"/>
    <w:rsid w:val="00F260DE"/>
    <w:rsid w:val="00F26C26"/>
    <w:rsid w:val="00F26F66"/>
    <w:rsid w:val="00F27CC6"/>
    <w:rsid w:val="00F302AA"/>
    <w:rsid w:val="00F313DE"/>
    <w:rsid w:val="00F343F7"/>
    <w:rsid w:val="00F34A78"/>
    <w:rsid w:val="00F34EF8"/>
    <w:rsid w:val="00F3552C"/>
    <w:rsid w:val="00F35F10"/>
    <w:rsid w:val="00F3603D"/>
    <w:rsid w:val="00F40027"/>
    <w:rsid w:val="00F401C1"/>
    <w:rsid w:val="00F40C02"/>
    <w:rsid w:val="00F40D16"/>
    <w:rsid w:val="00F412B1"/>
    <w:rsid w:val="00F420A0"/>
    <w:rsid w:val="00F42566"/>
    <w:rsid w:val="00F427D2"/>
    <w:rsid w:val="00F42F6E"/>
    <w:rsid w:val="00F430E0"/>
    <w:rsid w:val="00F4324C"/>
    <w:rsid w:val="00F44385"/>
    <w:rsid w:val="00F445A1"/>
    <w:rsid w:val="00F4598A"/>
    <w:rsid w:val="00F477BF"/>
    <w:rsid w:val="00F50A6E"/>
    <w:rsid w:val="00F51B09"/>
    <w:rsid w:val="00F52B49"/>
    <w:rsid w:val="00F53FE1"/>
    <w:rsid w:val="00F54309"/>
    <w:rsid w:val="00F55B6F"/>
    <w:rsid w:val="00F5635C"/>
    <w:rsid w:val="00F5678C"/>
    <w:rsid w:val="00F567D7"/>
    <w:rsid w:val="00F56CC8"/>
    <w:rsid w:val="00F56E17"/>
    <w:rsid w:val="00F60263"/>
    <w:rsid w:val="00F61083"/>
    <w:rsid w:val="00F61B73"/>
    <w:rsid w:val="00F6242A"/>
    <w:rsid w:val="00F62629"/>
    <w:rsid w:val="00F6280C"/>
    <w:rsid w:val="00F62BEA"/>
    <w:rsid w:val="00F62EE1"/>
    <w:rsid w:val="00F631F1"/>
    <w:rsid w:val="00F64067"/>
    <w:rsid w:val="00F64953"/>
    <w:rsid w:val="00F64ABE"/>
    <w:rsid w:val="00F65E75"/>
    <w:rsid w:val="00F6623F"/>
    <w:rsid w:val="00F723E7"/>
    <w:rsid w:val="00F72E69"/>
    <w:rsid w:val="00F749C5"/>
    <w:rsid w:val="00F7621D"/>
    <w:rsid w:val="00F773D9"/>
    <w:rsid w:val="00F773FD"/>
    <w:rsid w:val="00F80A84"/>
    <w:rsid w:val="00F81930"/>
    <w:rsid w:val="00F81A03"/>
    <w:rsid w:val="00F825C8"/>
    <w:rsid w:val="00F82D9D"/>
    <w:rsid w:val="00F82DCC"/>
    <w:rsid w:val="00F82E3C"/>
    <w:rsid w:val="00F838DB"/>
    <w:rsid w:val="00F84BAB"/>
    <w:rsid w:val="00F8542E"/>
    <w:rsid w:val="00F87DEF"/>
    <w:rsid w:val="00F90D81"/>
    <w:rsid w:val="00F914DC"/>
    <w:rsid w:val="00F9460B"/>
    <w:rsid w:val="00F953D4"/>
    <w:rsid w:val="00FA006A"/>
    <w:rsid w:val="00FA0D43"/>
    <w:rsid w:val="00FA4323"/>
    <w:rsid w:val="00FA5E3F"/>
    <w:rsid w:val="00FA64CD"/>
    <w:rsid w:val="00FA6CF1"/>
    <w:rsid w:val="00FA7A77"/>
    <w:rsid w:val="00FB03E9"/>
    <w:rsid w:val="00FB1647"/>
    <w:rsid w:val="00FB18EE"/>
    <w:rsid w:val="00FB20A2"/>
    <w:rsid w:val="00FB2D51"/>
    <w:rsid w:val="00FB3122"/>
    <w:rsid w:val="00FB4B1F"/>
    <w:rsid w:val="00FB4D2C"/>
    <w:rsid w:val="00FB5DCE"/>
    <w:rsid w:val="00FB5F09"/>
    <w:rsid w:val="00FB766C"/>
    <w:rsid w:val="00FC1730"/>
    <w:rsid w:val="00FC1B0B"/>
    <w:rsid w:val="00FC63CD"/>
    <w:rsid w:val="00FC65DE"/>
    <w:rsid w:val="00FC75A3"/>
    <w:rsid w:val="00FC7785"/>
    <w:rsid w:val="00FC77D0"/>
    <w:rsid w:val="00FC797A"/>
    <w:rsid w:val="00FC79EF"/>
    <w:rsid w:val="00FD0666"/>
    <w:rsid w:val="00FD1389"/>
    <w:rsid w:val="00FD1E41"/>
    <w:rsid w:val="00FD3565"/>
    <w:rsid w:val="00FD4777"/>
    <w:rsid w:val="00FD5C2D"/>
    <w:rsid w:val="00FD76B1"/>
    <w:rsid w:val="00FE03F6"/>
    <w:rsid w:val="00FE2241"/>
    <w:rsid w:val="00FE3839"/>
    <w:rsid w:val="00FE388B"/>
    <w:rsid w:val="00FE5559"/>
    <w:rsid w:val="00FE623A"/>
    <w:rsid w:val="00FE7250"/>
    <w:rsid w:val="00FE7B07"/>
    <w:rsid w:val="00FF0DE1"/>
    <w:rsid w:val="00FF1F5C"/>
    <w:rsid w:val="00FF3556"/>
    <w:rsid w:val="00FF44C3"/>
    <w:rsid w:val="00FF483A"/>
    <w:rsid w:val="00FF55EC"/>
    <w:rsid w:val="00FF57BD"/>
    <w:rsid w:val="00FF64CA"/>
    <w:rsid w:val="00FF68A7"/>
    <w:rsid w:val="00FF6972"/>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D056EE"/>
  <w15:chartTrackingRefBased/>
  <w15:docId w15:val="{FAB6935C-57F1-4235-BE6E-506978C3C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478"/>
    <w:pPr>
      <w:spacing w:before="23" w:after="23" w:line="276" w:lineRule="auto"/>
      <w:ind w:left="720" w:firstLine="0"/>
    </w:pPr>
    <w:rPr>
      <w:sz w:val="22"/>
    </w:rPr>
  </w:style>
  <w:style w:type="paragraph" w:styleId="Heading1">
    <w:name w:val="heading 1"/>
    <w:basedOn w:val="Normal"/>
    <w:next w:val="Heading2"/>
    <w:link w:val="Heading1Char"/>
    <w:autoRedefine/>
    <w:uiPriority w:val="9"/>
    <w:qFormat/>
    <w:rsid w:val="006E0A88"/>
    <w:pPr>
      <w:keepNext/>
      <w:keepLines/>
      <w:pBdr>
        <w:top w:val="single" w:sz="4" w:space="1" w:color="auto"/>
        <w:bottom w:val="single" w:sz="4" w:space="1" w:color="auto"/>
      </w:pBdr>
      <w:spacing w:after="40"/>
      <w:ind w:left="0"/>
      <w:outlineLvl w:val="0"/>
    </w:pPr>
    <w:rPr>
      <w:rFonts w:asciiTheme="majorHAnsi" w:eastAsiaTheme="majorEastAsia" w:hAnsiTheme="majorHAnsi" w:cstheme="majorBidi"/>
      <w:b/>
      <w:bCs/>
      <w:noProof/>
      <w:color w:val="7B848F"/>
      <w:sz w:val="26"/>
    </w:rPr>
  </w:style>
  <w:style w:type="paragraph" w:styleId="Heading2">
    <w:name w:val="heading 2"/>
    <w:basedOn w:val="ListNumber"/>
    <w:next w:val="Heading3"/>
    <w:link w:val="Heading2Char"/>
    <w:autoRedefine/>
    <w:uiPriority w:val="3"/>
    <w:unhideWhenUsed/>
    <w:qFormat/>
    <w:rsid w:val="00B015D5"/>
    <w:pPr>
      <w:keepNext/>
      <w:keepLines/>
      <w:numPr>
        <w:numId w:val="12"/>
      </w:numPr>
      <w:tabs>
        <w:tab w:val="left" w:pos="450"/>
      </w:tabs>
      <w:ind w:left="0" w:firstLine="0"/>
      <w:outlineLvl w:val="1"/>
    </w:pPr>
    <w:rPr>
      <w:rFonts w:asciiTheme="majorHAnsi" w:eastAsiaTheme="majorEastAsia" w:hAnsiTheme="majorHAnsi" w:cstheme="majorBidi"/>
      <w:b/>
      <w:bCs/>
      <w:color w:val="auto"/>
      <w:sz w:val="26"/>
      <w:szCs w:val="26"/>
    </w:rPr>
  </w:style>
  <w:style w:type="paragraph" w:styleId="Heading3">
    <w:name w:val="heading 3"/>
    <w:basedOn w:val="ListNumber"/>
    <w:next w:val="Normal"/>
    <w:link w:val="Heading3Char"/>
    <w:autoRedefine/>
    <w:uiPriority w:val="3"/>
    <w:unhideWhenUsed/>
    <w:qFormat/>
    <w:rsid w:val="006E0A88"/>
    <w:pPr>
      <w:keepNext/>
      <w:keepLines/>
      <w:numPr>
        <w:numId w:val="13"/>
      </w:numPr>
      <w:outlineLvl w:val="2"/>
    </w:pPr>
    <w:rPr>
      <w:rFonts w:asciiTheme="majorHAnsi" w:eastAsiaTheme="majorEastAsia" w:hAnsiTheme="majorHAnsi" w:cstheme="majorBidi"/>
      <w:b/>
      <w:bCs/>
      <w:color w:val="C85200"/>
      <w:sz w:val="26"/>
      <w:szCs w:val="28"/>
    </w:rPr>
  </w:style>
  <w:style w:type="paragraph" w:styleId="Heading4">
    <w:name w:val="heading 4"/>
    <w:basedOn w:val="Normal"/>
    <w:next w:val="Normal"/>
    <w:link w:val="Heading4Char"/>
    <w:autoRedefine/>
    <w:uiPriority w:val="3"/>
    <w:unhideWhenUsed/>
    <w:qFormat/>
    <w:rsid w:val="00C5389D"/>
    <w:pPr>
      <w:keepNext/>
      <w:keepLines/>
      <w:outlineLvl w:val="3"/>
    </w:pPr>
    <w:rPr>
      <w:rFonts w:asciiTheme="majorHAnsi" w:eastAsiaTheme="majorEastAsia" w:hAnsiTheme="majorHAnsi" w:cstheme="majorBidi"/>
      <w:b/>
      <w:bCs/>
      <w:iCs/>
      <w:color w:val="1170AA"/>
    </w:rPr>
  </w:style>
  <w:style w:type="paragraph" w:styleId="Heading5">
    <w:name w:val="heading 5"/>
    <w:basedOn w:val="Normal"/>
    <w:next w:val="Normal"/>
    <w:link w:val="Heading5Char"/>
    <w:autoRedefine/>
    <w:uiPriority w:val="3"/>
    <w:unhideWhenUsed/>
    <w:qFormat/>
    <w:rsid w:val="00C64658"/>
    <w:pPr>
      <w:keepNext/>
      <w:keepLines/>
      <w:pBdr>
        <w:bottom w:val="single" w:sz="4" w:space="2" w:color="auto"/>
      </w:pBdr>
      <w:tabs>
        <w:tab w:val="left" w:pos="2880"/>
      </w:tabs>
      <w:ind w:right="7920"/>
      <w:outlineLvl w:val="4"/>
    </w:pPr>
    <w:rPr>
      <w:rFonts w:asciiTheme="majorHAnsi" w:eastAsiaTheme="majorEastAsia" w:hAnsiTheme="majorHAnsi" w:cstheme="majorBidi"/>
      <w:b/>
      <w:i/>
      <w:iCs/>
      <w:color w:val="57606C"/>
      <w:sz w:val="26"/>
      <w:lang w:eastAsia="en-US"/>
    </w:rPr>
  </w:style>
  <w:style w:type="paragraph" w:styleId="Heading6">
    <w:name w:val="heading 6"/>
    <w:basedOn w:val="Normal"/>
    <w:next w:val="Normal"/>
    <w:link w:val="Heading6Char"/>
    <w:uiPriority w:val="9"/>
    <w:semiHidden/>
    <w:qFormat/>
    <w:pPr>
      <w:keepNext/>
      <w:keepLines/>
      <w:spacing w:before="40"/>
      <w:outlineLvl w:val="5"/>
    </w:pPr>
    <w:rPr>
      <w:rFonts w:asciiTheme="majorHAnsi" w:eastAsiaTheme="majorEastAsia" w:hAnsiTheme="majorHAnsi" w:cstheme="majorBidi"/>
      <w:color w:val="526041" w:themeColor="accent1" w:themeShade="7F"/>
    </w:rPr>
  </w:style>
  <w:style w:type="paragraph" w:styleId="Heading7">
    <w:name w:val="heading 7"/>
    <w:basedOn w:val="Normal"/>
    <w:next w:val="Normal"/>
    <w:link w:val="Heading7Char"/>
    <w:uiPriority w:val="9"/>
    <w:semiHidden/>
    <w:qFormat/>
    <w:pPr>
      <w:keepNext/>
      <w:keepLines/>
      <w:spacing w:before="40"/>
      <w:outlineLvl w:val="6"/>
    </w:pPr>
    <w:rPr>
      <w:rFonts w:asciiTheme="majorHAnsi" w:eastAsiaTheme="majorEastAsia" w:hAnsiTheme="majorHAnsi" w:cstheme="majorBidi"/>
      <w:i/>
      <w:iCs/>
      <w:color w:val="526041" w:themeColor="accent1" w:themeShade="7F"/>
    </w:rPr>
  </w:style>
  <w:style w:type="paragraph" w:styleId="Heading8">
    <w:name w:val="heading 8"/>
    <w:basedOn w:val="Normal"/>
    <w:next w:val="Normal"/>
    <w:link w:val="Heading8Char"/>
    <w:uiPriority w:val="9"/>
    <w:semiHidden/>
    <w:qFormat/>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rsid w:val="00333242"/>
    <w:pPr>
      <w:spacing w:line="240" w:lineRule="auto"/>
    </w:pPr>
    <w:rPr>
      <w:b/>
    </w:rPr>
  </w:style>
  <w:style w:type="character" w:customStyle="1" w:styleId="HeaderChar">
    <w:name w:val="Header Char"/>
    <w:basedOn w:val="DefaultParagraphFont"/>
    <w:link w:val="Header"/>
    <w:uiPriority w:val="99"/>
    <w:rsid w:val="00333242"/>
    <w:rPr>
      <w:b/>
      <w:sz w:val="22"/>
    </w:rPr>
  </w:style>
  <w:style w:type="character" w:styleId="PlaceholderText">
    <w:name w:val="Placeholder Text"/>
    <w:basedOn w:val="DefaultParagraphFont"/>
    <w:uiPriority w:val="99"/>
    <w:semiHidden/>
    <w:rPr>
      <w:color w:val="808080"/>
    </w:rPr>
  </w:style>
  <w:style w:type="paragraph" w:styleId="NoSpacing">
    <w:name w:val="No Spacing"/>
    <w:aliases w:val="List Indent"/>
    <w:basedOn w:val="ListBullet"/>
    <w:next w:val="Normal"/>
    <w:autoRedefine/>
    <w:uiPriority w:val="3"/>
    <w:qFormat/>
    <w:rsid w:val="00D314BE"/>
    <w:pPr>
      <w:numPr>
        <w:numId w:val="17"/>
      </w:numPr>
      <w:tabs>
        <w:tab w:val="left" w:pos="1440"/>
      </w:tabs>
      <w:ind w:left="1440" w:hanging="450"/>
    </w:pPr>
    <w:rPr>
      <w:bCs w:val="0"/>
    </w:rPr>
  </w:style>
  <w:style w:type="character" w:customStyle="1" w:styleId="Heading1Char">
    <w:name w:val="Heading 1 Char"/>
    <w:basedOn w:val="DefaultParagraphFont"/>
    <w:link w:val="Heading1"/>
    <w:uiPriority w:val="9"/>
    <w:rsid w:val="006E0A88"/>
    <w:rPr>
      <w:rFonts w:asciiTheme="majorHAnsi" w:eastAsiaTheme="majorEastAsia" w:hAnsiTheme="majorHAnsi" w:cstheme="majorBidi"/>
      <w:b/>
      <w:bCs/>
      <w:noProof/>
      <w:color w:val="7B848F"/>
      <w:sz w:val="26"/>
    </w:rPr>
  </w:style>
  <w:style w:type="character" w:customStyle="1" w:styleId="Heading2Char">
    <w:name w:val="Heading 2 Char"/>
    <w:basedOn w:val="DefaultParagraphFont"/>
    <w:link w:val="Heading2"/>
    <w:uiPriority w:val="3"/>
    <w:rsid w:val="00B015D5"/>
    <w:rPr>
      <w:rFonts w:asciiTheme="majorHAnsi" w:eastAsiaTheme="majorEastAsia" w:hAnsiTheme="majorHAnsi" w:cstheme="majorBidi"/>
      <w:b/>
      <w:bCs/>
      <w:color w:val="auto"/>
      <w:sz w:val="26"/>
      <w:szCs w:val="26"/>
      <w:lang w:eastAsia="en-US"/>
    </w:rPr>
  </w:style>
  <w:style w:type="paragraph" w:styleId="Title">
    <w:name w:val="Title"/>
    <w:basedOn w:val="Normal"/>
    <w:next w:val="Normal"/>
    <w:link w:val="TitleChar"/>
    <w:uiPriority w:val="16"/>
    <w:qFormat/>
    <w:rsid w:val="00B863FB"/>
    <w:pPr>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uiPriority w:val="3"/>
    <w:unhideWhenUsed/>
    <w:qFormat/>
    <w:rsid w:val="00B34EB5"/>
    <w:rPr>
      <w:rFonts w:ascii="Aptos Mono" w:hAnsi="Aptos Mono"/>
      <w:sz w:val="16"/>
      <w:szCs w:val="16"/>
    </w:rPr>
  </w:style>
  <w:style w:type="character" w:customStyle="1" w:styleId="Heading3Char">
    <w:name w:val="Heading 3 Char"/>
    <w:basedOn w:val="DefaultParagraphFont"/>
    <w:link w:val="Heading3"/>
    <w:uiPriority w:val="3"/>
    <w:rsid w:val="006E0A88"/>
    <w:rPr>
      <w:rFonts w:asciiTheme="majorHAnsi" w:eastAsiaTheme="majorEastAsia" w:hAnsiTheme="majorHAnsi" w:cstheme="majorBidi"/>
      <w:b/>
      <w:bCs/>
      <w:color w:val="C85200"/>
      <w:sz w:val="26"/>
      <w:szCs w:val="28"/>
      <w:lang w:eastAsia="en-US"/>
    </w:rPr>
  </w:style>
  <w:style w:type="character" w:customStyle="1" w:styleId="Heading4Char">
    <w:name w:val="Heading 4 Char"/>
    <w:basedOn w:val="DefaultParagraphFont"/>
    <w:link w:val="Heading4"/>
    <w:uiPriority w:val="3"/>
    <w:rsid w:val="00C5389D"/>
    <w:rPr>
      <w:rFonts w:asciiTheme="majorHAnsi" w:eastAsiaTheme="majorEastAsia" w:hAnsiTheme="majorHAnsi" w:cstheme="majorBidi"/>
      <w:b/>
      <w:bCs/>
      <w:iCs/>
      <w:color w:val="1170AA"/>
      <w:sz w:val="22"/>
    </w:rPr>
  </w:style>
  <w:style w:type="character" w:customStyle="1" w:styleId="Heading5Char">
    <w:name w:val="Heading 5 Char"/>
    <w:basedOn w:val="DefaultParagraphFont"/>
    <w:link w:val="Heading5"/>
    <w:uiPriority w:val="3"/>
    <w:rsid w:val="00C64658"/>
    <w:rPr>
      <w:rFonts w:asciiTheme="majorHAnsi" w:eastAsiaTheme="majorEastAsia" w:hAnsiTheme="majorHAnsi" w:cstheme="majorBidi"/>
      <w:b/>
      <w:i/>
      <w:iCs/>
      <w:color w:val="57606C"/>
      <w:sz w:val="26"/>
      <w:lang w:eastAsia="en-US"/>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hanging="720"/>
    </w:pPr>
  </w:style>
  <w:style w:type="paragraph" w:styleId="BlockText">
    <w:name w:val="Block Text"/>
    <w:basedOn w:val="Normal"/>
    <w:uiPriority w:val="99"/>
    <w:semiHidden/>
    <w:unhideWhenUsed/>
    <w:pPr>
      <w:pBdr>
        <w:top w:val="single" w:sz="2" w:space="10" w:color="A5B592" w:themeColor="accent1" w:shadow="1"/>
        <w:left w:val="single" w:sz="2" w:space="10" w:color="A5B592" w:themeColor="accent1" w:shadow="1"/>
        <w:bottom w:val="single" w:sz="2" w:space="10" w:color="A5B592" w:themeColor="accent1" w:shadow="1"/>
        <w:right w:val="single" w:sz="2" w:space="10" w:color="A5B592" w:themeColor="accent1" w:shadow="1"/>
      </w:pBdr>
      <w:ind w:left="1152" w:right="1152"/>
    </w:pPr>
    <w:rPr>
      <w:i/>
      <w:iCs/>
      <w:color w:val="A5B592" w:themeColor="accent1"/>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pPr>
    <w:rPr>
      <w:i/>
      <w:iCs/>
      <w:color w:val="444D26" w:themeColor="text2"/>
      <w:sz w:val="18"/>
      <w:szCs w:val="18"/>
    </w:rPr>
  </w:style>
  <w:style w:type="paragraph" w:styleId="Closing">
    <w:name w:val="Closing"/>
    <w:basedOn w:val="Normal"/>
    <w:link w:val="ClosingChar"/>
    <w:uiPriority w:val="99"/>
    <w:semiHidden/>
    <w:unhideWhenUsed/>
    <w:pPr>
      <w:spacing w:line="240" w:lineRule="auto"/>
      <w:ind w:left="432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526041"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526041"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pPr>
  </w:style>
  <w:style w:type="paragraph" w:styleId="Index2">
    <w:name w:val="index 2"/>
    <w:basedOn w:val="Normal"/>
    <w:next w:val="Normal"/>
    <w:autoRedefine/>
    <w:uiPriority w:val="99"/>
    <w:semiHidden/>
    <w:unhideWhenUsed/>
    <w:pPr>
      <w:spacing w:line="240" w:lineRule="auto"/>
      <w:ind w:left="480"/>
    </w:pPr>
  </w:style>
  <w:style w:type="paragraph" w:styleId="Index3">
    <w:name w:val="index 3"/>
    <w:basedOn w:val="Normal"/>
    <w:next w:val="Normal"/>
    <w:autoRedefine/>
    <w:uiPriority w:val="99"/>
    <w:semiHidden/>
    <w:unhideWhenUsed/>
    <w:pPr>
      <w:spacing w:line="240" w:lineRule="auto"/>
    </w:pPr>
  </w:style>
  <w:style w:type="paragraph" w:styleId="Index4">
    <w:name w:val="index 4"/>
    <w:basedOn w:val="Normal"/>
    <w:next w:val="Normal"/>
    <w:autoRedefine/>
    <w:uiPriority w:val="99"/>
    <w:semiHidden/>
    <w:unhideWhenUsed/>
    <w:pPr>
      <w:spacing w:line="240" w:lineRule="auto"/>
      <w:ind w:left="960"/>
    </w:pPr>
  </w:style>
  <w:style w:type="paragraph" w:styleId="Index5">
    <w:name w:val="index 5"/>
    <w:basedOn w:val="Normal"/>
    <w:next w:val="Normal"/>
    <w:autoRedefine/>
    <w:uiPriority w:val="99"/>
    <w:semiHidden/>
    <w:unhideWhenUsed/>
    <w:pPr>
      <w:spacing w:line="240" w:lineRule="auto"/>
      <w:ind w:left="1200"/>
    </w:pPr>
  </w:style>
  <w:style w:type="paragraph" w:styleId="Index6">
    <w:name w:val="index 6"/>
    <w:basedOn w:val="Normal"/>
    <w:next w:val="Normal"/>
    <w:autoRedefine/>
    <w:uiPriority w:val="99"/>
    <w:semiHidden/>
    <w:unhideWhenUsed/>
    <w:pPr>
      <w:spacing w:line="240" w:lineRule="auto"/>
      <w:ind w:left="1440"/>
    </w:pPr>
  </w:style>
  <w:style w:type="paragraph" w:styleId="Index7">
    <w:name w:val="index 7"/>
    <w:basedOn w:val="Normal"/>
    <w:next w:val="Normal"/>
    <w:autoRedefine/>
    <w:uiPriority w:val="99"/>
    <w:semiHidden/>
    <w:unhideWhenUsed/>
    <w:pPr>
      <w:spacing w:line="240" w:lineRule="auto"/>
      <w:ind w:left="1680"/>
    </w:pPr>
  </w:style>
  <w:style w:type="paragraph" w:styleId="Index8">
    <w:name w:val="index 8"/>
    <w:basedOn w:val="Normal"/>
    <w:next w:val="Normal"/>
    <w:autoRedefine/>
    <w:uiPriority w:val="99"/>
    <w:semiHidden/>
    <w:unhideWhenUsed/>
    <w:pPr>
      <w:spacing w:line="240" w:lineRule="auto"/>
      <w:ind w:left="1920"/>
    </w:pPr>
  </w:style>
  <w:style w:type="paragraph" w:styleId="Index9">
    <w:name w:val="index 9"/>
    <w:basedOn w:val="Normal"/>
    <w:next w:val="Normal"/>
    <w:autoRedefine/>
    <w:uiPriority w:val="99"/>
    <w:semiHidden/>
    <w:unhideWhenUsed/>
    <w:pPr>
      <w:spacing w:line="240" w:lineRule="auto"/>
      <w:ind w:left="216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A5B592" w:themeColor="accent1"/>
        <w:bottom w:val="single" w:sz="4" w:space="10" w:color="A5B592" w:themeColor="accent1"/>
      </w:pBdr>
      <w:spacing w:before="360" w:after="360"/>
      <w:ind w:left="864" w:right="864"/>
      <w:jc w:val="center"/>
    </w:pPr>
    <w:rPr>
      <w:i/>
      <w:iCs/>
      <w:color w:val="A5B592" w:themeColor="accent1"/>
    </w:rPr>
  </w:style>
  <w:style w:type="character" w:customStyle="1" w:styleId="IntenseQuoteChar">
    <w:name w:val="Intense Quote Char"/>
    <w:basedOn w:val="DefaultParagraphFont"/>
    <w:link w:val="IntenseQuote"/>
    <w:uiPriority w:val="30"/>
    <w:semiHidden/>
    <w:rPr>
      <w:i/>
      <w:iCs/>
      <w:color w:val="A5B592" w:themeColor="accent1"/>
      <w:kern w:val="24"/>
    </w:rPr>
  </w:style>
  <w:style w:type="paragraph" w:styleId="List">
    <w:name w:val="List"/>
    <w:basedOn w:val="Normal"/>
    <w:uiPriority w:val="99"/>
    <w:semiHidden/>
    <w:unhideWhenUsed/>
    <w:pPr>
      <w:ind w:left="360"/>
      <w:contextualSpacing/>
    </w:pPr>
  </w:style>
  <w:style w:type="paragraph" w:styleId="List2">
    <w:name w:val="List 2"/>
    <w:basedOn w:val="Normal"/>
    <w:uiPriority w:val="99"/>
    <w:semiHidden/>
    <w:unhideWhenUsed/>
    <w:pPr>
      <w:contextualSpacing/>
    </w:pPr>
  </w:style>
  <w:style w:type="paragraph" w:styleId="List3">
    <w:name w:val="List 3"/>
    <w:basedOn w:val="Normal"/>
    <w:uiPriority w:val="99"/>
    <w:semiHidden/>
    <w:unhideWhenUsed/>
    <w:pPr>
      <w:ind w:left="1080"/>
      <w:contextualSpacing/>
    </w:pPr>
  </w:style>
  <w:style w:type="paragraph" w:styleId="List4">
    <w:name w:val="List 4"/>
    <w:basedOn w:val="Normal"/>
    <w:uiPriority w:val="99"/>
    <w:semiHidden/>
    <w:unhideWhenUsed/>
    <w:pPr>
      <w:ind w:left="1440"/>
      <w:contextualSpacing/>
    </w:pPr>
  </w:style>
  <w:style w:type="paragraph" w:styleId="List5">
    <w:name w:val="List 5"/>
    <w:basedOn w:val="Normal"/>
    <w:uiPriority w:val="99"/>
    <w:semiHidden/>
    <w:unhideWhenUsed/>
    <w:pPr>
      <w:ind w:left="1800"/>
      <w:contextualSpacing/>
    </w:pPr>
  </w:style>
  <w:style w:type="paragraph" w:styleId="ListBullet">
    <w:name w:val="List Bullet"/>
    <w:basedOn w:val="Normal"/>
    <w:autoRedefine/>
    <w:uiPriority w:val="9"/>
    <w:unhideWhenUsed/>
    <w:qFormat/>
    <w:rsid w:val="00DA22A6"/>
    <w:pPr>
      <w:numPr>
        <w:numId w:val="1"/>
      </w:numPr>
      <w:ind w:left="360"/>
      <w:contextualSpacing/>
    </w:pPr>
    <w:rPr>
      <w:bCs/>
      <w:color w:val="auto"/>
      <w:lang w:eastAsia="en-US"/>
    </w:r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autoRedefine/>
    <w:uiPriority w:val="9"/>
    <w:unhideWhenUsed/>
    <w:qFormat/>
    <w:rsid w:val="00F06D06"/>
    <w:pPr>
      <w:numPr>
        <w:numId w:val="33"/>
      </w:numPr>
      <w:ind w:hanging="1080"/>
      <w:contextualSpacing/>
    </w:pPr>
    <w:rPr>
      <w:lang w:eastAsia="en-US"/>
    </w:r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ListNumber"/>
    <w:autoRedefine/>
    <w:uiPriority w:val="34"/>
    <w:unhideWhenUsed/>
    <w:qFormat/>
    <w:rsid w:val="00532922"/>
    <w:pPr>
      <w:numPr>
        <w:numId w:val="46"/>
      </w:numPr>
    </w:pPr>
    <w:rPr>
      <w:bCs/>
    </w:r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rPr>
      <w:rFonts w:ascii="Times New Roman" w:hAnsi="Times New Roman" w:cs="Times New Roman"/>
    </w:rPr>
  </w:style>
  <w:style w:type="paragraph" w:styleId="NormalIndent">
    <w:name w:val="Normal Indent"/>
    <w:basedOn w:val="Normal"/>
    <w:uiPriority w:val="99"/>
    <w:semiHidden/>
    <w:unhideWhenUsed/>
  </w:style>
  <w:style w:type="paragraph" w:styleId="NoteHeading">
    <w:name w:val="Note Heading"/>
    <w:basedOn w:val="Normal"/>
    <w:next w:val="Normal"/>
    <w:link w:val="NoteHeadingChar"/>
    <w:uiPriority w:val="99"/>
    <w:semiHidden/>
    <w:unhideWhenUsed/>
    <w:pPr>
      <w:spacing w:line="240" w:lineRule="auto"/>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autoRedefine/>
    <w:uiPriority w:val="1"/>
    <w:qFormat/>
    <w:rsid w:val="009A6E5B"/>
    <w:pPr>
      <w:jc w:val="center"/>
    </w:pPr>
  </w:style>
  <w:style w:type="paragraph" w:styleId="TableofAuthorities">
    <w:name w:val="table of authorities"/>
    <w:basedOn w:val="Normal"/>
    <w:next w:val="Normal"/>
    <w:uiPriority w:val="99"/>
    <w:semiHidden/>
    <w:unhideWhenUsed/>
    <w:pPr>
      <w:ind w:left="240"/>
    </w:pPr>
  </w:style>
  <w:style w:type="paragraph" w:styleId="TableofFigures">
    <w:name w:val="table of figures"/>
    <w:basedOn w:val="Normal"/>
    <w:next w:val="Normal"/>
    <w:uiPriority w:val="99"/>
    <w:semiHidden/>
    <w:unhideWhenUsed/>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style>
  <w:style w:type="paragraph" w:styleId="TOC5">
    <w:name w:val="toc 5"/>
    <w:basedOn w:val="Normal"/>
    <w:next w:val="Normal"/>
    <w:autoRedefine/>
    <w:uiPriority w:val="39"/>
    <w:semiHidden/>
    <w:unhideWhenUsed/>
    <w:pPr>
      <w:ind w:left="960"/>
    </w:pPr>
  </w:style>
  <w:style w:type="paragraph" w:styleId="TOC6">
    <w:name w:val="toc 6"/>
    <w:basedOn w:val="Normal"/>
    <w:next w:val="Normal"/>
    <w:autoRedefine/>
    <w:uiPriority w:val="39"/>
    <w:semiHidden/>
    <w:unhideWhenUsed/>
    <w:pPr>
      <w:ind w:left="1200"/>
    </w:pPr>
  </w:style>
  <w:style w:type="paragraph" w:styleId="TOC7">
    <w:name w:val="toc 7"/>
    <w:basedOn w:val="Normal"/>
    <w:next w:val="Normal"/>
    <w:autoRedefine/>
    <w:uiPriority w:val="39"/>
    <w:semiHidden/>
    <w:unhideWhenUsed/>
    <w:pPr>
      <w:ind w:left="1440"/>
    </w:pPr>
  </w:style>
  <w:style w:type="paragraph" w:styleId="TOC8">
    <w:name w:val="toc 8"/>
    <w:basedOn w:val="Normal"/>
    <w:next w:val="Normal"/>
    <w:autoRedefine/>
    <w:uiPriority w:val="39"/>
    <w:semiHidden/>
    <w:unhideWhenUsed/>
    <w:pPr>
      <w:ind w:left="1680"/>
    </w:pPr>
  </w:style>
  <w:style w:type="paragraph" w:styleId="TOC9">
    <w:name w:val="toc 9"/>
    <w:basedOn w:val="Normal"/>
    <w:next w:val="Normal"/>
    <w:autoRedefine/>
    <w:uiPriority w:val="39"/>
    <w:semiHidden/>
    <w:unhideWhenUsed/>
    <w:pPr>
      <w:ind w:left="192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8E58B6" w:themeColor="hyperlink"/>
      <w:u w:val="single"/>
    </w:rPr>
  </w:style>
  <w:style w:type="paragraph" w:styleId="Subtitle">
    <w:name w:val="Subtitle"/>
    <w:basedOn w:val="Normal"/>
    <w:next w:val="Normal"/>
    <w:link w:val="SubtitleChar"/>
    <w:uiPriority w:val="18"/>
    <w:qFormat/>
    <w:rsid w:val="00B863FB"/>
    <w:pPr>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970C12"/>
    <w:rPr>
      <w:color w:val="605E5C"/>
      <w:shd w:val="clear" w:color="auto" w:fill="E1DFDD"/>
    </w:rPr>
  </w:style>
  <w:style w:type="character" w:styleId="FollowedHyperlink">
    <w:name w:val="FollowedHyperlink"/>
    <w:basedOn w:val="DefaultParagraphFont"/>
    <w:uiPriority w:val="99"/>
    <w:semiHidden/>
    <w:unhideWhenUsed/>
    <w:rsid w:val="004C559C"/>
    <w:rPr>
      <w:color w:val="7F6F6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8193">
      <w:bodyDiv w:val="1"/>
      <w:marLeft w:val="0"/>
      <w:marRight w:val="0"/>
      <w:marTop w:val="0"/>
      <w:marBottom w:val="0"/>
      <w:divBdr>
        <w:top w:val="none" w:sz="0" w:space="0" w:color="auto"/>
        <w:left w:val="none" w:sz="0" w:space="0" w:color="auto"/>
        <w:bottom w:val="none" w:sz="0" w:space="0" w:color="auto"/>
        <w:right w:val="none" w:sz="0" w:space="0" w:color="auto"/>
      </w:divBdr>
    </w:div>
    <w:div w:id="8532826">
      <w:bodyDiv w:val="1"/>
      <w:marLeft w:val="0"/>
      <w:marRight w:val="0"/>
      <w:marTop w:val="0"/>
      <w:marBottom w:val="0"/>
      <w:divBdr>
        <w:top w:val="none" w:sz="0" w:space="0" w:color="auto"/>
        <w:left w:val="none" w:sz="0" w:space="0" w:color="auto"/>
        <w:bottom w:val="none" w:sz="0" w:space="0" w:color="auto"/>
        <w:right w:val="none" w:sz="0" w:space="0" w:color="auto"/>
      </w:divBdr>
    </w:div>
    <w:div w:id="17389379">
      <w:bodyDiv w:val="1"/>
      <w:marLeft w:val="0"/>
      <w:marRight w:val="0"/>
      <w:marTop w:val="0"/>
      <w:marBottom w:val="0"/>
      <w:divBdr>
        <w:top w:val="none" w:sz="0" w:space="0" w:color="auto"/>
        <w:left w:val="none" w:sz="0" w:space="0" w:color="auto"/>
        <w:bottom w:val="none" w:sz="0" w:space="0" w:color="auto"/>
        <w:right w:val="none" w:sz="0" w:space="0" w:color="auto"/>
      </w:divBdr>
    </w:div>
    <w:div w:id="21633943">
      <w:bodyDiv w:val="1"/>
      <w:marLeft w:val="0"/>
      <w:marRight w:val="0"/>
      <w:marTop w:val="0"/>
      <w:marBottom w:val="0"/>
      <w:divBdr>
        <w:top w:val="none" w:sz="0" w:space="0" w:color="auto"/>
        <w:left w:val="none" w:sz="0" w:space="0" w:color="auto"/>
        <w:bottom w:val="none" w:sz="0" w:space="0" w:color="auto"/>
        <w:right w:val="none" w:sz="0" w:space="0" w:color="auto"/>
      </w:divBdr>
      <w:divsChild>
        <w:div w:id="1447777109">
          <w:marLeft w:val="0"/>
          <w:marRight w:val="0"/>
          <w:marTop w:val="0"/>
          <w:marBottom w:val="0"/>
          <w:divBdr>
            <w:top w:val="none" w:sz="0" w:space="0" w:color="auto"/>
            <w:left w:val="none" w:sz="0" w:space="0" w:color="auto"/>
            <w:bottom w:val="none" w:sz="0" w:space="0" w:color="auto"/>
            <w:right w:val="none" w:sz="0" w:space="0" w:color="auto"/>
          </w:divBdr>
        </w:div>
      </w:divsChild>
    </w:div>
    <w:div w:id="26682452">
      <w:bodyDiv w:val="1"/>
      <w:marLeft w:val="0"/>
      <w:marRight w:val="0"/>
      <w:marTop w:val="0"/>
      <w:marBottom w:val="0"/>
      <w:divBdr>
        <w:top w:val="none" w:sz="0" w:space="0" w:color="auto"/>
        <w:left w:val="none" w:sz="0" w:space="0" w:color="auto"/>
        <w:bottom w:val="none" w:sz="0" w:space="0" w:color="auto"/>
        <w:right w:val="none" w:sz="0" w:space="0" w:color="auto"/>
      </w:divBdr>
    </w:div>
    <w:div w:id="44068463">
      <w:bodyDiv w:val="1"/>
      <w:marLeft w:val="0"/>
      <w:marRight w:val="0"/>
      <w:marTop w:val="0"/>
      <w:marBottom w:val="0"/>
      <w:divBdr>
        <w:top w:val="none" w:sz="0" w:space="0" w:color="auto"/>
        <w:left w:val="none" w:sz="0" w:space="0" w:color="auto"/>
        <w:bottom w:val="none" w:sz="0" w:space="0" w:color="auto"/>
        <w:right w:val="none" w:sz="0" w:space="0" w:color="auto"/>
      </w:divBdr>
      <w:divsChild>
        <w:div w:id="1023945794">
          <w:marLeft w:val="0"/>
          <w:marRight w:val="0"/>
          <w:marTop w:val="0"/>
          <w:marBottom w:val="0"/>
          <w:divBdr>
            <w:top w:val="none" w:sz="0" w:space="0" w:color="auto"/>
            <w:left w:val="none" w:sz="0" w:space="0" w:color="auto"/>
            <w:bottom w:val="none" w:sz="0" w:space="0" w:color="auto"/>
            <w:right w:val="none" w:sz="0" w:space="0" w:color="auto"/>
          </w:divBdr>
        </w:div>
      </w:divsChild>
    </w:div>
    <w:div w:id="45182990">
      <w:bodyDiv w:val="1"/>
      <w:marLeft w:val="0"/>
      <w:marRight w:val="0"/>
      <w:marTop w:val="0"/>
      <w:marBottom w:val="0"/>
      <w:divBdr>
        <w:top w:val="none" w:sz="0" w:space="0" w:color="auto"/>
        <w:left w:val="none" w:sz="0" w:space="0" w:color="auto"/>
        <w:bottom w:val="none" w:sz="0" w:space="0" w:color="auto"/>
        <w:right w:val="none" w:sz="0" w:space="0" w:color="auto"/>
      </w:divBdr>
      <w:divsChild>
        <w:div w:id="627980595">
          <w:marLeft w:val="0"/>
          <w:marRight w:val="0"/>
          <w:marTop w:val="0"/>
          <w:marBottom w:val="0"/>
          <w:divBdr>
            <w:top w:val="none" w:sz="0" w:space="0" w:color="auto"/>
            <w:left w:val="none" w:sz="0" w:space="0" w:color="auto"/>
            <w:bottom w:val="none" w:sz="0" w:space="0" w:color="auto"/>
            <w:right w:val="none" w:sz="0" w:space="0" w:color="auto"/>
          </w:divBdr>
        </w:div>
      </w:divsChild>
    </w:div>
    <w:div w:id="67657839">
      <w:bodyDiv w:val="1"/>
      <w:marLeft w:val="0"/>
      <w:marRight w:val="0"/>
      <w:marTop w:val="0"/>
      <w:marBottom w:val="0"/>
      <w:divBdr>
        <w:top w:val="none" w:sz="0" w:space="0" w:color="auto"/>
        <w:left w:val="none" w:sz="0" w:space="0" w:color="auto"/>
        <w:bottom w:val="none" w:sz="0" w:space="0" w:color="auto"/>
        <w:right w:val="none" w:sz="0" w:space="0" w:color="auto"/>
      </w:divBdr>
      <w:divsChild>
        <w:div w:id="2034332880">
          <w:marLeft w:val="0"/>
          <w:marRight w:val="0"/>
          <w:marTop w:val="0"/>
          <w:marBottom w:val="0"/>
          <w:divBdr>
            <w:top w:val="none" w:sz="0" w:space="0" w:color="auto"/>
            <w:left w:val="none" w:sz="0" w:space="0" w:color="auto"/>
            <w:bottom w:val="none" w:sz="0" w:space="0" w:color="auto"/>
            <w:right w:val="none" w:sz="0" w:space="0" w:color="auto"/>
          </w:divBdr>
        </w:div>
      </w:divsChild>
    </w:div>
    <w:div w:id="107356016">
      <w:bodyDiv w:val="1"/>
      <w:marLeft w:val="0"/>
      <w:marRight w:val="0"/>
      <w:marTop w:val="0"/>
      <w:marBottom w:val="0"/>
      <w:divBdr>
        <w:top w:val="none" w:sz="0" w:space="0" w:color="auto"/>
        <w:left w:val="none" w:sz="0" w:space="0" w:color="auto"/>
        <w:bottom w:val="none" w:sz="0" w:space="0" w:color="auto"/>
        <w:right w:val="none" w:sz="0" w:space="0" w:color="auto"/>
      </w:divBdr>
    </w:div>
    <w:div w:id="108475432">
      <w:bodyDiv w:val="1"/>
      <w:marLeft w:val="0"/>
      <w:marRight w:val="0"/>
      <w:marTop w:val="0"/>
      <w:marBottom w:val="0"/>
      <w:divBdr>
        <w:top w:val="none" w:sz="0" w:space="0" w:color="auto"/>
        <w:left w:val="none" w:sz="0" w:space="0" w:color="auto"/>
        <w:bottom w:val="none" w:sz="0" w:space="0" w:color="auto"/>
        <w:right w:val="none" w:sz="0" w:space="0" w:color="auto"/>
      </w:divBdr>
      <w:divsChild>
        <w:div w:id="814874934">
          <w:marLeft w:val="0"/>
          <w:marRight w:val="0"/>
          <w:marTop w:val="0"/>
          <w:marBottom w:val="0"/>
          <w:divBdr>
            <w:top w:val="none" w:sz="0" w:space="0" w:color="auto"/>
            <w:left w:val="none" w:sz="0" w:space="0" w:color="auto"/>
            <w:bottom w:val="none" w:sz="0" w:space="0" w:color="auto"/>
            <w:right w:val="none" w:sz="0" w:space="0" w:color="auto"/>
          </w:divBdr>
        </w:div>
      </w:divsChild>
    </w:div>
    <w:div w:id="109277320">
      <w:bodyDiv w:val="1"/>
      <w:marLeft w:val="0"/>
      <w:marRight w:val="0"/>
      <w:marTop w:val="0"/>
      <w:marBottom w:val="0"/>
      <w:divBdr>
        <w:top w:val="none" w:sz="0" w:space="0" w:color="auto"/>
        <w:left w:val="none" w:sz="0" w:space="0" w:color="auto"/>
        <w:bottom w:val="none" w:sz="0" w:space="0" w:color="auto"/>
        <w:right w:val="none" w:sz="0" w:space="0" w:color="auto"/>
      </w:divBdr>
    </w:div>
    <w:div w:id="124584019">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31532400">
      <w:bodyDiv w:val="1"/>
      <w:marLeft w:val="0"/>
      <w:marRight w:val="0"/>
      <w:marTop w:val="0"/>
      <w:marBottom w:val="0"/>
      <w:divBdr>
        <w:top w:val="none" w:sz="0" w:space="0" w:color="auto"/>
        <w:left w:val="none" w:sz="0" w:space="0" w:color="auto"/>
        <w:bottom w:val="none" w:sz="0" w:space="0" w:color="auto"/>
        <w:right w:val="none" w:sz="0" w:space="0" w:color="auto"/>
      </w:divBdr>
      <w:divsChild>
        <w:div w:id="1133527178">
          <w:marLeft w:val="0"/>
          <w:marRight w:val="0"/>
          <w:marTop w:val="0"/>
          <w:marBottom w:val="0"/>
          <w:divBdr>
            <w:top w:val="none" w:sz="0" w:space="0" w:color="auto"/>
            <w:left w:val="none" w:sz="0" w:space="0" w:color="auto"/>
            <w:bottom w:val="none" w:sz="0" w:space="0" w:color="auto"/>
            <w:right w:val="none" w:sz="0" w:space="0" w:color="auto"/>
          </w:divBdr>
        </w:div>
      </w:divsChild>
    </w:div>
    <w:div w:id="139157857">
      <w:bodyDiv w:val="1"/>
      <w:marLeft w:val="0"/>
      <w:marRight w:val="0"/>
      <w:marTop w:val="0"/>
      <w:marBottom w:val="0"/>
      <w:divBdr>
        <w:top w:val="none" w:sz="0" w:space="0" w:color="auto"/>
        <w:left w:val="none" w:sz="0" w:space="0" w:color="auto"/>
        <w:bottom w:val="none" w:sz="0" w:space="0" w:color="auto"/>
        <w:right w:val="none" w:sz="0" w:space="0" w:color="auto"/>
      </w:divBdr>
      <w:divsChild>
        <w:div w:id="124349124">
          <w:marLeft w:val="0"/>
          <w:marRight w:val="0"/>
          <w:marTop w:val="0"/>
          <w:marBottom w:val="0"/>
          <w:divBdr>
            <w:top w:val="none" w:sz="0" w:space="0" w:color="auto"/>
            <w:left w:val="none" w:sz="0" w:space="0" w:color="auto"/>
            <w:bottom w:val="none" w:sz="0" w:space="0" w:color="auto"/>
            <w:right w:val="none" w:sz="0" w:space="0" w:color="auto"/>
          </w:divBdr>
        </w:div>
      </w:divsChild>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451188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51873540">
      <w:bodyDiv w:val="1"/>
      <w:marLeft w:val="0"/>
      <w:marRight w:val="0"/>
      <w:marTop w:val="0"/>
      <w:marBottom w:val="0"/>
      <w:divBdr>
        <w:top w:val="none" w:sz="0" w:space="0" w:color="auto"/>
        <w:left w:val="none" w:sz="0" w:space="0" w:color="auto"/>
        <w:bottom w:val="none" w:sz="0" w:space="0" w:color="auto"/>
        <w:right w:val="none" w:sz="0" w:space="0" w:color="auto"/>
      </w:divBdr>
    </w:div>
    <w:div w:id="154077966">
      <w:bodyDiv w:val="1"/>
      <w:marLeft w:val="0"/>
      <w:marRight w:val="0"/>
      <w:marTop w:val="0"/>
      <w:marBottom w:val="0"/>
      <w:divBdr>
        <w:top w:val="none" w:sz="0" w:space="0" w:color="auto"/>
        <w:left w:val="none" w:sz="0" w:space="0" w:color="auto"/>
        <w:bottom w:val="none" w:sz="0" w:space="0" w:color="auto"/>
        <w:right w:val="none" w:sz="0" w:space="0" w:color="auto"/>
      </w:divBdr>
    </w:div>
    <w:div w:id="158735281">
      <w:bodyDiv w:val="1"/>
      <w:marLeft w:val="0"/>
      <w:marRight w:val="0"/>
      <w:marTop w:val="0"/>
      <w:marBottom w:val="0"/>
      <w:divBdr>
        <w:top w:val="none" w:sz="0" w:space="0" w:color="auto"/>
        <w:left w:val="none" w:sz="0" w:space="0" w:color="auto"/>
        <w:bottom w:val="none" w:sz="0" w:space="0" w:color="auto"/>
        <w:right w:val="none" w:sz="0" w:space="0" w:color="auto"/>
      </w:divBdr>
    </w:div>
    <w:div w:id="158741269">
      <w:bodyDiv w:val="1"/>
      <w:marLeft w:val="0"/>
      <w:marRight w:val="0"/>
      <w:marTop w:val="0"/>
      <w:marBottom w:val="0"/>
      <w:divBdr>
        <w:top w:val="none" w:sz="0" w:space="0" w:color="auto"/>
        <w:left w:val="none" w:sz="0" w:space="0" w:color="auto"/>
        <w:bottom w:val="none" w:sz="0" w:space="0" w:color="auto"/>
        <w:right w:val="none" w:sz="0" w:space="0" w:color="auto"/>
      </w:divBdr>
      <w:divsChild>
        <w:div w:id="1243753575">
          <w:marLeft w:val="0"/>
          <w:marRight w:val="0"/>
          <w:marTop w:val="0"/>
          <w:marBottom w:val="0"/>
          <w:divBdr>
            <w:top w:val="none" w:sz="0" w:space="0" w:color="auto"/>
            <w:left w:val="none" w:sz="0" w:space="0" w:color="auto"/>
            <w:bottom w:val="none" w:sz="0" w:space="0" w:color="auto"/>
            <w:right w:val="none" w:sz="0" w:space="0" w:color="auto"/>
          </w:divBdr>
        </w:div>
      </w:divsChild>
    </w:div>
    <w:div w:id="201021030">
      <w:bodyDiv w:val="1"/>
      <w:marLeft w:val="0"/>
      <w:marRight w:val="0"/>
      <w:marTop w:val="0"/>
      <w:marBottom w:val="0"/>
      <w:divBdr>
        <w:top w:val="none" w:sz="0" w:space="0" w:color="auto"/>
        <w:left w:val="none" w:sz="0" w:space="0" w:color="auto"/>
        <w:bottom w:val="none" w:sz="0" w:space="0" w:color="auto"/>
        <w:right w:val="none" w:sz="0" w:space="0" w:color="auto"/>
      </w:divBdr>
    </w:div>
    <w:div w:id="201938936">
      <w:bodyDiv w:val="1"/>
      <w:marLeft w:val="0"/>
      <w:marRight w:val="0"/>
      <w:marTop w:val="0"/>
      <w:marBottom w:val="0"/>
      <w:divBdr>
        <w:top w:val="none" w:sz="0" w:space="0" w:color="auto"/>
        <w:left w:val="none" w:sz="0" w:space="0" w:color="auto"/>
        <w:bottom w:val="none" w:sz="0" w:space="0" w:color="auto"/>
        <w:right w:val="none" w:sz="0" w:space="0" w:color="auto"/>
      </w:divBdr>
    </w:div>
    <w:div w:id="202637450">
      <w:bodyDiv w:val="1"/>
      <w:marLeft w:val="0"/>
      <w:marRight w:val="0"/>
      <w:marTop w:val="0"/>
      <w:marBottom w:val="0"/>
      <w:divBdr>
        <w:top w:val="none" w:sz="0" w:space="0" w:color="auto"/>
        <w:left w:val="none" w:sz="0" w:space="0" w:color="auto"/>
        <w:bottom w:val="none" w:sz="0" w:space="0" w:color="auto"/>
        <w:right w:val="none" w:sz="0" w:space="0" w:color="auto"/>
      </w:divBdr>
      <w:divsChild>
        <w:div w:id="973409458">
          <w:marLeft w:val="0"/>
          <w:marRight w:val="0"/>
          <w:marTop w:val="0"/>
          <w:marBottom w:val="0"/>
          <w:divBdr>
            <w:top w:val="none" w:sz="0" w:space="0" w:color="auto"/>
            <w:left w:val="none" w:sz="0" w:space="0" w:color="auto"/>
            <w:bottom w:val="none" w:sz="0" w:space="0" w:color="auto"/>
            <w:right w:val="none" w:sz="0" w:space="0" w:color="auto"/>
          </w:divBdr>
        </w:div>
      </w:divsChild>
    </w:div>
    <w:div w:id="212666604">
      <w:bodyDiv w:val="1"/>
      <w:marLeft w:val="0"/>
      <w:marRight w:val="0"/>
      <w:marTop w:val="0"/>
      <w:marBottom w:val="0"/>
      <w:divBdr>
        <w:top w:val="none" w:sz="0" w:space="0" w:color="auto"/>
        <w:left w:val="none" w:sz="0" w:space="0" w:color="auto"/>
        <w:bottom w:val="none" w:sz="0" w:space="0" w:color="auto"/>
        <w:right w:val="none" w:sz="0" w:space="0" w:color="auto"/>
      </w:divBdr>
      <w:divsChild>
        <w:div w:id="1091313012">
          <w:marLeft w:val="0"/>
          <w:marRight w:val="0"/>
          <w:marTop w:val="0"/>
          <w:marBottom w:val="0"/>
          <w:divBdr>
            <w:top w:val="none" w:sz="0" w:space="0" w:color="auto"/>
            <w:left w:val="none" w:sz="0" w:space="0" w:color="auto"/>
            <w:bottom w:val="none" w:sz="0" w:space="0" w:color="auto"/>
            <w:right w:val="none" w:sz="0" w:space="0" w:color="auto"/>
          </w:divBdr>
        </w:div>
      </w:divsChild>
    </w:div>
    <w:div w:id="228275728">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69362581">
      <w:bodyDiv w:val="1"/>
      <w:marLeft w:val="0"/>
      <w:marRight w:val="0"/>
      <w:marTop w:val="0"/>
      <w:marBottom w:val="0"/>
      <w:divBdr>
        <w:top w:val="none" w:sz="0" w:space="0" w:color="auto"/>
        <w:left w:val="none" w:sz="0" w:space="0" w:color="auto"/>
        <w:bottom w:val="none" w:sz="0" w:space="0" w:color="auto"/>
        <w:right w:val="none" w:sz="0" w:space="0" w:color="auto"/>
      </w:divBdr>
      <w:divsChild>
        <w:div w:id="950435682">
          <w:marLeft w:val="0"/>
          <w:marRight w:val="0"/>
          <w:marTop w:val="0"/>
          <w:marBottom w:val="0"/>
          <w:divBdr>
            <w:top w:val="none" w:sz="0" w:space="0" w:color="auto"/>
            <w:left w:val="none" w:sz="0" w:space="0" w:color="auto"/>
            <w:bottom w:val="none" w:sz="0" w:space="0" w:color="auto"/>
            <w:right w:val="none" w:sz="0" w:space="0" w:color="auto"/>
          </w:divBdr>
        </w:div>
      </w:divsChild>
    </w:div>
    <w:div w:id="282658736">
      <w:bodyDiv w:val="1"/>
      <w:marLeft w:val="0"/>
      <w:marRight w:val="0"/>
      <w:marTop w:val="0"/>
      <w:marBottom w:val="0"/>
      <w:divBdr>
        <w:top w:val="none" w:sz="0" w:space="0" w:color="auto"/>
        <w:left w:val="none" w:sz="0" w:space="0" w:color="auto"/>
        <w:bottom w:val="none" w:sz="0" w:space="0" w:color="auto"/>
        <w:right w:val="none" w:sz="0" w:space="0" w:color="auto"/>
      </w:divBdr>
    </w:div>
    <w:div w:id="287322302">
      <w:bodyDiv w:val="1"/>
      <w:marLeft w:val="0"/>
      <w:marRight w:val="0"/>
      <w:marTop w:val="0"/>
      <w:marBottom w:val="0"/>
      <w:divBdr>
        <w:top w:val="none" w:sz="0" w:space="0" w:color="auto"/>
        <w:left w:val="none" w:sz="0" w:space="0" w:color="auto"/>
        <w:bottom w:val="none" w:sz="0" w:space="0" w:color="auto"/>
        <w:right w:val="none" w:sz="0" w:space="0" w:color="auto"/>
      </w:divBdr>
    </w:div>
    <w:div w:id="306057934">
      <w:bodyDiv w:val="1"/>
      <w:marLeft w:val="0"/>
      <w:marRight w:val="0"/>
      <w:marTop w:val="0"/>
      <w:marBottom w:val="0"/>
      <w:divBdr>
        <w:top w:val="none" w:sz="0" w:space="0" w:color="auto"/>
        <w:left w:val="none" w:sz="0" w:space="0" w:color="auto"/>
        <w:bottom w:val="none" w:sz="0" w:space="0" w:color="auto"/>
        <w:right w:val="none" w:sz="0" w:space="0" w:color="auto"/>
      </w:divBdr>
      <w:divsChild>
        <w:div w:id="1070496560">
          <w:marLeft w:val="0"/>
          <w:marRight w:val="0"/>
          <w:marTop w:val="0"/>
          <w:marBottom w:val="0"/>
          <w:divBdr>
            <w:top w:val="none" w:sz="0" w:space="0" w:color="auto"/>
            <w:left w:val="none" w:sz="0" w:space="0" w:color="auto"/>
            <w:bottom w:val="none" w:sz="0" w:space="0" w:color="auto"/>
            <w:right w:val="none" w:sz="0" w:space="0" w:color="auto"/>
          </w:divBdr>
        </w:div>
      </w:divsChild>
    </w:div>
    <w:div w:id="311183365">
      <w:bodyDiv w:val="1"/>
      <w:marLeft w:val="0"/>
      <w:marRight w:val="0"/>
      <w:marTop w:val="0"/>
      <w:marBottom w:val="0"/>
      <w:divBdr>
        <w:top w:val="none" w:sz="0" w:space="0" w:color="auto"/>
        <w:left w:val="none" w:sz="0" w:space="0" w:color="auto"/>
        <w:bottom w:val="none" w:sz="0" w:space="0" w:color="auto"/>
        <w:right w:val="none" w:sz="0" w:space="0" w:color="auto"/>
      </w:divBdr>
    </w:div>
    <w:div w:id="313291311">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15038444">
      <w:bodyDiv w:val="1"/>
      <w:marLeft w:val="0"/>
      <w:marRight w:val="0"/>
      <w:marTop w:val="0"/>
      <w:marBottom w:val="0"/>
      <w:divBdr>
        <w:top w:val="none" w:sz="0" w:space="0" w:color="auto"/>
        <w:left w:val="none" w:sz="0" w:space="0" w:color="auto"/>
        <w:bottom w:val="none" w:sz="0" w:space="0" w:color="auto"/>
        <w:right w:val="none" w:sz="0" w:space="0" w:color="auto"/>
      </w:divBdr>
      <w:divsChild>
        <w:div w:id="1619798670">
          <w:marLeft w:val="0"/>
          <w:marRight w:val="0"/>
          <w:marTop w:val="0"/>
          <w:marBottom w:val="0"/>
          <w:divBdr>
            <w:top w:val="none" w:sz="0" w:space="0" w:color="auto"/>
            <w:left w:val="none" w:sz="0" w:space="0" w:color="auto"/>
            <w:bottom w:val="none" w:sz="0" w:space="0" w:color="auto"/>
            <w:right w:val="none" w:sz="0" w:space="0" w:color="auto"/>
          </w:divBdr>
        </w:div>
      </w:divsChild>
    </w:div>
    <w:div w:id="321127024">
      <w:bodyDiv w:val="1"/>
      <w:marLeft w:val="0"/>
      <w:marRight w:val="0"/>
      <w:marTop w:val="0"/>
      <w:marBottom w:val="0"/>
      <w:divBdr>
        <w:top w:val="none" w:sz="0" w:space="0" w:color="auto"/>
        <w:left w:val="none" w:sz="0" w:space="0" w:color="auto"/>
        <w:bottom w:val="none" w:sz="0" w:space="0" w:color="auto"/>
        <w:right w:val="none" w:sz="0" w:space="0" w:color="auto"/>
      </w:divBdr>
      <w:divsChild>
        <w:div w:id="874120406">
          <w:marLeft w:val="0"/>
          <w:marRight w:val="0"/>
          <w:marTop w:val="0"/>
          <w:marBottom w:val="0"/>
          <w:divBdr>
            <w:top w:val="none" w:sz="0" w:space="0" w:color="auto"/>
            <w:left w:val="none" w:sz="0" w:space="0" w:color="auto"/>
            <w:bottom w:val="none" w:sz="0" w:space="0" w:color="auto"/>
            <w:right w:val="none" w:sz="0" w:space="0" w:color="auto"/>
          </w:divBdr>
        </w:div>
      </w:divsChild>
    </w:div>
    <w:div w:id="331415627">
      <w:bodyDiv w:val="1"/>
      <w:marLeft w:val="0"/>
      <w:marRight w:val="0"/>
      <w:marTop w:val="0"/>
      <w:marBottom w:val="0"/>
      <w:divBdr>
        <w:top w:val="none" w:sz="0" w:space="0" w:color="auto"/>
        <w:left w:val="none" w:sz="0" w:space="0" w:color="auto"/>
        <w:bottom w:val="none" w:sz="0" w:space="0" w:color="auto"/>
        <w:right w:val="none" w:sz="0" w:space="0" w:color="auto"/>
      </w:divBdr>
      <w:divsChild>
        <w:div w:id="384329826">
          <w:marLeft w:val="0"/>
          <w:marRight w:val="0"/>
          <w:marTop w:val="0"/>
          <w:marBottom w:val="0"/>
          <w:divBdr>
            <w:top w:val="none" w:sz="0" w:space="0" w:color="auto"/>
            <w:left w:val="none" w:sz="0" w:space="0" w:color="auto"/>
            <w:bottom w:val="none" w:sz="0" w:space="0" w:color="auto"/>
            <w:right w:val="none" w:sz="0" w:space="0" w:color="auto"/>
          </w:divBdr>
        </w:div>
      </w:divsChild>
    </w:div>
    <w:div w:id="342587963">
      <w:bodyDiv w:val="1"/>
      <w:marLeft w:val="0"/>
      <w:marRight w:val="0"/>
      <w:marTop w:val="0"/>
      <w:marBottom w:val="0"/>
      <w:divBdr>
        <w:top w:val="none" w:sz="0" w:space="0" w:color="auto"/>
        <w:left w:val="none" w:sz="0" w:space="0" w:color="auto"/>
        <w:bottom w:val="none" w:sz="0" w:space="0" w:color="auto"/>
        <w:right w:val="none" w:sz="0" w:space="0" w:color="auto"/>
      </w:divBdr>
      <w:divsChild>
        <w:div w:id="1923173392">
          <w:marLeft w:val="0"/>
          <w:marRight w:val="0"/>
          <w:marTop w:val="0"/>
          <w:marBottom w:val="0"/>
          <w:divBdr>
            <w:top w:val="none" w:sz="0" w:space="0" w:color="auto"/>
            <w:left w:val="none" w:sz="0" w:space="0" w:color="auto"/>
            <w:bottom w:val="none" w:sz="0" w:space="0" w:color="auto"/>
            <w:right w:val="none" w:sz="0" w:space="0" w:color="auto"/>
          </w:divBdr>
        </w:div>
      </w:divsChild>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76123473">
      <w:bodyDiv w:val="1"/>
      <w:marLeft w:val="0"/>
      <w:marRight w:val="0"/>
      <w:marTop w:val="0"/>
      <w:marBottom w:val="0"/>
      <w:divBdr>
        <w:top w:val="none" w:sz="0" w:space="0" w:color="auto"/>
        <w:left w:val="none" w:sz="0" w:space="0" w:color="auto"/>
        <w:bottom w:val="none" w:sz="0" w:space="0" w:color="auto"/>
        <w:right w:val="none" w:sz="0" w:space="0" w:color="auto"/>
      </w:divBdr>
    </w:div>
    <w:div w:id="393747218">
      <w:bodyDiv w:val="1"/>
      <w:marLeft w:val="0"/>
      <w:marRight w:val="0"/>
      <w:marTop w:val="0"/>
      <w:marBottom w:val="0"/>
      <w:divBdr>
        <w:top w:val="none" w:sz="0" w:space="0" w:color="auto"/>
        <w:left w:val="none" w:sz="0" w:space="0" w:color="auto"/>
        <w:bottom w:val="none" w:sz="0" w:space="0" w:color="auto"/>
        <w:right w:val="none" w:sz="0" w:space="0" w:color="auto"/>
      </w:divBdr>
    </w:div>
    <w:div w:id="420369320">
      <w:bodyDiv w:val="1"/>
      <w:marLeft w:val="0"/>
      <w:marRight w:val="0"/>
      <w:marTop w:val="0"/>
      <w:marBottom w:val="0"/>
      <w:divBdr>
        <w:top w:val="none" w:sz="0" w:space="0" w:color="auto"/>
        <w:left w:val="none" w:sz="0" w:space="0" w:color="auto"/>
        <w:bottom w:val="none" w:sz="0" w:space="0" w:color="auto"/>
        <w:right w:val="none" w:sz="0" w:space="0" w:color="auto"/>
      </w:divBdr>
    </w:div>
    <w:div w:id="421024526">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74178807">
      <w:bodyDiv w:val="1"/>
      <w:marLeft w:val="0"/>
      <w:marRight w:val="0"/>
      <w:marTop w:val="0"/>
      <w:marBottom w:val="0"/>
      <w:divBdr>
        <w:top w:val="none" w:sz="0" w:space="0" w:color="auto"/>
        <w:left w:val="none" w:sz="0" w:space="0" w:color="auto"/>
        <w:bottom w:val="none" w:sz="0" w:space="0" w:color="auto"/>
        <w:right w:val="none" w:sz="0" w:space="0" w:color="auto"/>
      </w:divBdr>
    </w:div>
    <w:div w:id="477455894">
      <w:bodyDiv w:val="1"/>
      <w:marLeft w:val="0"/>
      <w:marRight w:val="0"/>
      <w:marTop w:val="0"/>
      <w:marBottom w:val="0"/>
      <w:divBdr>
        <w:top w:val="none" w:sz="0" w:space="0" w:color="auto"/>
        <w:left w:val="none" w:sz="0" w:space="0" w:color="auto"/>
        <w:bottom w:val="none" w:sz="0" w:space="0" w:color="auto"/>
        <w:right w:val="none" w:sz="0" w:space="0" w:color="auto"/>
      </w:divBdr>
      <w:divsChild>
        <w:div w:id="798885759">
          <w:marLeft w:val="0"/>
          <w:marRight w:val="0"/>
          <w:marTop w:val="0"/>
          <w:marBottom w:val="0"/>
          <w:divBdr>
            <w:top w:val="none" w:sz="0" w:space="0" w:color="auto"/>
            <w:left w:val="none" w:sz="0" w:space="0" w:color="auto"/>
            <w:bottom w:val="none" w:sz="0" w:space="0" w:color="auto"/>
            <w:right w:val="none" w:sz="0" w:space="0" w:color="auto"/>
          </w:divBdr>
        </w:div>
      </w:divsChild>
    </w:div>
    <w:div w:id="485436248">
      <w:bodyDiv w:val="1"/>
      <w:marLeft w:val="0"/>
      <w:marRight w:val="0"/>
      <w:marTop w:val="0"/>
      <w:marBottom w:val="0"/>
      <w:divBdr>
        <w:top w:val="none" w:sz="0" w:space="0" w:color="auto"/>
        <w:left w:val="none" w:sz="0" w:space="0" w:color="auto"/>
        <w:bottom w:val="none" w:sz="0" w:space="0" w:color="auto"/>
        <w:right w:val="none" w:sz="0" w:space="0" w:color="auto"/>
      </w:divBdr>
    </w:div>
    <w:div w:id="507184903">
      <w:bodyDiv w:val="1"/>
      <w:marLeft w:val="0"/>
      <w:marRight w:val="0"/>
      <w:marTop w:val="0"/>
      <w:marBottom w:val="0"/>
      <w:divBdr>
        <w:top w:val="none" w:sz="0" w:space="0" w:color="auto"/>
        <w:left w:val="none" w:sz="0" w:space="0" w:color="auto"/>
        <w:bottom w:val="none" w:sz="0" w:space="0" w:color="auto"/>
        <w:right w:val="none" w:sz="0" w:space="0" w:color="auto"/>
      </w:divBdr>
      <w:divsChild>
        <w:div w:id="888565995">
          <w:marLeft w:val="0"/>
          <w:marRight w:val="0"/>
          <w:marTop w:val="0"/>
          <w:marBottom w:val="0"/>
          <w:divBdr>
            <w:top w:val="none" w:sz="0" w:space="0" w:color="auto"/>
            <w:left w:val="none" w:sz="0" w:space="0" w:color="auto"/>
            <w:bottom w:val="none" w:sz="0" w:space="0" w:color="auto"/>
            <w:right w:val="none" w:sz="0" w:space="0" w:color="auto"/>
          </w:divBdr>
        </w:div>
      </w:divsChild>
    </w:div>
    <w:div w:id="518085886">
      <w:bodyDiv w:val="1"/>
      <w:marLeft w:val="0"/>
      <w:marRight w:val="0"/>
      <w:marTop w:val="0"/>
      <w:marBottom w:val="0"/>
      <w:divBdr>
        <w:top w:val="none" w:sz="0" w:space="0" w:color="auto"/>
        <w:left w:val="none" w:sz="0" w:space="0" w:color="auto"/>
        <w:bottom w:val="none" w:sz="0" w:space="0" w:color="auto"/>
        <w:right w:val="none" w:sz="0" w:space="0" w:color="auto"/>
      </w:divBdr>
      <w:divsChild>
        <w:div w:id="1594238756">
          <w:marLeft w:val="0"/>
          <w:marRight w:val="0"/>
          <w:marTop w:val="0"/>
          <w:marBottom w:val="0"/>
          <w:divBdr>
            <w:top w:val="none" w:sz="0" w:space="0" w:color="auto"/>
            <w:left w:val="none" w:sz="0" w:space="0" w:color="auto"/>
            <w:bottom w:val="none" w:sz="0" w:space="0" w:color="auto"/>
            <w:right w:val="none" w:sz="0" w:space="0" w:color="auto"/>
          </w:divBdr>
        </w:div>
      </w:divsChild>
    </w:div>
    <w:div w:id="520124256">
      <w:bodyDiv w:val="1"/>
      <w:marLeft w:val="0"/>
      <w:marRight w:val="0"/>
      <w:marTop w:val="0"/>
      <w:marBottom w:val="0"/>
      <w:divBdr>
        <w:top w:val="none" w:sz="0" w:space="0" w:color="auto"/>
        <w:left w:val="none" w:sz="0" w:space="0" w:color="auto"/>
        <w:bottom w:val="none" w:sz="0" w:space="0" w:color="auto"/>
        <w:right w:val="none" w:sz="0" w:space="0" w:color="auto"/>
      </w:divBdr>
    </w:div>
    <w:div w:id="521820726">
      <w:bodyDiv w:val="1"/>
      <w:marLeft w:val="0"/>
      <w:marRight w:val="0"/>
      <w:marTop w:val="0"/>
      <w:marBottom w:val="0"/>
      <w:divBdr>
        <w:top w:val="none" w:sz="0" w:space="0" w:color="auto"/>
        <w:left w:val="none" w:sz="0" w:space="0" w:color="auto"/>
        <w:bottom w:val="none" w:sz="0" w:space="0" w:color="auto"/>
        <w:right w:val="none" w:sz="0" w:space="0" w:color="auto"/>
      </w:divBdr>
    </w:div>
    <w:div w:id="526597812">
      <w:bodyDiv w:val="1"/>
      <w:marLeft w:val="0"/>
      <w:marRight w:val="0"/>
      <w:marTop w:val="0"/>
      <w:marBottom w:val="0"/>
      <w:divBdr>
        <w:top w:val="none" w:sz="0" w:space="0" w:color="auto"/>
        <w:left w:val="none" w:sz="0" w:space="0" w:color="auto"/>
        <w:bottom w:val="none" w:sz="0" w:space="0" w:color="auto"/>
        <w:right w:val="none" w:sz="0" w:space="0" w:color="auto"/>
      </w:divBdr>
    </w:div>
    <w:div w:id="534074810">
      <w:bodyDiv w:val="1"/>
      <w:marLeft w:val="0"/>
      <w:marRight w:val="0"/>
      <w:marTop w:val="0"/>
      <w:marBottom w:val="0"/>
      <w:divBdr>
        <w:top w:val="none" w:sz="0" w:space="0" w:color="auto"/>
        <w:left w:val="none" w:sz="0" w:space="0" w:color="auto"/>
        <w:bottom w:val="none" w:sz="0" w:space="0" w:color="auto"/>
        <w:right w:val="none" w:sz="0" w:space="0" w:color="auto"/>
      </w:divBdr>
    </w:div>
    <w:div w:id="552154473">
      <w:bodyDiv w:val="1"/>
      <w:marLeft w:val="0"/>
      <w:marRight w:val="0"/>
      <w:marTop w:val="0"/>
      <w:marBottom w:val="0"/>
      <w:divBdr>
        <w:top w:val="none" w:sz="0" w:space="0" w:color="auto"/>
        <w:left w:val="none" w:sz="0" w:space="0" w:color="auto"/>
        <w:bottom w:val="none" w:sz="0" w:space="0" w:color="auto"/>
        <w:right w:val="none" w:sz="0" w:space="0" w:color="auto"/>
      </w:divBdr>
      <w:divsChild>
        <w:div w:id="2118913486">
          <w:marLeft w:val="0"/>
          <w:marRight w:val="0"/>
          <w:marTop w:val="0"/>
          <w:marBottom w:val="0"/>
          <w:divBdr>
            <w:top w:val="none" w:sz="0" w:space="0" w:color="auto"/>
            <w:left w:val="none" w:sz="0" w:space="0" w:color="auto"/>
            <w:bottom w:val="none" w:sz="0" w:space="0" w:color="auto"/>
            <w:right w:val="none" w:sz="0" w:space="0" w:color="auto"/>
          </w:divBdr>
        </w:div>
      </w:divsChild>
    </w:div>
    <w:div w:id="570434593">
      <w:bodyDiv w:val="1"/>
      <w:marLeft w:val="0"/>
      <w:marRight w:val="0"/>
      <w:marTop w:val="0"/>
      <w:marBottom w:val="0"/>
      <w:divBdr>
        <w:top w:val="none" w:sz="0" w:space="0" w:color="auto"/>
        <w:left w:val="none" w:sz="0" w:space="0" w:color="auto"/>
        <w:bottom w:val="none" w:sz="0" w:space="0" w:color="auto"/>
        <w:right w:val="none" w:sz="0" w:space="0" w:color="auto"/>
      </w:divBdr>
    </w:div>
    <w:div w:id="572350036">
      <w:bodyDiv w:val="1"/>
      <w:marLeft w:val="0"/>
      <w:marRight w:val="0"/>
      <w:marTop w:val="0"/>
      <w:marBottom w:val="0"/>
      <w:divBdr>
        <w:top w:val="none" w:sz="0" w:space="0" w:color="auto"/>
        <w:left w:val="none" w:sz="0" w:space="0" w:color="auto"/>
        <w:bottom w:val="none" w:sz="0" w:space="0" w:color="auto"/>
        <w:right w:val="none" w:sz="0" w:space="0" w:color="auto"/>
      </w:divBdr>
      <w:divsChild>
        <w:div w:id="559291705">
          <w:marLeft w:val="0"/>
          <w:marRight w:val="0"/>
          <w:marTop w:val="0"/>
          <w:marBottom w:val="0"/>
          <w:divBdr>
            <w:top w:val="none" w:sz="0" w:space="0" w:color="auto"/>
            <w:left w:val="none" w:sz="0" w:space="0" w:color="auto"/>
            <w:bottom w:val="none" w:sz="0" w:space="0" w:color="auto"/>
            <w:right w:val="none" w:sz="0" w:space="0" w:color="auto"/>
          </w:divBdr>
        </w:div>
      </w:divsChild>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81719537">
      <w:bodyDiv w:val="1"/>
      <w:marLeft w:val="0"/>
      <w:marRight w:val="0"/>
      <w:marTop w:val="0"/>
      <w:marBottom w:val="0"/>
      <w:divBdr>
        <w:top w:val="none" w:sz="0" w:space="0" w:color="auto"/>
        <w:left w:val="none" w:sz="0" w:space="0" w:color="auto"/>
        <w:bottom w:val="none" w:sz="0" w:space="0" w:color="auto"/>
        <w:right w:val="none" w:sz="0" w:space="0" w:color="auto"/>
      </w:divBdr>
    </w:div>
    <w:div w:id="591162261">
      <w:bodyDiv w:val="1"/>
      <w:marLeft w:val="0"/>
      <w:marRight w:val="0"/>
      <w:marTop w:val="0"/>
      <w:marBottom w:val="0"/>
      <w:divBdr>
        <w:top w:val="none" w:sz="0" w:space="0" w:color="auto"/>
        <w:left w:val="none" w:sz="0" w:space="0" w:color="auto"/>
        <w:bottom w:val="none" w:sz="0" w:space="0" w:color="auto"/>
        <w:right w:val="none" w:sz="0" w:space="0" w:color="auto"/>
      </w:divBdr>
      <w:divsChild>
        <w:div w:id="135490211">
          <w:marLeft w:val="0"/>
          <w:marRight w:val="0"/>
          <w:marTop w:val="0"/>
          <w:marBottom w:val="0"/>
          <w:divBdr>
            <w:top w:val="none" w:sz="0" w:space="0" w:color="auto"/>
            <w:left w:val="none" w:sz="0" w:space="0" w:color="auto"/>
            <w:bottom w:val="none" w:sz="0" w:space="0" w:color="auto"/>
            <w:right w:val="none" w:sz="0" w:space="0" w:color="auto"/>
          </w:divBdr>
        </w:div>
      </w:divsChild>
    </w:div>
    <w:div w:id="591549673">
      <w:bodyDiv w:val="1"/>
      <w:marLeft w:val="0"/>
      <w:marRight w:val="0"/>
      <w:marTop w:val="0"/>
      <w:marBottom w:val="0"/>
      <w:divBdr>
        <w:top w:val="none" w:sz="0" w:space="0" w:color="auto"/>
        <w:left w:val="none" w:sz="0" w:space="0" w:color="auto"/>
        <w:bottom w:val="none" w:sz="0" w:space="0" w:color="auto"/>
        <w:right w:val="none" w:sz="0" w:space="0" w:color="auto"/>
      </w:divBdr>
    </w:div>
    <w:div w:id="613055193">
      <w:bodyDiv w:val="1"/>
      <w:marLeft w:val="0"/>
      <w:marRight w:val="0"/>
      <w:marTop w:val="0"/>
      <w:marBottom w:val="0"/>
      <w:divBdr>
        <w:top w:val="none" w:sz="0" w:space="0" w:color="auto"/>
        <w:left w:val="none" w:sz="0" w:space="0" w:color="auto"/>
        <w:bottom w:val="none" w:sz="0" w:space="0" w:color="auto"/>
        <w:right w:val="none" w:sz="0" w:space="0" w:color="auto"/>
      </w:divBdr>
      <w:divsChild>
        <w:div w:id="984700461">
          <w:marLeft w:val="0"/>
          <w:marRight w:val="0"/>
          <w:marTop w:val="0"/>
          <w:marBottom w:val="0"/>
          <w:divBdr>
            <w:top w:val="none" w:sz="0" w:space="0" w:color="auto"/>
            <w:left w:val="none" w:sz="0" w:space="0" w:color="auto"/>
            <w:bottom w:val="none" w:sz="0" w:space="0" w:color="auto"/>
            <w:right w:val="none" w:sz="0" w:space="0" w:color="auto"/>
          </w:divBdr>
        </w:div>
      </w:divsChild>
    </w:div>
    <w:div w:id="613555310">
      <w:bodyDiv w:val="1"/>
      <w:marLeft w:val="0"/>
      <w:marRight w:val="0"/>
      <w:marTop w:val="0"/>
      <w:marBottom w:val="0"/>
      <w:divBdr>
        <w:top w:val="none" w:sz="0" w:space="0" w:color="auto"/>
        <w:left w:val="none" w:sz="0" w:space="0" w:color="auto"/>
        <w:bottom w:val="none" w:sz="0" w:space="0" w:color="auto"/>
        <w:right w:val="none" w:sz="0" w:space="0" w:color="auto"/>
      </w:divBdr>
    </w:div>
    <w:div w:id="629435364">
      <w:bodyDiv w:val="1"/>
      <w:marLeft w:val="0"/>
      <w:marRight w:val="0"/>
      <w:marTop w:val="0"/>
      <w:marBottom w:val="0"/>
      <w:divBdr>
        <w:top w:val="none" w:sz="0" w:space="0" w:color="auto"/>
        <w:left w:val="none" w:sz="0" w:space="0" w:color="auto"/>
        <w:bottom w:val="none" w:sz="0" w:space="0" w:color="auto"/>
        <w:right w:val="none" w:sz="0" w:space="0" w:color="auto"/>
      </w:divBdr>
    </w:div>
    <w:div w:id="632713912">
      <w:bodyDiv w:val="1"/>
      <w:marLeft w:val="0"/>
      <w:marRight w:val="0"/>
      <w:marTop w:val="0"/>
      <w:marBottom w:val="0"/>
      <w:divBdr>
        <w:top w:val="none" w:sz="0" w:space="0" w:color="auto"/>
        <w:left w:val="none" w:sz="0" w:space="0" w:color="auto"/>
        <w:bottom w:val="none" w:sz="0" w:space="0" w:color="auto"/>
        <w:right w:val="none" w:sz="0" w:space="0" w:color="auto"/>
      </w:divBdr>
      <w:divsChild>
        <w:div w:id="974603263">
          <w:marLeft w:val="0"/>
          <w:marRight w:val="0"/>
          <w:marTop w:val="0"/>
          <w:marBottom w:val="0"/>
          <w:divBdr>
            <w:top w:val="none" w:sz="0" w:space="0" w:color="auto"/>
            <w:left w:val="none" w:sz="0" w:space="0" w:color="auto"/>
            <w:bottom w:val="none" w:sz="0" w:space="0" w:color="auto"/>
            <w:right w:val="none" w:sz="0" w:space="0" w:color="auto"/>
          </w:divBdr>
        </w:div>
      </w:divsChild>
    </w:div>
    <w:div w:id="641037789">
      <w:bodyDiv w:val="1"/>
      <w:marLeft w:val="0"/>
      <w:marRight w:val="0"/>
      <w:marTop w:val="0"/>
      <w:marBottom w:val="0"/>
      <w:divBdr>
        <w:top w:val="none" w:sz="0" w:space="0" w:color="auto"/>
        <w:left w:val="none" w:sz="0" w:space="0" w:color="auto"/>
        <w:bottom w:val="none" w:sz="0" w:space="0" w:color="auto"/>
        <w:right w:val="none" w:sz="0" w:space="0" w:color="auto"/>
      </w:divBdr>
    </w:div>
    <w:div w:id="642854266">
      <w:bodyDiv w:val="1"/>
      <w:marLeft w:val="0"/>
      <w:marRight w:val="0"/>
      <w:marTop w:val="0"/>
      <w:marBottom w:val="0"/>
      <w:divBdr>
        <w:top w:val="none" w:sz="0" w:space="0" w:color="auto"/>
        <w:left w:val="none" w:sz="0" w:space="0" w:color="auto"/>
        <w:bottom w:val="none" w:sz="0" w:space="0" w:color="auto"/>
        <w:right w:val="none" w:sz="0" w:space="0" w:color="auto"/>
      </w:divBdr>
    </w:div>
    <w:div w:id="643777545">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124529">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21829332">
      <w:bodyDiv w:val="1"/>
      <w:marLeft w:val="0"/>
      <w:marRight w:val="0"/>
      <w:marTop w:val="0"/>
      <w:marBottom w:val="0"/>
      <w:divBdr>
        <w:top w:val="none" w:sz="0" w:space="0" w:color="auto"/>
        <w:left w:val="none" w:sz="0" w:space="0" w:color="auto"/>
        <w:bottom w:val="none" w:sz="0" w:space="0" w:color="auto"/>
        <w:right w:val="none" w:sz="0" w:space="0" w:color="auto"/>
      </w:divBdr>
    </w:div>
    <w:div w:id="729155276">
      <w:bodyDiv w:val="1"/>
      <w:marLeft w:val="0"/>
      <w:marRight w:val="0"/>
      <w:marTop w:val="0"/>
      <w:marBottom w:val="0"/>
      <w:divBdr>
        <w:top w:val="none" w:sz="0" w:space="0" w:color="auto"/>
        <w:left w:val="none" w:sz="0" w:space="0" w:color="auto"/>
        <w:bottom w:val="none" w:sz="0" w:space="0" w:color="auto"/>
        <w:right w:val="none" w:sz="0" w:space="0" w:color="auto"/>
      </w:divBdr>
      <w:divsChild>
        <w:div w:id="376201647">
          <w:marLeft w:val="0"/>
          <w:marRight w:val="0"/>
          <w:marTop w:val="0"/>
          <w:marBottom w:val="0"/>
          <w:divBdr>
            <w:top w:val="none" w:sz="0" w:space="0" w:color="auto"/>
            <w:left w:val="none" w:sz="0" w:space="0" w:color="auto"/>
            <w:bottom w:val="none" w:sz="0" w:space="0" w:color="auto"/>
            <w:right w:val="none" w:sz="0" w:space="0" w:color="auto"/>
          </w:divBdr>
        </w:div>
      </w:divsChild>
    </w:div>
    <w:div w:id="801652189">
      <w:bodyDiv w:val="1"/>
      <w:marLeft w:val="0"/>
      <w:marRight w:val="0"/>
      <w:marTop w:val="0"/>
      <w:marBottom w:val="0"/>
      <w:divBdr>
        <w:top w:val="none" w:sz="0" w:space="0" w:color="auto"/>
        <w:left w:val="none" w:sz="0" w:space="0" w:color="auto"/>
        <w:bottom w:val="none" w:sz="0" w:space="0" w:color="auto"/>
        <w:right w:val="none" w:sz="0" w:space="0" w:color="auto"/>
      </w:divBdr>
    </w:div>
    <w:div w:id="822812690">
      <w:bodyDiv w:val="1"/>
      <w:marLeft w:val="0"/>
      <w:marRight w:val="0"/>
      <w:marTop w:val="0"/>
      <w:marBottom w:val="0"/>
      <w:divBdr>
        <w:top w:val="none" w:sz="0" w:space="0" w:color="auto"/>
        <w:left w:val="none" w:sz="0" w:space="0" w:color="auto"/>
        <w:bottom w:val="none" w:sz="0" w:space="0" w:color="auto"/>
        <w:right w:val="none" w:sz="0" w:space="0" w:color="auto"/>
      </w:divBdr>
      <w:divsChild>
        <w:div w:id="1081173164">
          <w:marLeft w:val="0"/>
          <w:marRight w:val="0"/>
          <w:marTop w:val="0"/>
          <w:marBottom w:val="0"/>
          <w:divBdr>
            <w:top w:val="none" w:sz="0" w:space="0" w:color="auto"/>
            <w:left w:val="none" w:sz="0" w:space="0" w:color="auto"/>
            <w:bottom w:val="none" w:sz="0" w:space="0" w:color="auto"/>
            <w:right w:val="none" w:sz="0" w:space="0" w:color="auto"/>
          </w:divBdr>
        </w:div>
      </w:divsChild>
    </w:div>
    <w:div w:id="841899462">
      <w:bodyDiv w:val="1"/>
      <w:marLeft w:val="0"/>
      <w:marRight w:val="0"/>
      <w:marTop w:val="0"/>
      <w:marBottom w:val="0"/>
      <w:divBdr>
        <w:top w:val="none" w:sz="0" w:space="0" w:color="auto"/>
        <w:left w:val="none" w:sz="0" w:space="0" w:color="auto"/>
        <w:bottom w:val="none" w:sz="0" w:space="0" w:color="auto"/>
        <w:right w:val="none" w:sz="0" w:space="0" w:color="auto"/>
      </w:divBdr>
      <w:divsChild>
        <w:div w:id="1773939833">
          <w:marLeft w:val="0"/>
          <w:marRight w:val="0"/>
          <w:marTop w:val="0"/>
          <w:marBottom w:val="0"/>
          <w:divBdr>
            <w:top w:val="none" w:sz="0" w:space="0" w:color="auto"/>
            <w:left w:val="none" w:sz="0" w:space="0" w:color="auto"/>
            <w:bottom w:val="none" w:sz="0" w:space="0" w:color="auto"/>
            <w:right w:val="none" w:sz="0" w:space="0" w:color="auto"/>
          </w:divBdr>
        </w:div>
      </w:divsChild>
    </w:div>
    <w:div w:id="842207481">
      <w:bodyDiv w:val="1"/>
      <w:marLeft w:val="0"/>
      <w:marRight w:val="0"/>
      <w:marTop w:val="0"/>
      <w:marBottom w:val="0"/>
      <w:divBdr>
        <w:top w:val="none" w:sz="0" w:space="0" w:color="auto"/>
        <w:left w:val="none" w:sz="0" w:space="0" w:color="auto"/>
        <w:bottom w:val="none" w:sz="0" w:space="0" w:color="auto"/>
        <w:right w:val="none" w:sz="0" w:space="0" w:color="auto"/>
      </w:divBdr>
    </w:div>
    <w:div w:id="845021800">
      <w:bodyDiv w:val="1"/>
      <w:marLeft w:val="0"/>
      <w:marRight w:val="0"/>
      <w:marTop w:val="0"/>
      <w:marBottom w:val="0"/>
      <w:divBdr>
        <w:top w:val="none" w:sz="0" w:space="0" w:color="auto"/>
        <w:left w:val="none" w:sz="0" w:space="0" w:color="auto"/>
        <w:bottom w:val="none" w:sz="0" w:space="0" w:color="auto"/>
        <w:right w:val="none" w:sz="0" w:space="0" w:color="auto"/>
      </w:divBdr>
    </w:div>
    <w:div w:id="871191732">
      <w:bodyDiv w:val="1"/>
      <w:marLeft w:val="0"/>
      <w:marRight w:val="0"/>
      <w:marTop w:val="0"/>
      <w:marBottom w:val="0"/>
      <w:divBdr>
        <w:top w:val="none" w:sz="0" w:space="0" w:color="auto"/>
        <w:left w:val="none" w:sz="0" w:space="0" w:color="auto"/>
        <w:bottom w:val="none" w:sz="0" w:space="0" w:color="auto"/>
        <w:right w:val="none" w:sz="0" w:space="0" w:color="auto"/>
      </w:divBdr>
    </w:div>
    <w:div w:id="905839439">
      <w:bodyDiv w:val="1"/>
      <w:marLeft w:val="0"/>
      <w:marRight w:val="0"/>
      <w:marTop w:val="0"/>
      <w:marBottom w:val="0"/>
      <w:divBdr>
        <w:top w:val="none" w:sz="0" w:space="0" w:color="auto"/>
        <w:left w:val="none" w:sz="0" w:space="0" w:color="auto"/>
        <w:bottom w:val="none" w:sz="0" w:space="0" w:color="auto"/>
        <w:right w:val="none" w:sz="0" w:space="0" w:color="auto"/>
      </w:divBdr>
      <w:divsChild>
        <w:div w:id="695354598">
          <w:marLeft w:val="0"/>
          <w:marRight w:val="0"/>
          <w:marTop w:val="0"/>
          <w:marBottom w:val="0"/>
          <w:divBdr>
            <w:top w:val="none" w:sz="0" w:space="0" w:color="auto"/>
            <w:left w:val="none" w:sz="0" w:space="0" w:color="auto"/>
            <w:bottom w:val="none" w:sz="0" w:space="0" w:color="auto"/>
            <w:right w:val="none" w:sz="0" w:space="0" w:color="auto"/>
          </w:divBdr>
        </w:div>
      </w:divsChild>
    </w:div>
    <w:div w:id="946929759">
      <w:bodyDiv w:val="1"/>
      <w:marLeft w:val="0"/>
      <w:marRight w:val="0"/>
      <w:marTop w:val="0"/>
      <w:marBottom w:val="0"/>
      <w:divBdr>
        <w:top w:val="none" w:sz="0" w:space="0" w:color="auto"/>
        <w:left w:val="none" w:sz="0" w:space="0" w:color="auto"/>
        <w:bottom w:val="none" w:sz="0" w:space="0" w:color="auto"/>
        <w:right w:val="none" w:sz="0" w:space="0" w:color="auto"/>
      </w:divBdr>
    </w:div>
    <w:div w:id="949048538">
      <w:bodyDiv w:val="1"/>
      <w:marLeft w:val="0"/>
      <w:marRight w:val="0"/>
      <w:marTop w:val="0"/>
      <w:marBottom w:val="0"/>
      <w:divBdr>
        <w:top w:val="none" w:sz="0" w:space="0" w:color="auto"/>
        <w:left w:val="none" w:sz="0" w:space="0" w:color="auto"/>
        <w:bottom w:val="none" w:sz="0" w:space="0" w:color="auto"/>
        <w:right w:val="none" w:sz="0" w:space="0" w:color="auto"/>
      </w:divBdr>
      <w:divsChild>
        <w:div w:id="1900743062">
          <w:marLeft w:val="0"/>
          <w:marRight w:val="0"/>
          <w:marTop w:val="0"/>
          <w:marBottom w:val="0"/>
          <w:divBdr>
            <w:top w:val="none" w:sz="0" w:space="0" w:color="auto"/>
            <w:left w:val="none" w:sz="0" w:space="0" w:color="auto"/>
            <w:bottom w:val="none" w:sz="0" w:space="0" w:color="auto"/>
            <w:right w:val="none" w:sz="0" w:space="0" w:color="auto"/>
          </w:divBdr>
        </w:div>
      </w:divsChild>
    </w:div>
    <w:div w:id="960258393">
      <w:bodyDiv w:val="1"/>
      <w:marLeft w:val="0"/>
      <w:marRight w:val="0"/>
      <w:marTop w:val="0"/>
      <w:marBottom w:val="0"/>
      <w:divBdr>
        <w:top w:val="none" w:sz="0" w:space="0" w:color="auto"/>
        <w:left w:val="none" w:sz="0" w:space="0" w:color="auto"/>
        <w:bottom w:val="none" w:sz="0" w:space="0" w:color="auto"/>
        <w:right w:val="none" w:sz="0" w:space="0" w:color="auto"/>
      </w:divBdr>
      <w:divsChild>
        <w:div w:id="1564483144">
          <w:marLeft w:val="0"/>
          <w:marRight w:val="0"/>
          <w:marTop w:val="0"/>
          <w:marBottom w:val="0"/>
          <w:divBdr>
            <w:top w:val="none" w:sz="0" w:space="0" w:color="auto"/>
            <w:left w:val="none" w:sz="0" w:space="0" w:color="auto"/>
            <w:bottom w:val="none" w:sz="0" w:space="0" w:color="auto"/>
            <w:right w:val="none" w:sz="0" w:space="0" w:color="auto"/>
          </w:divBdr>
        </w:div>
      </w:divsChild>
    </w:div>
    <w:div w:id="968123662">
      <w:bodyDiv w:val="1"/>
      <w:marLeft w:val="0"/>
      <w:marRight w:val="0"/>
      <w:marTop w:val="0"/>
      <w:marBottom w:val="0"/>
      <w:divBdr>
        <w:top w:val="none" w:sz="0" w:space="0" w:color="auto"/>
        <w:left w:val="none" w:sz="0" w:space="0" w:color="auto"/>
        <w:bottom w:val="none" w:sz="0" w:space="0" w:color="auto"/>
        <w:right w:val="none" w:sz="0" w:space="0" w:color="auto"/>
      </w:divBdr>
      <w:divsChild>
        <w:div w:id="543368316">
          <w:marLeft w:val="0"/>
          <w:marRight w:val="0"/>
          <w:marTop w:val="0"/>
          <w:marBottom w:val="0"/>
          <w:divBdr>
            <w:top w:val="none" w:sz="0" w:space="0" w:color="auto"/>
            <w:left w:val="none" w:sz="0" w:space="0" w:color="auto"/>
            <w:bottom w:val="none" w:sz="0" w:space="0" w:color="auto"/>
            <w:right w:val="none" w:sz="0" w:space="0" w:color="auto"/>
          </w:divBdr>
        </w:div>
      </w:divsChild>
    </w:div>
    <w:div w:id="978346064">
      <w:bodyDiv w:val="1"/>
      <w:marLeft w:val="0"/>
      <w:marRight w:val="0"/>
      <w:marTop w:val="0"/>
      <w:marBottom w:val="0"/>
      <w:divBdr>
        <w:top w:val="none" w:sz="0" w:space="0" w:color="auto"/>
        <w:left w:val="none" w:sz="0" w:space="0" w:color="auto"/>
        <w:bottom w:val="none" w:sz="0" w:space="0" w:color="auto"/>
        <w:right w:val="none" w:sz="0" w:space="0" w:color="auto"/>
      </w:divBdr>
      <w:divsChild>
        <w:div w:id="1722097527">
          <w:marLeft w:val="0"/>
          <w:marRight w:val="0"/>
          <w:marTop w:val="0"/>
          <w:marBottom w:val="0"/>
          <w:divBdr>
            <w:top w:val="none" w:sz="0" w:space="0" w:color="auto"/>
            <w:left w:val="none" w:sz="0" w:space="0" w:color="auto"/>
            <w:bottom w:val="none" w:sz="0" w:space="0" w:color="auto"/>
            <w:right w:val="none" w:sz="0" w:space="0" w:color="auto"/>
          </w:divBdr>
        </w:div>
      </w:divsChild>
    </w:div>
    <w:div w:id="990787033">
      <w:bodyDiv w:val="1"/>
      <w:marLeft w:val="0"/>
      <w:marRight w:val="0"/>
      <w:marTop w:val="0"/>
      <w:marBottom w:val="0"/>
      <w:divBdr>
        <w:top w:val="none" w:sz="0" w:space="0" w:color="auto"/>
        <w:left w:val="none" w:sz="0" w:space="0" w:color="auto"/>
        <w:bottom w:val="none" w:sz="0" w:space="0" w:color="auto"/>
        <w:right w:val="none" w:sz="0" w:space="0" w:color="auto"/>
      </w:divBdr>
      <w:divsChild>
        <w:div w:id="1090539030">
          <w:marLeft w:val="0"/>
          <w:marRight w:val="0"/>
          <w:marTop w:val="0"/>
          <w:marBottom w:val="0"/>
          <w:divBdr>
            <w:top w:val="none" w:sz="0" w:space="0" w:color="auto"/>
            <w:left w:val="none" w:sz="0" w:space="0" w:color="auto"/>
            <w:bottom w:val="none" w:sz="0" w:space="0" w:color="auto"/>
            <w:right w:val="none" w:sz="0" w:space="0" w:color="auto"/>
          </w:divBdr>
        </w:div>
      </w:divsChild>
    </w:div>
    <w:div w:id="1028488124">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33073727">
      <w:bodyDiv w:val="1"/>
      <w:marLeft w:val="0"/>
      <w:marRight w:val="0"/>
      <w:marTop w:val="0"/>
      <w:marBottom w:val="0"/>
      <w:divBdr>
        <w:top w:val="none" w:sz="0" w:space="0" w:color="auto"/>
        <w:left w:val="none" w:sz="0" w:space="0" w:color="auto"/>
        <w:bottom w:val="none" w:sz="0" w:space="0" w:color="auto"/>
        <w:right w:val="none" w:sz="0" w:space="0" w:color="auto"/>
      </w:divBdr>
    </w:div>
    <w:div w:id="1033581595">
      <w:bodyDiv w:val="1"/>
      <w:marLeft w:val="0"/>
      <w:marRight w:val="0"/>
      <w:marTop w:val="0"/>
      <w:marBottom w:val="0"/>
      <w:divBdr>
        <w:top w:val="none" w:sz="0" w:space="0" w:color="auto"/>
        <w:left w:val="none" w:sz="0" w:space="0" w:color="auto"/>
        <w:bottom w:val="none" w:sz="0" w:space="0" w:color="auto"/>
        <w:right w:val="none" w:sz="0" w:space="0" w:color="auto"/>
      </w:divBdr>
      <w:divsChild>
        <w:div w:id="1156796870">
          <w:marLeft w:val="0"/>
          <w:marRight w:val="0"/>
          <w:marTop w:val="0"/>
          <w:marBottom w:val="0"/>
          <w:divBdr>
            <w:top w:val="none" w:sz="0" w:space="0" w:color="auto"/>
            <w:left w:val="none" w:sz="0" w:space="0" w:color="auto"/>
            <w:bottom w:val="none" w:sz="0" w:space="0" w:color="auto"/>
            <w:right w:val="none" w:sz="0" w:space="0" w:color="auto"/>
          </w:divBdr>
        </w:div>
      </w:divsChild>
    </w:div>
    <w:div w:id="1038579413">
      <w:bodyDiv w:val="1"/>
      <w:marLeft w:val="0"/>
      <w:marRight w:val="0"/>
      <w:marTop w:val="0"/>
      <w:marBottom w:val="0"/>
      <w:divBdr>
        <w:top w:val="none" w:sz="0" w:space="0" w:color="auto"/>
        <w:left w:val="none" w:sz="0" w:space="0" w:color="auto"/>
        <w:bottom w:val="none" w:sz="0" w:space="0" w:color="auto"/>
        <w:right w:val="none" w:sz="0" w:space="0" w:color="auto"/>
      </w:divBdr>
      <w:divsChild>
        <w:div w:id="338780512">
          <w:marLeft w:val="0"/>
          <w:marRight w:val="0"/>
          <w:marTop w:val="0"/>
          <w:marBottom w:val="0"/>
          <w:divBdr>
            <w:top w:val="none" w:sz="0" w:space="0" w:color="auto"/>
            <w:left w:val="none" w:sz="0" w:space="0" w:color="auto"/>
            <w:bottom w:val="none" w:sz="0" w:space="0" w:color="auto"/>
            <w:right w:val="none" w:sz="0" w:space="0" w:color="auto"/>
          </w:divBdr>
        </w:div>
      </w:divsChild>
    </w:div>
    <w:div w:id="1058700394">
      <w:bodyDiv w:val="1"/>
      <w:marLeft w:val="0"/>
      <w:marRight w:val="0"/>
      <w:marTop w:val="0"/>
      <w:marBottom w:val="0"/>
      <w:divBdr>
        <w:top w:val="none" w:sz="0" w:space="0" w:color="auto"/>
        <w:left w:val="none" w:sz="0" w:space="0" w:color="auto"/>
        <w:bottom w:val="none" w:sz="0" w:space="0" w:color="auto"/>
        <w:right w:val="none" w:sz="0" w:space="0" w:color="auto"/>
      </w:divBdr>
    </w:div>
    <w:div w:id="1081874819">
      <w:bodyDiv w:val="1"/>
      <w:marLeft w:val="0"/>
      <w:marRight w:val="0"/>
      <w:marTop w:val="0"/>
      <w:marBottom w:val="0"/>
      <w:divBdr>
        <w:top w:val="none" w:sz="0" w:space="0" w:color="auto"/>
        <w:left w:val="none" w:sz="0" w:space="0" w:color="auto"/>
        <w:bottom w:val="none" w:sz="0" w:space="0" w:color="auto"/>
        <w:right w:val="none" w:sz="0" w:space="0" w:color="auto"/>
      </w:divBdr>
    </w:div>
    <w:div w:id="1087771318">
      <w:bodyDiv w:val="1"/>
      <w:marLeft w:val="0"/>
      <w:marRight w:val="0"/>
      <w:marTop w:val="0"/>
      <w:marBottom w:val="0"/>
      <w:divBdr>
        <w:top w:val="none" w:sz="0" w:space="0" w:color="auto"/>
        <w:left w:val="none" w:sz="0" w:space="0" w:color="auto"/>
        <w:bottom w:val="none" w:sz="0" w:space="0" w:color="auto"/>
        <w:right w:val="none" w:sz="0" w:space="0" w:color="auto"/>
      </w:divBdr>
      <w:divsChild>
        <w:div w:id="141581864">
          <w:marLeft w:val="0"/>
          <w:marRight w:val="0"/>
          <w:marTop w:val="0"/>
          <w:marBottom w:val="0"/>
          <w:divBdr>
            <w:top w:val="none" w:sz="0" w:space="0" w:color="auto"/>
            <w:left w:val="none" w:sz="0" w:space="0" w:color="auto"/>
            <w:bottom w:val="none" w:sz="0" w:space="0" w:color="auto"/>
            <w:right w:val="none" w:sz="0" w:space="0" w:color="auto"/>
          </w:divBdr>
        </w:div>
      </w:divsChild>
    </w:div>
    <w:div w:id="1124227306">
      <w:bodyDiv w:val="1"/>
      <w:marLeft w:val="0"/>
      <w:marRight w:val="0"/>
      <w:marTop w:val="0"/>
      <w:marBottom w:val="0"/>
      <w:divBdr>
        <w:top w:val="none" w:sz="0" w:space="0" w:color="auto"/>
        <w:left w:val="none" w:sz="0" w:space="0" w:color="auto"/>
        <w:bottom w:val="none" w:sz="0" w:space="0" w:color="auto"/>
        <w:right w:val="none" w:sz="0" w:space="0" w:color="auto"/>
      </w:divBdr>
      <w:divsChild>
        <w:div w:id="776289699">
          <w:marLeft w:val="0"/>
          <w:marRight w:val="0"/>
          <w:marTop w:val="0"/>
          <w:marBottom w:val="0"/>
          <w:divBdr>
            <w:top w:val="none" w:sz="0" w:space="0" w:color="auto"/>
            <w:left w:val="none" w:sz="0" w:space="0" w:color="auto"/>
            <w:bottom w:val="none" w:sz="0" w:space="0" w:color="auto"/>
            <w:right w:val="none" w:sz="0" w:space="0" w:color="auto"/>
          </w:divBdr>
        </w:div>
      </w:divsChild>
    </w:div>
    <w:div w:id="1129932421">
      <w:bodyDiv w:val="1"/>
      <w:marLeft w:val="0"/>
      <w:marRight w:val="0"/>
      <w:marTop w:val="0"/>
      <w:marBottom w:val="0"/>
      <w:divBdr>
        <w:top w:val="none" w:sz="0" w:space="0" w:color="auto"/>
        <w:left w:val="none" w:sz="0" w:space="0" w:color="auto"/>
        <w:bottom w:val="none" w:sz="0" w:space="0" w:color="auto"/>
        <w:right w:val="none" w:sz="0" w:space="0" w:color="auto"/>
      </w:divBdr>
    </w:div>
    <w:div w:id="1132165062">
      <w:bodyDiv w:val="1"/>
      <w:marLeft w:val="0"/>
      <w:marRight w:val="0"/>
      <w:marTop w:val="0"/>
      <w:marBottom w:val="0"/>
      <w:divBdr>
        <w:top w:val="none" w:sz="0" w:space="0" w:color="auto"/>
        <w:left w:val="none" w:sz="0" w:space="0" w:color="auto"/>
        <w:bottom w:val="none" w:sz="0" w:space="0" w:color="auto"/>
        <w:right w:val="none" w:sz="0" w:space="0" w:color="auto"/>
      </w:divBdr>
    </w:div>
    <w:div w:id="1160467327">
      <w:bodyDiv w:val="1"/>
      <w:marLeft w:val="0"/>
      <w:marRight w:val="0"/>
      <w:marTop w:val="0"/>
      <w:marBottom w:val="0"/>
      <w:divBdr>
        <w:top w:val="none" w:sz="0" w:space="0" w:color="auto"/>
        <w:left w:val="none" w:sz="0" w:space="0" w:color="auto"/>
        <w:bottom w:val="none" w:sz="0" w:space="0" w:color="auto"/>
        <w:right w:val="none" w:sz="0" w:space="0" w:color="auto"/>
      </w:divBdr>
    </w:div>
    <w:div w:id="1165823751">
      <w:bodyDiv w:val="1"/>
      <w:marLeft w:val="0"/>
      <w:marRight w:val="0"/>
      <w:marTop w:val="0"/>
      <w:marBottom w:val="0"/>
      <w:divBdr>
        <w:top w:val="none" w:sz="0" w:space="0" w:color="auto"/>
        <w:left w:val="none" w:sz="0" w:space="0" w:color="auto"/>
        <w:bottom w:val="none" w:sz="0" w:space="0" w:color="auto"/>
        <w:right w:val="none" w:sz="0" w:space="0" w:color="auto"/>
      </w:divBdr>
    </w:div>
    <w:div w:id="1174148151">
      <w:bodyDiv w:val="1"/>
      <w:marLeft w:val="0"/>
      <w:marRight w:val="0"/>
      <w:marTop w:val="0"/>
      <w:marBottom w:val="0"/>
      <w:divBdr>
        <w:top w:val="none" w:sz="0" w:space="0" w:color="auto"/>
        <w:left w:val="none" w:sz="0" w:space="0" w:color="auto"/>
        <w:bottom w:val="none" w:sz="0" w:space="0" w:color="auto"/>
        <w:right w:val="none" w:sz="0" w:space="0" w:color="auto"/>
      </w:divBdr>
    </w:div>
    <w:div w:id="1176115828">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83592522">
      <w:bodyDiv w:val="1"/>
      <w:marLeft w:val="0"/>
      <w:marRight w:val="0"/>
      <w:marTop w:val="0"/>
      <w:marBottom w:val="0"/>
      <w:divBdr>
        <w:top w:val="none" w:sz="0" w:space="0" w:color="auto"/>
        <w:left w:val="none" w:sz="0" w:space="0" w:color="auto"/>
        <w:bottom w:val="none" w:sz="0" w:space="0" w:color="auto"/>
        <w:right w:val="none" w:sz="0" w:space="0" w:color="auto"/>
      </w:divBdr>
    </w:div>
    <w:div w:id="1192380611">
      <w:bodyDiv w:val="1"/>
      <w:marLeft w:val="0"/>
      <w:marRight w:val="0"/>
      <w:marTop w:val="0"/>
      <w:marBottom w:val="0"/>
      <w:divBdr>
        <w:top w:val="none" w:sz="0" w:space="0" w:color="auto"/>
        <w:left w:val="none" w:sz="0" w:space="0" w:color="auto"/>
        <w:bottom w:val="none" w:sz="0" w:space="0" w:color="auto"/>
        <w:right w:val="none" w:sz="0" w:space="0" w:color="auto"/>
      </w:divBdr>
    </w:div>
    <w:div w:id="1200581137">
      <w:bodyDiv w:val="1"/>
      <w:marLeft w:val="0"/>
      <w:marRight w:val="0"/>
      <w:marTop w:val="0"/>
      <w:marBottom w:val="0"/>
      <w:divBdr>
        <w:top w:val="none" w:sz="0" w:space="0" w:color="auto"/>
        <w:left w:val="none" w:sz="0" w:space="0" w:color="auto"/>
        <w:bottom w:val="none" w:sz="0" w:space="0" w:color="auto"/>
        <w:right w:val="none" w:sz="0" w:space="0" w:color="auto"/>
      </w:divBdr>
    </w:div>
    <w:div w:id="1229418215">
      <w:bodyDiv w:val="1"/>
      <w:marLeft w:val="0"/>
      <w:marRight w:val="0"/>
      <w:marTop w:val="0"/>
      <w:marBottom w:val="0"/>
      <w:divBdr>
        <w:top w:val="none" w:sz="0" w:space="0" w:color="auto"/>
        <w:left w:val="none" w:sz="0" w:space="0" w:color="auto"/>
        <w:bottom w:val="none" w:sz="0" w:space="0" w:color="auto"/>
        <w:right w:val="none" w:sz="0" w:space="0" w:color="auto"/>
      </w:divBdr>
    </w:div>
    <w:div w:id="1230727285">
      <w:bodyDiv w:val="1"/>
      <w:marLeft w:val="0"/>
      <w:marRight w:val="0"/>
      <w:marTop w:val="0"/>
      <w:marBottom w:val="0"/>
      <w:divBdr>
        <w:top w:val="none" w:sz="0" w:space="0" w:color="auto"/>
        <w:left w:val="none" w:sz="0" w:space="0" w:color="auto"/>
        <w:bottom w:val="none" w:sz="0" w:space="0" w:color="auto"/>
        <w:right w:val="none" w:sz="0" w:space="0" w:color="auto"/>
      </w:divBdr>
    </w:div>
    <w:div w:id="1235160857">
      <w:bodyDiv w:val="1"/>
      <w:marLeft w:val="0"/>
      <w:marRight w:val="0"/>
      <w:marTop w:val="0"/>
      <w:marBottom w:val="0"/>
      <w:divBdr>
        <w:top w:val="none" w:sz="0" w:space="0" w:color="auto"/>
        <w:left w:val="none" w:sz="0" w:space="0" w:color="auto"/>
        <w:bottom w:val="none" w:sz="0" w:space="0" w:color="auto"/>
        <w:right w:val="none" w:sz="0" w:space="0" w:color="auto"/>
      </w:divBdr>
    </w:div>
    <w:div w:id="1240746344">
      <w:bodyDiv w:val="1"/>
      <w:marLeft w:val="0"/>
      <w:marRight w:val="0"/>
      <w:marTop w:val="0"/>
      <w:marBottom w:val="0"/>
      <w:divBdr>
        <w:top w:val="none" w:sz="0" w:space="0" w:color="auto"/>
        <w:left w:val="none" w:sz="0" w:space="0" w:color="auto"/>
        <w:bottom w:val="none" w:sz="0" w:space="0" w:color="auto"/>
        <w:right w:val="none" w:sz="0" w:space="0" w:color="auto"/>
      </w:divBdr>
      <w:divsChild>
        <w:div w:id="697270026">
          <w:marLeft w:val="0"/>
          <w:marRight w:val="0"/>
          <w:marTop w:val="0"/>
          <w:marBottom w:val="0"/>
          <w:divBdr>
            <w:top w:val="none" w:sz="0" w:space="0" w:color="auto"/>
            <w:left w:val="none" w:sz="0" w:space="0" w:color="auto"/>
            <w:bottom w:val="none" w:sz="0" w:space="0" w:color="auto"/>
            <w:right w:val="none" w:sz="0" w:space="0" w:color="auto"/>
          </w:divBdr>
        </w:div>
      </w:divsChild>
    </w:div>
    <w:div w:id="1264610739">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299602739">
      <w:bodyDiv w:val="1"/>
      <w:marLeft w:val="0"/>
      <w:marRight w:val="0"/>
      <w:marTop w:val="0"/>
      <w:marBottom w:val="0"/>
      <w:divBdr>
        <w:top w:val="none" w:sz="0" w:space="0" w:color="auto"/>
        <w:left w:val="none" w:sz="0" w:space="0" w:color="auto"/>
        <w:bottom w:val="none" w:sz="0" w:space="0" w:color="auto"/>
        <w:right w:val="none" w:sz="0" w:space="0" w:color="auto"/>
      </w:divBdr>
      <w:divsChild>
        <w:div w:id="302807507">
          <w:marLeft w:val="0"/>
          <w:marRight w:val="0"/>
          <w:marTop w:val="0"/>
          <w:marBottom w:val="0"/>
          <w:divBdr>
            <w:top w:val="none" w:sz="0" w:space="0" w:color="auto"/>
            <w:left w:val="none" w:sz="0" w:space="0" w:color="auto"/>
            <w:bottom w:val="none" w:sz="0" w:space="0" w:color="auto"/>
            <w:right w:val="none" w:sz="0" w:space="0" w:color="auto"/>
          </w:divBdr>
        </w:div>
      </w:divsChild>
    </w:div>
    <w:div w:id="1304581294">
      <w:bodyDiv w:val="1"/>
      <w:marLeft w:val="0"/>
      <w:marRight w:val="0"/>
      <w:marTop w:val="0"/>
      <w:marBottom w:val="0"/>
      <w:divBdr>
        <w:top w:val="none" w:sz="0" w:space="0" w:color="auto"/>
        <w:left w:val="none" w:sz="0" w:space="0" w:color="auto"/>
        <w:bottom w:val="none" w:sz="0" w:space="0" w:color="auto"/>
        <w:right w:val="none" w:sz="0" w:space="0" w:color="auto"/>
      </w:divBdr>
    </w:div>
    <w:div w:id="1304584634">
      <w:bodyDiv w:val="1"/>
      <w:marLeft w:val="0"/>
      <w:marRight w:val="0"/>
      <w:marTop w:val="0"/>
      <w:marBottom w:val="0"/>
      <w:divBdr>
        <w:top w:val="none" w:sz="0" w:space="0" w:color="auto"/>
        <w:left w:val="none" w:sz="0" w:space="0" w:color="auto"/>
        <w:bottom w:val="none" w:sz="0" w:space="0" w:color="auto"/>
        <w:right w:val="none" w:sz="0" w:space="0" w:color="auto"/>
      </w:divBdr>
    </w:div>
    <w:div w:id="1322151064">
      <w:bodyDiv w:val="1"/>
      <w:marLeft w:val="0"/>
      <w:marRight w:val="0"/>
      <w:marTop w:val="0"/>
      <w:marBottom w:val="0"/>
      <w:divBdr>
        <w:top w:val="none" w:sz="0" w:space="0" w:color="auto"/>
        <w:left w:val="none" w:sz="0" w:space="0" w:color="auto"/>
        <w:bottom w:val="none" w:sz="0" w:space="0" w:color="auto"/>
        <w:right w:val="none" w:sz="0" w:space="0" w:color="auto"/>
      </w:divBdr>
      <w:divsChild>
        <w:div w:id="1377660928">
          <w:marLeft w:val="0"/>
          <w:marRight w:val="0"/>
          <w:marTop w:val="0"/>
          <w:marBottom w:val="0"/>
          <w:divBdr>
            <w:top w:val="none" w:sz="0" w:space="0" w:color="auto"/>
            <w:left w:val="none" w:sz="0" w:space="0" w:color="auto"/>
            <w:bottom w:val="none" w:sz="0" w:space="0" w:color="auto"/>
            <w:right w:val="none" w:sz="0" w:space="0" w:color="auto"/>
          </w:divBdr>
        </w:div>
      </w:divsChild>
    </w:div>
    <w:div w:id="1327707204">
      <w:bodyDiv w:val="1"/>
      <w:marLeft w:val="0"/>
      <w:marRight w:val="0"/>
      <w:marTop w:val="0"/>
      <w:marBottom w:val="0"/>
      <w:divBdr>
        <w:top w:val="none" w:sz="0" w:space="0" w:color="auto"/>
        <w:left w:val="none" w:sz="0" w:space="0" w:color="auto"/>
        <w:bottom w:val="none" w:sz="0" w:space="0" w:color="auto"/>
        <w:right w:val="none" w:sz="0" w:space="0" w:color="auto"/>
      </w:divBdr>
    </w:div>
    <w:div w:id="1392848480">
      <w:bodyDiv w:val="1"/>
      <w:marLeft w:val="0"/>
      <w:marRight w:val="0"/>
      <w:marTop w:val="0"/>
      <w:marBottom w:val="0"/>
      <w:divBdr>
        <w:top w:val="none" w:sz="0" w:space="0" w:color="auto"/>
        <w:left w:val="none" w:sz="0" w:space="0" w:color="auto"/>
        <w:bottom w:val="none" w:sz="0" w:space="0" w:color="auto"/>
        <w:right w:val="none" w:sz="0" w:space="0" w:color="auto"/>
      </w:divBdr>
    </w:div>
    <w:div w:id="1401519613">
      <w:bodyDiv w:val="1"/>
      <w:marLeft w:val="0"/>
      <w:marRight w:val="0"/>
      <w:marTop w:val="0"/>
      <w:marBottom w:val="0"/>
      <w:divBdr>
        <w:top w:val="none" w:sz="0" w:space="0" w:color="auto"/>
        <w:left w:val="none" w:sz="0" w:space="0" w:color="auto"/>
        <w:bottom w:val="none" w:sz="0" w:space="0" w:color="auto"/>
        <w:right w:val="none" w:sz="0" w:space="0" w:color="auto"/>
      </w:divBdr>
    </w:div>
    <w:div w:id="1404135532">
      <w:bodyDiv w:val="1"/>
      <w:marLeft w:val="0"/>
      <w:marRight w:val="0"/>
      <w:marTop w:val="0"/>
      <w:marBottom w:val="0"/>
      <w:divBdr>
        <w:top w:val="none" w:sz="0" w:space="0" w:color="auto"/>
        <w:left w:val="none" w:sz="0" w:space="0" w:color="auto"/>
        <w:bottom w:val="none" w:sz="0" w:space="0" w:color="auto"/>
        <w:right w:val="none" w:sz="0" w:space="0" w:color="auto"/>
      </w:divBdr>
    </w:div>
    <w:div w:id="1411150742">
      <w:bodyDiv w:val="1"/>
      <w:marLeft w:val="0"/>
      <w:marRight w:val="0"/>
      <w:marTop w:val="0"/>
      <w:marBottom w:val="0"/>
      <w:divBdr>
        <w:top w:val="none" w:sz="0" w:space="0" w:color="auto"/>
        <w:left w:val="none" w:sz="0" w:space="0" w:color="auto"/>
        <w:bottom w:val="none" w:sz="0" w:space="0" w:color="auto"/>
        <w:right w:val="none" w:sz="0" w:space="0" w:color="auto"/>
      </w:divBdr>
      <w:divsChild>
        <w:div w:id="658191836">
          <w:marLeft w:val="0"/>
          <w:marRight w:val="0"/>
          <w:marTop w:val="0"/>
          <w:marBottom w:val="0"/>
          <w:divBdr>
            <w:top w:val="none" w:sz="0" w:space="0" w:color="auto"/>
            <w:left w:val="none" w:sz="0" w:space="0" w:color="auto"/>
            <w:bottom w:val="none" w:sz="0" w:space="0" w:color="auto"/>
            <w:right w:val="none" w:sz="0" w:space="0" w:color="auto"/>
          </w:divBdr>
        </w:div>
      </w:divsChild>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17821664">
      <w:bodyDiv w:val="1"/>
      <w:marLeft w:val="0"/>
      <w:marRight w:val="0"/>
      <w:marTop w:val="0"/>
      <w:marBottom w:val="0"/>
      <w:divBdr>
        <w:top w:val="none" w:sz="0" w:space="0" w:color="auto"/>
        <w:left w:val="none" w:sz="0" w:space="0" w:color="auto"/>
        <w:bottom w:val="none" w:sz="0" w:space="0" w:color="auto"/>
        <w:right w:val="none" w:sz="0" w:space="0" w:color="auto"/>
      </w:divBdr>
    </w:div>
    <w:div w:id="141829058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9503236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24048023">
      <w:bodyDiv w:val="1"/>
      <w:marLeft w:val="0"/>
      <w:marRight w:val="0"/>
      <w:marTop w:val="0"/>
      <w:marBottom w:val="0"/>
      <w:divBdr>
        <w:top w:val="none" w:sz="0" w:space="0" w:color="auto"/>
        <w:left w:val="none" w:sz="0" w:space="0" w:color="auto"/>
        <w:bottom w:val="none" w:sz="0" w:space="0" w:color="auto"/>
        <w:right w:val="none" w:sz="0" w:space="0" w:color="auto"/>
      </w:divBdr>
      <w:divsChild>
        <w:div w:id="723020620">
          <w:marLeft w:val="0"/>
          <w:marRight w:val="0"/>
          <w:marTop w:val="0"/>
          <w:marBottom w:val="0"/>
          <w:divBdr>
            <w:top w:val="none" w:sz="0" w:space="0" w:color="auto"/>
            <w:left w:val="none" w:sz="0" w:space="0" w:color="auto"/>
            <w:bottom w:val="none" w:sz="0" w:space="0" w:color="auto"/>
            <w:right w:val="none" w:sz="0" w:space="0" w:color="auto"/>
          </w:divBdr>
        </w:div>
      </w:divsChild>
    </w:div>
    <w:div w:id="1537236008">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59510843">
      <w:bodyDiv w:val="1"/>
      <w:marLeft w:val="0"/>
      <w:marRight w:val="0"/>
      <w:marTop w:val="0"/>
      <w:marBottom w:val="0"/>
      <w:divBdr>
        <w:top w:val="none" w:sz="0" w:space="0" w:color="auto"/>
        <w:left w:val="none" w:sz="0" w:space="0" w:color="auto"/>
        <w:bottom w:val="none" w:sz="0" w:space="0" w:color="auto"/>
        <w:right w:val="none" w:sz="0" w:space="0" w:color="auto"/>
      </w:divBdr>
      <w:divsChild>
        <w:div w:id="667706851">
          <w:marLeft w:val="0"/>
          <w:marRight w:val="0"/>
          <w:marTop w:val="0"/>
          <w:marBottom w:val="0"/>
          <w:divBdr>
            <w:top w:val="none" w:sz="0" w:space="0" w:color="auto"/>
            <w:left w:val="none" w:sz="0" w:space="0" w:color="auto"/>
            <w:bottom w:val="none" w:sz="0" w:space="0" w:color="auto"/>
            <w:right w:val="none" w:sz="0" w:space="0" w:color="auto"/>
          </w:divBdr>
        </w:div>
      </w:divsChild>
    </w:div>
    <w:div w:id="1594557876">
      <w:bodyDiv w:val="1"/>
      <w:marLeft w:val="0"/>
      <w:marRight w:val="0"/>
      <w:marTop w:val="0"/>
      <w:marBottom w:val="0"/>
      <w:divBdr>
        <w:top w:val="none" w:sz="0" w:space="0" w:color="auto"/>
        <w:left w:val="none" w:sz="0" w:space="0" w:color="auto"/>
        <w:bottom w:val="none" w:sz="0" w:space="0" w:color="auto"/>
        <w:right w:val="none" w:sz="0" w:space="0" w:color="auto"/>
      </w:divBdr>
    </w:div>
    <w:div w:id="1631326656">
      <w:bodyDiv w:val="1"/>
      <w:marLeft w:val="0"/>
      <w:marRight w:val="0"/>
      <w:marTop w:val="0"/>
      <w:marBottom w:val="0"/>
      <w:divBdr>
        <w:top w:val="none" w:sz="0" w:space="0" w:color="auto"/>
        <w:left w:val="none" w:sz="0" w:space="0" w:color="auto"/>
        <w:bottom w:val="none" w:sz="0" w:space="0" w:color="auto"/>
        <w:right w:val="none" w:sz="0" w:space="0" w:color="auto"/>
      </w:divBdr>
      <w:divsChild>
        <w:div w:id="1302494946">
          <w:marLeft w:val="0"/>
          <w:marRight w:val="0"/>
          <w:marTop w:val="0"/>
          <w:marBottom w:val="0"/>
          <w:divBdr>
            <w:top w:val="none" w:sz="0" w:space="0" w:color="auto"/>
            <w:left w:val="none" w:sz="0" w:space="0" w:color="auto"/>
            <w:bottom w:val="none" w:sz="0" w:space="0" w:color="auto"/>
            <w:right w:val="none" w:sz="0" w:space="0" w:color="auto"/>
          </w:divBdr>
        </w:div>
      </w:divsChild>
    </w:div>
    <w:div w:id="1675255439">
      <w:bodyDiv w:val="1"/>
      <w:marLeft w:val="0"/>
      <w:marRight w:val="0"/>
      <w:marTop w:val="0"/>
      <w:marBottom w:val="0"/>
      <w:divBdr>
        <w:top w:val="none" w:sz="0" w:space="0" w:color="auto"/>
        <w:left w:val="none" w:sz="0" w:space="0" w:color="auto"/>
        <w:bottom w:val="none" w:sz="0" w:space="0" w:color="auto"/>
        <w:right w:val="none" w:sz="0" w:space="0" w:color="auto"/>
      </w:divBdr>
    </w:div>
    <w:div w:id="1676688816">
      <w:bodyDiv w:val="1"/>
      <w:marLeft w:val="0"/>
      <w:marRight w:val="0"/>
      <w:marTop w:val="0"/>
      <w:marBottom w:val="0"/>
      <w:divBdr>
        <w:top w:val="none" w:sz="0" w:space="0" w:color="auto"/>
        <w:left w:val="none" w:sz="0" w:space="0" w:color="auto"/>
        <w:bottom w:val="none" w:sz="0" w:space="0" w:color="auto"/>
        <w:right w:val="none" w:sz="0" w:space="0" w:color="auto"/>
      </w:divBdr>
    </w:div>
    <w:div w:id="1686010525">
      <w:bodyDiv w:val="1"/>
      <w:marLeft w:val="0"/>
      <w:marRight w:val="0"/>
      <w:marTop w:val="0"/>
      <w:marBottom w:val="0"/>
      <w:divBdr>
        <w:top w:val="none" w:sz="0" w:space="0" w:color="auto"/>
        <w:left w:val="none" w:sz="0" w:space="0" w:color="auto"/>
        <w:bottom w:val="none" w:sz="0" w:space="0" w:color="auto"/>
        <w:right w:val="none" w:sz="0" w:space="0" w:color="auto"/>
      </w:divBdr>
      <w:divsChild>
        <w:div w:id="1067847073">
          <w:marLeft w:val="0"/>
          <w:marRight w:val="0"/>
          <w:marTop w:val="0"/>
          <w:marBottom w:val="0"/>
          <w:divBdr>
            <w:top w:val="none" w:sz="0" w:space="0" w:color="auto"/>
            <w:left w:val="none" w:sz="0" w:space="0" w:color="auto"/>
            <w:bottom w:val="none" w:sz="0" w:space="0" w:color="auto"/>
            <w:right w:val="none" w:sz="0" w:space="0" w:color="auto"/>
          </w:divBdr>
        </w:div>
      </w:divsChild>
    </w:div>
    <w:div w:id="1686396501">
      <w:bodyDiv w:val="1"/>
      <w:marLeft w:val="0"/>
      <w:marRight w:val="0"/>
      <w:marTop w:val="0"/>
      <w:marBottom w:val="0"/>
      <w:divBdr>
        <w:top w:val="none" w:sz="0" w:space="0" w:color="auto"/>
        <w:left w:val="none" w:sz="0" w:space="0" w:color="auto"/>
        <w:bottom w:val="none" w:sz="0" w:space="0" w:color="auto"/>
        <w:right w:val="none" w:sz="0" w:space="0" w:color="auto"/>
      </w:divBdr>
      <w:divsChild>
        <w:div w:id="737901145">
          <w:marLeft w:val="0"/>
          <w:marRight w:val="0"/>
          <w:marTop w:val="0"/>
          <w:marBottom w:val="0"/>
          <w:divBdr>
            <w:top w:val="none" w:sz="0" w:space="0" w:color="auto"/>
            <w:left w:val="none" w:sz="0" w:space="0" w:color="auto"/>
            <w:bottom w:val="none" w:sz="0" w:space="0" w:color="auto"/>
            <w:right w:val="none" w:sz="0" w:space="0" w:color="auto"/>
          </w:divBdr>
        </w:div>
      </w:divsChild>
    </w:div>
    <w:div w:id="1686781806">
      <w:bodyDiv w:val="1"/>
      <w:marLeft w:val="0"/>
      <w:marRight w:val="0"/>
      <w:marTop w:val="0"/>
      <w:marBottom w:val="0"/>
      <w:divBdr>
        <w:top w:val="none" w:sz="0" w:space="0" w:color="auto"/>
        <w:left w:val="none" w:sz="0" w:space="0" w:color="auto"/>
        <w:bottom w:val="none" w:sz="0" w:space="0" w:color="auto"/>
        <w:right w:val="none" w:sz="0" w:space="0" w:color="auto"/>
      </w:divBdr>
    </w:div>
    <w:div w:id="1697540516">
      <w:bodyDiv w:val="1"/>
      <w:marLeft w:val="0"/>
      <w:marRight w:val="0"/>
      <w:marTop w:val="0"/>
      <w:marBottom w:val="0"/>
      <w:divBdr>
        <w:top w:val="none" w:sz="0" w:space="0" w:color="auto"/>
        <w:left w:val="none" w:sz="0" w:space="0" w:color="auto"/>
        <w:bottom w:val="none" w:sz="0" w:space="0" w:color="auto"/>
        <w:right w:val="none" w:sz="0" w:space="0" w:color="auto"/>
      </w:divBdr>
      <w:divsChild>
        <w:div w:id="790975346">
          <w:marLeft w:val="0"/>
          <w:marRight w:val="0"/>
          <w:marTop w:val="0"/>
          <w:marBottom w:val="0"/>
          <w:divBdr>
            <w:top w:val="none" w:sz="0" w:space="0" w:color="auto"/>
            <w:left w:val="none" w:sz="0" w:space="0" w:color="auto"/>
            <w:bottom w:val="none" w:sz="0" w:space="0" w:color="auto"/>
            <w:right w:val="none" w:sz="0" w:space="0" w:color="auto"/>
          </w:divBdr>
        </w:div>
      </w:divsChild>
    </w:div>
    <w:div w:id="1697540903">
      <w:bodyDiv w:val="1"/>
      <w:marLeft w:val="0"/>
      <w:marRight w:val="0"/>
      <w:marTop w:val="0"/>
      <w:marBottom w:val="0"/>
      <w:divBdr>
        <w:top w:val="none" w:sz="0" w:space="0" w:color="auto"/>
        <w:left w:val="none" w:sz="0" w:space="0" w:color="auto"/>
        <w:bottom w:val="none" w:sz="0" w:space="0" w:color="auto"/>
        <w:right w:val="none" w:sz="0" w:space="0" w:color="auto"/>
      </w:divBdr>
      <w:divsChild>
        <w:div w:id="1657757338">
          <w:marLeft w:val="0"/>
          <w:marRight w:val="0"/>
          <w:marTop w:val="0"/>
          <w:marBottom w:val="0"/>
          <w:divBdr>
            <w:top w:val="none" w:sz="0" w:space="0" w:color="auto"/>
            <w:left w:val="none" w:sz="0" w:space="0" w:color="auto"/>
            <w:bottom w:val="none" w:sz="0" w:space="0" w:color="auto"/>
            <w:right w:val="none" w:sz="0" w:space="0" w:color="auto"/>
          </w:divBdr>
        </w:div>
      </w:divsChild>
    </w:div>
    <w:div w:id="1704477146">
      <w:bodyDiv w:val="1"/>
      <w:marLeft w:val="0"/>
      <w:marRight w:val="0"/>
      <w:marTop w:val="0"/>
      <w:marBottom w:val="0"/>
      <w:divBdr>
        <w:top w:val="none" w:sz="0" w:space="0" w:color="auto"/>
        <w:left w:val="none" w:sz="0" w:space="0" w:color="auto"/>
        <w:bottom w:val="none" w:sz="0" w:space="0" w:color="auto"/>
        <w:right w:val="none" w:sz="0" w:space="0" w:color="auto"/>
      </w:divBdr>
    </w:div>
    <w:div w:id="1738358174">
      <w:bodyDiv w:val="1"/>
      <w:marLeft w:val="0"/>
      <w:marRight w:val="0"/>
      <w:marTop w:val="0"/>
      <w:marBottom w:val="0"/>
      <w:divBdr>
        <w:top w:val="none" w:sz="0" w:space="0" w:color="auto"/>
        <w:left w:val="none" w:sz="0" w:space="0" w:color="auto"/>
        <w:bottom w:val="none" w:sz="0" w:space="0" w:color="auto"/>
        <w:right w:val="none" w:sz="0" w:space="0" w:color="auto"/>
      </w:divBdr>
    </w:div>
    <w:div w:id="1744840726">
      <w:bodyDiv w:val="1"/>
      <w:marLeft w:val="0"/>
      <w:marRight w:val="0"/>
      <w:marTop w:val="0"/>
      <w:marBottom w:val="0"/>
      <w:divBdr>
        <w:top w:val="none" w:sz="0" w:space="0" w:color="auto"/>
        <w:left w:val="none" w:sz="0" w:space="0" w:color="auto"/>
        <w:bottom w:val="none" w:sz="0" w:space="0" w:color="auto"/>
        <w:right w:val="none" w:sz="0" w:space="0" w:color="auto"/>
      </w:divBdr>
      <w:divsChild>
        <w:div w:id="906307766">
          <w:marLeft w:val="0"/>
          <w:marRight w:val="0"/>
          <w:marTop w:val="0"/>
          <w:marBottom w:val="0"/>
          <w:divBdr>
            <w:top w:val="none" w:sz="0" w:space="0" w:color="auto"/>
            <w:left w:val="none" w:sz="0" w:space="0" w:color="auto"/>
            <w:bottom w:val="none" w:sz="0" w:space="0" w:color="auto"/>
            <w:right w:val="none" w:sz="0" w:space="0" w:color="auto"/>
          </w:divBdr>
        </w:div>
      </w:divsChild>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7195466">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36216369">
      <w:bodyDiv w:val="1"/>
      <w:marLeft w:val="0"/>
      <w:marRight w:val="0"/>
      <w:marTop w:val="0"/>
      <w:marBottom w:val="0"/>
      <w:divBdr>
        <w:top w:val="none" w:sz="0" w:space="0" w:color="auto"/>
        <w:left w:val="none" w:sz="0" w:space="0" w:color="auto"/>
        <w:bottom w:val="none" w:sz="0" w:space="0" w:color="auto"/>
        <w:right w:val="none" w:sz="0" w:space="0" w:color="auto"/>
      </w:divBdr>
      <w:divsChild>
        <w:div w:id="236986383">
          <w:marLeft w:val="0"/>
          <w:marRight w:val="0"/>
          <w:marTop w:val="0"/>
          <w:marBottom w:val="0"/>
          <w:divBdr>
            <w:top w:val="none" w:sz="0" w:space="0" w:color="auto"/>
            <w:left w:val="none" w:sz="0" w:space="0" w:color="auto"/>
            <w:bottom w:val="none" w:sz="0" w:space="0" w:color="auto"/>
            <w:right w:val="none" w:sz="0" w:space="0" w:color="auto"/>
          </w:divBdr>
        </w:div>
      </w:divsChild>
    </w:div>
    <w:div w:id="1874876348">
      <w:bodyDiv w:val="1"/>
      <w:marLeft w:val="0"/>
      <w:marRight w:val="0"/>
      <w:marTop w:val="0"/>
      <w:marBottom w:val="0"/>
      <w:divBdr>
        <w:top w:val="none" w:sz="0" w:space="0" w:color="auto"/>
        <w:left w:val="none" w:sz="0" w:space="0" w:color="auto"/>
        <w:bottom w:val="none" w:sz="0" w:space="0" w:color="auto"/>
        <w:right w:val="none" w:sz="0" w:space="0" w:color="auto"/>
      </w:divBdr>
      <w:divsChild>
        <w:div w:id="921717374">
          <w:marLeft w:val="0"/>
          <w:marRight w:val="0"/>
          <w:marTop w:val="0"/>
          <w:marBottom w:val="0"/>
          <w:divBdr>
            <w:top w:val="none" w:sz="0" w:space="0" w:color="auto"/>
            <w:left w:val="none" w:sz="0" w:space="0" w:color="auto"/>
            <w:bottom w:val="none" w:sz="0" w:space="0" w:color="auto"/>
            <w:right w:val="none" w:sz="0" w:space="0" w:color="auto"/>
          </w:divBdr>
        </w:div>
      </w:divsChild>
    </w:div>
    <w:div w:id="1899322623">
      <w:bodyDiv w:val="1"/>
      <w:marLeft w:val="0"/>
      <w:marRight w:val="0"/>
      <w:marTop w:val="0"/>
      <w:marBottom w:val="0"/>
      <w:divBdr>
        <w:top w:val="none" w:sz="0" w:space="0" w:color="auto"/>
        <w:left w:val="none" w:sz="0" w:space="0" w:color="auto"/>
        <w:bottom w:val="none" w:sz="0" w:space="0" w:color="auto"/>
        <w:right w:val="none" w:sz="0" w:space="0" w:color="auto"/>
      </w:divBdr>
    </w:div>
    <w:div w:id="1908414348">
      <w:bodyDiv w:val="1"/>
      <w:marLeft w:val="0"/>
      <w:marRight w:val="0"/>
      <w:marTop w:val="0"/>
      <w:marBottom w:val="0"/>
      <w:divBdr>
        <w:top w:val="none" w:sz="0" w:space="0" w:color="auto"/>
        <w:left w:val="none" w:sz="0" w:space="0" w:color="auto"/>
        <w:bottom w:val="none" w:sz="0" w:space="0" w:color="auto"/>
        <w:right w:val="none" w:sz="0" w:space="0" w:color="auto"/>
      </w:divBdr>
    </w:div>
    <w:div w:id="1915162297">
      <w:bodyDiv w:val="1"/>
      <w:marLeft w:val="0"/>
      <w:marRight w:val="0"/>
      <w:marTop w:val="0"/>
      <w:marBottom w:val="0"/>
      <w:divBdr>
        <w:top w:val="none" w:sz="0" w:space="0" w:color="auto"/>
        <w:left w:val="none" w:sz="0" w:space="0" w:color="auto"/>
        <w:bottom w:val="none" w:sz="0" w:space="0" w:color="auto"/>
        <w:right w:val="none" w:sz="0" w:space="0" w:color="auto"/>
      </w:divBdr>
    </w:div>
    <w:div w:id="1915580157">
      <w:bodyDiv w:val="1"/>
      <w:marLeft w:val="0"/>
      <w:marRight w:val="0"/>
      <w:marTop w:val="0"/>
      <w:marBottom w:val="0"/>
      <w:divBdr>
        <w:top w:val="none" w:sz="0" w:space="0" w:color="auto"/>
        <w:left w:val="none" w:sz="0" w:space="0" w:color="auto"/>
        <w:bottom w:val="none" w:sz="0" w:space="0" w:color="auto"/>
        <w:right w:val="none" w:sz="0" w:space="0" w:color="auto"/>
      </w:divBdr>
    </w:div>
    <w:div w:id="1973098970">
      <w:bodyDiv w:val="1"/>
      <w:marLeft w:val="0"/>
      <w:marRight w:val="0"/>
      <w:marTop w:val="0"/>
      <w:marBottom w:val="0"/>
      <w:divBdr>
        <w:top w:val="none" w:sz="0" w:space="0" w:color="auto"/>
        <w:left w:val="none" w:sz="0" w:space="0" w:color="auto"/>
        <w:bottom w:val="none" w:sz="0" w:space="0" w:color="auto"/>
        <w:right w:val="none" w:sz="0" w:space="0" w:color="auto"/>
      </w:divBdr>
    </w:div>
    <w:div w:id="1977949887">
      <w:bodyDiv w:val="1"/>
      <w:marLeft w:val="0"/>
      <w:marRight w:val="0"/>
      <w:marTop w:val="0"/>
      <w:marBottom w:val="0"/>
      <w:divBdr>
        <w:top w:val="none" w:sz="0" w:space="0" w:color="auto"/>
        <w:left w:val="none" w:sz="0" w:space="0" w:color="auto"/>
        <w:bottom w:val="none" w:sz="0" w:space="0" w:color="auto"/>
        <w:right w:val="none" w:sz="0" w:space="0" w:color="auto"/>
      </w:divBdr>
      <w:divsChild>
        <w:div w:id="1368333861">
          <w:marLeft w:val="0"/>
          <w:marRight w:val="0"/>
          <w:marTop w:val="0"/>
          <w:marBottom w:val="0"/>
          <w:divBdr>
            <w:top w:val="none" w:sz="0" w:space="0" w:color="auto"/>
            <w:left w:val="none" w:sz="0" w:space="0" w:color="auto"/>
            <w:bottom w:val="none" w:sz="0" w:space="0" w:color="auto"/>
            <w:right w:val="none" w:sz="0" w:space="0" w:color="auto"/>
          </w:divBdr>
        </w:div>
      </w:divsChild>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82339913">
      <w:bodyDiv w:val="1"/>
      <w:marLeft w:val="0"/>
      <w:marRight w:val="0"/>
      <w:marTop w:val="0"/>
      <w:marBottom w:val="0"/>
      <w:divBdr>
        <w:top w:val="none" w:sz="0" w:space="0" w:color="auto"/>
        <w:left w:val="none" w:sz="0" w:space="0" w:color="auto"/>
        <w:bottom w:val="none" w:sz="0" w:space="0" w:color="auto"/>
        <w:right w:val="none" w:sz="0" w:space="0" w:color="auto"/>
      </w:divBdr>
    </w:div>
    <w:div w:id="1995328922">
      <w:bodyDiv w:val="1"/>
      <w:marLeft w:val="0"/>
      <w:marRight w:val="0"/>
      <w:marTop w:val="0"/>
      <w:marBottom w:val="0"/>
      <w:divBdr>
        <w:top w:val="none" w:sz="0" w:space="0" w:color="auto"/>
        <w:left w:val="none" w:sz="0" w:space="0" w:color="auto"/>
        <w:bottom w:val="none" w:sz="0" w:space="0" w:color="auto"/>
        <w:right w:val="none" w:sz="0" w:space="0" w:color="auto"/>
      </w:divBdr>
      <w:divsChild>
        <w:div w:id="540827477">
          <w:marLeft w:val="0"/>
          <w:marRight w:val="0"/>
          <w:marTop w:val="0"/>
          <w:marBottom w:val="0"/>
          <w:divBdr>
            <w:top w:val="none" w:sz="0" w:space="0" w:color="auto"/>
            <w:left w:val="none" w:sz="0" w:space="0" w:color="auto"/>
            <w:bottom w:val="none" w:sz="0" w:space="0" w:color="auto"/>
            <w:right w:val="none" w:sz="0" w:space="0" w:color="auto"/>
          </w:divBdr>
        </w:div>
      </w:divsChild>
    </w:div>
    <w:div w:id="1997222431">
      <w:bodyDiv w:val="1"/>
      <w:marLeft w:val="0"/>
      <w:marRight w:val="0"/>
      <w:marTop w:val="0"/>
      <w:marBottom w:val="0"/>
      <w:divBdr>
        <w:top w:val="none" w:sz="0" w:space="0" w:color="auto"/>
        <w:left w:val="none" w:sz="0" w:space="0" w:color="auto"/>
        <w:bottom w:val="none" w:sz="0" w:space="0" w:color="auto"/>
        <w:right w:val="none" w:sz="0" w:space="0" w:color="auto"/>
      </w:divBdr>
      <w:divsChild>
        <w:div w:id="596986711">
          <w:marLeft w:val="0"/>
          <w:marRight w:val="0"/>
          <w:marTop w:val="0"/>
          <w:marBottom w:val="0"/>
          <w:divBdr>
            <w:top w:val="none" w:sz="0" w:space="0" w:color="auto"/>
            <w:left w:val="none" w:sz="0" w:space="0" w:color="auto"/>
            <w:bottom w:val="none" w:sz="0" w:space="0" w:color="auto"/>
            <w:right w:val="none" w:sz="0" w:space="0" w:color="auto"/>
          </w:divBdr>
        </w:div>
      </w:divsChild>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01035443">
      <w:bodyDiv w:val="1"/>
      <w:marLeft w:val="0"/>
      <w:marRight w:val="0"/>
      <w:marTop w:val="0"/>
      <w:marBottom w:val="0"/>
      <w:divBdr>
        <w:top w:val="none" w:sz="0" w:space="0" w:color="auto"/>
        <w:left w:val="none" w:sz="0" w:space="0" w:color="auto"/>
        <w:bottom w:val="none" w:sz="0" w:space="0" w:color="auto"/>
        <w:right w:val="none" w:sz="0" w:space="0" w:color="auto"/>
      </w:divBdr>
      <w:divsChild>
        <w:div w:id="255287636">
          <w:marLeft w:val="0"/>
          <w:marRight w:val="0"/>
          <w:marTop w:val="0"/>
          <w:marBottom w:val="0"/>
          <w:divBdr>
            <w:top w:val="none" w:sz="0" w:space="0" w:color="auto"/>
            <w:left w:val="none" w:sz="0" w:space="0" w:color="auto"/>
            <w:bottom w:val="none" w:sz="0" w:space="0" w:color="auto"/>
            <w:right w:val="none" w:sz="0" w:space="0" w:color="auto"/>
          </w:divBdr>
        </w:div>
      </w:divsChild>
    </w:div>
    <w:div w:id="2002615098">
      <w:bodyDiv w:val="1"/>
      <w:marLeft w:val="0"/>
      <w:marRight w:val="0"/>
      <w:marTop w:val="0"/>
      <w:marBottom w:val="0"/>
      <w:divBdr>
        <w:top w:val="none" w:sz="0" w:space="0" w:color="auto"/>
        <w:left w:val="none" w:sz="0" w:space="0" w:color="auto"/>
        <w:bottom w:val="none" w:sz="0" w:space="0" w:color="auto"/>
        <w:right w:val="none" w:sz="0" w:space="0" w:color="auto"/>
      </w:divBdr>
    </w:div>
    <w:div w:id="2006391740">
      <w:bodyDiv w:val="1"/>
      <w:marLeft w:val="0"/>
      <w:marRight w:val="0"/>
      <w:marTop w:val="0"/>
      <w:marBottom w:val="0"/>
      <w:divBdr>
        <w:top w:val="none" w:sz="0" w:space="0" w:color="auto"/>
        <w:left w:val="none" w:sz="0" w:space="0" w:color="auto"/>
        <w:bottom w:val="none" w:sz="0" w:space="0" w:color="auto"/>
        <w:right w:val="none" w:sz="0" w:space="0" w:color="auto"/>
      </w:divBdr>
    </w:div>
    <w:div w:id="2043705379">
      <w:bodyDiv w:val="1"/>
      <w:marLeft w:val="0"/>
      <w:marRight w:val="0"/>
      <w:marTop w:val="0"/>
      <w:marBottom w:val="0"/>
      <w:divBdr>
        <w:top w:val="none" w:sz="0" w:space="0" w:color="auto"/>
        <w:left w:val="none" w:sz="0" w:space="0" w:color="auto"/>
        <w:bottom w:val="none" w:sz="0" w:space="0" w:color="auto"/>
        <w:right w:val="none" w:sz="0" w:space="0" w:color="auto"/>
      </w:divBdr>
      <w:divsChild>
        <w:div w:id="529420554">
          <w:marLeft w:val="0"/>
          <w:marRight w:val="0"/>
          <w:marTop w:val="0"/>
          <w:marBottom w:val="0"/>
          <w:divBdr>
            <w:top w:val="none" w:sz="0" w:space="0" w:color="auto"/>
            <w:left w:val="none" w:sz="0" w:space="0" w:color="auto"/>
            <w:bottom w:val="none" w:sz="0" w:space="0" w:color="auto"/>
            <w:right w:val="none" w:sz="0" w:space="0" w:color="auto"/>
          </w:divBdr>
        </w:div>
      </w:divsChild>
    </w:div>
    <w:div w:id="2048796722">
      <w:bodyDiv w:val="1"/>
      <w:marLeft w:val="0"/>
      <w:marRight w:val="0"/>
      <w:marTop w:val="0"/>
      <w:marBottom w:val="0"/>
      <w:divBdr>
        <w:top w:val="none" w:sz="0" w:space="0" w:color="auto"/>
        <w:left w:val="none" w:sz="0" w:space="0" w:color="auto"/>
        <w:bottom w:val="none" w:sz="0" w:space="0" w:color="auto"/>
        <w:right w:val="none" w:sz="0" w:space="0" w:color="auto"/>
      </w:divBdr>
    </w:div>
    <w:div w:id="2058624179">
      <w:bodyDiv w:val="1"/>
      <w:marLeft w:val="0"/>
      <w:marRight w:val="0"/>
      <w:marTop w:val="0"/>
      <w:marBottom w:val="0"/>
      <w:divBdr>
        <w:top w:val="none" w:sz="0" w:space="0" w:color="auto"/>
        <w:left w:val="none" w:sz="0" w:space="0" w:color="auto"/>
        <w:bottom w:val="none" w:sz="0" w:space="0" w:color="auto"/>
        <w:right w:val="none" w:sz="0" w:space="0" w:color="auto"/>
      </w:divBdr>
    </w:div>
    <w:div w:id="2082168726">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097624759">
      <w:bodyDiv w:val="1"/>
      <w:marLeft w:val="0"/>
      <w:marRight w:val="0"/>
      <w:marTop w:val="0"/>
      <w:marBottom w:val="0"/>
      <w:divBdr>
        <w:top w:val="none" w:sz="0" w:space="0" w:color="auto"/>
        <w:left w:val="none" w:sz="0" w:space="0" w:color="auto"/>
        <w:bottom w:val="none" w:sz="0" w:space="0" w:color="auto"/>
        <w:right w:val="none" w:sz="0" w:space="0" w:color="auto"/>
      </w:divBdr>
    </w:div>
    <w:div w:id="2100364750">
      <w:bodyDiv w:val="1"/>
      <w:marLeft w:val="0"/>
      <w:marRight w:val="0"/>
      <w:marTop w:val="0"/>
      <w:marBottom w:val="0"/>
      <w:divBdr>
        <w:top w:val="none" w:sz="0" w:space="0" w:color="auto"/>
        <w:left w:val="none" w:sz="0" w:space="0" w:color="auto"/>
        <w:bottom w:val="none" w:sz="0" w:space="0" w:color="auto"/>
        <w:right w:val="none" w:sz="0" w:space="0" w:color="auto"/>
      </w:divBdr>
      <w:divsChild>
        <w:div w:id="975140168">
          <w:marLeft w:val="0"/>
          <w:marRight w:val="0"/>
          <w:marTop w:val="0"/>
          <w:marBottom w:val="0"/>
          <w:divBdr>
            <w:top w:val="none" w:sz="0" w:space="0" w:color="auto"/>
            <w:left w:val="none" w:sz="0" w:space="0" w:color="auto"/>
            <w:bottom w:val="none" w:sz="0" w:space="0" w:color="auto"/>
            <w:right w:val="none" w:sz="0" w:space="0" w:color="auto"/>
          </w:divBdr>
        </w:div>
      </w:divsChild>
    </w:div>
    <w:div w:id="2122646718">
      <w:bodyDiv w:val="1"/>
      <w:marLeft w:val="0"/>
      <w:marRight w:val="0"/>
      <w:marTop w:val="0"/>
      <w:marBottom w:val="0"/>
      <w:divBdr>
        <w:top w:val="none" w:sz="0" w:space="0" w:color="auto"/>
        <w:left w:val="none" w:sz="0" w:space="0" w:color="auto"/>
        <w:bottom w:val="none" w:sz="0" w:space="0" w:color="auto"/>
        <w:right w:val="none" w:sz="0" w:space="0" w:color="auto"/>
      </w:divBdr>
      <w:divsChild>
        <w:div w:id="2000768125">
          <w:marLeft w:val="0"/>
          <w:marRight w:val="0"/>
          <w:marTop w:val="0"/>
          <w:marBottom w:val="0"/>
          <w:divBdr>
            <w:top w:val="none" w:sz="0" w:space="0" w:color="auto"/>
            <w:left w:val="none" w:sz="0" w:space="0" w:color="auto"/>
            <w:bottom w:val="none" w:sz="0" w:space="0" w:color="auto"/>
            <w:right w:val="none" w:sz="0" w:space="0" w:color="auto"/>
          </w:divBdr>
        </w:div>
      </w:divsChild>
    </w:div>
    <w:div w:id="2142453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wgu.hosted.panopto.com/Panopto/Pages/Viewer.aspx?id=f7038614-9ffb-4d84-b35c-b1e70120524e"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hyperlink" Target="https://public.tableau.com/app/profile/kiara.ganger/viz/WGUD210_17259254450940/Dashboard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tableau.com"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ara\AppData\Roaming\Microsoft\Templates\Student%20APA%20Style%20paper%207th%20edition.dotx" TargetMode="Externa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Dep24</b:Tag>
    <b:SourceType>DocumentFromInternetSite</b:SourceType>
    <b:Guid>{549B2FB4-7FC5-4C2B-ABFC-A3AF594AD1A0}</b:Guid>
    <b:Title>Telecommunications Industry Sample Data</b:Title>
    <b:Year>2023</b:Year>
    <b:Month>April</b:Month>
    <b:Day>5</b:Day>
    <b:URL>https://accelerator.ca.analytics.ibm.com/bi/?perspective=authoring&amp;pathRef=.public_folders%2FIBM%2BAccelerator%2BCatalog%2FContent%2FDAT00148&amp;id=i9710CF25EF75468D95FFFC7D57D45204&amp;objRef=i9710CF25EF75468D95FFFC7D57D45204&amp;action=run&amp;format=HTML&amp;cmPropStr=%7</b:URL>
    <b:StateProvince>DC</b:StateProvince>
    <b:CountryRegion>US</b:CountryRegion>
    <b:Publisher>HUD GIS Helpdesk</b:Publisher>
    <b:Author>
      <b:Editor>
        <b:NameList>
          <b:Person>
            <b:Last>Development</b:Last>
            <b:First>Department</b:First>
            <b:Middle>of Housing and Urban</b:Middle>
          </b:Person>
        </b:NameList>
      </b:Editor>
      <b:Author>
        <b:Corporate>IBM</b:Corporate>
      </b:Author>
    </b:Author>
    <b:InternetSiteTitle>IBM Cognos Analytics with Watson</b:InternetSiteTitle>
    <b:RefOrder>1</b:RefOrder>
  </b:Source>
  <b:Source>
    <b:Tag>Ber23</b:Tag>
    <b:SourceType>InternetSite</b:SourceType>
    <b:Guid>{96D5B964-E714-4F65-8423-CC621EFD53F8}</b:Guid>
    <b:Title>The Must-Have Guide for Effective Data Storytelling: ‘Storytelling with Data</b:Title>
    <b:Year>2023</b:Year>
    <b:Author>
      <b:Author>
        <b:NameList>
          <b:Person>
            <b:Last>Bautista</b:Last>
            <b:First>Bernadette</b:First>
          </b:Person>
        </b:NameList>
      </b:Author>
    </b:Author>
    <b:InternetSiteTitle>storytellingwithcharts</b:InternetSiteTitle>
    <b:Month>October</b:Month>
    <b:Day>5</b:Day>
    <b:URL>https://www.storytellingwithcharts.com/must-have-guide-effective-data-storytelling-storytelling-with-data/#:~:text=Examples%20of%20effective%20data%20storytelling%20include%20using%20best,data%20itself%2C%20a%20compelling%20narrative%2C%20and%20impactful%</b:URL>
    <b:RefOrder>2</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2CF5CB-361C-4469-B56B-6030761A8963}">
  <ds:schemaRefs>
    <ds:schemaRef ds:uri="http://schemas.openxmlformats.org/officeDocument/2006/bibliography"/>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4.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36893</TotalTime>
  <Pages>15</Pages>
  <Words>4336</Words>
  <Characters>24719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28998</CharactersWithSpaces>
  <SharedDoc>false</SharedDoc>
  <HLinks>
    <vt:vector size="24" baseType="variant">
      <vt:variant>
        <vt:i4>2752583</vt:i4>
      </vt:variant>
      <vt:variant>
        <vt:i4>12</vt:i4>
      </vt:variant>
      <vt:variant>
        <vt:i4>0</vt:i4>
      </vt:variant>
      <vt:variant>
        <vt:i4>5</vt:i4>
      </vt:variant>
      <vt:variant>
        <vt:lpwstr/>
      </vt:variant>
      <vt:variant>
        <vt:lpwstr>_Sheet_set_up:</vt:lpwstr>
      </vt:variant>
      <vt:variant>
        <vt:i4>2752583</vt:i4>
      </vt:variant>
      <vt:variant>
        <vt:i4>9</vt:i4>
      </vt:variant>
      <vt:variant>
        <vt:i4>0</vt:i4>
      </vt:variant>
      <vt:variant>
        <vt:i4>5</vt:i4>
      </vt:variant>
      <vt:variant>
        <vt:lpwstr/>
      </vt:variant>
      <vt:variant>
        <vt:lpwstr>_Sheet_set_up:</vt:lpwstr>
      </vt:variant>
      <vt:variant>
        <vt:i4>2752583</vt:i4>
      </vt:variant>
      <vt:variant>
        <vt:i4>6</vt:i4>
      </vt:variant>
      <vt:variant>
        <vt:i4>0</vt:i4>
      </vt:variant>
      <vt:variant>
        <vt:i4>5</vt:i4>
      </vt:variant>
      <vt:variant>
        <vt:lpwstr/>
      </vt:variant>
      <vt:variant>
        <vt:lpwstr>_Sheet_set_up:</vt:lpwstr>
      </vt:variant>
      <vt:variant>
        <vt:i4>6488120</vt:i4>
      </vt:variant>
      <vt:variant>
        <vt:i4>3</vt:i4>
      </vt:variant>
      <vt:variant>
        <vt:i4>0</vt:i4>
      </vt:variant>
      <vt:variant>
        <vt:i4>5</vt:i4>
      </vt:variant>
      <vt:variant>
        <vt:lpwstr>https://public.tableau.com/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Kiara Ganger</cp:lastModifiedBy>
  <cp:revision>1370</cp:revision>
  <dcterms:created xsi:type="dcterms:W3CDTF">2024-08-02T17:14:00Z</dcterms:created>
  <dcterms:modified xsi:type="dcterms:W3CDTF">2024-09-28T16:26:00Z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