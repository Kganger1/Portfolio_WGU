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FBB18F" w14:textId="77777777" w:rsidR="002C79E6" w:rsidRDefault="002C79E6" w:rsidP="002C79E6"/>
    <w:p w14:paraId="06D78236" w14:textId="77777777" w:rsidR="002C79E6" w:rsidRDefault="002C79E6" w:rsidP="002C79E6"/>
    <w:p w14:paraId="30651E31" w14:textId="77777777" w:rsidR="006F3DC0" w:rsidRDefault="006F3DC0" w:rsidP="002C79E6"/>
    <w:p w14:paraId="78A7E79E" w14:textId="77777777" w:rsidR="006F3DC0" w:rsidRDefault="006F3DC0" w:rsidP="002C79E6"/>
    <w:p w14:paraId="7427F63E" w14:textId="77777777" w:rsidR="006F3DC0" w:rsidRDefault="006F3DC0" w:rsidP="002C79E6"/>
    <w:p w14:paraId="7E756250" w14:textId="77777777" w:rsidR="006F3DC0" w:rsidRDefault="006F3DC0" w:rsidP="002C79E6"/>
    <w:p w14:paraId="38E10D2D" w14:textId="77777777" w:rsidR="006F3DC0" w:rsidRDefault="006F3DC0" w:rsidP="002C79E6"/>
    <w:p w14:paraId="14AAFB21" w14:textId="77777777" w:rsidR="002C79E6" w:rsidRDefault="002C79E6" w:rsidP="002C79E6"/>
    <w:p w14:paraId="7E70EC96" w14:textId="77777777" w:rsidR="002C79E6" w:rsidRDefault="002C79E6" w:rsidP="002C79E6"/>
    <w:p w14:paraId="4D314142" w14:textId="77777777" w:rsidR="002C79E6" w:rsidRDefault="002C79E6" w:rsidP="002C79E6"/>
    <w:p w14:paraId="2D5E99A8" w14:textId="29F478FC" w:rsidR="006F3DC0" w:rsidRPr="00E832D1" w:rsidRDefault="006F3DC0" w:rsidP="00E832D1">
      <w:pPr>
        <w:pStyle w:val="Title"/>
        <w:rPr>
          <w:color w:val="7C9163" w:themeColor="accent1" w:themeShade="BF"/>
        </w:rPr>
      </w:pPr>
      <w:r w:rsidRPr="00E832D1">
        <w:rPr>
          <w:color w:val="7C9163" w:themeColor="accent1" w:themeShade="BF"/>
        </w:rPr>
        <w:t>Sentiment Analysis Using Neural Networks</w:t>
      </w:r>
    </w:p>
    <w:p w14:paraId="4C703B37" w14:textId="7C8420E8" w:rsidR="201D26C8" w:rsidRPr="006F3DC0" w:rsidRDefault="006F3DC0" w:rsidP="006F3DC0">
      <w:pPr>
        <w:pStyle w:val="Title"/>
        <w:rPr>
          <w:b w:val="0"/>
          <w:bCs/>
        </w:rPr>
      </w:pPr>
      <w:r w:rsidRPr="006F3DC0">
        <w:rPr>
          <w:b w:val="0"/>
          <w:bCs/>
        </w:rPr>
        <w:t>Task 2</w:t>
      </w:r>
    </w:p>
    <w:p w14:paraId="155247EB" w14:textId="77777777" w:rsidR="006F3DC0" w:rsidRDefault="006F3DC0" w:rsidP="006F3DC0">
      <w:pPr>
        <w:pStyle w:val="Subtitle"/>
      </w:pPr>
      <w:r>
        <w:t>Kiara Angelys Gänger</w:t>
      </w:r>
    </w:p>
    <w:p w14:paraId="109DBBC5" w14:textId="77777777" w:rsidR="006F3DC0" w:rsidRDefault="006F3DC0" w:rsidP="006F3DC0">
      <w:pPr>
        <w:pStyle w:val="Subtitle"/>
      </w:pPr>
      <w:r>
        <w:t>Western Governor University</w:t>
      </w:r>
    </w:p>
    <w:p w14:paraId="0E392D4A" w14:textId="77777777" w:rsidR="006F3DC0" w:rsidRPr="00FC6C71" w:rsidRDefault="006F3DC0" w:rsidP="006F3DC0">
      <w:pPr>
        <w:pStyle w:val="Subtitle"/>
      </w:pPr>
      <w:r w:rsidRPr="00FC6C71">
        <w:t>D21</w:t>
      </w:r>
      <w:r>
        <w:t>3</w:t>
      </w:r>
      <w:r w:rsidRPr="00FC6C71">
        <w:t xml:space="preserve"> | </w:t>
      </w:r>
      <w:r w:rsidRPr="00A950B2">
        <w:t>Advanced Data Analytics</w:t>
      </w:r>
    </w:p>
    <w:p w14:paraId="1EC164C7" w14:textId="2EF8AEAF" w:rsidR="201D26C8" w:rsidRDefault="201D26C8" w:rsidP="002C79E6">
      <w:pPr>
        <w:pStyle w:val="Subtitle"/>
      </w:pPr>
    </w:p>
    <w:p w14:paraId="7C43DB90" w14:textId="77777777" w:rsidR="201D26C8" w:rsidRDefault="201D26C8" w:rsidP="014CA2B6">
      <w:pPr>
        <w:pStyle w:val="Title2"/>
        <w:rPr>
          <w:rFonts w:ascii="Calibri" w:eastAsia="Calibri" w:hAnsi="Calibri" w:cs="Calibri"/>
          <w:szCs w:val="22"/>
        </w:rPr>
      </w:pPr>
    </w:p>
    <w:p w14:paraId="524B2922" w14:textId="77777777" w:rsidR="201D26C8" w:rsidRDefault="201D26C8" w:rsidP="014CA2B6">
      <w:pPr>
        <w:pStyle w:val="Title2"/>
        <w:rPr>
          <w:rFonts w:ascii="Calibri" w:eastAsia="Calibri" w:hAnsi="Calibri" w:cs="Calibri"/>
          <w:szCs w:val="22"/>
        </w:rPr>
      </w:pPr>
    </w:p>
    <w:p w14:paraId="2875E714" w14:textId="77777777" w:rsidR="201D26C8" w:rsidRDefault="201D26C8" w:rsidP="014CA2B6">
      <w:pPr>
        <w:pStyle w:val="Title2"/>
        <w:rPr>
          <w:rFonts w:ascii="Calibri" w:eastAsia="Calibri" w:hAnsi="Calibri" w:cs="Calibri"/>
          <w:szCs w:val="22"/>
        </w:rPr>
      </w:pPr>
    </w:p>
    <w:p w14:paraId="4E2EA90E" w14:textId="77777777" w:rsidR="201D26C8" w:rsidRDefault="201D26C8" w:rsidP="014CA2B6">
      <w:pPr>
        <w:pStyle w:val="Title2"/>
        <w:rPr>
          <w:rFonts w:ascii="Calibri" w:eastAsia="Calibri" w:hAnsi="Calibri" w:cs="Calibri"/>
          <w:szCs w:val="22"/>
        </w:rPr>
      </w:pPr>
    </w:p>
    <w:p w14:paraId="6F18602A" w14:textId="77777777" w:rsidR="201D26C8" w:rsidRDefault="201D26C8" w:rsidP="014CA2B6">
      <w:pPr>
        <w:pStyle w:val="Title2"/>
        <w:rPr>
          <w:rFonts w:ascii="Calibri" w:eastAsia="Calibri" w:hAnsi="Calibri" w:cs="Calibri"/>
          <w:szCs w:val="22"/>
        </w:rPr>
      </w:pPr>
    </w:p>
    <w:p w14:paraId="152E228C" w14:textId="77777777" w:rsidR="201D26C8" w:rsidRDefault="201D26C8" w:rsidP="014CA2B6">
      <w:pPr>
        <w:pStyle w:val="Title2"/>
        <w:rPr>
          <w:rFonts w:ascii="Calibri" w:eastAsia="Calibri" w:hAnsi="Calibri" w:cs="Calibri"/>
          <w:szCs w:val="22"/>
        </w:rPr>
      </w:pPr>
    </w:p>
    <w:p w14:paraId="25F00EEE" w14:textId="77777777" w:rsidR="201D26C8" w:rsidRDefault="201D26C8" w:rsidP="014CA2B6">
      <w:pPr>
        <w:pStyle w:val="Title2"/>
        <w:rPr>
          <w:rFonts w:ascii="Calibri" w:eastAsia="Calibri" w:hAnsi="Calibri" w:cs="Calibri"/>
          <w:szCs w:val="22"/>
        </w:rPr>
      </w:pPr>
    </w:p>
    <w:p w14:paraId="0579918A" w14:textId="77777777" w:rsidR="000D4642" w:rsidRDefault="000D4642">
      <w:pPr>
        <w:rPr>
          <w:rFonts w:ascii="Calibri" w:eastAsia="Calibri" w:hAnsi="Calibri" w:cs="Calibri"/>
          <w:szCs w:val="22"/>
        </w:rPr>
      </w:pPr>
      <w:r>
        <w:rPr>
          <w:rFonts w:ascii="Calibri" w:eastAsia="Calibri" w:hAnsi="Calibri" w:cs="Calibri"/>
          <w:szCs w:val="22"/>
        </w:rPr>
        <w:br w:type="page"/>
      </w:r>
    </w:p>
    <w:p w14:paraId="23D0FCC7" w14:textId="5B7F150C" w:rsidR="00A417C1" w:rsidRPr="00B863FB" w:rsidRDefault="006F3DC0" w:rsidP="006F3DC0">
      <w:pPr>
        <w:pStyle w:val="SectionTitle"/>
        <w:jc w:val="left"/>
      </w:pPr>
      <w:r w:rsidRPr="006F3DC0">
        <w:lastRenderedPageBreak/>
        <w:t>Scenario</w:t>
      </w:r>
    </w:p>
    <w:p w14:paraId="39AFBF62" w14:textId="501B81F6" w:rsidR="00A417C1" w:rsidRDefault="006F3DC0" w:rsidP="002C79E6">
      <w:r w:rsidRPr="006F3DC0">
        <w:t>As a data analyst, you will assess continuing data sources for their relevance to specific research questions throughout your career. The two organizations related to the given data set seek to analyze their operations and have collected variables of possible use to support decision-making processes.</w:t>
      </w:r>
    </w:p>
    <w:p w14:paraId="12D9C63D" w14:textId="082AF909" w:rsidR="00A417C1" w:rsidRPr="006F3DC0" w:rsidRDefault="006F3DC0" w:rsidP="006F3DC0">
      <w:pPr>
        <w:pStyle w:val="Heading1"/>
        <w:rPr>
          <w:rFonts w:ascii="Calibri" w:eastAsia="Calibri" w:hAnsi="Calibri" w:cs="Calibri"/>
          <w:szCs w:val="22"/>
        </w:rPr>
      </w:pPr>
      <w:r w:rsidRPr="006F3DC0">
        <w:t>Part I: Research Question</w:t>
      </w:r>
    </w:p>
    <w:p w14:paraId="4796D7B2" w14:textId="53A7F331" w:rsidR="00A417C1" w:rsidRPr="006F3DC0" w:rsidRDefault="006F3DC0" w:rsidP="006F3DC0">
      <w:pPr>
        <w:pStyle w:val="Heading2"/>
        <w:rPr>
          <w:rStyle w:val="FootnoteReference"/>
          <w:vertAlign w:val="baseline"/>
        </w:rPr>
      </w:pPr>
      <w:r>
        <w:t>R</w:t>
      </w:r>
      <w:r w:rsidRPr="006F3DC0">
        <w:t xml:space="preserve">esearch </w:t>
      </w:r>
      <w:r>
        <w:t>Q</w:t>
      </w:r>
      <w:r w:rsidRPr="006F3DC0">
        <w:t>uestion</w:t>
      </w:r>
    </w:p>
    <w:p w14:paraId="7F875951" w14:textId="4AA66D45" w:rsidR="00EC4643" w:rsidRPr="00EC4643" w:rsidRDefault="00EC4643" w:rsidP="00734DD9">
      <w:pPr>
        <w:pStyle w:val="Heading3"/>
      </w:pPr>
      <w:r w:rsidRPr="00EC4643">
        <w:t>Question</w:t>
      </w:r>
    </w:p>
    <w:p w14:paraId="00DD90B9" w14:textId="7D53783E" w:rsidR="00A417C1" w:rsidRDefault="00EC4643" w:rsidP="00737383">
      <w:pPr>
        <w:ind w:left="720"/>
        <w:rPr>
          <w:rFonts w:ascii="Calibri" w:eastAsia="Calibri" w:hAnsi="Calibri" w:cs="Calibri"/>
          <w:szCs w:val="22"/>
        </w:rPr>
      </w:pPr>
      <w:r w:rsidRPr="00EC4643">
        <w:t>Can we predict customer sentiment positive or negative based on textual reviews from</w:t>
      </w:r>
      <w:r w:rsidR="00C0499B">
        <w:t xml:space="preserve"> </w:t>
      </w:r>
      <w:r w:rsidRPr="00EC4643">
        <w:t>Amazon</w:t>
      </w:r>
      <w:r w:rsidR="00737383">
        <w:t>, IMDB</w:t>
      </w:r>
      <w:r w:rsidR="00C0499B">
        <w:t xml:space="preserve"> </w:t>
      </w:r>
      <w:r w:rsidRPr="00EC4643">
        <w:t>and Yelp?</w:t>
      </w:r>
      <w:r w:rsidR="212F006F" w:rsidRPr="212F006F">
        <w:rPr>
          <w:rFonts w:ascii="Calibri" w:eastAsia="Calibri" w:hAnsi="Calibri" w:cs="Calibri"/>
          <w:szCs w:val="22"/>
        </w:rPr>
        <w:t xml:space="preserve"> </w:t>
      </w:r>
    </w:p>
    <w:p w14:paraId="1E93D994" w14:textId="54D1FCED" w:rsidR="00EC4643" w:rsidRDefault="00EC4643" w:rsidP="00734DD9">
      <w:pPr>
        <w:pStyle w:val="Heading3"/>
      </w:pPr>
      <w:r w:rsidRPr="00EC4643">
        <w:t>Objectives and Goals</w:t>
      </w:r>
    </w:p>
    <w:p w14:paraId="5D29F184" w14:textId="50A4F335" w:rsidR="00EC4643" w:rsidRDefault="00EC4643" w:rsidP="00EC4643">
      <w:pPr>
        <w:ind w:left="720"/>
      </w:pPr>
      <w:r>
        <w:t xml:space="preserve">The main </w:t>
      </w:r>
      <w:r w:rsidR="002F359D">
        <w:t>goal</w:t>
      </w:r>
      <w:r>
        <w:t xml:space="preserve"> of this analysis is to d</w:t>
      </w:r>
      <w:r w:rsidRPr="00EC4643">
        <w:t xml:space="preserve">evelop a neural network that can </w:t>
      </w:r>
      <w:r w:rsidR="003669BB">
        <w:t xml:space="preserve">help me </w:t>
      </w:r>
      <w:r w:rsidR="00A129C5">
        <w:t>predict</w:t>
      </w:r>
      <w:r w:rsidR="003669BB">
        <w:t xml:space="preserve"> customer sentiment based on their </w:t>
      </w:r>
      <w:r w:rsidR="00A129C5">
        <w:t>reviews</w:t>
      </w:r>
      <w:r w:rsidRPr="00EC4643">
        <w:t>.</w:t>
      </w:r>
      <w:r>
        <w:t xml:space="preserve"> </w:t>
      </w:r>
      <w:r w:rsidR="00BA1DB4">
        <w:t>W</w:t>
      </w:r>
      <w:r w:rsidR="00BA1DB4" w:rsidRPr="00BA1DB4">
        <w:t>hich would demonstrate the model's effectiveness in real-world applications, such as automating customer feedback analysis or enhancing decision-making in customer service strategies.</w:t>
      </w:r>
      <w:r w:rsidR="00BA1DB4">
        <w:t xml:space="preserve"> </w:t>
      </w:r>
      <w:r>
        <w:t>I am hoping to achieve this by meeting the objectives outlined below:</w:t>
      </w:r>
    </w:p>
    <w:p w14:paraId="10430416" w14:textId="67FCA973" w:rsidR="00EC4643" w:rsidRDefault="00EC4643" w:rsidP="00EC4643">
      <w:pPr>
        <w:pStyle w:val="ListParagraph"/>
        <w:numPr>
          <w:ilvl w:val="0"/>
          <w:numId w:val="16"/>
        </w:numPr>
      </w:pPr>
      <w:r>
        <w:t>Combine the Amazon</w:t>
      </w:r>
      <w:r w:rsidR="00FC44C0">
        <w:t>,</w:t>
      </w:r>
      <w:r>
        <w:t xml:space="preserve"> </w:t>
      </w:r>
      <w:r w:rsidR="00222507">
        <w:t xml:space="preserve">IMDB </w:t>
      </w:r>
      <w:r>
        <w:t>and Yelp reviews</w:t>
      </w:r>
      <w:sdt>
        <w:sdtPr>
          <w:id w:val="1854616570"/>
          <w:citation/>
        </w:sdtPr>
        <w:sdtContent>
          <w:r w:rsidR="00E63D53">
            <w:fldChar w:fldCharType="begin"/>
          </w:r>
          <w:r w:rsidR="000E725D">
            <w:instrText xml:space="preserve">CITATION Kot \l 1033 </w:instrText>
          </w:r>
          <w:r w:rsidR="00E63D53">
            <w:fldChar w:fldCharType="separate"/>
          </w:r>
          <w:r w:rsidR="00D06D68">
            <w:rPr>
              <w:noProof/>
            </w:rPr>
            <w:t xml:space="preserve"> (Kotzias, 2015)</w:t>
          </w:r>
          <w:r w:rsidR="00E63D53">
            <w:fldChar w:fldCharType="end"/>
          </w:r>
        </w:sdtContent>
      </w:sdt>
    </w:p>
    <w:p w14:paraId="49D264EA" w14:textId="16AB1649" w:rsidR="00EC4643" w:rsidRDefault="00EC4643" w:rsidP="00EC4643">
      <w:pPr>
        <w:pStyle w:val="ListParagraph"/>
        <w:numPr>
          <w:ilvl w:val="0"/>
          <w:numId w:val="16"/>
        </w:numPr>
      </w:pPr>
      <w:r>
        <w:t xml:space="preserve">Clean and split the dataset </w:t>
      </w:r>
    </w:p>
    <w:p w14:paraId="656E5713" w14:textId="346EEE97" w:rsidR="00EC4643" w:rsidRPr="00EC4643" w:rsidRDefault="00EC4643" w:rsidP="002F359D">
      <w:pPr>
        <w:pStyle w:val="ListParagraph"/>
        <w:numPr>
          <w:ilvl w:val="0"/>
          <w:numId w:val="16"/>
        </w:numPr>
      </w:pPr>
      <w:r w:rsidRPr="00EC4643">
        <w:t>Classify customer reviews as positive or negative using NLP techniques</w:t>
      </w:r>
    </w:p>
    <w:p w14:paraId="4D3C30B4" w14:textId="2F46AC00" w:rsidR="00EC4643" w:rsidRDefault="00EC4643" w:rsidP="00734DD9">
      <w:pPr>
        <w:pStyle w:val="Heading3"/>
      </w:pPr>
      <w:r w:rsidRPr="00EC4643">
        <w:t>Neural Network Type</w:t>
      </w:r>
    </w:p>
    <w:p w14:paraId="043EF811" w14:textId="3E77B66A" w:rsidR="002F359D" w:rsidRDefault="00C62F5B" w:rsidP="002F359D">
      <w:pPr>
        <w:ind w:left="720"/>
      </w:pPr>
      <w:r w:rsidRPr="00C62F5B">
        <w:t>The neural network used for this analysis is a Recurrent Neural Network (RNN), specifically Long Short-Term Memory (LSTM).</w:t>
      </w:r>
      <w:r w:rsidR="00404B22">
        <w:t xml:space="preserve"> RNN, </w:t>
      </w:r>
      <w:r w:rsidR="007D7C70">
        <w:t>because</w:t>
      </w:r>
      <w:r w:rsidR="002F359D" w:rsidRPr="002F359D">
        <w:t xml:space="preserve"> it handles sequential data like text</w:t>
      </w:r>
      <w:r w:rsidR="002F359D">
        <w:t xml:space="preserve"> more</w:t>
      </w:r>
      <w:r w:rsidR="002F359D" w:rsidRPr="002F359D">
        <w:t xml:space="preserve"> effectively</w:t>
      </w:r>
      <w:r w:rsidR="00950A0E">
        <w:t xml:space="preserve">. RNN </w:t>
      </w:r>
      <w:r w:rsidR="00950A0E" w:rsidRPr="00950A0E">
        <w:t>create a system that allows them to remember information from earlier inputs by feeding the output of one step back as input to the next</w:t>
      </w:r>
      <w:sdt>
        <w:sdtPr>
          <w:id w:val="931624331"/>
          <w:citation/>
        </w:sdtPr>
        <w:sdtContent>
          <w:r w:rsidR="00950A0E">
            <w:fldChar w:fldCharType="begin"/>
          </w:r>
          <w:r w:rsidR="00950A0E">
            <w:instrText xml:space="preserve"> CITATION Gee24 \l 1033 </w:instrText>
          </w:r>
          <w:r w:rsidR="00950A0E">
            <w:fldChar w:fldCharType="separate"/>
          </w:r>
          <w:r w:rsidR="00D06D68">
            <w:rPr>
              <w:noProof/>
            </w:rPr>
            <w:t xml:space="preserve"> (GeeksforGeeks, Introduction to recurrent neural networks, 2024)</w:t>
          </w:r>
          <w:r w:rsidR="00950A0E">
            <w:fldChar w:fldCharType="end"/>
          </w:r>
        </w:sdtContent>
      </w:sdt>
      <w:r w:rsidR="00950A0E">
        <w:t>.</w:t>
      </w:r>
      <w:r w:rsidR="00430E6C">
        <w:t xml:space="preserve"> </w:t>
      </w:r>
    </w:p>
    <w:p w14:paraId="694A8E6D" w14:textId="068E9A62" w:rsidR="00404B22" w:rsidRDefault="00404B22" w:rsidP="002F359D">
      <w:pPr>
        <w:ind w:left="720"/>
      </w:pPr>
      <w:r>
        <w:t>L</w:t>
      </w:r>
      <w:r w:rsidR="00C74812">
        <w:t xml:space="preserve">STM, because it </w:t>
      </w:r>
      <w:r w:rsidR="00DE0608">
        <w:t xml:space="preserve">is better at </w:t>
      </w:r>
      <w:r w:rsidR="00DE0608" w:rsidRPr="00DE0608">
        <w:t>capturing the memory of sequential information</w:t>
      </w:r>
      <w:r w:rsidR="00DE0608">
        <w:t xml:space="preserve"> </w:t>
      </w:r>
      <w:proofErr w:type="gramStart"/>
      <w:r w:rsidR="00DE0608">
        <w:t>then</w:t>
      </w:r>
      <w:proofErr w:type="gramEnd"/>
      <w:r w:rsidR="00DE0608">
        <w:t xml:space="preserve"> RNN alone.</w:t>
      </w:r>
      <w:r w:rsidR="0007441A">
        <w:t xml:space="preserve"> The only down said is that it is slower to train</w:t>
      </w:r>
      <w:r w:rsidR="000A7EDE">
        <w:t>, but has better accuracy</w:t>
      </w:r>
      <w:sdt>
        <w:sdtPr>
          <w:id w:val="369967309"/>
          <w:citation/>
        </w:sdtPr>
        <w:sdtContent>
          <w:r w:rsidR="005A132C">
            <w:fldChar w:fldCharType="begin"/>
          </w:r>
          <w:r w:rsidR="005A132C">
            <w:instrText xml:space="preserve"> CITATION Gee241 \l 1033 </w:instrText>
          </w:r>
          <w:r w:rsidR="005A132C">
            <w:fldChar w:fldCharType="separate"/>
          </w:r>
          <w:r w:rsidR="00D06D68">
            <w:rPr>
              <w:noProof/>
            </w:rPr>
            <w:t xml:space="preserve"> (GeeksforGeeks, Sentiment Analysis with an Recurrent Neural Networks (RNN), 2024)</w:t>
          </w:r>
          <w:r w:rsidR="005A132C">
            <w:fldChar w:fldCharType="end"/>
          </w:r>
        </w:sdtContent>
      </w:sdt>
      <w:r w:rsidR="000A7EDE">
        <w:t xml:space="preserve">. </w:t>
      </w:r>
    </w:p>
    <w:p w14:paraId="1B2FCFD2" w14:textId="2F74028B" w:rsidR="00950A0E" w:rsidRDefault="00950A0E" w:rsidP="00950A0E">
      <w:pPr>
        <w:pStyle w:val="Heading1"/>
      </w:pPr>
      <w:r w:rsidRPr="00950A0E">
        <w:t>Part II: Data Preparation</w:t>
      </w:r>
    </w:p>
    <w:p w14:paraId="67052FC8" w14:textId="3A538D8D" w:rsidR="00950A0E" w:rsidRDefault="00D328D6" w:rsidP="00950A0E">
      <w:pPr>
        <w:pStyle w:val="Heading2"/>
      </w:pPr>
      <w:r w:rsidRPr="00D328D6">
        <w:t xml:space="preserve">Summarize </w:t>
      </w:r>
      <w:r w:rsidR="00950A0E">
        <w:t>D</w:t>
      </w:r>
      <w:r w:rsidR="00950A0E" w:rsidRPr="00950A0E">
        <w:t xml:space="preserve">ata </w:t>
      </w:r>
      <w:r w:rsidR="00950A0E">
        <w:t>C</w:t>
      </w:r>
      <w:r w:rsidR="00950A0E" w:rsidRPr="00950A0E">
        <w:t xml:space="preserve">leaning </w:t>
      </w:r>
      <w:r w:rsidR="00950A0E">
        <w:t>P</w:t>
      </w:r>
      <w:r w:rsidR="00950A0E" w:rsidRPr="00950A0E">
        <w:t>rocess</w:t>
      </w:r>
    </w:p>
    <w:p w14:paraId="007449B6" w14:textId="0682742C" w:rsidR="00B0040B" w:rsidRPr="00B0040B" w:rsidRDefault="00B44706" w:rsidP="00B0040B">
      <w:pPr>
        <w:pStyle w:val="ListParagraph"/>
      </w:pPr>
      <w:r>
        <w:t>Following</w:t>
      </w:r>
      <w:r w:rsidR="00B0040B">
        <w:t xml:space="preserve"> the providing the </w:t>
      </w:r>
      <w:r w:rsidR="0012637D">
        <w:t xml:space="preserve"> Da</w:t>
      </w:r>
      <w:r w:rsidR="000158D7">
        <w:t>t</w:t>
      </w:r>
      <w:r w:rsidR="0012637D">
        <w:t>a processing video</w:t>
      </w:r>
      <w:r w:rsidR="000A7B9E">
        <w:t xml:space="preserve"> and PowerPoint slides</w:t>
      </w:r>
      <w:r w:rsidR="0012637D">
        <w:t xml:space="preserve"> by Dr</w:t>
      </w:r>
      <w:r>
        <w:t>.</w:t>
      </w:r>
      <w:r w:rsidR="0012637D">
        <w:t xml:space="preserve"> Elleh, I was able to </w:t>
      </w:r>
      <w:r>
        <w:t>complete</w:t>
      </w:r>
      <w:r w:rsidR="0012637D">
        <w:t xml:space="preserve"> the following</w:t>
      </w:r>
      <w:sdt>
        <w:sdtPr>
          <w:id w:val="-1455781753"/>
          <w:citation/>
        </w:sdtPr>
        <w:sdtContent>
          <w:r w:rsidR="00EA0951">
            <w:fldChar w:fldCharType="begin"/>
          </w:r>
          <w:r w:rsidR="00EA0951">
            <w:instrText xml:space="preserve"> CITATION DrF241 \l 1033 </w:instrText>
          </w:r>
          <w:r w:rsidR="00EA0951">
            <w:fldChar w:fldCharType="separate"/>
          </w:r>
          <w:r w:rsidR="00D06D68">
            <w:rPr>
              <w:noProof/>
            </w:rPr>
            <w:t xml:space="preserve"> (Elleh, Data Preprocessing Python Task 2 Panopto Video, 2024)</w:t>
          </w:r>
          <w:r w:rsidR="00EA0951">
            <w:fldChar w:fldCharType="end"/>
          </w:r>
        </w:sdtContent>
      </w:sdt>
      <w:r w:rsidR="000A7B9E">
        <w:t xml:space="preserve">, </w:t>
      </w:r>
      <w:sdt>
        <w:sdtPr>
          <w:id w:val="-1507506869"/>
          <w:citation/>
        </w:sdtPr>
        <w:sdtContent>
          <w:r w:rsidR="001950FA">
            <w:fldChar w:fldCharType="begin"/>
          </w:r>
          <w:r w:rsidR="001950FA">
            <w:instrText xml:space="preserve"> CITATION Ruc21 \l 1033 </w:instrText>
          </w:r>
          <w:r w:rsidR="001950FA">
            <w:fldChar w:fldCharType="separate"/>
          </w:r>
          <w:r w:rsidR="00D06D68">
            <w:rPr>
              <w:noProof/>
            </w:rPr>
            <w:t>(Elleh, Advanced Data Analytics - Task 2 PPT, 2024)</w:t>
          </w:r>
          <w:r w:rsidR="001950FA">
            <w:fldChar w:fldCharType="end"/>
          </w:r>
        </w:sdtContent>
      </w:sdt>
      <w:r>
        <w:t>:</w:t>
      </w:r>
    </w:p>
    <w:p w14:paraId="1351226F" w14:textId="5426E069" w:rsidR="00877CFB" w:rsidRDefault="00950A0E" w:rsidP="00734DD9">
      <w:pPr>
        <w:pStyle w:val="Heading3"/>
        <w:numPr>
          <w:ilvl w:val="0"/>
          <w:numId w:val="18"/>
        </w:numPr>
      </w:pPr>
      <w:r w:rsidRPr="00950A0E">
        <w:t>Data Exploration</w:t>
      </w:r>
    </w:p>
    <w:p w14:paraId="0D6D62F9" w14:textId="4F80A232" w:rsidR="004622A8" w:rsidRDefault="008840E4" w:rsidP="004622A8">
      <w:pPr>
        <w:ind w:left="720"/>
      </w:pPr>
      <w:r>
        <w:rPr>
          <w:noProof/>
        </w:rPr>
        <w:drawing>
          <wp:anchor distT="0" distB="0" distL="114300" distR="114300" simplePos="0" relativeHeight="251661312" behindDoc="1" locked="0" layoutInCell="1" allowOverlap="1" wp14:anchorId="72200A16" wp14:editId="6CBEE222">
            <wp:simplePos x="0" y="0"/>
            <wp:positionH relativeFrom="column">
              <wp:posOffset>4890135</wp:posOffset>
            </wp:positionH>
            <wp:positionV relativeFrom="paragraph">
              <wp:posOffset>-16510</wp:posOffset>
            </wp:positionV>
            <wp:extent cx="2103120" cy="1868358"/>
            <wp:effectExtent l="0" t="0" r="0" b="0"/>
            <wp:wrapTight wrapText="bothSides">
              <wp:wrapPolygon edited="0">
                <wp:start x="0" y="0"/>
                <wp:lineTo x="0" y="21365"/>
                <wp:lineTo x="21326" y="21365"/>
                <wp:lineTo x="21326" y="0"/>
                <wp:lineTo x="0" y="0"/>
              </wp:wrapPolygon>
            </wp:wrapTight>
            <wp:docPr id="54288488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4882" name="Picture 1" descr="A screenshot of a compute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03120" cy="1868358"/>
                    </a:xfrm>
                    <a:prstGeom prst="rect">
                      <a:avLst/>
                    </a:prstGeom>
                  </pic:spPr>
                </pic:pic>
              </a:graphicData>
            </a:graphic>
            <wp14:sizeRelH relativeFrom="margin">
              <wp14:pctWidth>0</wp14:pctWidth>
            </wp14:sizeRelH>
            <wp14:sizeRelV relativeFrom="margin">
              <wp14:pctHeight>0</wp14:pctHeight>
            </wp14:sizeRelV>
          </wp:anchor>
        </w:drawing>
      </w:r>
      <w:r w:rsidR="008809CC">
        <w:t xml:space="preserve">During the exploration of the </w:t>
      </w:r>
      <w:r w:rsidR="00573536">
        <w:t>data,</w:t>
      </w:r>
      <w:r w:rsidR="008809CC">
        <w:t xml:space="preserve"> I </w:t>
      </w:r>
      <w:r w:rsidR="00785859">
        <w:t xml:space="preserve">pulled the </w:t>
      </w:r>
      <w:r w:rsidR="00785859" w:rsidRPr="00573536">
        <w:rPr>
          <w:b/>
          <w:bCs/>
        </w:rPr>
        <w:t>shape</w:t>
      </w:r>
      <w:r w:rsidR="00785859">
        <w:t xml:space="preserve"> </w:t>
      </w:r>
      <w:r w:rsidR="006B6BBF">
        <w:t xml:space="preserve">and </w:t>
      </w:r>
      <w:r w:rsidR="006B6BBF" w:rsidRPr="00573536">
        <w:rPr>
          <w:b/>
          <w:bCs/>
        </w:rPr>
        <w:t>distribution</w:t>
      </w:r>
      <w:r w:rsidR="006B6BBF">
        <w:t xml:space="preserve"> of the data set. Here I was able to see that the </w:t>
      </w:r>
      <w:r w:rsidR="00DB1F88">
        <w:t>combined</w:t>
      </w:r>
      <w:r w:rsidR="006B6BBF">
        <w:t xml:space="preserve"> </w:t>
      </w:r>
      <w:r w:rsidR="00B972B0">
        <w:t xml:space="preserve">three datasets had a total of 3000 rows and two </w:t>
      </w:r>
      <w:r w:rsidR="00DB1F88">
        <w:t>columns</w:t>
      </w:r>
      <w:r w:rsidR="00B972B0">
        <w:t xml:space="preserve">. </w:t>
      </w:r>
      <w:r w:rsidR="00D273CB">
        <w:t xml:space="preserve">The </w:t>
      </w:r>
      <w:r w:rsidR="00573536">
        <w:t>Dataset</w:t>
      </w:r>
      <w:r w:rsidR="00D273CB">
        <w:t xml:space="preserve"> didn’t have a </w:t>
      </w:r>
      <w:r w:rsidR="00293B4B">
        <w:t>heading,</w:t>
      </w:r>
      <w:r w:rsidR="00D273CB">
        <w:t xml:space="preserve"> so I </w:t>
      </w:r>
      <w:r w:rsidR="00327276">
        <w:t xml:space="preserve">added one “Review” for the </w:t>
      </w:r>
      <w:r w:rsidR="00DB1F88">
        <w:t xml:space="preserve">review column and “Sentiment” for the column with the scores of 0 </w:t>
      </w:r>
      <w:r w:rsidR="00573536">
        <w:t>and</w:t>
      </w:r>
      <w:r w:rsidR="00DB1F88">
        <w:t xml:space="preserve"> 1</w:t>
      </w:r>
      <w:r w:rsidR="00573536">
        <w:t>.</w:t>
      </w:r>
      <w:r w:rsidR="00B11541">
        <w:t>I was also able to determine that the Sentiment column had</w:t>
      </w:r>
      <w:r w:rsidR="00AA0C89">
        <w:t xml:space="preserve"> an </w:t>
      </w:r>
      <w:r w:rsidR="00B11541">
        <w:t>even</w:t>
      </w:r>
      <w:r w:rsidR="00AA0C89">
        <w:t xml:space="preserve"> </w:t>
      </w:r>
      <w:r w:rsidR="00C56F68">
        <w:t>split</w:t>
      </w:r>
      <w:r w:rsidR="00AA0C89">
        <w:t xml:space="preserve"> of 0 to </w:t>
      </w:r>
      <w:r w:rsidR="00D97C3C">
        <w:t>.</w:t>
      </w:r>
      <w:r w:rsidR="001F374B" w:rsidRPr="001F374B">
        <w:rPr>
          <w:noProof/>
        </w:rPr>
        <w:t xml:space="preserve"> </w:t>
      </w:r>
    </w:p>
    <w:p w14:paraId="704D03EC" w14:textId="2D667AC5" w:rsidR="00054DC9" w:rsidRDefault="004622A8" w:rsidP="00C5418E">
      <w:pPr>
        <w:ind w:left="720"/>
      </w:pPr>
      <w:r>
        <w:t xml:space="preserve">The check for any </w:t>
      </w:r>
      <w:r w:rsidR="009F3467" w:rsidRPr="004622A8">
        <w:rPr>
          <w:b/>
          <w:bCs/>
        </w:rPr>
        <w:t xml:space="preserve">Null values </w:t>
      </w:r>
      <w:r>
        <w:t>returned</w:t>
      </w:r>
      <w:r w:rsidR="00E07B31">
        <w:t xml:space="preserve"> no missing values</w:t>
      </w:r>
      <w:r w:rsidR="00C5418E">
        <w:t xml:space="preserve"> and the </w:t>
      </w:r>
      <w:r w:rsidR="0013157A" w:rsidRPr="00C5418E">
        <w:rPr>
          <w:b/>
          <w:bCs/>
        </w:rPr>
        <w:t xml:space="preserve">Initial </w:t>
      </w:r>
      <w:r w:rsidR="00EF1549" w:rsidRPr="00C5418E">
        <w:rPr>
          <w:b/>
          <w:bCs/>
        </w:rPr>
        <w:t>Word count</w:t>
      </w:r>
      <w:r w:rsidR="004D545C">
        <w:rPr>
          <w:b/>
          <w:bCs/>
        </w:rPr>
        <w:t xml:space="preserve"> </w:t>
      </w:r>
      <w:r w:rsidR="004D545C">
        <w:t>returned a</w:t>
      </w:r>
      <w:r w:rsidR="00BC6192">
        <w:t xml:space="preserve"> </w:t>
      </w:r>
      <w:r w:rsidR="00FB7E1B">
        <w:t>Unique</w:t>
      </w:r>
      <w:r w:rsidR="00BC6192">
        <w:t xml:space="preserve"> character count of 88 and </w:t>
      </w:r>
      <w:r w:rsidR="007C6BC2">
        <w:t>Vocab</w:t>
      </w:r>
      <w:r w:rsidR="00200EFB">
        <w:t xml:space="preserve"> count of 7352</w:t>
      </w:r>
      <w:r w:rsidR="00675C83">
        <w:t xml:space="preserve">. The </w:t>
      </w:r>
      <w:r w:rsidR="0013157A" w:rsidRPr="00C5418E">
        <w:rPr>
          <w:b/>
          <w:bCs/>
        </w:rPr>
        <w:t>list</w:t>
      </w:r>
      <w:r w:rsidR="0086273A">
        <w:t xml:space="preserve"> I </w:t>
      </w:r>
      <w:r w:rsidR="003829D3">
        <w:t xml:space="preserve">pulled </w:t>
      </w:r>
      <w:r w:rsidR="00675C83">
        <w:t>is shown below:</w:t>
      </w:r>
    </w:p>
    <w:p w14:paraId="4A086A75" w14:textId="77777777" w:rsidR="00C60938" w:rsidRDefault="009D782A" w:rsidP="00C60938">
      <w:pPr>
        <w:pStyle w:val="ListParagraph"/>
        <w:keepNext/>
        <w:ind w:left="720"/>
      </w:pPr>
      <w:r>
        <w:rPr>
          <w:noProof/>
        </w:rPr>
        <w:lastRenderedPageBreak/>
        <w:drawing>
          <wp:inline distT="0" distB="0" distL="0" distR="0" wp14:anchorId="16315124" wp14:editId="6D9E0DDD">
            <wp:extent cx="6400800" cy="3026644"/>
            <wp:effectExtent l="0" t="0" r="0" b="2540"/>
            <wp:docPr id="2602086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08670" name="Picture 1" descr="A screenshot of a computer program&#10;&#10;Description automatically generated"/>
                    <pic:cNvPicPr/>
                  </pic:nvPicPr>
                  <pic:blipFill>
                    <a:blip r:embed="rId12"/>
                    <a:stretch>
                      <a:fillRect/>
                    </a:stretch>
                  </pic:blipFill>
                  <pic:spPr>
                    <a:xfrm>
                      <a:off x="0" y="0"/>
                      <a:ext cx="6400800" cy="3026644"/>
                    </a:xfrm>
                    <a:prstGeom prst="rect">
                      <a:avLst/>
                    </a:prstGeom>
                  </pic:spPr>
                </pic:pic>
              </a:graphicData>
            </a:graphic>
          </wp:inline>
        </w:drawing>
      </w:r>
    </w:p>
    <w:p w14:paraId="39FD1D62" w14:textId="72BDDB21" w:rsidR="002072AB" w:rsidRPr="00933BE3" w:rsidRDefault="00024168" w:rsidP="00E72471">
      <w:pPr>
        <w:pStyle w:val="ListParagraph"/>
        <w:ind w:left="720"/>
        <w:rPr>
          <w:b/>
          <w:bCs/>
        </w:rPr>
      </w:pPr>
      <w:r>
        <w:t>I</w:t>
      </w:r>
      <w:r w:rsidR="00293B4B">
        <w:t xml:space="preserve"> then</w:t>
      </w:r>
      <w:r>
        <w:t xml:space="preserve"> </w:t>
      </w:r>
      <w:r w:rsidR="00606DFC">
        <w:t xml:space="preserve">converted all letters to </w:t>
      </w:r>
      <w:r w:rsidR="00E0339E">
        <w:rPr>
          <w:b/>
          <w:bCs/>
        </w:rPr>
        <w:t>l</w:t>
      </w:r>
      <w:r w:rsidR="002072AB">
        <w:rPr>
          <w:b/>
          <w:bCs/>
        </w:rPr>
        <w:t>owercase</w:t>
      </w:r>
      <w:r w:rsidR="00933BE3" w:rsidRPr="00933BE3">
        <w:t>, and added</w:t>
      </w:r>
      <w:r w:rsidR="00933BE3">
        <w:t xml:space="preserve"> an additional column to </w:t>
      </w:r>
      <w:r w:rsidR="008A34F0">
        <w:t>allow for the changes to be viewed named “</w:t>
      </w:r>
      <w:proofErr w:type="spellStart"/>
      <w:r w:rsidR="008A34F0">
        <w:t>Clean_Review</w:t>
      </w:r>
      <w:proofErr w:type="spellEnd"/>
      <w:r w:rsidR="008A34F0">
        <w:t>”</w:t>
      </w:r>
    </w:p>
    <w:p w14:paraId="43706BC3" w14:textId="77777777" w:rsidR="00C60938" w:rsidRDefault="00BE482B" w:rsidP="00C60938">
      <w:pPr>
        <w:pStyle w:val="ListParagraph"/>
        <w:keepNext/>
        <w:ind w:left="720"/>
      </w:pPr>
      <w:r>
        <w:rPr>
          <w:noProof/>
        </w:rPr>
        <w:drawing>
          <wp:inline distT="0" distB="0" distL="0" distR="0" wp14:anchorId="44BEA326" wp14:editId="3DEF5E9C">
            <wp:extent cx="6400800" cy="1672936"/>
            <wp:effectExtent l="0" t="0" r="0" b="3810"/>
            <wp:docPr id="2120540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0480" name="Picture 1" descr="A screenshot of a computer&#10;&#10;Description automatically generated"/>
                    <pic:cNvPicPr/>
                  </pic:nvPicPr>
                  <pic:blipFill>
                    <a:blip r:embed="rId13"/>
                    <a:stretch>
                      <a:fillRect/>
                    </a:stretch>
                  </pic:blipFill>
                  <pic:spPr>
                    <a:xfrm>
                      <a:off x="0" y="0"/>
                      <a:ext cx="6400800" cy="1672936"/>
                    </a:xfrm>
                    <a:prstGeom prst="rect">
                      <a:avLst/>
                    </a:prstGeom>
                  </pic:spPr>
                </pic:pic>
              </a:graphicData>
            </a:graphic>
          </wp:inline>
        </w:drawing>
      </w:r>
    </w:p>
    <w:p w14:paraId="2208B3EE" w14:textId="32D5C6ED" w:rsidR="00C35EC4" w:rsidRDefault="008A34F0" w:rsidP="00B67896">
      <w:pPr>
        <w:pStyle w:val="ListParagraph"/>
        <w:ind w:left="720"/>
      </w:pPr>
      <w:r>
        <w:t xml:space="preserve">After I got a better understanding of what </w:t>
      </w:r>
      <w:proofErr w:type="spellStart"/>
      <w:r>
        <w:t>cdb</w:t>
      </w:r>
      <w:proofErr w:type="spellEnd"/>
      <w:r>
        <w:t xml:space="preserve"> looked like I was to look for any </w:t>
      </w:r>
      <w:r w:rsidR="00937FF3" w:rsidRPr="005C455F">
        <w:rPr>
          <w:b/>
          <w:bCs/>
        </w:rPr>
        <w:t xml:space="preserve">Presence of unusual </w:t>
      </w:r>
      <w:r w:rsidR="00937FF3" w:rsidRPr="00B67896">
        <w:t>characters</w:t>
      </w:r>
      <w:r w:rsidR="00B67896">
        <w:t xml:space="preserve">. </w:t>
      </w:r>
      <w:r w:rsidR="00A07134" w:rsidRPr="00B67896">
        <w:t>This</w:t>
      </w:r>
      <w:r w:rsidR="00A07134">
        <w:t xml:space="preserve"> included emojis</w:t>
      </w:r>
      <w:r w:rsidR="00D2665A">
        <w:t xml:space="preserve"> </w:t>
      </w:r>
      <w:r w:rsidR="00A07134">
        <w:t xml:space="preserve">:-) </w:t>
      </w:r>
      <w:r w:rsidR="00D2665A">
        <w:t xml:space="preserve">, </w:t>
      </w:r>
      <w:r w:rsidR="0091082C">
        <w:t>punctuation</w:t>
      </w:r>
      <w:r w:rsidR="003778A8">
        <w:t xml:space="preserve">, special </w:t>
      </w:r>
      <w:r w:rsidR="00B10F4B">
        <w:t>characters. I</w:t>
      </w:r>
      <w:r w:rsidR="0049544E">
        <w:t xml:space="preserve"> </w:t>
      </w:r>
      <w:r w:rsidR="009A122E">
        <w:t xml:space="preserve">looked </w:t>
      </w:r>
      <w:r w:rsidR="00B47EE2">
        <w:t>for any signs of emojis</w:t>
      </w:r>
      <w:r w:rsidR="00B562D8">
        <w:t xml:space="preserve"> </w:t>
      </w:r>
      <w:r w:rsidR="00D72D7C">
        <w:t xml:space="preserve">which are made up of </w:t>
      </w:r>
      <w:r w:rsidR="00E51531">
        <w:t>characters and punctuations</w:t>
      </w:r>
      <w:r w:rsidR="008800D0">
        <w:t xml:space="preserve"> and </w:t>
      </w:r>
      <w:r w:rsidR="00E51531">
        <w:t xml:space="preserve">other forms of </w:t>
      </w:r>
      <w:r w:rsidR="00675935">
        <w:t xml:space="preserve">punctions and </w:t>
      </w:r>
      <w:r w:rsidR="00BC6B7D">
        <w:t>special characters</w:t>
      </w:r>
      <w:r w:rsidR="00E51531">
        <w:t xml:space="preserve"> </w:t>
      </w:r>
      <w:r w:rsidR="00887A42">
        <w:t xml:space="preserve">then removed them </w:t>
      </w:r>
      <w:r w:rsidR="00E51531">
        <w:t>which were removed</w:t>
      </w:r>
      <w:r w:rsidR="00BC6B7D">
        <w:t xml:space="preserve">. </w:t>
      </w:r>
    </w:p>
    <w:p w14:paraId="67EAED70" w14:textId="77777777" w:rsidR="00C60938" w:rsidRDefault="004A659A" w:rsidP="00C60938">
      <w:pPr>
        <w:pStyle w:val="ListParagraph"/>
        <w:keepNext/>
        <w:ind w:left="720"/>
      </w:pPr>
      <w:r>
        <w:rPr>
          <w:noProof/>
        </w:rPr>
        <w:drawing>
          <wp:inline distT="0" distB="0" distL="0" distR="0" wp14:anchorId="409798A4" wp14:editId="2460CEDC">
            <wp:extent cx="6400800" cy="1689100"/>
            <wp:effectExtent l="0" t="0" r="0" b="6350"/>
            <wp:docPr id="10329727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2757" name="Picture 1" descr="A screenshot of a computer program&#10;&#10;Description automatically generated"/>
                    <pic:cNvPicPr/>
                  </pic:nvPicPr>
                  <pic:blipFill>
                    <a:blip r:embed="rId14"/>
                    <a:stretch>
                      <a:fillRect/>
                    </a:stretch>
                  </pic:blipFill>
                  <pic:spPr>
                    <a:xfrm>
                      <a:off x="0" y="0"/>
                      <a:ext cx="6400800" cy="1689100"/>
                    </a:xfrm>
                    <a:prstGeom prst="rect">
                      <a:avLst/>
                    </a:prstGeom>
                  </pic:spPr>
                </pic:pic>
              </a:graphicData>
            </a:graphic>
          </wp:inline>
        </w:drawing>
      </w:r>
    </w:p>
    <w:p w14:paraId="4EFAB928" w14:textId="5CBF3F7A" w:rsidR="00F04E44" w:rsidRPr="005C77A9" w:rsidRDefault="00632FE1" w:rsidP="00E20FB4">
      <w:pPr>
        <w:pStyle w:val="ListParagraph"/>
        <w:ind w:left="720"/>
        <w:rPr>
          <w:noProof/>
        </w:rPr>
      </w:pPr>
      <w:r w:rsidRPr="00632FE1">
        <w:t>I then preformed</w:t>
      </w:r>
      <w:r>
        <w:rPr>
          <w:b/>
          <w:bCs/>
        </w:rPr>
        <w:t xml:space="preserve"> </w:t>
      </w:r>
      <w:r w:rsidR="00A513FA">
        <w:rPr>
          <w:b/>
          <w:bCs/>
        </w:rPr>
        <w:t>Tokenization</w:t>
      </w:r>
      <w:r w:rsidR="00CD73FE">
        <w:t>(</w:t>
      </w:r>
      <w:r>
        <w:t xml:space="preserve">explained in full in section </w:t>
      </w:r>
      <w:hyperlink w:anchor="_Tokenization_Process" w:history="1">
        <w:r w:rsidRPr="00CD73FE">
          <w:rPr>
            <w:rStyle w:val="Hyperlink"/>
          </w:rPr>
          <w:t>B2</w:t>
        </w:r>
      </w:hyperlink>
      <w:r w:rsidR="00CD73FE">
        <w:t xml:space="preserve">), </w:t>
      </w:r>
      <w:r w:rsidR="00594902">
        <w:t>which broke down</w:t>
      </w:r>
      <w:r w:rsidR="007051AE">
        <w:t xml:space="preserve"> each sentence into </w:t>
      </w:r>
      <w:r w:rsidR="000B7932">
        <w:t>“tok</w:t>
      </w:r>
      <w:r w:rsidR="00C25FE3">
        <w:t>ens”. Here I was able to</w:t>
      </w:r>
      <w:r w:rsidR="0032387C">
        <w:t xml:space="preserve"> </w:t>
      </w:r>
      <w:proofErr w:type="spellStart"/>
      <w:proofErr w:type="gramStart"/>
      <w:r w:rsidR="0032387C">
        <w:t>preform</w:t>
      </w:r>
      <w:proofErr w:type="spellEnd"/>
      <w:proofErr w:type="gramEnd"/>
      <w:r w:rsidR="0032387C">
        <w:t xml:space="preserve"> </w:t>
      </w:r>
      <w:r w:rsidR="0032387C">
        <w:rPr>
          <w:b/>
          <w:bCs/>
        </w:rPr>
        <w:t>l</w:t>
      </w:r>
      <w:r w:rsidR="0032387C" w:rsidRPr="00F71C9E">
        <w:rPr>
          <w:b/>
          <w:bCs/>
        </w:rPr>
        <w:t>emmatization</w:t>
      </w:r>
      <w:r w:rsidR="0032387C">
        <w:t xml:space="preserve">. lemmatization step allows the algorithm to map words at its root. For </w:t>
      </w:r>
      <w:proofErr w:type="gramStart"/>
      <w:r w:rsidR="0032387C">
        <w:t>example</w:t>
      </w:r>
      <w:proofErr w:type="gramEnd"/>
      <w:r w:rsidR="0032387C">
        <w:t xml:space="preserve"> runs, running and ran will all become run with lemma</w:t>
      </w:r>
      <w:sdt>
        <w:sdtPr>
          <w:id w:val="1510487142"/>
          <w:citation/>
        </w:sdtPr>
        <w:sdtContent>
          <w:r w:rsidR="0032387C">
            <w:fldChar w:fldCharType="begin"/>
          </w:r>
          <w:r w:rsidR="0032387C">
            <w:instrText xml:space="preserve"> CITATION Kur23 \l 1033 </w:instrText>
          </w:r>
          <w:r w:rsidR="0032387C">
            <w:fldChar w:fldCharType="separate"/>
          </w:r>
          <w:r w:rsidR="00D06D68">
            <w:rPr>
              <w:noProof/>
            </w:rPr>
            <w:t xml:space="preserve"> (Pykes, 2023)</w:t>
          </w:r>
          <w:r w:rsidR="0032387C">
            <w:fldChar w:fldCharType="end"/>
          </w:r>
        </w:sdtContent>
      </w:sdt>
      <w:r w:rsidR="0032387C">
        <w:t xml:space="preserve">. Since it </w:t>
      </w:r>
      <w:r w:rsidR="00AF5D3E">
        <w:t xml:space="preserve">changes words down to </w:t>
      </w:r>
      <w:proofErr w:type="gramStart"/>
      <w:r w:rsidR="00AF5D3E">
        <w:t>it</w:t>
      </w:r>
      <w:proofErr w:type="gramEnd"/>
      <w:r w:rsidR="00AF5D3E">
        <w:t xml:space="preserve"> roots it made more sense to do this step before </w:t>
      </w:r>
      <w:r w:rsidR="00AB02C9">
        <w:t>removing any stop word. Which I followed</w:t>
      </w:r>
      <w:r w:rsidR="00E264BE">
        <w:t xml:space="preserve"> this step with. I</w:t>
      </w:r>
      <w:r w:rsidR="00C25FE3">
        <w:t xml:space="preserve"> remove</w:t>
      </w:r>
      <w:r w:rsidR="00E264BE">
        <w:t>d</w:t>
      </w:r>
      <w:r w:rsidR="00C25FE3">
        <w:t xml:space="preserve"> </w:t>
      </w:r>
      <w:r w:rsidR="004340B5">
        <w:t xml:space="preserve">a certain list of </w:t>
      </w:r>
      <w:r w:rsidR="004340B5">
        <w:rPr>
          <w:b/>
          <w:bCs/>
        </w:rPr>
        <w:t>s</w:t>
      </w:r>
      <w:r w:rsidR="005F56C1" w:rsidRPr="004340B5">
        <w:rPr>
          <w:b/>
          <w:bCs/>
        </w:rPr>
        <w:t>top words</w:t>
      </w:r>
      <w:r w:rsidR="004340B5">
        <w:t xml:space="preserve">. </w:t>
      </w:r>
      <w:r w:rsidR="008D6498">
        <w:t>I withheld</w:t>
      </w:r>
      <w:r w:rsidR="00D80184">
        <w:t xml:space="preserve"> a few words from the list to maintain the</w:t>
      </w:r>
      <w:r w:rsidR="005C77A9">
        <w:t xml:space="preserve"> integrity of the </w:t>
      </w:r>
      <w:r w:rsidR="00D151E5">
        <w:t>sentiment analysis</w:t>
      </w:r>
      <w:r w:rsidR="00A76EC5">
        <w:t xml:space="preserve">. </w:t>
      </w:r>
      <w:r w:rsidR="003600F4">
        <w:t xml:space="preserve">I kept words like </w:t>
      </w:r>
      <w:r w:rsidR="00F81135">
        <w:t>“</w:t>
      </w:r>
      <w:r w:rsidR="003600F4">
        <w:t>no</w:t>
      </w:r>
      <w:r w:rsidR="00F81135">
        <w:t>”</w:t>
      </w:r>
      <w:r w:rsidR="003600F4">
        <w:t xml:space="preserve"> and </w:t>
      </w:r>
      <w:r w:rsidR="00F81135">
        <w:t>“</w:t>
      </w:r>
      <w:r w:rsidR="003600F4">
        <w:t>never</w:t>
      </w:r>
      <w:r w:rsidR="00F81135">
        <w:t>”</w:t>
      </w:r>
      <w:r w:rsidR="003600F4">
        <w:t xml:space="preserve"> since</w:t>
      </w:r>
      <w:r w:rsidR="00593ACF">
        <w:t xml:space="preserve"> they </w:t>
      </w:r>
      <w:r w:rsidR="00FF6F28">
        <w:t>detect</w:t>
      </w:r>
      <w:r w:rsidR="00593ACF">
        <w:t xml:space="preserve"> negative sentiment, </w:t>
      </w:r>
      <w:r w:rsidR="00F81135">
        <w:t>“</w:t>
      </w:r>
      <w:r w:rsidR="00593ACF">
        <w:t>but</w:t>
      </w:r>
      <w:r w:rsidR="00F81135">
        <w:t>”</w:t>
      </w:r>
      <w:r w:rsidR="00593ACF">
        <w:t xml:space="preserve"> and </w:t>
      </w:r>
      <w:r w:rsidR="00F81135">
        <w:t>“</w:t>
      </w:r>
      <w:r w:rsidR="00593ACF">
        <w:t>yet</w:t>
      </w:r>
      <w:r w:rsidR="00F81135">
        <w:t>”</w:t>
      </w:r>
      <w:r w:rsidR="00D3556A">
        <w:t xml:space="preserve"> because they add context</w:t>
      </w:r>
      <w:r w:rsidR="00CB330A" w:rsidRPr="00CB330A">
        <w:rPr>
          <w:noProof/>
        </w:rPr>
        <w:t xml:space="preserve"> </w:t>
      </w:r>
    </w:p>
    <w:p w14:paraId="00861334" w14:textId="4F29A534" w:rsidR="00C60938" w:rsidRDefault="00BE5741" w:rsidP="00F12172">
      <w:pPr>
        <w:pStyle w:val="ListParagraph"/>
        <w:ind w:left="720"/>
      </w:pPr>
      <w:r w:rsidRPr="00BE5741">
        <w:lastRenderedPageBreak/>
        <w:t xml:space="preserve">After preprocessing, the vocabulary size was reduced to </w:t>
      </w:r>
      <w:r w:rsidRPr="00BE5741">
        <w:rPr>
          <w:b/>
          <w:bCs/>
        </w:rPr>
        <w:t>4,6</w:t>
      </w:r>
      <w:r w:rsidR="00E20FB4">
        <w:rPr>
          <w:b/>
          <w:bCs/>
        </w:rPr>
        <w:t>6</w:t>
      </w:r>
      <w:r w:rsidRPr="00BE5741">
        <w:rPr>
          <w:b/>
          <w:bCs/>
        </w:rPr>
        <w:t>0 unique words</w:t>
      </w:r>
      <w:r w:rsidRPr="00BE5741">
        <w:t xml:space="preserve">, representing the cleaned and tokenized dataset. The final word embedding length was set to </w:t>
      </w:r>
      <w:r w:rsidRPr="00BE5741">
        <w:rPr>
          <w:b/>
          <w:bCs/>
        </w:rPr>
        <w:t>8</w:t>
      </w:r>
      <w:r w:rsidRPr="00BE5741">
        <w:t>, representing the vector position of each word in the learned vector space</w:t>
      </w:r>
      <w:r>
        <w:t xml:space="preserve"> </w:t>
      </w:r>
      <w:sdt>
        <w:sdtPr>
          <w:id w:val="-1822652569"/>
          <w:citation/>
        </w:sdtPr>
        <w:sdtContent>
          <w:r w:rsidR="00B10F4B">
            <w:fldChar w:fldCharType="begin"/>
          </w:r>
          <w:r w:rsidR="00B10F4B">
            <w:instrText xml:space="preserve"> CITATION Ruc21 \l 1033 </w:instrText>
          </w:r>
          <w:r w:rsidR="00B10F4B">
            <w:fldChar w:fldCharType="separate"/>
          </w:r>
          <w:r w:rsidR="00D06D68">
            <w:rPr>
              <w:noProof/>
            </w:rPr>
            <w:t>(Elleh, Advanced Data Analytics - Task 2 PPT, 2024)</w:t>
          </w:r>
          <w:r w:rsidR="00B10F4B">
            <w:fldChar w:fldCharType="end"/>
          </w:r>
        </w:sdtContent>
      </w:sdt>
      <w:r w:rsidR="00A13A98">
        <w:t>.</w:t>
      </w:r>
      <w:r w:rsidR="00F32A98">
        <w:t xml:space="preserve"> I </w:t>
      </w:r>
      <w:r w:rsidR="008F3AD8">
        <w:t xml:space="preserve">also found the </w:t>
      </w:r>
      <w:r w:rsidR="008C0341">
        <w:rPr>
          <w:b/>
          <w:bCs/>
        </w:rPr>
        <w:t>word and sentence length</w:t>
      </w:r>
      <w:r w:rsidR="008F3AD8">
        <w:rPr>
          <w:b/>
          <w:bCs/>
        </w:rPr>
        <w:t xml:space="preserve"> </w:t>
      </w:r>
      <w:r w:rsidR="008F3AD8">
        <w:t xml:space="preserve"> of the longest of each in the dataset.</w:t>
      </w:r>
      <w:r w:rsidR="002E2851">
        <w:t xml:space="preserve"> </w:t>
      </w:r>
    </w:p>
    <w:p w14:paraId="1F1F0CE1" w14:textId="00E10F3E" w:rsidR="000C2607" w:rsidRDefault="00B37E85" w:rsidP="00F47A5F">
      <w:pPr>
        <w:pStyle w:val="ListParagraph"/>
        <w:ind w:left="720"/>
        <w:rPr>
          <w:b/>
          <w:bCs/>
        </w:rPr>
      </w:pPr>
      <w:r w:rsidRPr="004F4D0B">
        <w:rPr>
          <w:b/>
          <w:bCs/>
        </w:rPr>
        <w:t>Statistical justification for the chosen maximum sequence length</w:t>
      </w:r>
      <w:r w:rsidR="00F902B0">
        <w:rPr>
          <w:b/>
          <w:bCs/>
        </w:rPr>
        <w:t xml:space="preserve"> </w:t>
      </w:r>
    </w:p>
    <w:p w14:paraId="1B8E308B" w14:textId="47EB4D8C" w:rsidR="00A857D3" w:rsidRDefault="00C60938" w:rsidP="00F12172">
      <w:pPr>
        <w:pStyle w:val="ListParagraph"/>
        <w:ind w:left="720"/>
      </w:pPr>
      <w:r>
        <w:rPr>
          <w:noProof/>
        </w:rPr>
        <mc:AlternateContent>
          <mc:Choice Requires="wps">
            <w:drawing>
              <wp:anchor distT="0" distB="0" distL="114300" distR="114300" simplePos="0" relativeHeight="251667456" behindDoc="1" locked="0" layoutInCell="1" allowOverlap="1" wp14:anchorId="5D69555A" wp14:editId="5201A43C">
                <wp:simplePos x="0" y="0"/>
                <wp:positionH relativeFrom="column">
                  <wp:posOffset>1939290</wp:posOffset>
                </wp:positionH>
                <wp:positionV relativeFrom="paragraph">
                  <wp:posOffset>721360</wp:posOffset>
                </wp:positionV>
                <wp:extent cx="1266825" cy="635"/>
                <wp:effectExtent l="0" t="0" r="9525" b="4445"/>
                <wp:wrapTight wrapText="bothSides">
                  <wp:wrapPolygon edited="0">
                    <wp:start x="0" y="0"/>
                    <wp:lineTo x="0" y="20479"/>
                    <wp:lineTo x="21438" y="20479"/>
                    <wp:lineTo x="21438" y="0"/>
                    <wp:lineTo x="0" y="0"/>
                  </wp:wrapPolygon>
                </wp:wrapTight>
                <wp:docPr id="734253886" name="Text Box 1"/>
                <wp:cNvGraphicFramePr/>
                <a:graphic xmlns:a="http://schemas.openxmlformats.org/drawingml/2006/main">
                  <a:graphicData uri="http://schemas.microsoft.com/office/word/2010/wordprocessingShape">
                    <wps:wsp>
                      <wps:cNvSpPr txBox="1"/>
                      <wps:spPr>
                        <a:xfrm>
                          <a:off x="0" y="0"/>
                          <a:ext cx="1266825" cy="635"/>
                        </a:xfrm>
                        <a:prstGeom prst="rect">
                          <a:avLst/>
                        </a:prstGeom>
                        <a:solidFill>
                          <a:prstClr val="white"/>
                        </a:solidFill>
                        <a:ln>
                          <a:noFill/>
                        </a:ln>
                      </wps:spPr>
                      <wps:txbx>
                        <w:txbxContent>
                          <w:p w14:paraId="0C1C0794" w14:textId="21BBE279" w:rsidR="00C60938" w:rsidRPr="009E194F" w:rsidRDefault="00C60938" w:rsidP="00C60938">
                            <w:pPr>
                              <w:pStyle w:val="Caption"/>
                              <w:rPr>
                                <w:noProof/>
                                <w:color w:val="000000" w:themeColor="text1"/>
                                <w:sz w:val="22"/>
                              </w:rPr>
                            </w:pPr>
                            <w:r>
                              <w:t xml:space="preserve">Figure </w:t>
                            </w:r>
                            <w:r>
                              <w:fldChar w:fldCharType="begin"/>
                            </w:r>
                            <w:r>
                              <w:instrText xml:space="preserve"> SEQ Figure \* ARABIC </w:instrText>
                            </w:r>
                            <w:r>
                              <w:fldChar w:fldCharType="separate"/>
                            </w:r>
                            <w:r>
                              <w:rPr>
                                <w:noProof/>
                              </w:rPr>
                              <w:t>6</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D69555A" id="_x0000_t202" coordsize="21600,21600" o:spt="202" path="m,l,21600r21600,l21600,xe">
                <v:stroke joinstyle="miter"/>
                <v:path gradientshapeok="t" o:connecttype="rect"/>
              </v:shapetype>
              <v:shape id="Text Box 1" o:spid="_x0000_s1026" type="#_x0000_t202" style="position:absolute;left:0;text-align:left;margin-left:152.7pt;margin-top:56.8pt;width:99.75pt;height:.0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7nFQIAADgEAAAOAAAAZHJzL2Uyb0RvYy54bWysU8Fu2zAMvQ/YPwi6L04yN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" stroked="f">
                <v:textbox style="mso-fit-shape-to-text:t" inset="0,0,0,0">
                  <w:txbxContent>
                    <w:p w14:paraId="0C1C0794" w14:textId="21BBE279" w:rsidR="00C60938" w:rsidRPr="009E194F" w:rsidRDefault="00C60938" w:rsidP="00C60938">
                      <w:pPr>
                        <w:pStyle w:val="Caption"/>
                        <w:rPr>
                          <w:noProof/>
                          <w:color w:val="000000" w:themeColor="text1"/>
                          <w:sz w:val="22"/>
                        </w:rPr>
                      </w:pPr>
                      <w:r>
                        <w:t xml:space="preserve">Figure </w:t>
                      </w:r>
                      <w:r>
                        <w:fldChar w:fldCharType="begin"/>
                      </w:r>
                      <w:r>
                        <w:instrText xml:space="preserve"> SEQ Figure \* ARABIC </w:instrText>
                      </w:r>
                      <w:r>
                        <w:fldChar w:fldCharType="separate"/>
                      </w:r>
                      <w:r>
                        <w:rPr>
                          <w:noProof/>
                        </w:rPr>
                        <w:t>6</w:t>
                      </w:r>
                      <w:r>
                        <w:rPr>
                          <w:noProof/>
                        </w:rPr>
                        <w:fldChar w:fldCharType="end"/>
                      </w:r>
                    </w:p>
                  </w:txbxContent>
                </v:textbox>
                <w10:wrap type="tight"/>
              </v:shape>
            </w:pict>
          </mc:Fallback>
        </mc:AlternateContent>
      </w:r>
      <w:r w:rsidR="00BE2E34">
        <w:rPr>
          <w:noProof/>
        </w:rPr>
        <w:drawing>
          <wp:anchor distT="0" distB="0" distL="114300" distR="114300" simplePos="0" relativeHeight="251660288" behindDoc="1" locked="0" layoutInCell="1" allowOverlap="1" wp14:anchorId="1EF04A6E" wp14:editId="156CDC60">
            <wp:simplePos x="0" y="0"/>
            <wp:positionH relativeFrom="column">
              <wp:posOffset>460513</wp:posOffset>
            </wp:positionH>
            <wp:positionV relativeFrom="paragraph">
              <wp:posOffset>374374</wp:posOffset>
            </wp:positionV>
            <wp:extent cx="2979420" cy="2625725"/>
            <wp:effectExtent l="0" t="0" r="0" b="3175"/>
            <wp:wrapTight wrapText="bothSides">
              <wp:wrapPolygon edited="0">
                <wp:start x="0" y="0"/>
                <wp:lineTo x="0" y="21469"/>
                <wp:lineTo x="21407" y="21469"/>
                <wp:lineTo x="21407" y="0"/>
                <wp:lineTo x="0" y="0"/>
              </wp:wrapPolygon>
            </wp:wrapTight>
            <wp:docPr id="1695399365" name="Picture 1" descr="A graph of a distribution of review leng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9365" name="Picture 1" descr="A graph of a distribution of review lengt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979420" cy="2625725"/>
                    </a:xfrm>
                    <a:prstGeom prst="rect">
                      <a:avLst/>
                    </a:prstGeom>
                  </pic:spPr>
                </pic:pic>
              </a:graphicData>
            </a:graphic>
          </wp:anchor>
        </w:drawing>
      </w:r>
      <w:r w:rsidR="00784023">
        <w:rPr>
          <w:noProof/>
        </w:rPr>
        <w:drawing>
          <wp:anchor distT="0" distB="0" distL="114300" distR="114300" simplePos="0" relativeHeight="251659264" behindDoc="1" locked="0" layoutInCell="1" allowOverlap="1" wp14:anchorId="4BAF84C8" wp14:editId="76CE9440">
            <wp:simplePos x="0" y="0"/>
            <wp:positionH relativeFrom="column">
              <wp:posOffset>5166995</wp:posOffset>
            </wp:positionH>
            <wp:positionV relativeFrom="paragraph">
              <wp:posOffset>180671</wp:posOffset>
            </wp:positionV>
            <wp:extent cx="1737360" cy="499745"/>
            <wp:effectExtent l="0" t="0" r="0" b="0"/>
            <wp:wrapTight wrapText="bothSides">
              <wp:wrapPolygon edited="0">
                <wp:start x="0" y="0"/>
                <wp:lineTo x="0" y="20584"/>
                <wp:lineTo x="21316" y="20584"/>
                <wp:lineTo x="21316" y="0"/>
                <wp:lineTo x="0" y="0"/>
              </wp:wrapPolygon>
            </wp:wrapTight>
            <wp:docPr id="77101891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18915" name="Picture 1" descr="A white background with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737360" cy="499745"/>
                    </a:xfrm>
                    <a:prstGeom prst="rect">
                      <a:avLst/>
                    </a:prstGeom>
                  </pic:spPr>
                </pic:pic>
              </a:graphicData>
            </a:graphic>
          </wp:anchor>
        </w:drawing>
      </w:r>
      <w:r w:rsidR="00B943A9">
        <w:t xml:space="preserve">The statistical justification of choosing the max sequence length was to preserve the data available. I used the max length of </w:t>
      </w:r>
      <w:r w:rsidR="00250F0F">
        <w:t>9</w:t>
      </w:r>
      <w:r w:rsidR="00B943A9">
        <w:t xml:space="preserve">. </w:t>
      </w:r>
      <w:r w:rsidR="00B65347">
        <w:t>Looking at</w:t>
      </w:r>
      <w:r w:rsidR="00B943A9">
        <w:t xml:space="preserve"> the </w:t>
      </w:r>
      <w:proofErr w:type="gramStart"/>
      <w:r w:rsidR="000A3537">
        <w:t>snip</w:t>
      </w:r>
      <w:r w:rsidR="00B943A9">
        <w:t xml:space="preserve"> it</w:t>
      </w:r>
      <w:proofErr w:type="gramEnd"/>
      <w:r w:rsidR="00B943A9">
        <w:t xml:space="preserve"> below you can see that the </w:t>
      </w:r>
      <w:r w:rsidR="0001664D">
        <w:t xml:space="preserve">max review is 44, with an avg of </w:t>
      </w:r>
      <w:r w:rsidR="00784023">
        <w:t xml:space="preserve">5. Since the 44 seemed to be </w:t>
      </w:r>
      <w:r w:rsidR="00AC3551">
        <w:t xml:space="preserve">very far off from 5 I ran a </w:t>
      </w:r>
      <w:r w:rsidR="000A3537">
        <w:t>distribution</w:t>
      </w:r>
      <w:r w:rsidR="00AC3551">
        <w:t xml:space="preserve"> chart to get a visual and </w:t>
      </w:r>
      <w:r w:rsidR="00771D13">
        <w:t xml:space="preserve">verified that the 44 was an outlier and that most of the data </w:t>
      </w:r>
      <w:r w:rsidR="00106CFF">
        <w:t xml:space="preserve">had about 12 words per review. </w:t>
      </w:r>
      <w:r w:rsidR="00B65347">
        <w:t>So,</w:t>
      </w:r>
      <w:r w:rsidR="00106CFF">
        <w:t xml:space="preserve"> I used </w:t>
      </w:r>
      <w:r w:rsidR="00257FB5">
        <w:t>9</w:t>
      </w:r>
      <w:r w:rsidR="00106CFF">
        <w:t xml:space="preserve"> as my ma</w:t>
      </w:r>
      <w:r w:rsidR="000A3537">
        <w:t xml:space="preserve">x seq </w:t>
      </w:r>
      <w:proofErr w:type="spellStart"/>
      <w:r w:rsidR="000A3537">
        <w:t>len</w:t>
      </w:r>
      <w:proofErr w:type="spellEnd"/>
      <w:r w:rsidR="000A3537">
        <w:t xml:space="preserve"> or max review as written in code</w:t>
      </w:r>
      <w:r w:rsidR="00A0619D">
        <w:t xml:space="preserve"> because </w:t>
      </w:r>
      <w:proofErr w:type="gramStart"/>
      <w:r w:rsidR="003B6003">
        <w:t>its</w:t>
      </w:r>
      <w:proofErr w:type="gramEnd"/>
      <w:r w:rsidR="00A0619D" w:rsidRPr="00A0619D">
        <w:t xml:space="preserve"> strikes a balance between </w:t>
      </w:r>
      <w:r w:rsidR="001A60A8">
        <w:t xml:space="preserve">both the chart and the </w:t>
      </w:r>
      <w:r w:rsidR="003B6003">
        <w:t>median</w:t>
      </w:r>
      <w:r w:rsidR="000A3537">
        <w:t xml:space="preserve">. </w:t>
      </w:r>
      <w:bookmarkStart w:id="0" w:name="_Tokenization_Process"/>
      <w:bookmarkEnd w:id="0"/>
    </w:p>
    <w:p w14:paraId="18EC745D" w14:textId="44666CAD" w:rsidR="007F6E90" w:rsidRDefault="007F6E90" w:rsidP="00A857D3">
      <w:pPr>
        <w:pStyle w:val="Heading3"/>
      </w:pPr>
      <w:r w:rsidRPr="007F6E90">
        <w:t>Tokenization Process</w:t>
      </w:r>
    </w:p>
    <w:p w14:paraId="06018EB4" w14:textId="31DD0C6D" w:rsidR="002355B5" w:rsidRDefault="00290362" w:rsidP="00CF02A0">
      <w:pPr>
        <w:ind w:left="720"/>
      </w:pPr>
      <w:r>
        <w:rPr>
          <w:noProof/>
        </w:rPr>
        <w:drawing>
          <wp:anchor distT="0" distB="0" distL="114300" distR="114300" simplePos="0" relativeHeight="251662336" behindDoc="1" locked="0" layoutInCell="1" allowOverlap="1" wp14:anchorId="00AB8963" wp14:editId="236FEBAA">
            <wp:simplePos x="0" y="0"/>
            <wp:positionH relativeFrom="column">
              <wp:posOffset>2947035</wp:posOffset>
            </wp:positionH>
            <wp:positionV relativeFrom="paragraph">
              <wp:posOffset>3326130</wp:posOffset>
            </wp:positionV>
            <wp:extent cx="3840480" cy="2091055"/>
            <wp:effectExtent l="0" t="0" r="7620" b="4445"/>
            <wp:wrapTight wrapText="bothSides">
              <wp:wrapPolygon edited="0">
                <wp:start x="0" y="0"/>
                <wp:lineTo x="0" y="21449"/>
                <wp:lineTo x="21536" y="21449"/>
                <wp:lineTo x="21536" y="0"/>
                <wp:lineTo x="0" y="0"/>
              </wp:wrapPolygon>
            </wp:wrapTight>
            <wp:docPr id="209781624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6248" name="Picture 1" descr="A screen 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840480" cy="2091055"/>
                    </a:xfrm>
                    <a:prstGeom prst="rect">
                      <a:avLst/>
                    </a:prstGeom>
                  </pic:spPr>
                </pic:pic>
              </a:graphicData>
            </a:graphic>
          </wp:anchor>
        </w:drawing>
      </w:r>
      <w:r w:rsidR="001B0ECD">
        <w:rPr>
          <w:noProof/>
        </w:rPr>
        <w:drawing>
          <wp:anchor distT="0" distB="0" distL="114300" distR="114300" simplePos="0" relativeHeight="251663360" behindDoc="1" locked="0" layoutInCell="1" allowOverlap="1" wp14:anchorId="4BACD7D2" wp14:editId="50817B4A">
            <wp:simplePos x="0" y="0"/>
            <wp:positionH relativeFrom="column">
              <wp:posOffset>386715</wp:posOffset>
            </wp:positionH>
            <wp:positionV relativeFrom="paragraph">
              <wp:posOffset>1026795</wp:posOffset>
            </wp:positionV>
            <wp:extent cx="6400800" cy="2033270"/>
            <wp:effectExtent l="0" t="0" r="0" b="5080"/>
            <wp:wrapTight wrapText="bothSides">
              <wp:wrapPolygon edited="0">
                <wp:start x="0" y="0"/>
                <wp:lineTo x="0" y="21452"/>
                <wp:lineTo x="21536" y="21452"/>
                <wp:lineTo x="21536" y="0"/>
                <wp:lineTo x="0" y="0"/>
              </wp:wrapPolygon>
            </wp:wrapTight>
            <wp:docPr id="1923068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68899"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400800" cy="2033270"/>
                    </a:xfrm>
                    <a:prstGeom prst="rect">
                      <a:avLst/>
                    </a:prstGeom>
                  </pic:spPr>
                </pic:pic>
              </a:graphicData>
            </a:graphic>
          </wp:anchor>
        </w:drawing>
      </w:r>
      <w:r w:rsidR="00771F15">
        <w:t xml:space="preserve">My goal in the tokenization process was to </w:t>
      </w:r>
      <w:r w:rsidR="00FA5460">
        <w:t xml:space="preserve">get the words in a format that </w:t>
      </w:r>
      <w:r w:rsidR="00285A0D">
        <w:t>could</w:t>
      </w:r>
      <w:r w:rsidR="00FA5460">
        <w:t xml:space="preserve"> </w:t>
      </w:r>
      <w:r w:rsidR="00285A0D">
        <w:t xml:space="preserve">be </w:t>
      </w:r>
      <w:r w:rsidR="00FA5460">
        <w:t xml:space="preserve">understood by the NN. </w:t>
      </w:r>
      <w:r w:rsidR="00944D1B">
        <w:t xml:space="preserve">By tokenizing the text, I was able </w:t>
      </w:r>
      <w:r w:rsidR="00A266B3" w:rsidRPr="00A266B3">
        <w:t>break down</w:t>
      </w:r>
      <w:r w:rsidR="00A266B3">
        <w:t xml:space="preserve"> the</w:t>
      </w:r>
      <w:r w:rsidR="00A266B3" w:rsidRPr="00A266B3">
        <w:t xml:space="preserve"> text into individual words or tokens, which can then be converted into numerical representations for the model.</w:t>
      </w:r>
      <w:r w:rsidR="00A266B3">
        <w:t xml:space="preserve"> </w:t>
      </w:r>
      <w:r w:rsidR="00CA6F8A">
        <w:t xml:space="preserve">This </w:t>
      </w:r>
      <w:r w:rsidR="00285A0D">
        <w:t>process</w:t>
      </w:r>
      <w:r w:rsidR="00CA6F8A">
        <w:t xml:space="preserve"> was able to be </w:t>
      </w:r>
      <w:r w:rsidR="00285A0D">
        <w:t>achieved</w:t>
      </w:r>
      <w:r w:rsidR="00CA6F8A">
        <w:t xml:space="preserve"> by normalizing the data</w:t>
      </w:r>
      <w:r w:rsidR="0062381B">
        <w:t>. In converting all letters to lower case</w:t>
      </w:r>
      <w:r w:rsidR="003B3425" w:rsidRPr="003B3425">
        <w:t xml:space="preserve"> ensured that "Run" and "run" were treated as the same token</w:t>
      </w:r>
      <w:r w:rsidR="00C4133D">
        <w:t xml:space="preserve">. </w:t>
      </w:r>
      <w:r w:rsidR="009C7206" w:rsidRPr="009C7206">
        <w:t>Stop words were removed to focus on meaningful words</w:t>
      </w:r>
      <w:r w:rsidR="00BF4A56">
        <w:t xml:space="preserve"> and reduce noise</w:t>
      </w:r>
      <w:r w:rsidR="00DA0434">
        <w:t xml:space="preserve">. </w:t>
      </w:r>
      <w:r w:rsidR="008F1C9C">
        <w:t xml:space="preserve">The tokenization also provides a word index which </w:t>
      </w:r>
      <w:r w:rsidR="0010608F">
        <w:t>helps</w:t>
      </w:r>
      <w:r w:rsidR="008F1C9C">
        <w:t xml:space="preserve"> verify that the data </w:t>
      </w:r>
      <w:r w:rsidR="0010608F">
        <w:t>is clean</w:t>
      </w:r>
      <w:r w:rsidR="008F1C9C">
        <w:t xml:space="preserve"> </w:t>
      </w:r>
      <w:r w:rsidR="00947626">
        <w:t>enough to move forward.</w:t>
      </w:r>
      <w:r w:rsidR="0059478C">
        <w:t xml:space="preserve"> </w:t>
      </w:r>
      <w:r w:rsidR="00EA0E52">
        <w:t xml:space="preserve">After recounting the </w:t>
      </w:r>
      <w:r w:rsidR="00FD34B0">
        <w:t>tokens,</w:t>
      </w:r>
      <w:r w:rsidR="00EA0E52">
        <w:t xml:space="preserve"> I </w:t>
      </w:r>
      <w:r w:rsidR="00B85253">
        <w:t xml:space="preserve">was also able to get </w:t>
      </w:r>
      <w:r w:rsidR="00EA0E52">
        <w:t xml:space="preserve"> a new</w:t>
      </w:r>
      <w:r w:rsidR="00F92977">
        <w:t xml:space="preserve"> Vocab count.</w:t>
      </w:r>
    </w:p>
    <w:p w14:paraId="0AA8D912" w14:textId="05F562D4" w:rsidR="006818E5" w:rsidRDefault="00087796" w:rsidP="00F47A5F">
      <w:pPr>
        <w:pStyle w:val="Heading3"/>
        <w:divId w:val="717974538"/>
      </w:pPr>
      <w:bookmarkStart w:id="1" w:name="_Padding_Process"/>
      <w:bookmarkEnd w:id="1"/>
      <w:r>
        <w:lastRenderedPageBreak/>
        <w:t>P</w:t>
      </w:r>
      <w:r w:rsidRPr="00087796">
        <w:t xml:space="preserve">adding </w:t>
      </w:r>
      <w:r>
        <w:t>P</w:t>
      </w:r>
      <w:r w:rsidRPr="00087796">
        <w:t>rocess </w:t>
      </w:r>
    </w:p>
    <w:p w14:paraId="063C44B9" w14:textId="7C3DD1EF" w:rsidR="005453CC" w:rsidRDefault="001A2C6F" w:rsidP="00A76E24">
      <w:pPr>
        <w:pStyle w:val="ListParagraph"/>
        <w:ind w:left="720"/>
        <w:divId w:val="717974538"/>
      </w:pPr>
      <w:r>
        <w:rPr>
          <w:noProof/>
        </w:rPr>
        <w:drawing>
          <wp:anchor distT="0" distB="0" distL="114300" distR="114300" simplePos="0" relativeHeight="251669504" behindDoc="1" locked="0" layoutInCell="1" allowOverlap="1" wp14:anchorId="17D4B55C" wp14:editId="5DB6EE9C">
            <wp:simplePos x="0" y="0"/>
            <wp:positionH relativeFrom="column">
              <wp:posOffset>381000</wp:posOffset>
            </wp:positionH>
            <wp:positionV relativeFrom="paragraph">
              <wp:posOffset>616585</wp:posOffset>
            </wp:positionV>
            <wp:extent cx="1737360" cy="499745"/>
            <wp:effectExtent l="0" t="0" r="0" b="0"/>
            <wp:wrapTight wrapText="bothSides">
              <wp:wrapPolygon edited="0">
                <wp:start x="0" y="0"/>
                <wp:lineTo x="0" y="20584"/>
                <wp:lineTo x="21316" y="20584"/>
                <wp:lineTo x="21316" y="0"/>
                <wp:lineTo x="0" y="0"/>
              </wp:wrapPolygon>
            </wp:wrapTight>
            <wp:docPr id="87035309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18915" name="Picture 1" descr="A white background with black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737360" cy="499745"/>
                    </a:xfrm>
                    <a:prstGeom prst="rect">
                      <a:avLst/>
                    </a:prstGeom>
                  </pic:spPr>
                </pic:pic>
              </a:graphicData>
            </a:graphic>
          </wp:anchor>
        </w:drawing>
      </w:r>
      <w:r w:rsidR="00A76E24">
        <w:t xml:space="preserve">The </w:t>
      </w:r>
      <w:r w:rsidR="00CF0420">
        <w:t xml:space="preserve">padding </w:t>
      </w:r>
      <w:r w:rsidR="00A76E24">
        <w:t xml:space="preserve">process </w:t>
      </w:r>
      <w:r w:rsidR="00CF0420">
        <w:t xml:space="preserve">included finding the distribution of the words per row. </w:t>
      </w:r>
      <w:r w:rsidR="00D72C8D">
        <w:t xml:space="preserve">I first figured out the </w:t>
      </w:r>
      <w:r w:rsidR="00D72C8D" w:rsidRPr="00F75BEE">
        <w:rPr>
          <w:rStyle w:val="Heading5Char"/>
          <w:b w:val="0"/>
          <w:bCs/>
        </w:rPr>
        <w:t>min, median and max of the clean reviews</w:t>
      </w:r>
      <w:r w:rsidR="00D72C8D">
        <w:t xml:space="preserve">. Then </w:t>
      </w:r>
      <w:r w:rsidR="004C1B85">
        <w:t>plotted</w:t>
      </w:r>
      <w:r w:rsidR="00C92A0C">
        <w:t xml:space="preserve"> a visual. After </w:t>
      </w:r>
      <w:r w:rsidR="004C1B85">
        <w:t>plotting</w:t>
      </w:r>
      <w:r w:rsidR="00C92A0C">
        <w:t xml:space="preserve"> the cha</w:t>
      </w:r>
      <w:r w:rsidR="004C1B85">
        <w:t>r</w:t>
      </w:r>
      <w:r w:rsidR="00C92A0C">
        <w:t>t</w:t>
      </w:r>
      <w:r w:rsidR="00866BF9">
        <w:t>(</w:t>
      </w:r>
      <w:r>
        <w:t>above</w:t>
      </w:r>
      <w:r w:rsidR="00C60938">
        <w:t>)</w:t>
      </w:r>
      <w:r w:rsidR="00C92A0C">
        <w:t xml:space="preserve">, I was able to </w:t>
      </w:r>
      <w:r w:rsidR="004C1B85">
        <w:t>determine</w:t>
      </w:r>
      <w:r w:rsidR="00C92A0C">
        <w:t xml:space="preserve"> that I will use the m</w:t>
      </w:r>
      <w:r w:rsidR="00D83325">
        <w:t xml:space="preserve">edian </w:t>
      </w:r>
      <w:r w:rsidR="00D97DA8">
        <w:t>length</w:t>
      </w:r>
      <w:r w:rsidR="005453CC">
        <w:t xml:space="preserve"> </w:t>
      </w:r>
    </w:p>
    <w:p w14:paraId="28FD9FB6" w14:textId="77777777" w:rsidR="00A91B76" w:rsidRDefault="005453CC" w:rsidP="00A76E24">
      <w:pPr>
        <w:pStyle w:val="ListParagraph"/>
        <w:ind w:left="720"/>
        <w:divId w:val="717974538"/>
        <w:rPr>
          <w:noProof/>
        </w:rPr>
      </w:pPr>
      <w:r>
        <w:t>+ 4</w:t>
      </w:r>
      <w:r w:rsidR="00D97DA8">
        <w:t xml:space="preserve"> for</w:t>
      </w:r>
      <w:r w:rsidR="00D83325">
        <w:t xml:space="preserve"> the pad len</w:t>
      </w:r>
      <w:r w:rsidR="00D97DA8">
        <w:t>gth</w:t>
      </w:r>
      <w:r w:rsidR="00D83325">
        <w:t>. In th</w:t>
      </w:r>
      <w:r w:rsidR="00866BF9">
        <w:t>is</w:t>
      </w:r>
      <w:r w:rsidR="00D83325">
        <w:t xml:space="preserve"> case it was </w:t>
      </w:r>
      <w:r w:rsidR="003B6003">
        <w:t>9</w:t>
      </w:r>
      <w:r w:rsidR="00C73785">
        <w:t xml:space="preserve">. </w:t>
      </w:r>
      <w:r w:rsidR="00D05AB0" w:rsidRPr="00D05AB0">
        <w:t xml:space="preserve">It is slightly above the median, ensuring we capture more information from </w:t>
      </w:r>
      <w:proofErr w:type="gramStart"/>
      <w:r w:rsidR="00D05AB0" w:rsidRPr="00D05AB0">
        <w:t>the majority of</w:t>
      </w:r>
      <w:proofErr w:type="gramEnd"/>
      <w:r w:rsidR="00D05AB0" w:rsidRPr="00D05AB0">
        <w:t xml:space="preserve"> reviews while avoiding the inclusion of extreme outliers.</w:t>
      </w:r>
      <w:r w:rsidR="006F76EC">
        <w:t xml:space="preserve"> I first dropped the </w:t>
      </w:r>
      <w:r w:rsidR="00EA2E15">
        <w:t>unneeded</w:t>
      </w:r>
      <w:r w:rsidR="006F76EC">
        <w:t xml:space="preserve"> columns and then </w:t>
      </w:r>
      <w:r w:rsidR="00EA2E15">
        <w:t>split</w:t>
      </w:r>
      <w:r w:rsidR="006F76EC">
        <w:t xml:space="preserve"> the data. Then I was able to </w:t>
      </w:r>
      <w:r w:rsidR="00EA2E15">
        <w:t>add the padding to each training, testing and validation.</w:t>
      </w:r>
      <w:r w:rsidR="00E8165C" w:rsidRPr="00E8165C">
        <w:rPr>
          <w:noProof/>
        </w:rPr>
        <w:t xml:space="preserve"> </w:t>
      </w:r>
    </w:p>
    <w:p w14:paraId="406EF76D" w14:textId="6B68A7E3" w:rsidR="00A76E24" w:rsidRPr="00A76E24" w:rsidRDefault="00A91B76" w:rsidP="00A76E24">
      <w:pPr>
        <w:pStyle w:val="ListParagraph"/>
        <w:ind w:left="720"/>
        <w:divId w:val="717974538"/>
      </w:pPr>
      <w:r>
        <w:rPr>
          <w:noProof/>
        </w:rPr>
        <w:drawing>
          <wp:inline distT="0" distB="0" distL="0" distR="0" wp14:anchorId="5A3B5D90" wp14:editId="32814D8E">
            <wp:extent cx="4572000" cy="4028440"/>
            <wp:effectExtent l="0" t="0" r="0" b="0"/>
            <wp:docPr id="18729489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8998" name="Picture 1" descr="A screen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572000" cy="4028440"/>
                    </a:xfrm>
                    <a:prstGeom prst="rect">
                      <a:avLst/>
                    </a:prstGeom>
                  </pic:spPr>
                </pic:pic>
              </a:graphicData>
            </a:graphic>
          </wp:inline>
        </w:drawing>
      </w:r>
    </w:p>
    <w:p w14:paraId="6E0A1D8E" w14:textId="469F2D11" w:rsidR="003C1A18" w:rsidRDefault="003C1A18" w:rsidP="00734DD9">
      <w:pPr>
        <w:pStyle w:val="Heading3"/>
      </w:pPr>
      <w:r>
        <w:t>C</w:t>
      </w:r>
      <w:r w:rsidRPr="003C1A18">
        <w:t xml:space="preserve">ategories of </w:t>
      </w:r>
      <w:r>
        <w:t>S</w:t>
      </w:r>
      <w:r w:rsidRPr="003C1A18">
        <w:t>entiment</w:t>
      </w:r>
    </w:p>
    <w:p w14:paraId="4F31C552" w14:textId="2383F124" w:rsidR="00DE04AB" w:rsidRPr="00DE04AB" w:rsidRDefault="00DE04AB" w:rsidP="00DE04AB">
      <w:pPr>
        <w:ind w:left="720"/>
      </w:pPr>
      <w:r>
        <w:t xml:space="preserve">Since the data is already </w:t>
      </w:r>
      <w:r w:rsidR="00DD4D38">
        <w:t>divided into two categories, I used sigmoid</w:t>
      </w:r>
      <w:r w:rsidR="0087462F">
        <w:t xml:space="preserve"> which fits the models needs</w:t>
      </w:r>
      <w:r w:rsidR="00A91B76">
        <w:t xml:space="preserve">. </w:t>
      </w:r>
    </w:p>
    <w:p w14:paraId="2537D74A" w14:textId="0F990F23" w:rsidR="003C1A18" w:rsidRDefault="003C1A18" w:rsidP="00734DD9">
      <w:pPr>
        <w:pStyle w:val="Heading3"/>
      </w:pPr>
      <w:r>
        <w:t>S</w:t>
      </w:r>
      <w:r w:rsidRPr="003C1A18">
        <w:t xml:space="preserve">teps </w:t>
      </w:r>
      <w:r>
        <w:t>U</w:t>
      </w:r>
      <w:r w:rsidRPr="003C1A18">
        <w:t xml:space="preserve">sed to </w:t>
      </w:r>
      <w:r>
        <w:t>P</w:t>
      </w:r>
      <w:r w:rsidRPr="003C1A18">
        <w:t xml:space="preserve">repare the </w:t>
      </w:r>
      <w:r>
        <w:t>D</w:t>
      </w:r>
      <w:r w:rsidRPr="003C1A18">
        <w:t>ata</w:t>
      </w:r>
    </w:p>
    <w:p w14:paraId="39FDF2B7" w14:textId="788DF797" w:rsidR="00E766C8" w:rsidRDefault="005E30E0" w:rsidP="00E766C8">
      <w:pPr>
        <w:ind w:left="720"/>
      </w:pPr>
      <w:r>
        <w:t>The steps I took to prepare the data:</w:t>
      </w:r>
    </w:p>
    <w:p w14:paraId="39420DB2" w14:textId="16583809" w:rsidR="00815C10" w:rsidRDefault="00F21D19" w:rsidP="004F0109">
      <w:pPr>
        <w:pStyle w:val="ListNumber"/>
      </w:pPr>
      <w:r>
        <w:t>Imported packages</w:t>
      </w:r>
    </w:p>
    <w:p w14:paraId="7AAA796A" w14:textId="26A3FE74" w:rsidR="00F21D19" w:rsidRDefault="00F21D19" w:rsidP="00F21D19">
      <w:pPr>
        <w:pStyle w:val="ListNumber"/>
        <w:numPr>
          <w:ilvl w:val="0"/>
          <w:numId w:val="0"/>
        </w:numPr>
        <w:ind w:left="1080"/>
      </w:pPr>
      <w:r>
        <w:rPr>
          <w:noProof/>
        </w:rPr>
        <w:lastRenderedPageBreak/>
        <w:drawing>
          <wp:inline distT="0" distB="0" distL="0" distR="0" wp14:anchorId="6418D3C9" wp14:editId="5E2F6FE1">
            <wp:extent cx="5394960" cy="5244438"/>
            <wp:effectExtent l="0" t="0" r="0" b="0"/>
            <wp:docPr id="3698333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33353" name="Picture 1" descr="A screenshot of a computer program&#10;&#10;Description automatically generated"/>
                    <pic:cNvPicPr/>
                  </pic:nvPicPr>
                  <pic:blipFill>
                    <a:blip r:embed="rId20"/>
                    <a:stretch>
                      <a:fillRect/>
                    </a:stretch>
                  </pic:blipFill>
                  <pic:spPr>
                    <a:xfrm>
                      <a:off x="0" y="0"/>
                      <a:ext cx="5394960" cy="5244438"/>
                    </a:xfrm>
                    <a:prstGeom prst="rect">
                      <a:avLst/>
                    </a:prstGeom>
                  </pic:spPr>
                </pic:pic>
              </a:graphicData>
            </a:graphic>
          </wp:inline>
        </w:drawing>
      </w:r>
    </w:p>
    <w:p w14:paraId="7DEF8036" w14:textId="0BB4FC5C" w:rsidR="004F0109" w:rsidRDefault="004F0109" w:rsidP="004F0109">
      <w:pPr>
        <w:pStyle w:val="ListNumber"/>
      </w:pPr>
      <w:r>
        <w:t>Data Import</w:t>
      </w:r>
    </w:p>
    <w:p w14:paraId="1DDDB3F4" w14:textId="1E7C7058" w:rsidR="00A93029" w:rsidRDefault="00A93029" w:rsidP="00A93029">
      <w:pPr>
        <w:pStyle w:val="ListNumber"/>
        <w:numPr>
          <w:ilvl w:val="0"/>
          <w:numId w:val="0"/>
        </w:numPr>
        <w:ind w:left="1080"/>
      </w:pPr>
      <w:r>
        <w:t xml:space="preserve">Here I </w:t>
      </w:r>
      <w:r w:rsidR="006E523B">
        <w:t xml:space="preserve">import the data sets and then </w:t>
      </w:r>
      <w:r w:rsidR="00726CDC">
        <w:t>combine</w:t>
      </w:r>
      <w:r w:rsidR="006E523B">
        <w:t xml:space="preserve"> them into one table</w:t>
      </w:r>
      <w:r w:rsidR="00726CDC">
        <w:t xml:space="preserve">. Adding a source column to </w:t>
      </w:r>
      <w:proofErr w:type="spellStart"/>
      <w:r w:rsidR="00726CDC">
        <w:t>to</w:t>
      </w:r>
      <w:proofErr w:type="spellEnd"/>
      <w:r w:rsidR="00726CDC">
        <w:t xml:space="preserve"> provide some insight during the cleaning process,</w:t>
      </w:r>
    </w:p>
    <w:p w14:paraId="2E548CF9" w14:textId="4E67C701" w:rsidR="00F21D19" w:rsidRDefault="00B0306C" w:rsidP="00A93029">
      <w:pPr>
        <w:pStyle w:val="ListNumber"/>
        <w:numPr>
          <w:ilvl w:val="0"/>
          <w:numId w:val="0"/>
        </w:numPr>
        <w:ind w:left="1080"/>
      </w:pPr>
      <w:r>
        <w:rPr>
          <w:noProof/>
        </w:rPr>
        <w:drawing>
          <wp:inline distT="0" distB="0" distL="0" distR="0" wp14:anchorId="7E4A4534" wp14:editId="4953AB43">
            <wp:extent cx="6400800" cy="1187447"/>
            <wp:effectExtent l="0" t="0" r="0" b="0"/>
            <wp:docPr id="124314333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3332" name="Picture 1" descr="A computer screen shot of a computer code&#10;&#10;Description automatically generated"/>
                    <pic:cNvPicPr/>
                  </pic:nvPicPr>
                  <pic:blipFill>
                    <a:blip r:embed="rId21"/>
                    <a:stretch>
                      <a:fillRect/>
                    </a:stretch>
                  </pic:blipFill>
                  <pic:spPr>
                    <a:xfrm>
                      <a:off x="0" y="0"/>
                      <a:ext cx="6400800" cy="1187447"/>
                    </a:xfrm>
                    <a:prstGeom prst="rect">
                      <a:avLst/>
                    </a:prstGeom>
                  </pic:spPr>
                </pic:pic>
              </a:graphicData>
            </a:graphic>
          </wp:inline>
        </w:drawing>
      </w:r>
    </w:p>
    <w:p w14:paraId="46AB1C2F" w14:textId="41E2EC3B" w:rsidR="00B0306C" w:rsidRDefault="00C67DEA" w:rsidP="00A93029">
      <w:pPr>
        <w:pStyle w:val="ListNumber"/>
        <w:numPr>
          <w:ilvl w:val="0"/>
          <w:numId w:val="0"/>
        </w:numPr>
        <w:ind w:left="1080"/>
      </w:pPr>
      <w:r>
        <w:rPr>
          <w:noProof/>
        </w:rPr>
        <w:drawing>
          <wp:inline distT="0" distB="0" distL="0" distR="0" wp14:anchorId="398D597E" wp14:editId="748E5F6E">
            <wp:extent cx="6400800" cy="1261342"/>
            <wp:effectExtent l="0" t="0" r="0" b="0"/>
            <wp:docPr id="333281008"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1008" name="Picture 1" descr="A computer code on a white background&#10;&#10;Description automatically generated"/>
                    <pic:cNvPicPr/>
                  </pic:nvPicPr>
                  <pic:blipFill>
                    <a:blip r:embed="rId22"/>
                    <a:stretch>
                      <a:fillRect/>
                    </a:stretch>
                  </pic:blipFill>
                  <pic:spPr>
                    <a:xfrm>
                      <a:off x="0" y="0"/>
                      <a:ext cx="6400800" cy="1261342"/>
                    </a:xfrm>
                    <a:prstGeom prst="rect">
                      <a:avLst/>
                    </a:prstGeom>
                  </pic:spPr>
                </pic:pic>
              </a:graphicData>
            </a:graphic>
          </wp:inline>
        </w:drawing>
      </w:r>
    </w:p>
    <w:p w14:paraId="5633BEF8" w14:textId="26AE65AA" w:rsidR="00C67DEA" w:rsidRDefault="00C67DEA" w:rsidP="00A93029">
      <w:pPr>
        <w:pStyle w:val="ListNumber"/>
        <w:numPr>
          <w:ilvl w:val="0"/>
          <w:numId w:val="0"/>
        </w:numPr>
        <w:ind w:left="1080"/>
      </w:pPr>
      <w:r>
        <w:rPr>
          <w:noProof/>
        </w:rPr>
        <w:lastRenderedPageBreak/>
        <w:drawing>
          <wp:inline distT="0" distB="0" distL="0" distR="0" wp14:anchorId="0B7EF5D7" wp14:editId="6D9DA585">
            <wp:extent cx="6400800" cy="1240561"/>
            <wp:effectExtent l="0" t="0" r="0" b="0"/>
            <wp:docPr id="5238489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8910" name="Picture 1" descr="A screen shot of a computer code&#10;&#10;Description automatically generated"/>
                    <pic:cNvPicPr/>
                  </pic:nvPicPr>
                  <pic:blipFill>
                    <a:blip r:embed="rId23"/>
                    <a:stretch>
                      <a:fillRect/>
                    </a:stretch>
                  </pic:blipFill>
                  <pic:spPr>
                    <a:xfrm>
                      <a:off x="0" y="0"/>
                      <a:ext cx="6400800" cy="1240561"/>
                    </a:xfrm>
                    <a:prstGeom prst="rect">
                      <a:avLst/>
                    </a:prstGeom>
                  </pic:spPr>
                </pic:pic>
              </a:graphicData>
            </a:graphic>
          </wp:inline>
        </w:drawing>
      </w:r>
    </w:p>
    <w:p w14:paraId="67EBC418" w14:textId="15278A3F" w:rsidR="00C67DEA" w:rsidRDefault="00827B22" w:rsidP="00A93029">
      <w:pPr>
        <w:pStyle w:val="ListNumber"/>
        <w:numPr>
          <w:ilvl w:val="0"/>
          <w:numId w:val="0"/>
        </w:numPr>
        <w:ind w:left="1080"/>
      </w:pPr>
      <w:r>
        <w:rPr>
          <w:noProof/>
        </w:rPr>
        <w:drawing>
          <wp:inline distT="0" distB="0" distL="0" distR="0" wp14:anchorId="28EF4CCF" wp14:editId="21C6EDD8">
            <wp:extent cx="6400800" cy="1842652"/>
            <wp:effectExtent l="0" t="0" r="0" b="5715"/>
            <wp:docPr id="129697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144" name="Picture 1" descr="A screenshot of a computer&#10;&#10;Description automatically generated"/>
                    <pic:cNvPicPr/>
                  </pic:nvPicPr>
                  <pic:blipFill>
                    <a:blip r:embed="rId24"/>
                    <a:stretch>
                      <a:fillRect/>
                    </a:stretch>
                  </pic:blipFill>
                  <pic:spPr>
                    <a:xfrm>
                      <a:off x="0" y="0"/>
                      <a:ext cx="6400800" cy="1842652"/>
                    </a:xfrm>
                    <a:prstGeom prst="rect">
                      <a:avLst/>
                    </a:prstGeom>
                  </pic:spPr>
                </pic:pic>
              </a:graphicData>
            </a:graphic>
          </wp:inline>
        </w:drawing>
      </w:r>
    </w:p>
    <w:p w14:paraId="4F96965F" w14:textId="6ED3F6F7" w:rsidR="004F0109" w:rsidRDefault="00880DE5" w:rsidP="004F0109">
      <w:pPr>
        <w:pStyle w:val="ListNumber"/>
      </w:pPr>
      <w:r>
        <w:t>Data</w:t>
      </w:r>
      <w:r w:rsidR="002D29FA">
        <w:t xml:space="preserve"> Exploration</w:t>
      </w:r>
    </w:p>
    <w:p w14:paraId="60A11330" w14:textId="41FC7D25" w:rsidR="00827B22" w:rsidRDefault="00827B22" w:rsidP="00827B22">
      <w:pPr>
        <w:pStyle w:val="ListNumber"/>
        <w:numPr>
          <w:ilvl w:val="0"/>
          <w:numId w:val="0"/>
        </w:numPr>
        <w:ind w:left="1080"/>
      </w:pPr>
      <w:r>
        <w:t xml:space="preserve">In order to clean the </w:t>
      </w:r>
      <w:proofErr w:type="gramStart"/>
      <w:r>
        <w:t>data</w:t>
      </w:r>
      <w:proofErr w:type="gramEnd"/>
      <w:r>
        <w:t xml:space="preserve"> I need to first get the shape and info of the table</w:t>
      </w:r>
      <w:r w:rsidR="00836412">
        <w:t xml:space="preserve"> including if it had any null values:</w:t>
      </w:r>
    </w:p>
    <w:p w14:paraId="41D46BFB" w14:textId="24566215" w:rsidR="0074280B" w:rsidRDefault="00F97C73" w:rsidP="00FB150B">
      <w:pPr>
        <w:pStyle w:val="ListNumber"/>
        <w:numPr>
          <w:ilvl w:val="0"/>
          <w:numId w:val="0"/>
        </w:numPr>
        <w:ind w:left="1080"/>
      </w:pPr>
      <w:r>
        <w:rPr>
          <w:noProof/>
        </w:rPr>
        <w:drawing>
          <wp:inline distT="0" distB="0" distL="0" distR="0" wp14:anchorId="45DC1110" wp14:editId="5243B7D8">
            <wp:extent cx="4933950" cy="3314700"/>
            <wp:effectExtent l="0" t="0" r="0" b="0"/>
            <wp:docPr id="1293513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13426" name="Picture 1" descr="A screenshot of a computer&#10;&#10;Description automatically generated"/>
                    <pic:cNvPicPr/>
                  </pic:nvPicPr>
                  <pic:blipFill>
                    <a:blip r:embed="rId25"/>
                    <a:stretch>
                      <a:fillRect/>
                    </a:stretch>
                  </pic:blipFill>
                  <pic:spPr>
                    <a:xfrm>
                      <a:off x="0" y="0"/>
                      <a:ext cx="4933950" cy="3314700"/>
                    </a:xfrm>
                    <a:prstGeom prst="rect">
                      <a:avLst/>
                    </a:prstGeom>
                  </pic:spPr>
                </pic:pic>
              </a:graphicData>
            </a:graphic>
          </wp:inline>
        </w:drawing>
      </w:r>
    </w:p>
    <w:p w14:paraId="76DEA44F" w14:textId="48E12101" w:rsidR="00294422" w:rsidRDefault="00294422" w:rsidP="00FB150B">
      <w:pPr>
        <w:pStyle w:val="ListNumber"/>
        <w:numPr>
          <w:ilvl w:val="0"/>
          <w:numId w:val="0"/>
        </w:numPr>
        <w:ind w:left="1080"/>
      </w:pPr>
      <w:r>
        <w:rPr>
          <w:noProof/>
        </w:rPr>
        <w:lastRenderedPageBreak/>
        <w:drawing>
          <wp:inline distT="0" distB="0" distL="0" distR="0" wp14:anchorId="7FBC0285" wp14:editId="219F5E2A">
            <wp:extent cx="6400800" cy="2606964"/>
            <wp:effectExtent l="0" t="0" r="0" b="3175"/>
            <wp:docPr id="25925915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9151" name="Picture 1" descr="A screenshot of a computer code&#10;&#10;Description automatically generated"/>
                    <pic:cNvPicPr/>
                  </pic:nvPicPr>
                  <pic:blipFill>
                    <a:blip r:embed="rId26"/>
                    <a:stretch>
                      <a:fillRect/>
                    </a:stretch>
                  </pic:blipFill>
                  <pic:spPr>
                    <a:xfrm>
                      <a:off x="0" y="0"/>
                      <a:ext cx="6400800" cy="2606964"/>
                    </a:xfrm>
                    <a:prstGeom prst="rect">
                      <a:avLst/>
                    </a:prstGeom>
                  </pic:spPr>
                </pic:pic>
              </a:graphicData>
            </a:graphic>
          </wp:inline>
        </w:drawing>
      </w:r>
    </w:p>
    <w:p w14:paraId="398F21E3" w14:textId="54B64A41" w:rsidR="004F0109" w:rsidRDefault="004F0109" w:rsidP="00300D56">
      <w:pPr>
        <w:pStyle w:val="ListNumber"/>
        <w:tabs>
          <w:tab w:val="clear" w:pos="360"/>
          <w:tab w:val="num" w:pos="1080"/>
        </w:tabs>
      </w:pPr>
      <w:r>
        <w:t xml:space="preserve">Data </w:t>
      </w:r>
      <w:r w:rsidR="002D29FA">
        <w:t>Cleaning</w:t>
      </w:r>
    </w:p>
    <w:p w14:paraId="3ACD4F96" w14:textId="0E097CAC" w:rsidR="00FB150B" w:rsidRDefault="00C774C8" w:rsidP="00FB150B">
      <w:pPr>
        <w:pStyle w:val="ListNumber"/>
        <w:numPr>
          <w:ilvl w:val="0"/>
          <w:numId w:val="0"/>
        </w:numPr>
        <w:ind w:left="1080"/>
      </w:pPr>
      <w:r>
        <w:t xml:space="preserve">To clean the </w:t>
      </w:r>
      <w:proofErr w:type="gramStart"/>
      <w:r>
        <w:t>data</w:t>
      </w:r>
      <w:proofErr w:type="gramEnd"/>
      <w:r>
        <w:t xml:space="preserve"> I first converted everything to lowercase </w:t>
      </w:r>
    </w:p>
    <w:p w14:paraId="371D4BAE" w14:textId="0052233A" w:rsidR="00C774C8" w:rsidRDefault="00294422" w:rsidP="00FB150B">
      <w:pPr>
        <w:pStyle w:val="ListNumber"/>
        <w:numPr>
          <w:ilvl w:val="0"/>
          <w:numId w:val="0"/>
        </w:numPr>
        <w:ind w:left="1080"/>
      </w:pPr>
      <w:r>
        <w:rPr>
          <w:noProof/>
        </w:rPr>
        <w:drawing>
          <wp:inline distT="0" distB="0" distL="0" distR="0" wp14:anchorId="6A1E2057" wp14:editId="14B71CB6">
            <wp:extent cx="6400800" cy="2734541"/>
            <wp:effectExtent l="0" t="0" r="0" b="8890"/>
            <wp:docPr id="865382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2959" name="Picture 1" descr="A screenshot of a computer&#10;&#10;Description automatically generated"/>
                    <pic:cNvPicPr/>
                  </pic:nvPicPr>
                  <pic:blipFill>
                    <a:blip r:embed="rId27"/>
                    <a:stretch>
                      <a:fillRect/>
                    </a:stretch>
                  </pic:blipFill>
                  <pic:spPr>
                    <a:xfrm>
                      <a:off x="0" y="0"/>
                      <a:ext cx="6400800" cy="2734541"/>
                    </a:xfrm>
                    <a:prstGeom prst="rect">
                      <a:avLst/>
                    </a:prstGeom>
                  </pic:spPr>
                </pic:pic>
              </a:graphicData>
            </a:graphic>
          </wp:inline>
        </w:drawing>
      </w:r>
    </w:p>
    <w:p w14:paraId="4234E5AE" w14:textId="628CDB5A" w:rsidR="00294422" w:rsidRDefault="00FF0339" w:rsidP="00FB150B">
      <w:pPr>
        <w:pStyle w:val="ListNumber"/>
        <w:numPr>
          <w:ilvl w:val="0"/>
          <w:numId w:val="0"/>
        </w:numPr>
        <w:ind w:left="1080"/>
      </w:pPr>
      <w:r>
        <w:t xml:space="preserve">Looked for and removed any </w:t>
      </w:r>
      <w:r w:rsidR="00BF685B">
        <w:t>s</w:t>
      </w:r>
      <w:r w:rsidR="00BF685B" w:rsidRPr="00BF685B">
        <w:t>igns of emojis, punctuations and special characters</w:t>
      </w:r>
    </w:p>
    <w:p w14:paraId="222D4E61" w14:textId="2A6F37B3" w:rsidR="00BF685B" w:rsidRDefault="0011252B" w:rsidP="00FB150B">
      <w:pPr>
        <w:pStyle w:val="ListNumber"/>
        <w:numPr>
          <w:ilvl w:val="0"/>
          <w:numId w:val="0"/>
        </w:numPr>
        <w:ind w:left="1080"/>
      </w:pPr>
      <w:r>
        <w:rPr>
          <w:noProof/>
        </w:rPr>
        <w:drawing>
          <wp:inline distT="0" distB="0" distL="0" distR="0" wp14:anchorId="07B88E9F" wp14:editId="5B1DAEC0">
            <wp:extent cx="6400800" cy="1883064"/>
            <wp:effectExtent l="0" t="0" r="0" b="3175"/>
            <wp:docPr id="1373937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37341" name="Picture 1" descr="A screenshot of a computer&#10;&#10;Description automatically generated"/>
                    <pic:cNvPicPr/>
                  </pic:nvPicPr>
                  <pic:blipFill>
                    <a:blip r:embed="rId28"/>
                    <a:stretch>
                      <a:fillRect/>
                    </a:stretch>
                  </pic:blipFill>
                  <pic:spPr>
                    <a:xfrm>
                      <a:off x="0" y="0"/>
                      <a:ext cx="6400800" cy="1883064"/>
                    </a:xfrm>
                    <a:prstGeom prst="rect">
                      <a:avLst/>
                    </a:prstGeom>
                  </pic:spPr>
                </pic:pic>
              </a:graphicData>
            </a:graphic>
          </wp:inline>
        </w:drawing>
      </w:r>
    </w:p>
    <w:p w14:paraId="23166A4C" w14:textId="714C2AFC" w:rsidR="005B4F64" w:rsidRDefault="005B4F64" w:rsidP="004F0109">
      <w:pPr>
        <w:pStyle w:val="ListNumber"/>
      </w:pPr>
      <w:r>
        <w:t>Tokenizer</w:t>
      </w:r>
      <w:r w:rsidR="00DB10B0">
        <w:t xml:space="preserve">, </w:t>
      </w:r>
      <w:r w:rsidR="0009256C">
        <w:t>Lemmatization</w:t>
      </w:r>
      <w:r w:rsidR="00DB10B0">
        <w:t xml:space="preserve"> and stop words</w:t>
      </w:r>
    </w:p>
    <w:p w14:paraId="0FEE6F9A" w14:textId="6CBD80D7" w:rsidR="001D3B90" w:rsidRDefault="001D3B90" w:rsidP="001D3B90">
      <w:pPr>
        <w:pStyle w:val="ListNumber"/>
        <w:numPr>
          <w:ilvl w:val="0"/>
          <w:numId w:val="0"/>
        </w:numPr>
        <w:ind w:left="1080"/>
      </w:pPr>
      <w:r>
        <w:t xml:space="preserve">This </w:t>
      </w:r>
      <w:r w:rsidR="00107AB6">
        <w:t xml:space="preserve">step allowed for </w:t>
      </w:r>
      <w:r w:rsidR="004E3C17">
        <w:t>noise</w:t>
      </w:r>
      <w:r w:rsidR="00107AB6">
        <w:t xml:space="preserve"> reduction and </w:t>
      </w:r>
      <w:r w:rsidR="00DB10B0">
        <w:t>the tokening of words</w:t>
      </w:r>
    </w:p>
    <w:p w14:paraId="48708376" w14:textId="7C561CB9" w:rsidR="0009256C" w:rsidRDefault="001D3B90" w:rsidP="0009256C">
      <w:pPr>
        <w:pStyle w:val="ListNumber"/>
        <w:numPr>
          <w:ilvl w:val="0"/>
          <w:numId w:val="0"/>
        </w:numPr>
        <w:ind w:left="1080"/>
      </w:pPr>
      <w:r>
        <w:rPr>
          <w:noProof/>
        </w:rPr>
        <w:lastRenderedPageBreak/>
        <w:drawing>
          <wp:inline distT="0" distB="0" distL="0" distR="0" wp14:anchorId="0E98ED0E" wp14:editId="4A79602D">
            <wp:extent cx="6400800" cy="5702300"/>
            <wp:effectExtent l="0" t="0" r="0" b="0"/>
            <wp:docPr id="1254570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0898" name="Picture 1" descr="A screenshot of a computer&#10;&#10;Description automatically generated"/>
                    <pic:cNvPicPr/>
                  </pic:nvPicPr>
                  <pic:blipFill>
                    <a:blip r:embed="rId29"/>
                    <a:stretch>
                      <a:fillRect/>
                    </a:stretch>
                  </pic:blipFill>
                  <pic:spPr>
                    <a:xfrm>
                      <a:off x="0" y="0"/>
                      <a:ext cx="6400800" cy="5702300"/>
                    </a:xfrm>
                    <a:prstGeom prst="rect">
                      <a:avLst/>
                    </a:prstGeom>
                  </pic:spPr>
                </pic:pic>
              </a:graphicData>
            </a:graphic>
          </wp:inline>
        </w:drawing>
      </w:r>
    </w:p>
    <w:p w14:paraId="76B29C61" w14:textId="67D01F6B" w:rsidR="004E3C17" w:rsidRDefault="003960B9" w:rsidP="0009256C">
      <w:pPr>
        <w:pStyle w:val="ListNumber"/>
        <w:numPr>
          <w:ilvl w:val="0"/>
          <w:numId w:val="0"/>
        </w:numPr>
        <w:ind w:left="1080"/>
      </w:pPr>
      <w:r>
        <w:rPr>
          <w:noProof/>
        </w:rPr>
        <w:lastRenderedPageBreak/>
        <w:drawing>
          <wp:inline distT="0" distB="0" distL="0" distR="0" wp14:anchorId="36523705" wp14:editId="4472B9A9">
            <wp:extent cx="6400800" cy="4819073"/>
            <wp:effectExtent l="0" t="0" r="0" b="635"/>
            <wp:docPr id="1671908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8040" name="Picture 1" descr="A screenshot of a computer&#10;&#10;Description automatically generated"/>
                    <pic:cNvPicPr/>
                  </pic:nvPicPr>
                  <pic:blipFill>
                    <a:blip r:embed="rId30"/>
                    <a:stretch>
                      <a:fillRect/>
                    </a:stretch>
                  </pic:blipFill>
                  <pic:spPr>
                    <a:xfrm>
                      <a:off x="0" y="0"/>
                      <a:ext cx="6400800" cy="4819073"/>
                    </a:xfrm>
                    <a:prstGeom prst="rect">
                      <a:avLst/>
                    </a:prstGeom>
                  </pic:spPr>
                </pic:pic>
              </a:graphicData>
            </a:graphic>
          </wp:inline>
        </w:drawing>
      </w:r>
    </w:p>
    <w:p w14:paraId="1A7E2725" w14:textId="63CF8AB9" w:rsidR="003960B9" w:rsidRDefault="000F33EA" w:rsidP="004F0109">
      <w:pPr>
        <w:pStyle w:val="ListNumber"/>
      </w:pPr>
      <w:r>
        <w:t xml:space="preserve">Determining </w:t>
      </w:r>
      <w:proofErr w:type="spellStart"/>
      <w:r>
        <w:t>R</w:t>
      </w:r>
      <w:r w:rsidR="0045555E">
        <w:t>eview_max</w:t>
      </w:r>
      <w:proofErr w:type="spellEnd"/>
      <w:r w:rsidR="0045555E">
        <w:t xml:space="preserve"> for model</w:t>
      </w:r>
    </w:p>
    <w:p w14:paraId="0DA3E5D1" w14:textId="669B4DAA" w:rsidR="0045555E" w:rsidRDefault="0045555E" w:rsidP="0045555E">
      <w:pPr>
        <w:pStyle w:val="ListNumber"/>
        <w:numPr>
          <w:ilvl w:val="0"/>
          <w:numId w:val="0"/>
        </w:numPr>
        <w:ind w:left="1080"/>
      </w:pPr>
      <w:r>
        <w:t xml:space="preserve">I </w:t>
      </w:r>
      <w:r w:rsidR="00DB15CD">
        <w:t>plotted</w:t>
      </w:r>
      <w:r>
        <w:t xml:space="preserve"> the word </w:t>
      </w:r>
      <w:r w:rsidR="00DB15CD">
        <w:t>disruption</w:t>
      </w:r>
      <w:r>
        <w:t xml:space="preserve"> count and pulled the </w:t>
      </w:r>
      <w:r w:rsidR="00DC1022">
        <w:t xml:space="preserve">max min </w:t>
      </w:r>
      <w:r w:rsidR="00DB15CD">
        <w:t>median</w:t>
      </w:r>
      <w:r w:rsidR="00DC1022">
        <w:t xml:space="preserve">. I ended up choose a happy </w:t>
      </w:r>
      <w:r w:rsidR="00DB15CD">
        <w:t>medium</w:t>
      </w:r>
      <w:r w:rsidR="00DC1022">
        <w:t xml:space="preserve"> between the m</w:t>
      </w:r>
      <w:r w:rsidR="00331474">
        <w:t>edian and 90</w:t>
      </w:r>
      <w:r w:rsidR="00331474" w:rsidRPr="00331474">
        <w:rPr>
          <w:vertAlign w:val="superscript"/>
        </w:rPr>
        <w:t>th</w:t>
      </w:r>
      <w:r w:rsidR="00331474">
        <w:t xml:space="preserve"> percentile </w:t>
      </w:r>
      <w:r w:rsidR="00DB15CD">
        <w:t>distribution</w:t>
      </w:r>
    </w:p>
    <w:p w14:paraId="6CEA34DB" w14:textId="775332B9" w:rsidR="00DB15CD" w:rsidRDefault="00AB62BF" w:rsidP="0045555E">
      <w:pPr>
        <w:pStyle w:val="ListNumber"/>
        <w:numPr>
          <w:ilvl w:val="0"/>
          <w:numId w:val="0"/>
        </w:numPr>
        <w:ind w:left="1080"/>
      </w:pPr>
      <w:r>
        <w:rPr>
          <w:noProof/>
        </w:rPr>
        <w:drawing>
          <wp:inline distT="0" distB="0" distL="0" distR="0" wp14:anchorId="4DCDE821" wp14:editId="6F4F1CD1">
            <wp:extent cx="5943600" cy="2543175"/>
            <wp:effectExtent l="0" t="0" r="0" b="9525"/>
            <wp:docPr id="1882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2197" name=""/>
                    <pic:cNvPicPr/>
                  </pic:nvPicPr>
                  <pic:blipFill>
                    <a:blip r:embed="rId31"/>
                    <a:stretch>
                      <a:fillRect/>
                    </a:stretch>
                  </pic:blipFill>
                  <pic:spPr>
                    <a:xfrm>
                      <a:off x="0" y="0"/>
                      <a:ext cx="5943600" cy="2543175"/>
                    </a:xfrm>
                    <a:prstGeom prst="rect">
                      <a:avLst/>
                    </a:prstGeom>
                  </pic:spPr>
                </pic:pic>
              </a:graphicData>
            </a:graphic>
          </wp:inline>
        </w:drawing>
      </w:r>
    </w:p>
    <w:p w14:paraId="0D17D06F" w14:textId="7E20E9F8" w:rsidR="00AB62BF" w:rsidRDefault="009027EA" w:rsidP="0045555E">
      <w:pPr>
        <w:pStyle w:val="ListNumber"/>
        <w:numPr>
          <w:ilvl w:val="0"/>
          <w:numId w:val="0"/>
        </w:numPr>
        <w:ind w:left="1080"/>
      </w:pPr>
      <w:r>
        <w:rPr>
          <w:noProof/>
        </w:rPr>
        <w:lastRenderedPageBreak/>
        <w:drawing>
          <wp:inline distT="0" distB="0" distL="0" distR="0" wp14:anchorId="4FBCDB36" wp14:editId="1B8B43FF">
            <wp:extent cx="5600700" cy="7591425"/>
            <wp:effectExtent l="0" t="0" r="0" b="9525"/>
            <wp:docPr id="19384111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116" name="Picture 1" descr="A screenshot of a graph&#10;&#10;Description automatically generated"/>
                    <pic:cNvPicPr/>
                  </pic:nvPicPr>
                  <pic:blipFill>
                    <a:blip r:embed="rId32"/>
                    <a:stretch>
                      <a:fillRect/>
                    </a:stretch>
                  </pic:blipFill>
                  <pic:spPr>
                    <a:xfrm>
                      <a:off x="0" y="0"/>
                      <a:ext cx="5600700" cy="7591425"/>
                    </a:xfrm>
                    <a:prstGeom prst="rect">
                      <a:avLst/>
                    </a:prstGeom>
                  </pic:spPr>
                </pic:pic>
              </a:graphicData>
            </a:graphic>
          </wp:inline>
        </w:drawing>
      </w:r>
    </w:p>
    <w:p w14:paraId="14CEBD32" w14:textId="00496396" w:rsidR="005B4F64" w:rsidRDefault="00D04CFE" w:rsidP="004F0109">
      <w:pPr>
        <w:pStyle w:val="ListNumber"/>
      </w:pPr>
      <w:r>
        <w:t>Word Index</w:t>
      </w:r>
    </w:p>
    <w:p w14:paraId="66519E51" w14:textId="77777777" w:rsidR="001116C0" w:rsidRDefault="009027EA" w:rsidP="009027EA">
      <w:pPr>
        <w:pStyle w:val="ListNumber"/>
        <w:numPr>
          <w:ilvl w:val="0"/>
          <w:numId w:val="0"/>
        </w:numPr>
        <w:ind w:left="1080"/>
      </w:pPr>
      <w:r>
        <w:t xml:space="preserve">After dropping the </w:t>
      </w:r>
      <w:r w:rsidR="00B135D5">
        <w:t>unneeded</w:t>
      </w:r>
      <w:r>
        <w:t xml:space="preserve"> columns and </w:t>
      </w:r>
      <w:r w:rsidR="00B135D5">
        <w:t>splitting</w:t>
      </w:r>
      <w:r>
        <w:t xml:space="preserve"> the data</w:t>
      </w:r>
      <w:r w:rsidR="006359EF">
        <w:t xml:space="preserve">, I validated the shape, </w:t>
      </w:r>
      <w:r w:rsidR="00B135D5">
        <w:t>tokenized</w:t>
      </w:r>
      <w:r w:rsidR="006359EF">
        <w:t xml:space="preserve"> and </w:t>
      </w:r>
      <w:r w:rsidR="00B135D5">
        <w:t>padded the sets.</w:t>
      </w:r>
      <w:r w:rsidR="006710EA">
        <w:t xml:space="preserve"> </w:t>
      </w:r>
    </w:p>
    <w:p w14:paraId="1057B52E" w14:textId="0A1605C9" w:rsidR="00642268" w:rsidRDefault="00642268" w:rsidP="009027EA">
      <w:pPr>
        <w:pStyle w:val="ListNumber"/>
        <w:numPr>
          <w:ilvl w:val="0"/>
          <w:numId w:val="0"/>
        </w:numPr>
        <w:ind w:left="1080"/>
      </w:pPr>
      <w:r>
        <w:rPr>
          <w:noProof/>
        </w:rPr>
        <w:lastRenderedPageBreak/>
        <w:drawing>
          <wp:inline distT="0" distB="0" distL="0" distR="0" wp14:anchorId="09E89650" wp14:editId="3DA9804F">
            <wp:extent cx="5394960" cy="4428924"/>
            <wp:effectExtent l="0" t="0" r="0" b="0"/>
            <wp:docPr id="2089149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49358" name="Picture 1" descr="A screenshot of a computer&#10;&#10;Description automatically generated"/>
                    <pic:cNvPicPr/>
                  </pic:nvPicPr>
                  <pic:blipFill>
                    <a:blip r:embed="rId33"/>
                    <a:stretch>
                      <a:fillRect/>
                    </a:stretch>
                  </pic:blipFill>
                  <pic:spPr>
                    <a:xfrm>
                      <a:off x="0" y="0"/>
                      <a:ext cx="5394960" cy="4428924"/>
                    </a:xfrm>
                    <a:prstGeom prst="rect">
                      <a:avLst/>
                    </a:prstGeom>
                  </pic:spPr>
                </pic:pic>
              </a:graphicData>
            </a:graphic>
          </wp:inline>
        </w:drawing>
      </w:r>
    </w:p>
    <w:p w14:paraId="7D6D756A" w14:textId="152FD02A" w:rsidR="009027EA" w:rsidRDefault="001116C0" w:rsidP="009027EA">
      <w:pPr>
        <w:pStyle w:val="ListNumber"/>
        <w:numPr>
          <w:ilvl w:val="0"/>
          <w:numId w:val="0"/>
        </w:numPr>
        <w:ind w:left="1080"/>
      </w:pPr>
      <w:r>
        <w:t>I then pulled the word index for the training dataset</w:t>
      </w:r>
    </w:p>
    <w:p w14:paraId="7024C3D9" w14:textId="1D3049BF" w:rsidR="00B135D5" w:rsidRDefault="006710EA" w:rsidP="009027EA">
      <w:pPr>
        <w:pStyle w:val="ListNumber"/>
        <w:numPr>
          <w:ilvl w:val="0"/>
          <w:numId w:val="0"/>
        </w:numPr>
        <w:ind w:left="1080"/>
      </w:pPr>
      <w:r>
        <w:rPr>
          <w:noProof/>
        </w:rPr>
        <w:lastRenderedPageBreak/>
        <w:drawing>
          <wp:inline distT="0" distB="0" distL="0" distR="0" wp14:anchorId="6089D311" wp14:editId="17F715D3">
            <wp:extent cx="6400800" cy="6788726"/>
            <wp:effectExtent l="0" t="0" r="0" b="0"/>
            <wp:docPr id="2093212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12345" name="Picture 1" descr="A screenshot of a computer&#10;&#10;Description automatically generated"/>
                    <pic:cNvPicPr/>
                  </pic:nvPicPr>
                  <pic:blipFill>
                    <a:blip r:embed="rId34"/>
                    <a:stretch>
                      <a:fillRect/>
                    </a:stretch>
                  </pic:blipFill>
                  <pic:spPr>
                    <a:xfrm>
                      <a:off x="0" y="0"/>
                      <a:ext cx="6400800" cy="6788726"/>
                    </a:xfrm>
                    <a:prstGeom prst="rect">
                      <a:avLst/>
                    </a:prstGeom>
                  </pic:spPr>
                </pic:pic>
              </a:graphicData>
            </a:graphic>
          </wp:inline>
        </w:drawing>
      </w:r>
    </w:p>
    <w:p w14:paraId="0976D369" w14:textId="4599C117" w:rsidR="00C61B5D" w:rsidRDefault="00D04CFE" w:rsidP="00E06664">
      <w:pPr>
        <w:pStyle w:val="ListNumber"/>
      </w:pPr>
      <w:r>
        <w:t>Model Prep</w:t>
      </w:r>
    </w:p>
    <w:p w14:paraId="2CA93A78" w14:textId="7EEC6088" w:rsidR="00642268" w:rsidRDefault="0072285F" w:rsidP="00642268">
      <w:pPr>
        <w:pStyle w:val="ListNumber"/>
        <w:numPr>
          <w:ilvl w:val="0"/>
          <w:numId w:val="0"/>
        </w:numPr>
        <w:ind w:left="1080"/>
      </w:pPr>
      <w:r>
        <w:t>before</w:t>
      </w:r>
      <w:r w:rsidR="009279A6">
        <w:t xml:space="preserve"> my model I verified the distribution of the Sentiments</w:t>
      </w:r>
    </w:p>
    <w:p w14:paraId="4240A803" w14:textId="77F97C2A" w:rsidR="009279A6" w:rsidRDefault="0072285F" w:rsidP="00642268">
      <w:pPr>
        <w:pStyle w:val="ListNumber"/>
        <w:numPr>
          <w:ilvl w:val="0"/>
          <w:numId w:val="0"/>
        </w:numPr>
        <w:ind w:left="1080"/>
      </w:pPr>
      <w:r>
        <w:rPr>
          <w:noProof/>
        </w:rPr>
        <w:drawing>
          <wp:inline distT="0" distB="0" distL="0" distR="0" wp14:anchorId="391D47F3" wp14:editId="31E034ED">
            <wp:extent cx="6400800" cy="2023141"/>
            <wp:effectExtent l="0" t="0" r="0" b="0"/>
            <wp:docPr id="779185390"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85390" name="Picture 1" descr="A computer screen shot of a code&#10;&#10;Description automatically generated"/>
                    <pic:cNvPicPr/>
                  </pic:nvPicPr>
                  <pic:blipFill>
                    <a:blip r:embed="rId35"/>
                    <a:stretch>
                      <a:fillRect/>
                    </a:stretch>
                  </pic:blipFill>
                  <pic:spPr>
                    <a:xfrm>
                      <a:off x="0" y="0"/>
                      <a:ext cx="6400800" cy="2023141"/>
                    </a:xfrm>
                    <a:prstGeom prst="rect">
                      <a:avLst/>
                    </a:prstGeom>
                  </pic:spPr>
                </pic:pic>
              </a:graphicData>
            </a:graphic>
          </wp:inline>
        </w:drawing>
      </w:r>
    </w:p>
    <w:p w14:paraId="2117F2BD" w14:textId="6256803B" w:rsidR="007A6E05" w:rsidRDefault="00FA6C14" w:rsidP="00642268">
      <w:pPr>
        <w:pStyle w:val="ListNumber"/>
        <w:numPr>
          <w:ilvl w:val="0"/>
          <w:numId w:val="0"/>
        </w:numPr>
        <w:ind w:left="1080"/>
      </w:pPr>
      <w:r>
        <w:rPr>
          <w:noProof/>
        </w:rPr>
        <w:lastRenderedPageBreak/>
        <w:drawing>
          <wp:inline distT="0" distB="0" distL="0" distR="0" wp14:anchorId="788EA3E3" wp14:editId="758D7B93">
            <wp:extent cx="6400800" cy="5772152"/>
            <wp:effectExtent l="0" t="0" r="0" b="0"/>
            <wp:docPr id="8307650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5074" name="Picture 1" descr="A screenshot of a computer program&#10;&#10;Description automatically generated"/>
                    <pic:cNvPicPr/>
                  </pic:nvPicPr>
                  <pic:blipFill>
                    <a:blip r:embed="rId36"/>
                    <a:stretch>
                      <a:fillRect/>
                    </a:stretch>
                  </pic:blipFill>
                  <pic:spPr>
                    <a:xfrm>
                      <a:off x="0" y="0"/>
                      <a:ext cx="6400800" cy="5772152"/>
                    </a:xfrm>
                    <a:prstGeom prst="rect">
                      <a:avLst/>
                    </a:prstGeom>
                  </pic:spPr>
                </pic:pic>
              </a:graphicData>
            </a:graphic>
          </wp:inline>
        </w:drawing>
      </w:r>
    </w:p>
    <w:p w14:paraId="1D8715A8" w14:textId="67A10A8E" w:rsidR="0072285F" w:rsidRDefault="007A6E05" w:rsidP="007A6E05">
      <w:pPr>
        <w:spacing w:before="0" w:after="0" w:line="480" w:lineRule="auto"/>
        <w:ind w:left="0" w:firstLine="720"/>
      </w:pPr>
      <w:r>
        <w:br w:type="page"/>
      </w:r>
    </w:p>
    <w:p w14:paraId="7179A759" w14:textId="53CE4DC4" w:rsidR="00C61B5D" w:rsidRPr="00C61B5D" w:rsidRDefault="00734DD9" w:rsidP="00734DD9">
      <w:pPr>
        <w:pStyle w:val="Heading1"/>
      </w:pPr>
      <w:r w:rsidRPr="00734DD9">
        <w:lastRenderedPageBreak/>
        <w:t>Part III: Network Architecture</w:t>
      </w:r>
    </w:p>
    <w:p w14:paraId="0AC8267C" w14:textId="5C737CBF" w:rsidR="003C1A18" w:rsidRDefault="00C61B5D" w:rsidP="00792A39">
      <w:pPr>
        <w:pStyle w:val="Heading2"/>
        <w:rPr>
          <w:rFonts w:ascii="Calibri" w:eastAsia="Calibri" w:hAnsi="Calibri" w:cs="Calibri"/>
          <w:szCs w:val="22"/>
        </w:rPr>
      </w:pPr>
      <w:r w:rsidRPr="00C61B5D">
        <w:rPr>
          <w:rFonts w:ascii="Calibri" w:eastAsia="Calibri" w:hAnsi="Calibri" w:cs="Calibri"/>
          <w:szCs w:val="22"/>
        </w:rPr>
        <w:t>Describe the type of network used</w:t>
      </w:r>
    </w:p>
    <w:p w14:paraId="0D27D2DF" w14:textId="715A5FEB" w:rsidR="00C61B5D" w:rsidRDefault="00C61B5D" w:rsidP="00734DD9">
      <w:pPr>
        <w:pStyle w:val="Heading3"/>
        <w:numPr>
          <w:ilvl w:val="0"/>
          <w:numId w:val="23"/>
        </w:numPr>
      </w:pPr>
      <w:r>
        <w:t>O</w:t>
      </w:r>
      <w:r w:rsidRPr="00C61B5D">
        <w:t xml:space="preserve">utput of the </w:t>
      </w:r>
      <w:r w:rsidR="00734DD9">
        <w:t>M</w:t>
      </w:r>
      <w:r w:rsidRPr="00C61B5D">
        <w:t xml:space="preserve">odel </w:t>
      </w:r>
      <w:r w:rsidR="00734DD9">
        <w:t>S</w:t>
      </w:r>
      <w:r w:rsidRPr="00C61B5D">
        <w:t>ummary</w:t>
      </w:r>
    </w:p>
    <w:p w14:paraId="2F89E185" w14:textId="31586D62" w:rsidR="00FA6C14" w:rsidRPr="00FA6C14" w:rsidRDefault="00015FB3" w:rsidP="00FA6C14">
      <w:pPr>
        <w:ind w:left="720"/>
      </w:pPr>
      <w:r>
        <w:rPr>
          <w:noProof/>
        </w:rPr>
        <w:drawing>
          <wp:inline distT="0" distB="0" distL="0" distR="0" wp14:anchorId="28690CF0" wp14:editId="3C4041D8">
            <wp:extent cx="6400800" cy="5772150"/>
            <wp:effectExtent l="0" t="0" r="0" b="0"/>
            <wp:docPr id="15422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4358" name=""/>
                    <pic:cNvPicPr/>
                  </pic:nvPicPr>
                  <pic:blipFill>
                    <a:blip r:embed="rId36"/>
                    <a:stretch>
                      <a:fillRect/>
                    </a:stretch>
                  </pic:blipFill>
                  <pic:spPr>
                    <a:xfrm>
                      <a:off x="0" y="0"/>
                      <a:ext cx="6400800" cy="5772150"/>
                    </a:xfrm>
                    <a:prstGeom prst="rect">
                      <a:avLst/>
                    </a:prstGeom>
                  </pic:spPr>
                </pic:pic>
              </a:graphicData>
            </a:graphic>
          </wp:inline>
        </w:drawing>
      </w:r>
    </w:p>
    <w:p w14:paraId="3867BF16" w14:textId="638F89E1" w:rsidR="00734DD9" w:rsidRDefault="002C6900" w:rsidP="00734DD9">
      <w:pPr>
        <w:pStyle w:val="Heading3"/>
      </w:pPr>
      <w:r w:rsidRPr="002C6900">
        <w:t>Discussion of Layers, Types, and Parameters</w:t>
      </w:r>
    </w:p>
    <w:p w14:paraId="7369BF12" w14:textId="77777777" w:rsidR="00757D4F" w:rsidRDefault="00757D4F" w:rsidP="00757D4F">
      <w:pPr>
        <w:ind w:left="720"/>
      </w:pPr>
      <w:r w:rsidRPr="00757D4F">
        <w:t>The model consists of 7 layers:</w:t>
      </w:r>
    </w:p>
    <w:p w14:paraId="1D641EED" w14:textId="77777777" w:rsidR="00757D4F" w:rsidRDefault="00757D4F" w:rsidP="00757D4F">
      <w:pPr>
        <w:pStyle w:val="ListParagraph"/>
        <w:numPr>
          <w:ilvl w:val="0"/>
          <w:numId w:val="33"/>
        </w:numPr>
      </w:pPr>
      <w:r w:rsidRPr="00757D4F">
        <w:t>An embedding layer</w:t>
      </w:r>
    </w:p>
    <w:p w14:paraId="0EE56A37" w14:textId="77777777" w:rsidR="00757D4F" w:rsidRDefault="00757D4F" w:rsidP="00757D4F">
      <w:pPr>
        <w:pStyle w:val="ListParagraph"/>
        <w:numPr>
          <w:ilvl w:val="0"/>
          <w:numId w:val="33"/>
        </w:numPr>
      </w:pPr>
      <w:r w:rsidRPr="00757D4F">
        <w:t>One LSTM layer</w:t>
      </w:r>
    </w:p>
    <w:p w14:paraId="16CC61D5" w14:textId="77777777" w:rsidR="00757D4F" w:rsidRDefault="00757D4F" w:rsidP="00757D4F">
      <w:pPr>
        <w:pStyle w:val="ListParagraph"/>
        <w:numPr>
          <w:ilvl w:val="0"/>
          <w:numId w:val="33"/>
        </w:numPr>
      </w:pPr>
      <w:r w:rsidRPr="00757D4F">
        <w:t>Three Dropout layers</w:t>
      </w:r>
    </w:p>
    <w:p w14:paraId="7017B42B" w14:textId="7A1BC7C9" w:rsidR="00757D4F" w:rsidRPr="00757D4F" w:rsidRDefault="00757D4F" w:rsidP="00757D4F">
      <w:pPr>
        <w:pStyle w:val="ListParagraph"/>
        <w:numPr>
          <w:ilvl w:val="0"/>
          <w:numId w:val="33"/>
        </w:numPr>
      </w:pPr>
      <w:r w:rsidRPr="00757D4F">
        <w:t>Two Dense (fully connected) layers</w:t>
      </w:r>
    </w:p>
    <w:p w14:paraId="3575CDD7" w14:textId="77777777" w:rsidR="00757D4F" w:rsidRDefault="00757D4F" w:rsidP="00757D4F">
      <w:pPr>
        <w:ind w:left="720"/>
      </w:pPr>
      <w:r w:rsidRPr="00757D4F">
        <w:t>Type of Layers:</w:t>
      </w:r>
    </w:p>
    <w:p w14:paraId="5E61F953" w14:textId="69D77CE1" w:rsidR="00757D4F" w:rsidRDefault="00757D4F" w:rsidP="00757D4F">
      <w:pPr>
        <w:pStyle w:val="ListParagraph"/>
        <w:numPr>
          <w:ilvl w:val="0"/>
          <w:numId w:val="34"/>
        </w:numPr>
      </w:pPr>
      <w:r w:rsidRPr="00757D4F">
        <w:rPr>
          <w:b/>
          <w:bCs/>
        </w:rPr>
        <w:t>Embedding Layer</w:t>
      </w:r>
      <w:r w:rsidRPr="00757D4F">
        <w:t>: Converts text input into dense word vectors of a fixed size (8)</w:t>
      </w:r>
      <w:sdt>
        <w:sdtPr>
          <w:id w:val="-440452640"/>
          <w:citation/>
        </w:sdtPr>
        <w:sdtContent>
          <w:r w:rsidR="00675DE0">
            <w:fldChar w:fldCharType="begin"/>
          </w:r>
          <w:r w:rsidR="00675DE0">
            <w:instrText xml:space="preserve"> CITATION Che23 \l 1033 </w:instrText>
          </w:r>
          <w:r w:rsidR="00675DE0">
            <w:fldChar w:fldCharType="separate"/>
          </w:r>
          <w:r w:rsidR="00D06D68">
            <w:rPr>
              <w:noProof/>
            </w:rPr>
            <w:t xml:space="preserve"> (Chen, Mikolov, Corrado, &amp; Dean, 2023)</w:t>
          </w:r>
          <w:r w:rsidR="00675DE0">
            <w:fldChar w:fldCharType="end"/>
          </w:r>
        </w:sdtContent>
      </w:sdt>
      <w:r w:rsidRPr="00757D4F">
        <w:t>.</w:t>
      </w:r>
    </w:p>
    <w:p w14:paraId="61005214" w14:textId="77777777" w:rsidR="00757D4F" w:rsidRDefault="00757D4F" w:rsidP="00757D4F">
      <w:pPr>
        <w:pStyle w:val="ListParagraph"/>
        <w:numPr>
          <w:ilvl w:val="0"/>
          <w:numId w:val="34"/>
        </w:numPr>
      </w:pPr>
      <w:r w:rsidRPr="00757D4F">
        <w:rPr>
          <w:b/>
          <w:bCs/>
        </w:rPr>
        <w:t>LSTM Layer</w:t>
      </w:r>
      <w:r w:rsidRPr="00757D4F">
        <w:t>: Captures temporal relationships in the data, critical for sequential data like text.</w:t>
      </w:r>
    </w:p>
    <w:p w14:paraId="4EA1F007" w14:textId="77777777" w:rsidR="00757D4F" w:rsidRDefault="00757D4F" w:rsidP="00757D4F">
      <w:pPr>
        <w:pStyle w:val="ListParagraph"/>
        <w:numPr>
          <w:ilvl w:val="0"/>
          <w:numId w:val="34"/>
        </w:numPr>
      </w:pPr>
      <w:r w:rsidRPr="00757D4F">
        <w:rPr>
          <w:b/>
          <w:bCs/>
        </w:rPr>
        <w:t>Dropout Layers</w:t>
      </w:r>
      <w:r w:rsidRPr="00757D4F">
        <w:t>: Helps reduce overfitting by randomly dropping nodes during training.</w:t>
      </w:r>
    </w:p>
    <w:p w14:paraId="710AC7A4" w14:textId="3DDC7C86" w:rsidR="00757D4F" w:rsidRPr="00757D4F" w:rsidRDefault="00757D4F" w:rsidP="00757D4F">
      <w:pPr>
        <w:pStyle w:val="ListParagraph"/>
        <w:numPr>
          <w:ilvl w:val="0"/>
          <w:numId w:val="34"/>
        </w:numPr>
      </w:pPr>
      <w:r w:rsidRPr="00757D4F">
        <w:rPr>
          <w:b/>
          <w:bCs/>
        </w:rPr>
        <w:t>Dense Layers</w:t>
      </w:r>
      <w:r w:rsidRPr="00757D4F">
        <w:t>: Performs the final classification with one output node for binary classification.</w:t>
      </w:r>
    </w:p>
    <w:p w14:paraId="3B8911F1" w14:textId="77777777" w:rsidR="00812495" w:rsidRDefault="00757D4F" w:rsidP="00812495">
      <w:pPr>
        <w:ind w:left="720"/>
      </w:pPr>
      <w:r w:rsidRPr="00757D4F">
        <w:t>Total Parameters:</w:t>
      </w:r>
    </w:p>
    <w:p w14:paraId="71B9C28C" w14:textId="77777777" w:rsidR="00812495" w:rsidRDefault="00757D4F" w:rsidP="00812495">
      <w:pPr>
        <w:pStyle w:val="ListParagraph"/>
        <w:numPr>
          <w:ilvl w:val="0"/>
          <w:numId w:val="35"/>
        </w:numPr>
      </w:pPr>
      <w:r w:rsidRPr="00757D4F">
        <w:lastRenderedPageBreak/>
        <w:t>The total number of trainable parameters is 42,945.</w:t>
      </w:r>
    </w:p>
    <w:p w14:paraId="6E65A7F2" w14:textId="1EA59074" w:rsidR="00015FB3" w:rsidRPr="00015FB3" w:rsidRDefault="00757D4F" w:rsidP="00B8405C">
      <w:pPr>
        <w:pStyle w:val="ListParagraph"/>
        <w:numPr>
          <w:ilvl w:val="0"/>
          <w:numId w:val="35"/>
        </w:numPr>
      </w:pPr>
      <w:r w:rsidRPr="00757D4F">
        <w:t>These include weights and biases across all layers.</w:t>
      </w:r>
    </w:p>
    <w:p w14:paraId="4C6D3AF7" w14:textId="77777777" w:rsidR="000E5884" w:rsidRDefault="00734DD9" w:rsidP="000E5884">
      <w:pPr>
        <w:pStyle w:val="Heading3"/>
      </w:pPr>
      <w:r w:rsidRPr="00734DD9">
        <w:t>Justify the choice of hyperparameters</w:t>
      </w:r>
    </w:p>
    <w:p w14:paraId="4B22A2B1" w14:textId="5941CD48" w:rsidR="00734DD9" w:rsidRDefault="00734DD9" w:rsidP="000E5884">
      <w:pPr>
        <w:ind w:firstLine="288"/>
      </w:pPr>
      <w:r w:rsidRPr="00734DD9">
        <w:t>Activation functions</w:t>
      </w:r>
    </w:p>
    <w:p w14:paraId="3D2FB2C4" w14:textId="4C25EDBC" w:rsidR="000E5884" w:rsidRPr="000E5884" w:rsidRDefault="000E5884" w:rsidP="000E5884">
      <w:pPr>
        <w:pStyle w:val="ListParagraph"/>
        <w:numPr>
          <w:ilvl w:val="0"/>
          <w:numId w:val="36"/>
        </w:numPr>
      </w:pPr>
      <w:proofErr w:type="spellStart"/>
      <w:r w:rsidRPr="000E5884">
        <w:rPr>
          <w:b/>
          <w:bCs/>
        </w:rPr>
        <w:t>ReLU</w:t>
      </w:r>
      <w:proofErr w:type="spellEnd"/>
      <w:r w:rsidRPr="000E5884">
        <w:rPr>
          <w:b/>
          <w:bCs/>
        </w:rPr>
        <w:t xml:space="preserve"> (Rectified Linear Unit)</w:t>
      </w:r>
      <w:r w:rsidRPr="000E5884">
        <w:t>: Used in the dense layer to add non-linearity and help the network learn complex patterns.</w:t>
      </w:r>
    </w:p>
    <w:p w14:paraId="1DE58974" w14:textId="35C65364" w:rsidR="000E5884" w:rsidRDefault="000E5884" w:rsidP="000E5884">
      <w:pPr>
        <w:pStyle w:val="ListParagraph"/>
        <w:numPr>
          <w:ilvl w:val="0"/>
          <w:numId w:val="36"/>
        </w:numPr>
      </w:pPr>
      <w:r w:rsidRPr="000E5884">
        <w:rPr>
          <w:b/>
          <w:bCs/>
        </w:rPr>
        <w:t>Sigmoid</w:t>
      </w:r>
      <w:r w:rsidRPr="000E5884">
        <w:t>: Used in the final output layer as it maps the outputs to probabilities between 0 and 1, suitable for binary classificatio</w:t>
      </w:r>
      <w:r w:rsidR="002674A0">
        <w:t>n</w:t>
      </w:r>
      <w:sdt>
        <w:sdtPr>
          <w:id w:val="-1093771997"/>
          <w:citation/>
        </w:sdtPr>
        <w:sdtContent>
          <w:r w:rsidR="003B3FF0">
            <w:fldChar w:fldCharType="begin"/>
          </w:r>
          <w:r w:rsidR="003B3FF0">
            <w:instrText xml:space="preserve"> CITATION Bis06 \l 1033 </w:instrText>
          </w:r>
          <w:r w:rsidR="003B3FF0">
            <w:fldChar w:fldCharType="separate"/>
          </w:r>
          <w:r w:rsidR="00D06D68">
            <w:rPr>
              <w:noProof/>
            </w:rPr>
            <w:t xml:space="preserve"> (Bishop, 2006)</w:t>
          </w:r>
          <w:r w:rsidR="003B3FF0">
            <w:fldChar w:fldCharType="end"/>
          </w:r>
        </w:sdtContent>
      </w:sdt>
    </w:p>
    <w:p w14:paraId="699B3DA7" w14:textId="0A5698AC" w:rsidR="00017D0E" w:rsidRDefault="00734DD9" w:rsidP="000E5884">
      <w:pPr>
        <w:ind w:firstLine="288"/>
      </w:pPr>
      <w:r w:rsidRPr="00734DD9">
        <w:t>Number of nodes per layer</w:t>
      </w:r>
    </w:p>
    <w:p w14:paraId="5662B024" w14:textId="1B36C263" w:rsidR="000E5884" w:rsidRDefault="004F5F65" w:rsidP="004F5F65">
      <w:pPr>
        <w:pStyle w:val="ListParagraph"/>
        <w:numPr>
          <w:ilvl w:val="0"/>
          <w:numId w:val="37"/>
        </w:numPr>
      </w:pPr>
      <w:r w:rsidRPr="004F5F65">
        <w:t>The LSTM layer has 32 nodes to balance between computational efficiency and the ability to capture temporal dependencies</w:t>
      </w:r>
    </w:p>
    <w:p w14:paraId="63DDEED3" w14:textId="69257B9D" w:rsidR="00FE7B85" w:rsidRDefault="00FE7B85" w:rsidP="00FE7B85">
      <w:pPr>
        <w:pStyle w:val="ListParagraph"/>
        <w:numPr>
          <w:ilvl w:val="1"/>
          <w:numId w:val="37"/>
        </w:numPr>
      </w:pPr>
      <w:r>
        <w:t>For this one I set it 32 nodes to starts and didn’t make any adjustments</w:t>
      </w:r>
    </w:p>
    <w:p w14:paraId="2846BCCD" w14:textId="42BF179A" w:rsidR="004F5F65" w:rsidRDefault="004F5F65" w:rsidP="004F5F65">
      <w:pPr>
        <w:pStyle w:val="ListParagraph"/>
        <w:numPr>
          <w:ilvl w:val="0"/>
          <w:numId w:val="37"/>
        </w:numPr>
      </w:pPr>
      <w:r w:rsidRPr="004F5F65">
        <w:t>The first dense layer has 12 nodes, offering a middle ground between complexity and performance</w:t>
      </w:r>
    </w:p>
    <w:p w14:paraId="62B2EA0F" w14:textId="776BC12D" w:rsidR="00FE7B85" w:rsidRDefault="0068346A" w:rsidP="00FE7B85">
      <w:pPr>
        <w:pStyle w:val="ListParagraph"/>
        <w:numPr>
          <w:ilvl w:val="1"/>
          <w:numId w:val="37"/>
        </w:numPr>
      </w:pPr>
      <w:r>
        <w:t xml:space="preserve">I had originally </w:t>
      </w:r>
      <w:proofErr w:type="gramStart"/>
      <w:r>
        <w:t>stated</w:t>
      </w:r>
      <w:proofErr w:type="gramEnd"/>
      <w:r>
        <w:t xml:space="preserve"> </w:t>
      </w:r>
      <w:r w:rsidR="002D5289">
        <w:t>with</w:t>
      </w:r>
      <w:r>
        <w:t xml:space="preserve"> 4 and worked my way up by 2s </w:t>
      </w:r>
      <w:r w:rsidR="002D5289">
        <w:t>until I noticed that more then 12 made no difference but less needed i</w:t>
      </w:r>
      <w:r w:rsidR="00E5131E">
        <w:t>mprovement.</w:t>
      </w:r>
    </w:p>
    <w:p w14:paraId="02E3FEA4" w14:textId="30436088" w:rsidR="004F5F65" w:rsidRDefault="004F5F65" w:rsidP="004F5F65">
      <w:pPr>
        <w:pStyle w:val="ListParagraph"/>
        <w:numPr>
          <w:ilvl w:val="0"/>
          <w:numId w:val="37"/>
        </w:numPr>
      </w:pPr>
      <w:r w:rsidRPr="004F5F65">
        <w:t>The output layer has a single node to represent binary sentiment prediction.</w:t>
      </w:r>
    </w:p>
    <w:p w14:paraId="2EE749FD" w14:textId="40048E15" w:rsidR="00E5131E" w:rsidRDefault="00E5131E" w:rsidP="00E5131E">
      <w:pPr>
        <w:pStyle w:val="ListParagraph"/>
        <w:numPr>
          <w:ilvl w:val="1"/>
          <w:numId w:val="37"/>
        </w:numPr>
      </w:pPr>
      <w:r>
        <w:t>This layer I left as is, I thought of it has a control</w:t>
      </w:r>
    </w:p>
    <w:p w14:paraId="4A02826F" w14:textId="63365726" w:rsidR="002B7C57" w:rsidRPr="00584B1F" w:rsidRDefault="002B7C57" w:rsidP="002B7C57">
      <w:pPr>
        <w:ind w:left="720"/>
      </w:pPr>
      <w:r w:rsidRPr="002B7C57">
        <w:t>Loss Function:</w:t>
      </w:r>
    </w:p>
    <w:p w14:paraId="6B4708BC" w14:textId="63FFE78C" w:rsidR="00E92DEA" w:rsidRDefault="00E92DEA" w:rsidP="00E92DEA">
      <w:pPr>
        <w:pStyle w:val="ListParagraph"/>
        <w:numPr>
          <w:ilvl w:val="0"/>
          <w:numId w:val="39"/>
        </w:numPr>
      </w:pPr>
      <w:r w:rsidRPr="00E92DEA">
        <w:rPr>
          <w:b/>
          <w:bCs/>
        </w:rPr>
        <w:t>Binary Crossentropy</w:t>
      </w:r>
      <w:r>
        <w:t xml:space="preserve">: I </w:t>
      </w:r>
      <w:r w:rsidR="0011065C">
        <w:t>picked it</w:t>
      </w:r>
      <w:r>
        <w:t xml:space="preserve"> because it is well-suited for binary classification tasks by penalizing incorrect predictions based on their distance from the correct probability.</w:t>
      </w:r>
    </w:p>
    <w:p w14:paraId="6A92BE7C" w14:textId="516DBC65" w:rsidR="004E4B33" w:rsidRDefault="00734DD9" w:rsidP="000E5884">
      <w:pPr>
        <w:ind w:left="720"/>
      </w:pPr>
      <w:r w:rsidRPr="00734DD9">
        <w:t>Optimizer</w:t>
      </w:r>
    </w:p>
    <w:p w14:paraId="6991EB7D" w14:textId="42D4B1A2" w:rsidR="00D6122B" w:rsidRDefault="00D25FA7" w:rsidP="00D25FA7">
      <w:pPr>
        <w:pStyle w:val="ListParagraph"/>
        <w:numPr>
          <w:ilvl w:val="0"/>
          <w:numId w:val="39"/>
        </w:numPr>
      </w:pPr>
      <w:r w:rsidRPr="00D25FA7">
        <w:rPr>
          <w:b/>
          <w:bCs/>
        </w:rPr>
        <w:t>Adam</w:t>
      </w:r>
      <w:r w:rsidRPr="00D25FA7">
        <w:t xml:space="preserve">: </w:t>
      </w:r>
      <w:r w:rsidR="00C12653">
        <w:t xml:space="preserve">I </w:t>
      </w:r>
      <w:r w:rsidR="0011065C">
        <w:t>u</w:t>
      </w:r>
      <w:r w:rsidR="0011065C" w:rsidRPr="00D25FA7">
        <w:t>sed it</w:t>
      </w:r>
      <w:r w:rsidRPr="00D25FA7">
        <w:t xml:space="preserve"> for its efficiency and adaptive learning rate capabilities</w:t>
      </w:r>
      <w:r w:rsidR="00F35D45">
        <w:t xml:space="preserve">. </w:t>
      </w:r>
      <w:r w:rsidR="00F35D45" w:rsidRPr="00F35D45">
        <w:t xml:space="preserve">Due to its iterative nature towards adjusting weights, Adam also has a high level of adaptability and </w:t>
      </w:r>
      <w:proofErr w:type="gramStart"/>
      <w:r w:rsidR="00F35D45" w:rsidRPr="00F35D45">
        <w:t>is able to</w:t>
      </w:r>
      <w:proofErr w:type="gramEnd"/>
      <w:r w:rsidR="00F35D45" w:rsidRPr="00F35D45">
        <w:t xml:space="preserve"> handle noise in the input model well</w:t>
      </w:r>
      <w:sdt>
        <w:sdtPr>
          <w:id w:val="1777593666"/>
          <w:citation/>
        </w:sdtPr>
        <w:sdtContent>
          <w:r w:rsidR="00C470E8">
            <w:fldChar w:fldCharType="begin"/>
          </w:r>
          <w:r w:rsidR="00C470E8">
            <w:instrText xml:space="preserve"> CITATION Ner23 \l 1033 </w:instrText>
          </w:r>
          <w:r w:rsidR="00C470E8">
            <w:fldChar w:fldCharType="separate"/>
          </w:r>
          <w:r w:rsidR="00D06D68">
            <w:rPr>
              <w:noProof/>
            </w:rPr>
            <w:t xml:space="preserve"> (Otten, 2023)</w:t>
          </w:r>
          <w:r w:rsidR="00C470E8">
            <w:fldChar w:fldCharType="end"/>
          </w:r>
        </w:sdtContent>
      </w:sdt>
    </w:p>
    <w:p w14:paraId="18304A2D" w14:textId="7B79DC8F" w:rsidR="00734DD9" w:rsidRDefault="00734DD9" w:rsidP="000E5884">
      <w:pPr>
        <w:ind w:left="720"/>
      </w:pPr>
      <w:r w:rsidRPr="00734DD9">
        <w:t>Stopping Criteria</w:t>
      </w:r>
    </w:p>
    <w:p w14:paraId="152E5683" w14:textId="3DCA514A" w:rsidR="009F5FD1" w:rsidRDefault="009F5FD1" w:rsidP="009F5FD1">
      <w:pPr>
        <w:pStyle w:val="ListParagraph"/>
        <w:numPr>
          <w:ilvl w:val="0"/>
          <w:numId w:val="39"/>
        </w:numPr>
      </w:pPr>
      <w:r w:rsidRPr="009F5FD1">
        <w:rPr>
          <w:b/>
          <w:bCs/>
        </w:rPr>
        <w:t>EarlyStopping</w:t>
      </w:r>
      <w:r w:rsidRPr="009F5FD1">
        <w:t>: Monitors the validation loss and stops training if no improvement is observed for 2 consecutive epochs, which helps prevent overfitting. Evaluation Metric:</w:t>
      </w:r>
    </w:p>
    <w:p w14:paraId="40BFC8C3" w14:textId="1F54AAC1" w:rsidR="00734DD9" w:rsidRDefault="00734DD9" w:rsidP="000E5884">
      <w:pPr>
        <w:ind w:left="720"/>
      </w:pPr>
      <w:r w:rsidRPr="00734DD9">
        <w:t>Evaluation Metric</w:t>
      </w:r>
    </w:p>
    <w:p w14:paraId="3CFF39D2" w14:textId="5EFFDBCF" w:rsidR="007A6E05" w:rsidRDefault="00C7599D" w:rsidP="00285601">
      <w:pPr>
        <w:pStyle w:val="ListParagraph"/>
        <w:numPr>
          <w:ilvl w:val="0"/>
          <w:numId w:val="39"/>
        </w:numPr>
      </w:pPr>
      <w:r w:rsidRPr="00C7599D">
        <w:rPr>
          <w:b/>
          <w:bCs/>
        </w:rPr>
        <w:t>Accuracy</w:t>
      </w:r>
      <w:r>
        <w:t xml:space="preserve">: </w:t>
      </w:r>
      <w:r w:rsidR="00285601" w:rsidRPr="00285601">
        <w:t>Chosen because it provides a straightforward measure of the model’s performance in correctly classifying positive and negative sentiments.</w:t>
      </w:r>
    </w:p>
    <w:p w14:paraId="70574506" w14:textId="0C4E799F" w:rsidR="00285601" w:rsidRPr="00285601" w:rsidRDefault="007A6E05" w:rsidP="007A6E05">
      <w:pPr>
        <w:spacing w:before="0" w:after="0" w:line="480" w:lineRule="auto"/>
        <w:ind w:left="0" w:firstLine="720"/>
      </w:pPr>
      <w:r>
        <w:br w:type="page"/>
      </w:r>
    </w:p>
    <w:p w14:paraId="0DC01DD1" w14:textId="5481F3A6" w:rsidR="00734DD9" w:rsidRPr="00734DD9" w:rsidRDefault="00734DD9" w:rsidP="00734DD9">
      <w:pPr>
        <w:pStyle w:val="Heading1"/>
      </w:pPr>
      <w:r>
        <w:lastRenderedPageBreak/>
        <w:t>Part IV: Model Evaluation</w:t>
      </w:r>
    </w:p>
    <w:p w14:paraId="4CE5A34E" w14:textId="0A5DB5AF" w:rsidR="00734DD9" w:rsidRDefault="000C0A6A" w:rsidP="00734DD9">
      <w:pPr>
        <w:pStyle w:val="Heading2"/>
        <w:rPr>
          <w:rFonts w:ascii="Calibri" w:eastAsia="Calibri" w:hAnsi="Calibri" w:cs="Calibri"/>
          <w:szCs w:val="22"/>
        </w:rPr>
      </w:pPr>
      <w:r w:rsidRPr="000C0A6A">
        <w:rPr>
          <w:rFonts w:ascii="Calibri" w:eastAsia="Calibri" w:hAnsi="Calibri" w:cs="Calibri"/>
          <w:szCs w:val="22"/>
        </w:rPr>
        <w:t>Evaluation of Model Training and Results</w:t>
      </w:r>
    </w:p>
    <w:p w14:paraId="68E44670" w14:textId="1D684EAA" w:rsidR="00734DD9" w:rsidRDefault="00AD4151" w:rsidP="00734DD9">
      <w:pPr>
        <w:pStyle w:val="Heading3"/>
        <w:numPr>
          <w:ilvl w:val="0"/>
          <w:numId w:val="25"/>
        </w:numPr>
      </w:pPr>
      <w:r w:rsidRPr="00AD4151">
        <w:t>Stopping Criteria</w:t>
      </w:r>
    </w:p>
    <w:p w14:paraId="46685D4D" w14:textId="3FD12746" w:rsidR="00AD4151" w:rsidRDefault="00797DF4" w:rsidP="00AD4151">
      <w:pPr>
        <w:ind w:left="720"/>
      </w:pPr>
      <w:r>
        <w:t>I</w:t>
      </w:r>
      <w:r w:rsidRPr="00797DF4">
        <w:t xml:space="preserve"> used an </w:t>
      </w:r>
      <w:proofErr w:type="spellStart"/>
      <w:r w:rsidRPr="00797DF4">
        <w:t>EarlyStopping</w:t>
      </w:r>
      <w:proofErr w:type="spellEnd"/>
      <w:r w:rsidRPr="00797DF4">
        <w:t xml:space="preserve"> criterion to monitor the validation loss. This stopping mechanism </w:t>
      </w:r>
      <w:proofErr w:type="spellStart"/>
      <w:proofErr w:type="gramStart"/>
      <w:r w:rsidR="00CE209C">
        <w:t>stoped</w:t>
      </w:r>
      <w:proofErr w:type="spellEnd"/>
      <w:proofErr w:type="gramEnd"/>
      <w:r w:rsidRPr="00797DF4">
        <w:t xml:space="preserve"> the training process after two consecutive epochs without improvement in the validation loss. The total number of epochs was </w:t>
      </w:r>
      <w:r w:rsidR="00CE209C">
        <w:t>set at</w:t>
      </w:r>
      <w:r w:rsidRPr="00797DF4">
        <w:t xml:space="preserve"> 20, but the training stopped earlier at the 9th epoch </w:t>
      </w:r>
      <w:r w:rsidR="007D116B" w:rsidRPr="00797DF4">
        <w:t>when</w:t>
      </w:r>
      <w:r w:rsidR="00CE209C">
        <w:t xml:space="preserve"> </w:t>
      </w:r>
      <w:r w:rsidR="007D116B">
        <w:t xml:space="preserve">there </w:t>
      </w:r>
      <w:r w:rsidR="00CE209C">
        <w:t>was</w:t>
      </w:r>
      <w:r w:rsidRPr="00797DF4">
        <w:t xml:space="preserve"> </w:t>
      </w:r>
      <w:r w:rsidR="007D116B">
        <w:t xml:space="preserve">no </w:t>
      </w:r>
      <w:r w:rsidRPr="00797DF4">
        <w:t xml:space="preserve">improvement </w:t>
      </w:r>
      <w:r w:rsidR="00CE209C">
        <w:t>seen</w:t>
      </w:r>
      <w:r w:rsidRPr="00797DF4">
        <w:t>.</w:t>
      </w:r>
      <w:r w:rsidR="00CE209C">
        <w:t xml:space="preserve"> </w:t>
      </w:r>
      <w:r w:rsidR="00D60D62">
        <w:t xml:space="preserve">This helped </w:t>
      </w:r>
      <w:r w:rsidR="007D116B" w:rsidRPr="00D60D62">
        <w:t>minimize</w:t>
      </w:r>
      <w:r w:rsidR="00D60D62" w:rsidRPr="00D60D62">
        <w:t xml:space="preserve"> overfitting and reduced unnecessary computation time</w:t>
      </w:r>
      <w:r w:rsidR="00D60D62">
        <w:t>.</w:t>
      </w:r>
    </w:p>
    <w:p w14:paraId="1E1DB472" w14:textId="32245744" w:rsidR="00D60D62" w:rsidRDefault="007D116B" w:rsidP="00AD4151">
      <w:pPr>
        <w:ind w:left="720"/>
      </w:pPr>
      <w:r>
        <w:rPr>
          <w:noProof/>
        </w:rPr>
        <w:drawing>
          <wp:inline distT="0" distB="0" distL="0" distR="0" wp14:anchorId="5A5E3F68" wp14:editId="78D101E6">
            <wp:extent cx="6400800" cy="2167084"/>
            <wp:effectExtent l="0" t="0" r="0" b="5080"/>
            <wp:docPr id="84334411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44116" name="Picture 1" descr="A screenshot of a computer code&#10;&#10;Description automatically generated"/>
                    <pic:cNvPicPr/>
                  </pic:nvPicPr>
                  <pic:blipFill>
                    <a:blip r:embed="rId37"/>
                    <a:stretch>
                      <a:fillRect/>
                    </a:stretch>
                  </pic:blipFill>
                  <pic:spPr>
                    <a:xfrm>
                      <a:off x="0" y="0"/>
                      <a:ext cx="6400800" cy="2167084"/>
                    </a:xfrm>
                    <a:prstGeom prst="rect">
                      <a:avLst/>
                    </a:prstGeom>
                  </pic:spPr>
                </pic:pic>
              </a:graphicData>
            </a:graphic>
          </wp:inline>
        </w:drawing>
      </w:r>
    </w:p>
    <w:p w14:paraId="4984E352" w14:textId="727C53BA" w:rsidR="007D116B" w:rsidRDefault="00281BA0" w:rsidP="007D116B">
      <w:pPr>
        <w:pStyle w:val="Heading3"/>
        <w:numPr>
          <w:ilvl w:val="0"/>
          <w:numId w:val="25"/>
        </w:numPr>
      </w:pPr>
      <w:r w:rsidRPr="00281BA0">
        <w:t>Fitness of the Model and Overfitting</w:t>
      </w:r>
    </w:p>
    <w:p w14:paraId="0F303FC8" w14:textId="76B9F880" w:rsidR="00532C64" w:rsidRDefault="00CA156F" w:rsidP="00532C64">
      <w:pPr>
        <w:ind w:left="720"/>
      </w:pPr>
      <w:r w:rsidRPr="00CA156F">
        <w:t xml:space="preserve">The model's fitness </w:t>
      </w:r>
      <w:r>
        <w:t>was</w:t>
      </w:r>
      <w:r w:rsidRPr="00CA156F">
        <w:t xml:space="preserve"> evaluated by comparing the training and validation</w:t>
      </w:r>
      <w:r w:rsidR="00C61E3B">
        <w:t>. Looking at the</w:t>
      </w:r>
      <w:r w:rsidR="00C61E3B" w:rsidRPr="00C61E3B">
        <w:t xml:space="preserve"> training and validation loss graph, the validation loss began to plateau while the training loss continued to decrease.</w:t>
      </w:r>
      <w:r w:rsidR="00532C64" w:rsidRPr="00532C64">
        <w:t xml:space="preserve"> </w:t>
      </w:r>
      <w:r w:rsidR="00E537EE">
        <w:t xml:space="preserve">This means the model </w:t>
      </w:r>
      <w:r w:rsidR="004A5650">
        <w:t xml:space="preserve">is generalizing well without overfitting. By adding </w:t>
      </w:r>
      <w:r w:rsidR="00E27DF6">
        <w:t>multiple</w:t>
      </w:r>
      <w:r w:rsidR="004A5650">
        <w:t xml:space="preserve"> dropout </w:t>
      </w:r>
      <w:proofErr w:type="gramStart"/>
      <w:r w:rsidR="004A5650">
        <w:t>layer</w:t>
      </w:r>
      <w:proofErr w:type="gramEnd"/>
      <w:r w:rsidR="004A5650">
        <w:t xml:space="preserve"> </w:t>
      </w:r>
      <w:r w:rsidR="00106375">
        <w:t xml:space="preserve">I was able to help </w:t>
      </w:r>
      <w:r w:rsidR="00E27DF6">
        <w:t>deactivate</w:t>
      </w:r>
      <w:r w:rsidR="00106375">
        <w:t xml:space="preserve"> neurons during the training to reduce the risk of overfitting.</w:t>
      </w:r>
      <w:r w:rsidR="004C4336">
        <w:t xml:space="preserve"> And by adding the earlystop</w:t>
      </w:r>
      <w:r w:rsidR="00E27DF6">
        <w:t>ping</w:t>
      </w:r>
      <w:r w:rsidR="004C4336">
        <w:t xml:space="preserve"> I was able to have model stop</w:t>
      </w:r>
      <w:r w:rsidR="00E27DF6">
        <w:t xml:space="preserve"> before overfitting started.</w:t>
      </w:r>
    </w:p>
    <w:p w14:paraId="35CE2395" w14:textId="1A705E92" w:rsidR="00E27DF6" w:rsidRDefault="00A06101" w:rsidP="00E27DF6">
      <w:pPr>
        <w:pStyle w:val="Heading3"/>
        <w:numPr>
          <w:ilvl w:val="0"/>
          <w:numId w:val="25"/>
        </w:numPr>
      </w:pPr>
      <w:r w:rsidRPr="00A06101">
        <w:t>Visualizations</w:t>
      </w:r>
    </w:p>
    <w:p w14:paraId="651108CE" w14:textId="4BEDB45D" w:rsidR="00A06101" w:rsidRDefault="006F3983" w:rsidP="00A06101">
      <w:pPr>
        <w:pStyle w:val="ListParagraph"/>
        <w:numPr>
          <w:ilvl w:val="0"/>
          <w:numId w:val="39"/>
        </w:numPr>
      </w:pPr>
      <w:r>
        <w:rPr>
          <w:noProof/>
        </w:rPr>
        <w:drawing>
          <wp:anchor distT="0" distB="0" distL="114300" distR="114300" simplePos="0" relativeHeight="251670528" behindDoc="1" locked="0" layoutInCell="1" allowOverlap="1" wp14:anchorId="219E7C58" wp14:editId="4ED89611">
            <wp:simplePos x="0" y="0"/>
            <wp:positionH relativeFrom="column">
              <wp:posOffset>121285</wp:posOffset>
            </wp:positionH>
            <wp:positionV relativeFrom="paragraph">
              <wp:posOffset>667385</wp:posOffset>
            </wp:positionV>
            <wp:extent cx="3474720" cy="2774950"/>
            <wp:effectExtent l="0" t="0" r="0" b="6350"/>
            <wp:wrapTight wrapText="bothSides">
              <wp:wrapPolygon edited="0">
                <wp:start x="0" y="0"/>
                <wp:lineTo x="0" y="21501"/>
                <wp:lineTo x="21434" y="21501"/>
                <wp:lineTo x="21434" y="0"/>
                <wp:lineTo x="0" y="0"/>
              </wp:wrapPolygon>
            </wp:wrapTight>
            <wp:docPr id="1282620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74720" cy="27749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67B42B56" wp14:editId="68572C7F">
            <wp:simplePos x="0" y="0"/>
            <wp:positionH relativeFrom="column">
              <wp:posOffset>3596640</wp:posOffset>
            </wp:positionH>
            <wp:positionV relativeFrom="paragraph">
              <wp:posOffset>96520</wp:posOffset>
            </wp:positionV>
            <wp:extent cx="3383280" cy="2702560"/>
            <wp:effectExtent l="0" t="0" r="7620" b="2540"/>
            <wp:wrapTight wrapText="bothSides">
              <wp:wrapPolygon edited="0">
                <wp:start x="0" y="0"/>
                <wp:lineTo x="0" y="21468"/>
                <wp:lineTo x="21527" y="21468"/>
                <wp:lineTo x="21527" y="0"/>
                <wp:lineTo x="0" y="0"/>
              </wp:wrapPolygon>
            </wp:wrapTight>
            <wp:docPr id="405528235"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83280" cy="2702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6101" w:rsidRPr="00A06101">
        <w:t>Training Process Graph</w:t>
      </w:r>
      <w:r w:rsidR="00A06101">
        <w:t xml:space="preserve"> (</w:t>
      </w:r>
      <w:r w:rsidR="00F0234C">
        <w:t>below</w:t>
      </w:r>
      <w:r w:rsidR="00A06101">
        <w:t xml:space="preserve">) </w:t>
      </w:r>
      <w:r w:rsidR="006A2611">
        <w:t xml:space="preserve">shows that after epochs 6 the </w:t>
      </w:r>
      <w:r w:rsidR="004F0881">
        <w:t>training decreases, and the validation loss stabilized</w:t>
      </w:r>
      <w:r w:rsidR="00257BE4">
        <w:t>.</w:t>
      </w:r>
    </w:p>
    <w:p w14:paraId="25A5379B" w14:textId="70D23950" w:rsidR="000D04F1" w:rsidRDefault="000D04F1" w:rsidP="00577ECD">
      <w:pPr>
        <w:pStyle w:val="ListParagraph"/>
        <w:numPr>
          <w:ilvl w:val="0"/>
          <w:numId w:val="39"/>
        </w:numPr>
      </w:pPr>
      <w:r>
        <w:t xml:space="preserve">The accuracy graph </w:t>
      </w:r>
      <w:r w:rsidR="00F0234C">
        <w:t>above</w:t>
      </w:r>
      <w:r>
        <w:t xml:space="preserve"> shows</w:t>
      </w:r>
      <w:r w:rsidR="007568BA">
        <w:t xml:space="preserve"> </w:t>
      </w:r>
      <w:r w:rsidR="007568BA" w:rsidRPr="007568BA">
        <w:t>the training and validation accuracy over successive epochs during the model's training process.</w:t>
      </w:r>
      <w:r w:rsidR="007568BA">
        <w:t xml:space="preserve"> Both show an upward</w:t>
      </w:r>
      <w:r w:rsidR="00577ECD">
        <w:t xml:space="preserve"> trend pointing to improved training performance.</w:t>
      </w:r>
    </w:p>
    <w:p w14:paraId="1F6BF86F" w14:textId="4CC5437D" w:rsidR="00F0234C" w:rsidRDefault="00F0234C" w:rsidP="00F0234C">
      <w:pPr>
        <w:ind w:left="0"/>
      </w:pPr>
    </w:p>
    <w:p w14:paraId="1A265076" w14:textId="5F8D1F56" w:rsidR="00C8109B" w:rsidRDefault="006F3983" w:rsidP="00C8109B">
      <w:pPr>
        <w:pStyle w:val="ListParagraph"/>
        <w:numPr>
          <w:ilvl w:val="0"/>
          <w:numId w:val="39"/>
        </w:numPr>
      </w:pPr>
      <w:r>
        <w:rPr>
          <w:noProof/>
        </w:rPr>
        <w:lastRenderedPageBreak/>
        <w:drawing>
          <wp:anchor distT="0" distB="0" distL="114300" distR="114300" simplePos="0" relativeHeight="251671552" behindDoc="1" locked="0" layoutInCell="1" allowOverlap="1" wp14:anchorId="0DF105C4" wp14:editId="04DB2628">
            <wp:simplePos x="0" y="0"/>
            <wp:positionH relativeFrom="column">
              <wp:posOffset>3507105</wp:posOffset>
            </wp:positionH>
            <wp:positionV relativeFrom="paragraph">
              <wp:posOffset>0</wp:posOffset>
            </wp:positionV>
            <wp:extent cx="3242310" cy="3495040"/>
            <wp:effectExtent l="0" t="0" r="0" b="0"/>
            <wp:wrapTight wrapText="bothSides">
              <wp:wrapPolygon edited="0">
                <wp:start x="0" y="0"/>
                <wp:lineTo x="0" y="21427"/>
                <wp:lineTo x="21448" y="21427"/>
                <wp:lineTo x="21448" y="0"/>
                <wp:lineTo x="0" y="0"/>
              </wp:wrapPolygon>
            </wp:wrapTight>
            <wp:docPr id="560048862" name="Picture 1" descr="A blue squares with numbers and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48862" name="Picture 1" descr="A blue squares with numbers and a graph&#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3242310" cy="3495040"/>
                    </a:xfrm>
                    <a:prstGeom prst="rect">
                      <a:avLst/>
                    </a:prstGeom>
                  </pic:spPr>
                </pic:pic>
              </a:graphicData>
            </a:graphic>
          </wp:anchor>
        </w:drawing>
      </w:r>
      <w:r w:rsidR="00257BE4">
        <w:t xml:space="preserve">Confusion Matrix shows the number of true positives, </w:t>
      </w:r>
      <w:r w:rsidR="00033A58">
        <w:t>true</w:t>
      </w:r>
      <w:r w:rsidR="00257BE4">
        <w:t xml:space="preserve"> negatives, false positives and false negatives</w:t>
      </w:r>
      <w:r w:rsidR="00033A58">
        <w:t xml:space="preserve">. </w:t>
      </w:r>
      <w:r w:rsidR="00835AE7">
        <w:t xml:space="preserve">The </w:t>
      </w:r>
      <w:r w:rsidR="00F97405">
        <w:t xml:space="preserve">model </w:t>
      </w:r>
      <w:r w:rsidR="00835AE7">
        <w:t>read</w:t>
      </w:r>
      <w:r w:rsidR="008B04DA">
        <w:t xml:space="preserve"> 167 positive and 188 negative reviews correctly.</w:t>
      </w:r>
      <w:r w:rsidR="00C8109B">
        <w:t xml:space="preserve"> With 45 </w:t>
      </w:r>
      <w:r w:rsidR="00F97405">
        <w:t>negatives</w:t>
      </w:r>
      <w:r w:rsidR="00C8109B">
        <w:t xml:space="preserve"> and 50 positives being read wrong.</w:t>
      </w:r>
    </w:p>
    <w:p w14:paraId="7D6A5DC4" w14:textId="2D89212C" w:rsidR="00DB2637" w:rsidRDefault="00C8109B" w:rsidP="00F97B9B">
      <w:pPr>
        <w:pStyle w:val="ListParagraph"/>
        <w:ind w:left="1440"/>
      </w:pPr>
      <w:r>
        <w:t>Giving my model a 79%</w:t>
      </w:r>
      <w:r w:rsidR="00661E8D">
        <w:t xml:space="preserve"> accuracy.</w:t>
      </w:r>
    </w:p>
    <w:p w14:paraId="03D3F816" w14:textId="5F0D27B9" w:rsidR="007D116B" w:rsidRPr="007D116B" w:rsidRDefault="00734DD9" w:rsidP="00675180">
      <w:pPr>
        <w:pStyle w:val="Heading1"/>
      </w:pPr>
      <w:r>
        <w:t>Part V: Summary and recommendations</w:t>
      </w:r>
    </w:p>
    <w:p w14:paraId="7476E5DB" w14:textId="6EB099BE" w:rsidR="00734DD9" w:rsidRDefault="00734DD9" w:rsidP="00463D51">
      <w:pPr>
        <w:pStyle w:val="Heading2"/>
        <w:rPr>
          <w:rFonts w:ascii="Calibri" w:eastAsia="Calibri" w:hAnsi="Calibri" w:cs="Calibri"/>
          <w:szCs w:val="22"/>
        </w:rPr>
      </w:pPr>
      <w:r>
        <w:rPr>
          <w:rFonts w:ascii="Calibri" w:eastAsia="Calibri" w:hAnsi="Calibri" w:cs="Calibri"/>
          <w:szCs w:val="22"/>
        </w:rPr>
        <w:t>Code Used:</w:t>
      </w:r>
    </w:p>
    <w:p w14:paraId="451DABC9" w14:textId="7C3EA4A2" w:rsidR="00734DD9" w:rsidRDefault="00724026" w:rsidP="00724026">
      <w:r>
        <w:t xml:space="preserve">Attached to the submission </w:t>
      </w:r>
      <w:r w:rsidR="005520CC">
        <w:t xml:space="preserve">as </w:t>
      </w:r>
      <w:hyperlink r:id="rId41" w:history="1">
        <w:r w:rsidR="005520CC" w:rsidRPr="0023539D">
          <w:rPr>
            <w:rStyle w:val="Hyperlink"/>
          </w:rPr>
          <w:t>Task</w:t>
        </w:r>
        <w:r w:rsidR="0023539D" w:rsidRPr="0023539D">
          <w:rPr>
            <w:rStyle w:val="Hyperlink"/>
          </w:rPr>
          <w:t xml:space="preserve"> </w:t>
        </w:r>
        <w:r w:rsidR="0023539D" w:rsidRPr="0023539D">
          <w:rPr>
            <w:rStyle w:val="Hyperlink"/>
          </w:rPr>
          <w:t>2.html</w:t>
        </w:r>
      </w:hyperlink>
    </w:p>
    <w:p w14:paraId="1A6507B1" w14:textId="10DBB391" w:rsidR="00734DD9" w:rsidRDefault="00DA167F" w:rsidP="00DA167F">
      <w:pPr>
        <w:pStyle w:val="Heading2"/>
      </w:pPr>
      <w:r>
        <w:t>F</w:t>
      </w:r>
      <w:r w:rsidR="00734DD9" w:rsidRPr="00734DD9">
        <w:t xml:space="preserve">unctionality of </w:t>
      </w:r>
      <w:r>
        <w:t>N</w:t>
      </w:r>
      <w:r w:rsidR="00734DD9" w:rsidRPr="00734DD9">
        <w:t xml:space="preserve">eural </w:t>
      </w:r>
      <w:r>
        <w:t>N</w:t>
      </w:r>
      <w:r w:rsidR="00734DD9" w:rsidRPr="00734DD9">
        <w:t>etwork</w:t>
      </w:r>
    </w:p>
    <w:p w14:paraId="307719C0" w14:textId="0389AA48" w:rsidR="0005628E" w:rsidRDefault="0005628E" w:rsidP="00737383">
      <w:pPr>
        <w:ind w:left="720"/>
      </w:pPr>
      <w:r>
        <w:t xml:space="preserve">My </w:t>
      </w:r>
      <w:r w:rsidRPr="0005628E">
        <w:t>neural network was designed to</w:t>
      </w:r>
      <w:r w:rsidR="00FD7161">
        <w:t xml:space="preserve"> help me answer </w:t>
      </w:r>
      <w:r w:rsidR="00737383" w:rsidRPr="00EC4643">
        <w:t>Can we predict customer sentiment positive or negative based on textual reviews from</w:t>
      </w:r>
      <w:r w:rsidR="00737383">
        <w:t xml:space="preserve"> </w:t>
      </w:r>
      <w:r w:rsidR="00737383" w:rsidRPr="00EC4643">
        <w:t>Amazon</w:t>
      </w:r>
      <w:r w:rsidR="00737383">
        <w:t xml:space="preserve">, IMDB </w:t>
      </w:r>
      <w:r w:rsidR="00737383" w:rsidRPr="00EC4643">
        <w:t>and Yelp?</w:t>
      </w:r>
      <w:r w:rsidR="00737383" w:rsidRPr="212F006F">
        <w:rPr>
          <w:rFonts w:ascii="Calibri" w:eastAsia="Calibri" w:hAnsi="Calibri" w:cs="Calibri"/>
          <w:szCs w:val="22"/>
        </w:rPr>
        <w:t xml:space="preserve"> </w:t>
      </w:r>
      <w:r w:rsidR="0031125A">
        <w:rPr>
          <w:rFonts w:ascii="Calibri" w:eastAsia="Calibri" w:hAnsi="Calibri" w:cs="Calibri"/>
          <w:szCs w:val="22"/>
        </w:rPr>
        <w:t>I make this happen I had to t</w:t>
      </w:r>
      <w:r w:rsidR="0070001F">
        <w:rPr>
          <w:rFonts w:ascii="Calibri" w:eastAsia="Calibri" w:hAnsi="Calibri" w:cs="Calibri"/>
          <w:szCs w:val="22"/>
        </w:rPr>
        <w:t>rain</w:t>
      </w:r>
      <w:r w:rsidR="0031125A">
        <w:rPr>
          <w:rFonts w:ascii="Calibri" w:eastAsia="Calibri" w:hAnsi="Calibri" w:cs="Calibri"/>
          <w:szCs w:val="22"/>
        </w:rPr>
        <w:t xml:space="preserve"> the </w:t>
      </w:r>
      <w:r w:rsidR="0085297C">
        <w:rPr>
          <w:rFonts w:ascii="Calibri" w:eastAsia="Calibri" w:hAnsi="Calibri" w:cs="Calibri"/>
          <w:szCs w:val="22"/>
        </w:rPr>
        <w:t>dataset</w:t>
      </w:r>
      <w:r w:rsidR="00150BE9">
        <w:rPr>
          <w:rFonts w:ascii="Calibri" w:eastAsia="Calibri" w:hAnsi="Calibri" w:cs="Calibri"/>
          <w:szCs w:val="22"/>
        </w:rPr>
        <w:t xml:space="preserve"> with 3000 customer reviews</w:t>
      </w:r>
      <w:r w:rsidR="000211CC">
        <w:rPr>
          <w:rFonts w:ascii="Calibri" w:eastAsia="Calibri" w:hAnsi="Calibri" w:cs="Calibri"/>
          <w:szCs w:val="22"/>
        </w:rPr>
        <w:t xml:space="preserve">. The Review provided </w:t>
      </w:r>
      <w:r w:rsidR="00150BE9">
        <w:rPr>
          <w:rFonts w:ascii="Calibri" w:eastAsia="Calibri" w:hAnsi="Calibri" w:cs="Calibri"/>
          <w:szCs w:val="22"/>
        </w:rPr>
        <w:t>input,</w:t>
      </w:r>
      <w:r w:rsidR="000211CC">
        <w:rPr>
          <w:rFonts w:ascii="Calibri" w:eastAsia="Calibri" w:hAnsi="Calibri" w:cs="Calibri"/>
          <w:szCs w:val="22"/>
        </w:rPr>
        <w:t xml:space="preserve"> and the Sentiments were used </w:t>
      </w:r>
      <w:r w:rsidR="003F0C9B">
        <w:rPr>
          <w:rFonts w:ascii="Calibri" w:eastAsia="Calibri" w:hAnsi="Calibri" w:cs="Calibri"/>
          <w:szCs w:val="22"/>
        </w:rPr>
        <w:t xml:space="preserve">as labels to train the </w:t>
      </w:r>
      <w:r w:rsidR="00150BE9">
        <w:rPr>
          <w:rFonts w:ascii="Calibri" w:eastAsia="Calibri" w:hAnsi="Calibri" w:cs="Calibri"/>
          <w:szCs w:val="22"/>
        </w:rPr>
        <w:t>network</w:t>
      </w:r>
      <w:r w:rsidR="003F0C9B">
        <w:rPr>
          <w:rFonts w:ascii="Calibri" w:eastAsia="Calibri" w:hAnsi="Calibri" w:cs="Calibri"/>
          <w:szCs w:val="22"/>
        </w:rPr>
        <w:t>.</w:t>
      </w:r>
      <w:r w:rsidR="00720139">
        <w:rPr>
          <w:rFonts w:ascii="Calibri" w:eastAsia="Calibri" w:hAnsi="Calibri" w:cs="Calibri"/>
          <w:szCs w:val="22"/>
        </w:rPr>
        <w:t xml:space="preserve"> </w:t>
      </w:r>
      <w:r w:rsidR="005E1794">
        <w:rPr>
          <w:rFonts w:ascii="Calibri" w:eastAsia="Calibri" w:hAnsi="Calibri" w:cs="Calibri"/>
          <w:szCs w:val="22"/>
        </w:rPr>
        <w:t xml:space="preserve">I validated the model using the </w:t>
      </w:r>
      <w:r w:rsidR="009A327C">
        <w:rPr>
          <w:rFonts w:ascii="Calibri" w:eastAsia="Calibri" w:hAnsi="Calibri" w:cs="Calibri"/>
          <w:szCs w:val="22"/>
        </w:rPr>
        <w:t xml:space="preserve">unseen data to </w:t>
      </w:r>
      <w:r w:rsidR="00242D56">
        <w:rPr>
          <w:rFonts w:ascii="Calibri" w:eastAsia="Calibri" w:hAnsi="Calibri" w:cs="Calibri"/>
          <w:szCs w:val="22"/>
        </w:rPr>
        <w:t>make</w:t>
      </w:r>
      <w:r w:rsidR="009A327C">
        <w:rPr>
          <w:rFonts w:ascii="Calibri" w:eastAsia="Calibri" w:hAnsi="Calibri" w:cs="Calibri"/>
          <w:szCs w:val="22"/>
        </w:rPr>
        <w:t xml:space="preserve"> </w:t>
      </w:r>
      <w:r w:rsidR="00242D56">
        <w:rPr>
          <w:rFonts w:ascii="Calibri" w:eastAsia="Calibri" w:hAnsi="Calibri" w:cs="Calibri"/>
          <w:szCs w:val="22"/>
        </w:rPr>
        <w:t xml:space="preserve">sure </w:t>
      </w:r>
      <w:r w:rsidR="009A327C">
        <w:rPr>
          <w:rFonts w:ascii="Calibri" w:eastAsia="Calibri" w:hAnsi="Calibri" w:cs="Calibri"/>
          <w:szCs w:val="22"/>
        </w:rPr>
        <w:t>it could generalize well to new reviews</w:t>
      </w:r>
      <w:r w:rsidR="00150BE9">
        <w:rPr>
          <w:rFonts w:ascii="Calibri" w:eastAsia="Calibri" w:hAnsi="Calibri" w:cs="Calibri"/>
          <w:szCs w:val="22"/>
        </w:rPr>
        <w:t xml:space="preserve">. </w:t>
      </w:r>
      <w:r w:rsidR="00FD4054">
        <w:rPr>
          <w:rFonts w:ascii="Calibri" w:eastAsia="Calibri" w:hAnsi="Calibri" w:cs="Calibri"/>
          <w:szCs w:val="22"/>
        </w:rPr>
        <w:t>Tweaking</w:t>
      </w:r>
      <w:r w:rsidR="00182EEF">
        <w:rPr>
          <w:rFonts w:ascii="Calibri" w:eastAsia="Calibri" w:hAnsi="Calibri" w:cs="Calibri"/>
          <w:szCs w:val="22"/>
        </w:rPr>
        <w:t xml:space="preserve"> the dropout</w:t>
      </w:r>
      <w:r w:rsidR="00FD4054">
        <w:rPr>
          <w:rFonts w:ascii="Calibri" w:eastAsia="Calibri" w:hAnsi="Calibri" w:cs="Calibri"/>
          <w:szCs w:val="22"/>
        </w:rPr>
        <w:t xml:space="preserve"> layers and dense layers I was able to achieve </w:t>
      </w:r>
      <w:r w:rsidR="00242D56">
        <w:t>7</w:t>
      </w:r>
      <w:r w:rsidR="00333C00">
        <w:t>9</w:t>
      </w:r>
      <w:r w:rsidR="00A6243C">
        <w:t>%</w:t>
      </w:r>
      <w:r w:rsidR="00333C00">
        <w:t>(rounded up)</w:t>
      </w:r>
      <w:r w:rsidR="00A6243C">
        <w:t xml:space="preserve"> accuracy</w:t>
      </w:r>
      <w:r w:rsidR="00080EA9">
        <w:t xml:space="preserve">. </w:t>
      </w:r>
    </w:p>
    <w:p w14:paraId="7B5BBD3A" w14:textId="0F8C8C18" w:rsidR="00242D56" w:rsidRDefault="00242D56" w:rsidP="00737383">
      <w:pPr>
        <w:ind w:left="720"/>
      </w:pPr>
      <w:r>
        <w:t xml:space="preserve">With </w:t>
      </w:r>
      <w:r w:rsidR="005C52C3">
        <w:t>the accuracy score of</w:t>
      </w:r>
      <w:r>
        <w:t xml:space="preserve"> </w:t>
      </w:r>
      <w:r w:rsidR="00D11D2F">
        <w:t>7</w:t>
      </w:r>
      <w:r w:rsidR="00333C00">
        <w:t>9</w:t>
      </w:r>
      <w:r w:rsidR="00D11D2F">
        <w:t>%</w:t>
      </w:r>
      <w:r w:rsidR="005C52C3">
        <w:t xml:space="preserve"> I can confidently say that </w:t>
      </w:r>
      <w:r w:rsidR="00CD2EF9">
        <w:t>my model met my objective</w:t>
      </w:r>
      <w:r w:rsidR="00A52A07">
        <w:t xml:space="preserve">, and </w:t>
      </w:r>
      <w:proofErr w:type="gramStart"/>
      <w:r w:rsidR="00A52A07">
        <w:t>its</w:t>
      </w:r>
      <w:proofErr w:type="gramEnd"/>
      <w:r w:rsidR="00A52A07">
        <w:t xml:space="preserve"> safe to make company recommendations using </w:t>
      </w:r>
      <w:r w:rsidR="00333C00">
        <w:t>with keeping those numbers in mind.</w:t>
      </w:r>
    </w:p>
    <w:p w14:paraId="25C13909" w14:textId="28390390" w:rsidR="006D0692" w:rsidRPr="00737383" w:rsidRDefault="006D0692" w:rsidP="00737383">
      <w:pPr>
        <w:ind w:left="720"/>
        <w:rPr>
          <w:rFonts w:ascii="Calibri" w:eastAsia="Calibri" w:hAnsi="Calibri" w:cs="Calibri"/>
          <w:szCs w:val="22"/>
        </w:rPr>
      </w:pPr>
      <w:r>
        <w:rPr>
          <w:noProof/>
        </w:rPr>
        <w:drawing>
          <wp:inline distT="0" distB="0" distL="0" distR="0" wp14:anchorId="5E503623" wp14:editId="225A3FAD">
            <wp:extent cx="6248400" cy="1295400"/>
            <wp:effectExtent l="0" t="0" r="0" b="0"/>
            <wp:docPr id="160199526" name="Picture 1" descr="A computer code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9526" name="Picture 1" descr="A computer code with black and white text&#10;&#10;Description automatically generated"/>
                    <pic:cNvPicPr/>
                  </pic:nvPicPr>
                  <pic:blipFill>
                    <a:blip r:embed="rId42"/>
                    <a:stretch>
                      <a:fillRect/>
                    </a:stretch>
                  </pic:blipFill>
                  <pic:spPr>
                    <a:xfrm>
                      <a:off x="0" y="0"/>
                      <a:ext cx="6248400" cy="1295400"/>
                    </a:xfrm>
                    <a:prstGeom prst="rect">
                      <a:avLst/>
                    </a:prstGeom>
                  </pic:spPr>
                </pic:pic>
              </a:graphicData>
            </a:graphic>
          </wp:inline>
        </w:drawing>
      </w:r>
    </w:p>
    <w:p w14:paraId="5557C134" w14:textId="6FFB7F72" w:rsidR="00734DD9" w:rsidRDefault="00734DD9" w:rsidP="00734DD9">
      <w:pPr>
        <w:pStyle w:val="Heading2"/>
      </w:pPr>
      <w:r>
        <w:t>Recommendations</w:t>
      </w:r>
    </w:p>
    <w:p w14:paraId="4E8ABA6E" w14:textId="648F1734" w:rsidR="00333C00" w:rsidRPr="00333C00" w:rsidRDefault="006F0871" w:rsidP="00333C00">
      <w:pPr>
        <w:pStyle w:val="ListParagraph"/>
      </w:pPr>
      <w:r>
        <w:t>I would recommend collecting more data</w:t>
      </w:r>
      <w:r w:rsidR="006333E8">
        <w:t xml:space="preserve">, which will give us a bigger sample pile to work with. </w:t>
      </w:r>
      <w:proofErr w:type="gramStart"/>
      <w:r w:rsidR="00CF3A2A">
        <w:t>The</w:t>
      </w:r>
      <w:proofErr w:type="gramEnd"/>
      <w:r w:rsidR="00CF3A2A">
        <w:t xml:space="preserve"> will</w:t>
      </w:r>
      <w:r w:rsidR="00D76840">
        <w:t xml:space="preserve"> </w:t>
      </w:r>
      <w:r w:rsidR="00D76840" w:rsidRPr="00D76840">
        <w:t>allow the model to capture a wider variety of linguistic patterns and sentiments. This could lead to improved accuracy</w:t>
      </w:r>
      <w:r w:rsidR="00D76840">
        <w:t xml:space="preserve">. </w:t>
      </w:r>
      <w:r w:rsidR="00E766AB">
        <w:t xml:space="preserve">Another would be </w:t>
      </w:r>
      <w:r w:rsidR="004026C8">
        <w:t>running</w:t>
      </w:r>
      <w:r w:rsidR="00156989">
        <w:t xml:space="preserve"> a different version of</w:t>
      </w:r>
      <w:r w:rsidR="004026C8">
        <w:t xml:space="preserve"> </w:t>
      </w:r>
      <w:r w:rsidR="00156989">
        <w:t xml:space="preserve">Lemmatization </w:t>
      </w:r>
      <w:r w:rsidR="004026C8">
        <w:t xml:space="preserve">to remove the ‘ed’ at the end of words. This will help </w:t>
      </w:r>
      <w:r w:rsidR="0050552C">
        <w:t xml:space="preserve">reduce noise further by allowing the </w:t>
      </w:r>
      <w:r w:rsidR="0013383A">
        <w:t>system</w:t>
      </w:r>
      <w:r w:rsidR="0050552C">
        <w:t xml:space="preserve"> to read walked as walk and not have two token value for </w:t>
      </w:r>
      <w:r w:rsidR="0013383A">
        <w:t>the ‘same’ word.</w:t>
      </w:r>
    </w:p>
    <w:p w14:paraId="2AAD2FC5" w14:textId="0105A0EF" w:rsidR="00734DD9" w:rsidRPr="00734DD9" w:rsidRDefault="00734DD9" w:rsidP="00734DD9">
      <w:pPr>
        <w:pStyle w:val="Heading1"/>
      </w:pPr>
      <w:r>
        <w:t>Part VI: Reporting</w:t>
      </w:r>
    </w:p>
    <w:p w14:paraId="667416D1" w14:textId="77777777" w:rsidR="00A81FA1" w:rsidRDefault="004B6DB8" w:rsidP="00A81FA1">
      <w:pPr>
        <w:pStyle w:val="Heading2"/>
      </w:pPr>
      <w:r w:rsidRPr="004B6DB8">
        <w:t>Jupyter Notebook</w:t>
      </w:r>
    </w:p>
    <w:p w14:paraId="03E66F22" w14:textId="771A16BE" w:rsidR="00734DD9" w:rsidRPr="00734DD9" w:rsidRDefault="00DE5C23" w:rsidP="00DE5C23">
      <w:pPr>
        <w:ind w:left="720"/>
      </w:pPr>
      <w:r>
        <w:t xml:space="preserve">attached as </w:t>
      </w:r>
      <w:hyperlink r:id="rId43" w:history="1">
        <w:r w:rsidR="008864BD" w:rsidRPr="008864BD">
          <w:rPr>
            <w:rStyle w:val="Hyperlink"/>
          </w:rPr>
          <w:t>Task 2.html</w:t>
        </w:r>
      </w:hyperlink>
    </w:p>
    <w:sdt>
      <w:sdtPr>
        <w:rPr>
          <w:rFonts w:asciiTheme="minorHAnsi" w:eastAsiaTheme="minorEastAsia" w:hAnsiTheme="minorHAnsi" w:cstheme="minorBidi"/>
          <w:b w:val="0"/>
          <w:bCs w:val="0"/>
          <w:color w:val="000000" w:themeColor="text1"/>
        </w:rPr>
        <w:id w:val="128989910"/>
        <w:docPartObj>
          <w:docPartGallery w:val="Bibliographies"/>
          <w:docPartUnique/>
        </w:docPartObj>
      </w:sdtPr>
      <w:sdtContent>
        <w:p w14:paraId="51611107" w14:textId="69E4A69A" w:rsidR="00FA2BF0" w:rsidRDefault="00FA2BF0" w:rsidP="00FA2BF0">
          <w:pPr>
            <w:pStyle w:val="Heading2"/>
          </w:pPr>
          <w:r>
            <w:t>References</w:t>
          </w:r>
        </w:p>
        <w:sdt>
          <w:sdtPr>
            <w:id w:val="-573587230"/>
            <w:bibliography/>
          </w:sdtPr>
          <w:sdtContent>
            <w:p w14:paraId="53957FAA" w14:textId="77777777" w:rsidR="00D06D68" w:rsidRDefault="00FA2BF0" w:rsidP="00D06D68">
              <w:pPr>
                <w:pStyle w:val="Bibliography"/>
                <w:ind w:left="720"/>
                <w:rPr>
                  <w:noProof/>
                  <w:sz w:val="24"/>
                </w:rPr>
              </w:pPr>
              <w:r>
                <w:fldChar w:fldCharType="begin"/>
              </w:r>
              <w:r>
                <w:instrText xml:space="preserve"> BIBLIOGRAPHY </w:instrText>
              </w:r>
              <w:r>
                <w:fldChar w:fldCharType="separate"/>
              </w:r>
              <w:r w:rsidR="00D06D68">
                <w:rPr>
                  <w:noProof/>
                </w:rPr>
                <w:t xml:space="preserve">Bishop, C. M. (2006, January ). </w:t>
              </w:r>
              <w:r w:rsidR="00D06D68">
                <w:rPr>
                  <w:i/>
                  <w:iCs/>
                  <w:noProof/>
                </w:rPr>
                <w:t>Pattern Recognition and Machine Learning</w:t>
              </w:r>
              <w:r w:rsidR="00D06D68">
                <w:rPr>
                  <w:noProof/>
                </w:rPr>
                <w:t>. Retrieved from Springer: https://www.microsoft.com/en-us/research/publication/pattern-recognition-machine-learning/?msockid=3a28c7ca325b6a142246d382330c6b2d</w:t>
              </w:r>
            </w:p>
            <w:p w14:paraId="294F7301" w14:textId="77777777" w:rsidR="00D06D68" w:rsidRDefault="00D06D68" w:rsidP="00D06D68">
              <w:pPr>
                <w:pStyle w:val="Bibliography"/>
                <w:ind w:left="720"/>
                <w:rPr>
                  <w:noProof/>
                </w:rPr>
              </w:pPr>
              <w:r>
                <w:rPr>
                  <w:noProof/>
                </w:rPr>
                <w:lastRenderedPageBreak/>
                <w:t xml:space="preserve">Chen, K., Mikolov, T., Corrado, G., &amp; Dean, J. (2023, January 16). </w:t>
              </w:r>
              <w:r>
                <w:rPr>
                  <w:i/>
                  <w:iCs/>
                  <w:noProof/>
                </w:rPr>
                <w:t>Efficient estimation of word representations in vector space</w:t>
              </w:r>
              <w:r>
                <w:rPr>
                  <w:noProof/>
                </w:rPr>
                <w:t>. Retrieved from arXiv.org: https://arxiv.org/abs/1301.3781</w:t>
              </w:r>
            </w:p>
            <w:p w14:paraId="67FBA376" w14:textId="77777777" w:rsidR="00D06D68" w:rsidRDefault="00D06D68" w:rsidP="00D06D68">
              <w:pPr>
                <w:pStyle w:val="Bibliography"/>
                <w:ind w:left="720"/>
                <w:rPr>
                  <w:noProof/>
                </w:rPr>
              </w:pPr>
              <w:r>
                <w:rPr>
                  <w:noProof/>
                </w:rPr>
                <w:t xml:space="preserve">Elleh, D. F. (2024, April 29). </w:t>
              </w:r>
              <w:r>
                <w:rPr>
                  <w:i/>
                  <w:iCs/>
                  <w:noProof/>
                </w:rPr>
                <w:t>Advanced Data Analytics - Task 2 PPT.</w:t>
              </w:r>
              <w:r>
                <w:rPr>
                  <w:noProof/>
                </w:rPr>
                <w:t xml:space="preserve"> Retrieved from westerngovernorsuniversity.sharepoint: https://westerngovernorsuniversity.sharepoint.com/:p:/r/sites/DataScienceTeam/_layouts/15/Doc.aspx?sourcedoc=%7B50F5B89A-72F1-4964-9942-1F3790EF1D59%7D&amp;file=D213%20Task%202%20Cohort%20Webinar%20PPT.pptx&amp;action=edit&amp;mobileredirect=true</w:t>
              </w:r>
            </w:p>
            <w:p w14:paraId="3BBAC540" w14:textId="77777777" w:rsidR="00D06D68" w:rsidRDefault="00D06D68" w:rsidP="00D06D68">
              <w:pPr>
                <w:pStyle w:val="Bibliography"/>
                <w:ind w:left="720"/>
                <w:rPr>
                  <w:noProof/>
                </w:rPr>
              </w:pPr>
              <w:r>
                <w:rPr>
                  <w:noProof/>
                </w:rPr>
                <w:t xml:space="preserve">Elleh, D. F. (2024, March). </w:t>
              </w:r>
              <w:r>
                <w:rPr>
                  <w:i/>
                  <w:iCs/>
                  <w:noProof/>
                </w:rPr>
                <w:t>Data Preprocessing Python Task 2 Panopto Video</w:t>
              </w:r>
              <w:r>
                <w:rPr>
                  <w:noProof/>
                </w:rPr>
                <w:t>. Retrieved from Panopto: https://wgu.hosted.panopto.com/Panopto/Pages/Viewer.aspx?id=8639374a-964b-4ae9-b33b-b1210052c07d</w:t>
              </w:r>
            </w:p>
            <w:p w14:paraId="072E0ADC" w14:textId="77777777" w:rsidR="00D06D68" w:rsidRDefault="00D06D68" w:rsidP="00D06D68">
              <w:pPr>
                <w:pStyle w:val="Bibliography"/>
                <w:ind w:left="720"/>
                <w:rPr>
                  <w:noProof/>
                </w:rPr>
              </w:pPr>
              <w:r>
                <w:rPr>
                  <w:noProof/>
                </w:rPr>
                <w:t xml:space="preserve">GeeksforGeeks. (2024, November 19). </w:t>
              </w:r>
              <w:r>
                <w:rPr>
                  <w:i/>
                  <w:iCs/>
                  <w:noProof/>
                </w:rPr>
                <w:t>Activation functions in Neural Networks</w:t>
              </w:r>
              <w:r>
                <w:rPr>
                  <w:noProof/>
                </w:rPr>
                <w:t>. Retrieved from GeeksforGeeks: https://www.geeksforgeeks.org/activation-functions-neural-networks/?utm_source=chatgpt.com</w:t>
              </w:r>
            </w:p>
            <w:p w14:paraId="0C634EE6" w14:textId="77777777" w:rsidR="00D06D68" w:rsidRDefault="00D06D68" w:rsidP="00D06D68">
              <w:pPr>
                <w:pStyle w:val="Bibliography"/>
                <w:ind w:left="720"/>
                <w:rPr>
                  <w:noProof/>
                </w:rPr>
              </w:pPr>
              <w:r>
                <w:rPr>
                  <w:noProof/>
                </w:rPr>
                <w:t xml:space="preserve">GeeksforGeeks. (2024, November 15). </w:t>
              </w:r>
              <w:r>
                <w:rPr>
                  <w:i/>
                  <w:iCs/>
                  <w:noProof/>
                </w:rPr>
                <w:t>Introduction to recurrent neural networks</w:t>
              </w:r>
              <w:r>
                <w:rPr>
                  <w:noProof/>
                </w:rPr>
                <w:t>. Retrieved from GeeksforGeeks: https://www.geeksforgeeks.org/introduction-to-recurrent-neural-network/</w:t>
              </w:r>
            </w:p>
            <w:p w14:paraId="58D69124" w14:textId="77777777" w:rsidR="00D06D68" w:rsidRDefault="00D06D68" w:rsidP="00D06D68">
              <w:pPr>
                <w:pStyle w:val="Bibliography"/>
                <w:ind w:left="720"/>
                <w:rPr>
                  <w:noProof/>
                </w:rPr>
              </w:pPr>
              <w:r>
                <w:rPr>
                  <w:noProof/>
                </w:rPr>
                <w:t xml:space="preserve">GeeksforGeeks. (2024, September 11). </w:t>
              </w:r>
              <w:r>
                <w:rPr>
                  <w:i/>
                  <w:iCs/>
                  <w:noProof/>
                </w:rPr>
                <w:t>Sentiment Analysis with an Recurrent Neural Networks (RNN)</w:t>
              </w:r>
              <w:r>
                <w:rPr>
                  <w:noProof/>
                </w:rPr>
                <w:t>. Retrieved from GeeksforGeeks: https://www.geeksforgeeks.org/sentiment-analysis-with-an-recurrent-neural-networks-rnn/</w:t>
              </w:r>
            </w:p>
            <w:p w14:paraId="3A8AE5C6" w14:textId="77777777" w:rsidR="00D06D68" w:rsidRDefault="00D06D68" w:rsidP="00D06D68">
              <w:pPr>
                <w:pStyle w:val="Bibliography"/>
                <w:ind w:left="720"/>
                <w:rPr>
                  <w:noProof/>
                </w:rPr>
              </w:pPr>
              <w:r>
                <w:rPr>
                  <w:noProof/>
                </w:rPr>
                <w:t xml:space="preserve">Kilinc, C. (2021, December 14). </w:t>
              </w:r>
              <w:r>
                <w:rPr>
                  <w:i/>
                  <w:iCs/>
                  <w:noProof/>
                </w:rPr>
                <w:t>Padding for NLP</w:t>
              </w:r>
              <w:r>
                <w:rPr>
                  <w:noProof/>
                </w:rPr>
                <w:t>. Retrieved from Medium: https://medium.com/@canerkilinc/padding-for-nlp-7dd8598c916a</w:t>
              </w:r>
            </w:p>
            <w:p w14:paraId="7D9DB2A5" w14:textId="77777777" w:rsidR="00D06D68" w:rsidRDefault="00D06D68" w:rsidP="00D06D68">
              <w:pPr>
                <w:pStyle w:val="Bibliography"/>
                <w:ind w:left="720"/>
                <w:rPr>
                  <w:noProof/>
                </w:rPr>
              </w:pPr>
              <w:r>
                <w:rPr>
                  <w:noProof/>
                </w:rPr>
                <w:t xml:space="preserve">Kotzias, D. (2015, May 29). </w:t>
              </w:r>
              <w:r>
                <w:rPr>
                  <w:i/>
                  <w:iCs/>
                  <w:noProof/>
                </w:rPr>
                <w:t>Sentiment Labelled Sentences [Dataset].</w:t>
              </w:r>
              <w:r>
                <w:rPr>
                  <w:noProof/>
                </w:rPr>
                <w:t xml:space="preserve"> doi:10.24432/C57604</w:t>
              </w:r>
            </w:p>
            <w:p w14:paraId="25DB5C5A" w14:textId="77777777" w:rsidR="00D06D68" w:rsidRDefault="00D06D68" w:rsidP="00D06D68">
              <w:pPr>
                <w:pStyle w:val="Bibliography"/>
                <w:ind w:left="720"/>
                <w:rPr>
                  <w:noProof/>
                </w:rPr>
              </w:pPr>
              <w:r>
                <w:rPr>
                  <w:noProof/>
                </w:rPr>
                <w:t xml:space="preserve">Otten, N. V. (2023, March 1). </w:t>
              </w:r>
              <w:r>
                <w:rPr>
                  <w:i/>
                  <w:iCs/>
                  <w:noProof/>
                </w:rPr>
                <w:t>Adam Optimizer Explained &amp; How To Use In Keras, PyTorch &amp; TensorFlow</w:t>
              </w:r>
              <w:r>
                <w:rPr>
                  <w:noProof/>
                </w:rPr>
                <w:t>. Retrieved from Medium: https://medium.com/@neri.vvo/adam-optimizer-explained-how-to-use-in-keras-pytorch-tensorflow-322c55ca6bb4</w:t>
              </w:r>
            </w:p>
            <w:p w14:paraId="6B72BEA3" w14:textId="77777777" w:rsidR="00D06D68" w:rsidRDefault="00D06D68" w:rsidP="00D06D68">
              <w:pPr>
                <w:pStyle w:val="Bibliography"/>
                <w:ind w:left="720"/>
                <w:rPr>
                  <w:noProof/>
                </w:rPr>
              </w:pPr>
              <w:r>
                <w:rPr>
                  <w:noProof/>
                </w:rPr>
                <w:t xml:space="preserve">Pykes, K. (2023, Febuary 28). </w:t>
              </w:r>
              <w:r>
                <w:rPr>
                  <w:i/>
                  <w:iCs/>
                  <w:noProof/>
                </w:rPr>
                <w:t>Stemming and Lemmatization in Python</w:t>
              </w:r>
              <w:r>
                <w:rPr>
                  <w:noProof/>
                </w:rPr>
                <w:t>. Retrieved from DataCamp: https://www.datacamp.com/tutorial/stemming-lemmatization-python</w:t>
              </w:r>
            </w:p>
            <w:p w14:paraId="13D726CB" w14:textId="200B3B0A" w:rsidR="00FA2BF0" w:rsidRDefault="00FA2BF0" w:rsidP="00D06D68">
              <w:r>
                <w:rPr>
                  <w:b/>
                  <w:bCs/>
                  <w:noProof/>
                </w:rPr>
                <w:fldChar w:fldCharType="end"/>
              </w:r>
            </w:p>
          </w:sdtContent>
        </w:sdt>
      </w:sdtContent>
    </w:sdt>
    <w:p w14:paraId="5A6B32AE" w14:textId="62448F1B" w:rsidR="4A446072" w:rsidRDefault="4A446072" w:rsidP="00FA2BF0">
      <w:pPr>
        <w:ind w:left="0"/>
        <w:rPr>
          <w:noProof/>
          <w:color w:val="444D26" w:themeColor="text2"/>
        </w:rPr>
      </w:pPr>
    </w:p>
    <w:sectPr w:rsidR="4A446072" w:rsidSect="00073756">
      <w:headerReference w:type="default" r:id="rId44"/>
      <w:footnotePr>
        <w:pos w:val="beneathText"/>
      </w:footnotePr>
      <w:pgSz w:w="12240" w:h="15840"/>
      <w:pgMar w:top="720" w:right="720" w:bottom="576" w:left="576" w:header="288" w:footer="288"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8F3AC" w14:textId="77777777" w:rsidR="00C536F6" w:rsidRDefault="00C536F6">
      <w:pPr>
        <w:spacing w:line="240" w:lineRule="auto"/>
      </w:pPr>
      <w:r>
        <w:separator/>
      </w:r>
    </w:p>
    <w:p w14:paraId="12C90E97" w14:textId="77777777" w:rsidR="00C536F6" w:rsidRDefault="00C536F6"/>
  </w:endnote>
  <w:endnote w:type="continuationSeparator" w:id="0">
    <w:p w14:paraId="59DAAB0C" w14:textId="77777777" w:rsidR="00C536F6" w:rsidRDefault="00C536F6">
      <w:pPr>
        <w:spacing w:line="240" w:lineRule="auto"/>
      </w:pPr>
      <w:r>
        <w:continuationSeparator/>
      </w:r>
    </w:p>
    <w:p w14:paraId="34E0BEE8" w14:textId="77777777" w:rsidR="00C536F6" w:rsidRDefault="00C53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E1BE1" w14:textId="77777777" w:rsidR="00C536F6" w:rsidRDefault="00C536F6">
      <w:pPr>
        <w:spacing w:line="240" w:lineRule="auto"/>
      </w:pPr>
      <w:r>
        <w:separator/>
      </w:r>
    </w:p>
    <w:p w14:paraId="714041C7" w14:textId="77777777" w:rsidR="00C536F6" w:rsidRDefault="00C536F6"/>
  </w:footnote>
  <w:footnote w:type="continuationSeparator" w:id="0">
    <w:p w14:paraId="300DA417" w14:textId="77777777" w:rsidR="00C536F6" w:rsidRDefault="00C536F6">
      <w:pPr>
        <w:spacing w:line="240" w:lineRule="auto"/>
      </w:pPr>
      <w:r>
        <w:continuationSeparator/>
      </w:r>
    </w:p>
    <w:p w14:paraId="165CDB07" w14:textId="77777777" w:rsidR="00C536F6" w:rsidRDefault="00C536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background1" w:themeShade="7F"/>
        <w:spacing w:val="60"/>
      </w:rPr>
      <w:id w:val="1929302891"/>
      <w:docPartObj>
        <w:docPartGallery w:val="Page Numbers (Top of Page)"/>
        <w:docPartUnique/>
      </w:docPartObj>
    </w:sdtPr>
    <w:sdtEndPr>
      <w:rPr>
        <w:b/>
        <w:bCs/>
        <w:noProof/>
        <w:color w:val="000000" w:themeColor="text1"/>
        <w:spacing w:val="0"/>
      </w:rPr>
    </w:sdtEndPr>
    <w:sdtContent>
      <w:p w14:paraId="6243D273" w14:textId="0D1E2877" w:rsidR="0071423D" w:rsidRPr="00DA14AA" w:rsidRDefault="00DA14AA" w:rsidP="00DA14A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250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9844C61"/>
    <w:multiLevelType w:val="hybridMultilevel"/>
    <w:tmpl w:val="81CC0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816446"/>
    <w:multiLevelType w:val="multilevel"/>
    <w:tmpl w:val="3992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4654D"/>
    <w:multiLevelType w:val="hybridMultilevel"/>
    <w:tmpl w:val="18327604"/>
    <w:lvl w:ilvl="0" w:tplc="E6142708">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C9833DF"/>
    <w:multiLevelType w:val="multilevel"/>
    <w:tmpl w:val="414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06D38"/>
    <w:multiLevelType w:val="hybridMultilevel"/>
    <w:tmpl w:val="A0462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91516F"/>
    <w:multiLevelType w:val="hybridMultilevel"/>
    <w:tmpl w:val="A0601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B76414"/>
    <w:multiLevelType w:val="hybridMultilevel"/>
    <w:tmpl w:val="54E67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FB0981"/>
    <w:multiLevelType w:val="hybridMultilevel"/>
    <w:tmpl w:val="A094D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3DD5F87"/>
    <w:multiLevelType w:val="hybridMultilevel"/>
    <w:tmpl w:val="0FA0C4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777179"/>
    <w:multiLevelType w:val="multilevel"/>
    <w:tmpl w:val="18B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C77EF"/>
    <w:multiLevelType w:val="multilevel"/>
    <w:tmpl w:val="9DBE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647A0"/>
    <w:multiLevelType w:val="hybridMultilevel"/>
    <w:tmpl w:val="5DF01F9A"/>
    <w:lvl w:ilvl="0" w:tplc="E1A29B84">
      <w:start w:val="1"/>
      <w:numFmt w:val="upperLetter"/>
      <w:pStyle w:val="Heading2"/>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3E2024"/>
    <w:multiLevelType w:val="hybridMultilevel"/>
    <w:tmpl w:val="0A886576"/>
    <w:lvl w:ilvl="0" w:tplc="B922BCC4">
      <w:start w:val="1"/>
      <w:numFmt w:val="lowerLetter"/>
      <w:pStyle w:val="Style1"/>
      <w:lvlText w:val="%1."/>
      <w:lvlJc w:val="left"/>
      <w:pPr>
        <w:ind w:left="1080" w:hanging="360"/>
      </w:pPr>
      <w:rPr>
        <w:b/>
        <w:bCs/>
        <w:color w:val="7030A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EC51793"/>
    <w:multiLevelType w:val="hybridMultilevel"/>
    <w:tmpl w:val="3F342580"/>
    <w:lvl w:ilvl="0" w:tplc="3FC60050">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46D14BE"/>
    <w:multiLevelType w:val="hybridMultilevel"/>
    <w:tmpl w:val="C02849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C22303"/>
    <w:multiLevelType w:val="hybridMultilevel"/>
    <w:tmpl w:val="DABE4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327061"/>
    <w:multiLevelType w:val="hybridMultilevel"/>
    <w:tmpl w:val="2A38F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A8278F"/>
    <w:multiLevelType w:val="hybridMultilevel"/>
    <w:tmpl w:val="F40041BC"/>
    <w:lvl w:ilvl="0" w:tplc="53401C92">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9D3183"/>
    <w:multiLevelType w:val="multilevel"/>
    <w:tmpl w:val="51B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39368133">
    <w:abstractNumId w:val="21"/>
  </w:num>
  <w:num w:numId="13" w16cid:durableId="685400976">
    <w:abstractNumId w:val="27"/>
  </w:num>
  <w:num w:numId="14" w16cid:durableId="1773435748">
    <w:abstractNumId w:val="21"/>
  </w:num>
  <w:num w:numId="15" w16cid:durableId="1911379162">
    <w:abstractNumId w:val="23"/>
  </w:num>
  <w:num w:numId="16" w16cid:durableId="690690857">
    <w:abstractNumId w:val="16"/>
  </w:num>
  <w:num w:numId="17" w16cid:durableId="1912815488">
    <w:abstractNumId w:val="24"/>
  </w:num>
  <w:num w:numId="18" w16cid:durableId="49616357">
    <w:abstractNumId w:val="27"/>
    <w:lvlOverride w:ilvl="0">
      <w:startOverride w:val="1"/>
    </w:lvlOverride>
  </w:num>
  <w:num w:numId="19" w16cid:durableId="953679976">
    <w:abstractNumId w:val="19"/>
  </w:num>
  <w:num w:numId="20" w16cid:durableId="1461917227">
    <w:abstractNumId w:val="14"/>
  </w:num>
  <w:num w:numId="21" w16cid:durableId="1871142154">
    <w:abstractNumId w:val="12"/>
  </w:num>
  <w:num w:numId="22" w16cid:durableId="1427530263">
    <w:abstractNumId w:val="22"/>
  </w:num>
  <w:num w:numId="23" w16cid:durableId="240650972">
    <w:abstractNumId w:val="27"/>
    <w:lvlOverride w:ilvl="0">
      <w:startOverride w:val="1"/>
    </w:lvlOverride>
  </w:num>
  <w:num w:numId="24" w16cid:durableId="194933005">
    <w:abstractNumId w:val="22"/>
    <w:lvlOverride w:ilvl="0">
      <w:startOverride w:val="1"/>
    </w:lvlOverride>
  </w:num>
  <w:num w:numId="25" w16cid:durableId="1979457101">
    <w:abstractNumId w:val="27"/>
    <w:lvlOverride w:ilvl="0">
      <w:startOverride w:val="1"/>
    </w:lvlOverride>
  </w:num>
  <w:num w:numId="26" w16cid:durableId="71902419">
    <w:abstractNumId w:val="27"/>
    <w:lvlOverride w:ilvl="0">
      <w:startOverride w:val="1"/>
    </w:lvlOverride>
  </w:num>
  <w:num w:numId="27" w16cid:durableId="167863931">
    <w:abstractNumId w:val="27"/>
    <w:lvlOverride w:ilvl="0">
      <w:startOverride w:val="1"/>
    </w:lvlOverride>
  </w:num>
  <w:num w:numId="28" w16cid:durableId="1148593831">
    <w:abstractNumId w:val="8"/>
    <w:lvlOverride w:ilvl="0">
      <w:startOverride w:val="1"/>
    </w:lvlOverride>
  </w:num>
  <w:num w:numId="29" w16cid:durableId="803082210">
    <w:abstractNumId w:val="8"/>
  </w:num>
  <w:num w:numId="30" w16cid:durableId="701637778">
    <w:abstractNumId w:val="28"/>
  </w:num>
  <w:num w:numId="31" w16cid:durableId="798575315">
    <w:abstractNumId w:val="13"/>
  </w:num>
  <w:num w:numId="32" w16cid:durableId="1112171903">
    <w:abstractNumId w:val="20"/>
  </w:num>
  <w:num w:numId="33" w16cid:durableId="833494979">
    <w:abstractNumId w:val="17"/>
  </w:num>
  <w:num w:numId="34" w16cid:durableId="526715949">
    <w:abstractNumId w:val="26"/>
  </w:num>
  <w:num w:numId="35" w16cid:durableId="150410878">
    <w:abstractNumId w:val="15"/>
  </w:num>
  <w:num w:numId="36" w16cid:durableId="353532948">
    <w:abstractNumId w:val="25"/>
  </w:num>
  <w:num w:numId="37" w16cid:durableId="50620380">
    <w:abstractNumId w:val="18"/>
  </w:num>
  <w:num w:numId="38" w16cid:durableId="1233542795">
    <w:abstractNumId w:val="11"/>
  </w:num>
  <w:num w:numId="39" w16cid:durableId="964313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C0"/>
    <w:rsid w:val="00013382"/>
    <w:rsid w:val="000133D1"/>
    <w:rsid w:val="000158D7"/>
    <w:rsid w:val="00015FB3"/>
    <w:rsid w:val="0001664D"/>
    <w:rsid w:val="00017D0E"/>
    <w:rsid w:val="000211CC"/>
    <w:rsid w:val="00023AFE"/>
    <w:rsid w:val="00023F02"/>
    <w:rsid w:val="00024168"/>
    <w:rsid w:val="00032531"/>
    <w:rsid w:val="00032F43"/>
    <w:rsid w:val="00033A58"/>
    <w:rsid w:val="00036C85"/>
    <w:rsid w:val="000420DA"/>
    <w:rsid w:val="000427B6"/>
    <w:rsid w:val="0004442B"/>
    <w:rsid w:val="00054DC9"/>
    <w:rsid w:val="0005586B"/>
    <w:rsid w:val="0005628E"/>
    <w:rsid w:val="00061154"/>
    <w:rsid w:val="00061D13"/>
    <w:rsid w:val="00066ED1"/>
    <w:rsid w:val="00067BB5"/>
    <w:rsid w:val="00073756"/>
    <w:rsid w:val="0007441A"/>
    <w:rsid w:val="00074C98"/>
    <w:rsid w:val="00080EA9"/>
    <w:rsid w:val="00087796"/>
    <w:rsid w:val="0009256C"/>
    <w:rsid w:val="000A302C"/>
    <w:rsid w:val="000A3537"/>
    <w:rsid w:val="000A3D9B"/>
    <w:rsid w:val="000A78CA"/>
    <w:rsid w:val="000A7B9E"/>
    <w:rsid w:val="000A7EDE"/>
    <w:rsid w:val="000B0E3D"/>
    <w:rsid w:val="000B3318"/>
    <w:rsid w:val="000B7932"/>
    <w:rsid w:val="000C0A6A"/>
    <w:rsid w:val="000C2607"/>
    <w:rsid w:val="000C2E01"/>
    <w:rsid w:val="000D04F1"/>
    <w:rsid w:val="000D4642"/>
    <w:rsid w:val="000D539D"/>
    <w:rsid w:val="000D7178"/>
    <w:rsid w:val="000E5884"/>
    <w:rsid w:val="000E725D"/>
    <w:rsid w:val="000F33EA"/>
    <w:rsid w:val="001006BD"/>
    <w:rsid w:val="0010608F"/>
    <w:rsid w:val="00106375"/>
    <w:rsid w:val="00106CFF"/>
    <w:rsid w:val="00107AB6"/>
    <w:rsid w:val="0011065C"/>
    <w:rsid w:val="00111585"/>
    <w:rsid w:val="001116C0"/>
    <w:rsid w:val="00111B9C"/>
    <w:rsid w:val="0011252B"/>
    <w:rsid w:val="00116273"/>
    <w:rsid w:val="00123986"/>
    <w:rsid w:val="00125975"/>
    <w:rsid w:val="0012637D"/>
    <w:rsid w:val="0013157A"/>
    <w:rsid w:val="0013383A"/>
    <w:rsid w:val="00134FFB"/>
    <w:rsid w:val="00150BE9"/>
    <w:rsid w:val="00156342"/>
    <w:rsid w:val="00156989"/>
    <w:rsid w:val="001606C2"/>
    <w:rsid w:val="00171267"/>
    <w:rsid w:val="001759ED"/>
    <w:rsid w:val="00182EEF"/>
    <w:rsid w:val="00186324"/>
    <w:rsid w:val="0019053B"/>
    <w:rsid w:val="0019116C"/>
    <w:rsid w:val="00194E5C"/>
    <w:rsid w:val="001950FA"/>
    <w:rsid w:val="00195863"/>
    <w:rsid w:val="001A2C6F"/>
    <w:rsid w:val="001A2E0D"/>
    <w:rsid w:val="001A60A8"/>
    <w:rsid w:val="001B0ECD"/>
    <w:rsid w:val="001B2CA6"/>
    <w:rsid w:val="001C3E7C"/>
    <w:rsid w:val="001C7FCA"/>
    <w:rsid w:val="001D3B90"/>
    <w:rsid w:val="001E22C9"/>
    <w:rsid w:val="001E39DD"/>
    <w:rsid w:val="001E48F0"/>
    <w:rsid w:val="001E4F0A"/>
    <w:rsid w:val="001E5D88"/>
    <w:rsid w:val="001F2983"/>
    <w:rsid w:val="001F374B"/>
    <w:rsid w:val="00200B6A"/>
    <w:rsid w:val="00200EFB"/>
    <w:rsid w:val="002022EC"/>
    <w:rsid w:val="002072AB"/>
    <w:rsid w:val="00207FE1"/>
    <w:rsid w:val="002142A6"/>
    <w:rsid w:val="00220064"/>
    <w:rsid w:val="00222507"/>
    <w:rsid w:val="00232CC8"/>
    <w:rsid w:val="0023539D"/>
    <w:rsid w:val="002355B5"/>
    <w:rsid w:val="002418C4"/>
    <w:rsid w:val="00242D56"/>
    <w:rsid w:val="00250F0F"/>
    <w:rsid w:val="00251425"/>
    <w:rsid w:val="0025546A"/>
    <w:rsid w:val="00255D12"/>
    <w:rsid w:val="00257BE4"/>
    <w:rsid w:val="00257FB5"/>
    <w:rsid w:val="00260327"/>
    <w:rsid w:val="00261A93"/>
    <w:rsid w:val="0026417D"/>
    <w:rsid w:val="00264825"/>
    <w:rsid w:val="002674A0"/>
    <w:rsid w:val="00281BA0"/>
    <w:rsid w:val="00285601"/>
    <w:rsid w:val="00285A0D"/>
    <w:rsid w:val="00290362"/>
    <w:rsid w:val="00290BF9"/>
    <w:rsid w:val="00293B4B"/>
    <w:rsid w:val="00294422"/>
    <w:rsid w:val="00295A2E"/>
    <w:rsid w:val="002A206A"/>
    <w:rsid w:val="002B0439"/>
    <w:rsid w:val="002B67F6"/>
    <w:rsid w:val="002B7C57"/>
    <w:rsid w:val="002C035B"/>
    <w:rsid w:val="002C6900"/>
    <w:rsid w:val="002C79E6"/>
    <w:rsid w:val="002D29FA"/>
    <w:rsid w:val="002D341E"/>
    <w:rsid w:val="002D5178"/>
    <w:rsid w:val="002D5289"/>
    <w:rsid w:val="002E0DD1"/>
    <w:rsid w:val="002E2851"/>
    <w:rsid w:val="002F359D"/>
    <w:rsid w:val="002F3AE9"/>
    <w:rsid w:val="002F6DE0"/>
    <w:rsid w:val="00300D56"/>
    <w:rsid w:val="00304974"/>
    <w:rsid w:val="0031125A"/>
    <w:rsid w:val="003149E8"/>
    <w:rsid w:val="0031631E"/>
    <w:rsid w:val="0032387C"/>
    <w:rsid w:val="003256FE"/>
    <w:rsid w:val="003262AE"/>
    <w:rsid w:val="00327276"/>
    <w:rsid w:val="00331474"/>
    <w:rsid w:val="00333C00"/>
    <w:rsid w:val="0033507B"/>
    <w:rsid w:val="0033515D"/>
    <w:rsid w:val="00342396"/>
    <w:rsid w:val="003520D9"/>
    <w:rsid w:val="00352EB3"/>
    <w:rsid w:val="003600F4"/>
    <w:rsid w:val="00361122"/>
    <w:rsid w:val="003641AD"/>
    <w:rsid w:val="003669BB"/>
    <w:rsid w:val="003778A8"/>
    <w:rsid w:val="003804CC"/>
    <w:rsid w:val="003829D3"/>
    <w:rsid w:val="00391421"/>
    <w:rsid w:val="00391716"/>
    <w:rsid w:val="00395197"/>
    <w:rsid w:val="003960B9"/>
    <w:rsid w:val="003A50D3"/>
    <w:rsid w:val="003B3425"/>
    <w:rsid w:val="003B3FF0"/>
    <w:rsid w:val="003B56C8"/>
    <w:rsid w:val="003B6003"/>
    <w:rsid w:val="003C1A18"/>
    <w:rsid w:val="003C4298"/>
    <w:rsid w:val="003C5CCE"/>
    <w:rsid w:val="003C6E27"/>
    <w:rsid w:val="003D3DA8"/>
    <w:rsid w:val="003E0F4D"/>
    <w:rsid w:val="003F058F"/>
    <w:rsid w:val="003F0C9B"/>
    <w:rsid w:val="003F3AD9"/>
    <w:rsid w:val="003F7C02"/>
    <w:rsid w:val="004026C8"/>
    <w:rsid w:val="00404B22"/>
    <w:rsid w:val="00406A47"/>
    <w:rsid w:val="0042384D"/>
    <w:rsid w:val="00430E6C"/>
    <w:rsid w:val="004340B5"/>
    <w:rsid w:val="00445C9A"/>
    <w:rsid w:val="00453715"/>
    <w:rsid w:val="00453B4C"/>
    <w:rsid w:val="0045555E"/>
    <w:rsid w:val="00455B93"/>
    <w:rsid w:val="004622A8"/>
    <w:rsid w:val="00462D59"/>
    <w:rsid w:val="00463D51"/>
    <w:rsid w:val="00467FB7"/>
    <w:rsid w:val="004703FF"/>
    <w:rsid w:val="0047048D"/>
    <w:rsid w:val="004742C6"/>
    <w:rsid w:val="00480576"/>
    <w:rsid w:val="004839F9"/>
    <w:rsid w:val="004844E9"/>
    <w:rsid w:val="0049544E"/>
    <w:rsid w:val="004A5650"/>
    <w:rsid w:val="004A659A"/>
    <w:rsid w:val="004A7D54"/>
    <w:rsid w:val="004B1284"/>
    <w:rsid w:val="004B446B"/>
    <w:rsid w:val="004B54F0"/>
    <w:rsid w:val="004B6DB8"/>
    <w:rsid w:val="004C1B85"/>
    <w:rsid w:val="004C4336"/>
    <w:rsid w:val="004C4A75"/>
    <w:rsid w:val="004C573F"/>
    <w:rsid w:val="004C6513"/>
    <w:rsid w:val="004C7990"/>
    <w:rsid w:val="004D545C"/>
    <w:rsid w:val="004E3279"/>
    <w:rsid w:val="004E3C17"/>
    <w:rsid w:val="004E4B33"/>
    <w:rsid w:val="004F0109"/>
    <w:rsid w:val="004F0881"/>
    <w:rsid w:val="004F293C"/>
    <w:rsid w:val="004F4D0B"/>
    <w:rsid w:val="004F5F65"/>
    <w:rsid w:val="005027A3"/>
    <w:rsid w:val="0050552C"/>
    <w:rsid w:val="00506DC4"/>
    <w:rsid w:val="00513CD9"/>
    <w:rsid w:val="00515125"/>
    <w:rsid w:val="00515C68"/>
    <w:rsid w:val="00522556"/>
    <w:rsid w:val="00532C50"/>
    <w:rsid w:val="00532C64"/>
    <w:rsid w:val="00537188"/>
    <w:rsid w:val="005417AB"/>
    <w:rsid w:val="005453CC"/>
    <w:rsid w:val="0055181C"/>
    <w:rsid w:val="005520CC"/>
    <w:rsid w:val="00553A3F"/>
    <w:rsid w:val="00554DDD"/>
    <w:rsid w:val="00561DB7"/>
    <w:rsid w:val="00573536"/>
    <w:rsid w:val="00577ECD"/>
    <w:rsid w:val="00584B1F"/>
    <w:rsid w:val="005855A5"/>
    <w:rsid w:val="0059019A"/>
    <w:rsid w:val="00593ACF"/>
    <w:rsid w:val="0059478C"/>
    <w:rsid w:val="00594902"/>
    <w:rsid w:val="005A132C"/>
    <w:rsid w:val="005A5DC7"/>
    <w:rsid w:val="005B00C4"/>
    <w:rsid w:val="005B24CB"/>
    <w:rsid w:val="005B38B5"/>
    <w:rsid w:val="005B4333"/>
    <w:rsid w:val="005B4F64"/>
    <w:rsid w:val="005B6101"/>
    <w:rsid w:val="005B67C2"/>
    <w:rsid w:val="005B6A2E"/>
    <w:rsid w:val="005B752B"/>
    <w:rsid w:val="005C199E"/>
    <w:rsid w:val="005C455F"/>
    <w:rsid w:val="005C52C3"/>
    <w:rsid w:val="005C77A9"/>
    <w:rsid w:val="005D0859"/>
    <w:rsid w:val="005D38C3"/>
    <w:rsid w:val="005D59E7"/>
    <w:rsid w:val="005E1794"/>
    <w:rsid w:val="005E30E0"/>
    <w:rsid w:val="005F1703"/>
    <w:rsid w:val="005F4A27"/>
    <w:rsid w:val="005F56C1"/>
    <w:rsid w:val="00603B79"/>
    <w:rsid w:val="00605C2F"/>
    <w:rsid w:val="00606DFC"/>
    <w:rsid w:val="00610E6A"/>
    <w:rsid w:val="00617605"/>
    <w:rsid w:val="0062381B"/>
    <w:rsid w:val="00632FE1"/>
    <w:rsid w:val="00633288"/>
    <w:rsid w:val="006333E8"/>
    <w:rsid w:val="0063340E"/>
    <w:rsid w:val="006359EF"/>
    <w:rsid w:val="00636DD2"/>
    <w:rsid w:val="00640C6F"/>
    <w:rsid w:val="00642268"/>
    <w:rsid w:val="006531BA"/>
    <w:rsid w:val="00657F5E"/>
    <w:rsid w:val="00661E8D"/>
    <w:rsid w:val="00662409"/>
    <w:rsid w:val="00663D34"/>
    <w:rsid w:val="00664C1A"/>
    <w:rsid w:val="00667351"/>
    <w:rsid w:val="006676D1"/>
    <w:rsid w:val="006710EA"/>
    <w:rsid w:val="00671EBA"/>
    <w:rsid w:val="00675180"/>
    <w:rsid w:val="00675935"/>
    <w:rsid w:val="00675C83"/>
    <w:rsid w:val="00675DE0"/>
    <w:rsid w:val="006818E5"/>
    <w:rsid w:val="0068346A"/>
    <w:rsid w:val="0068744F"/>
    <w:rsid w:val="00695CF5"/>
    <w:rsid w:val="00696188"/>
    <w:rsid w:val="00697DEC"/>
    <w:rsid w:val="006A2611"/>
    <w:rsid w:val="006B45DE"/>
    <w:rsid w:val="006B6BBF"/>
    <w:rsid w:val="006C21C0"/>
    <w:rsid w:val="006C745D"/>
    <w:rsid w:val="006D0692"/>
    <w:rsid w:val="006D3831"/>
    <w:rsid w:val="006D3F30"/>
    <w:rsid w:val="006E0574"/>
    <w:rsid w:val="006E2D15"/>
    <w:rsid w:val="006E523B"/>
    <w:rsid w:val="006F0871"/>
    <w:rsid w:val="006F3983"/>
    <w:rsid w:val="006F3DC0"/>
    <w:rsid w:val="006F5456"/>
    <w:rsid w:val="006F70EC"/>
    <w:rsid w:val="006F76EC"/>
    <w:rsid w:val="0070001F"/>
    <w:rsid w:val="007051AE"/>
    <w:rsid w:val="0071423D"/>
    <w:rsid w:val="00715894"/>
    <w:rsid w:val="00715A5E"/>
    <w:rsid w:val="00720139"/>
    <w:rsid w:val="00720830"/>
    <w:rsid w:val="0072285F"/>
    <w:rsid w:val="00722E47"/>
    <w:rsid w:val="00724026"/>
    <w:rsid w:val="00726CDC"/>
    <w:rsid w:val="00734DD9"/>
    <w:rsid w:val="00737383"/>
    <w:rsid w:val="0074280B"/>
    <w:rsid w:val="0075121E"/>
    <w:rsid w:val="00752588"/>
    <w:rsid w:val="007568BA"/>
    <w:rsid w:val="00757D4F"/>
    <w:rsid w:val="00761C6B"/>
    <w:rsid w:val="0076238C"/>
    <w:rsid w:val="00762FAB"/>
    <w:rsid w:val="00766390"/>
    <w:rsid w:val="00771D13"/>
    <w:rsid w:val="00771F15"/>
    <w:rsid w:val="00776B2C"/>
    <w:rsid w:val="0078087F"/>
    <w:rsid w:val="00781EE2"/>
    <w:rsid w:val="00783B7E"/>
    <w:rsid w:val="00784023"/>
    <w:rsid w:val="00785859"/>
    <w:rsid w:val="00787158"/>
    <w:rsid w:val="00792A39"/>
    <w:rsid w:val="00793CA3"/>
    <w:rsid w:val="00797DF4"/>
    <w:rsid w:val="007A0D12"/>
    <w:rsid w:val="007A13EE"/>
    <w:rsid w:val="007A4785"/>
    <w:rsid w:val="007A6E05"/>
    <w:rsid w:val="007B074F"/>
    <w:rsid w:val="007B3BC0"/>
    <w:rsid w:val="007C6BC2"/>
    <w:rsid w:val="007D116B"/>
    <w:rsid w:val="007D7C70"/>
    <w:rsid w:val="007E5057"/>
    <w:rsid w:val="007F5127"/>
    <w:rsid w:val="007F5386"/>
    <w:rsid w:val="007F6E90"/>
    <w:rsid w:val="00812495"/>
    <w:rsid w:val="00815C10"/>
    <w:rsid w:val="00825B40"/>
    <w:rsid w:val="00827B22"/>
    <w:rsid w:val="00835AE7"/>
    <w:rsid w:val="00836412"/>
    <w:rsid w:val="0084334E"/>
    <w:rsid w:val="008433C6"/>
    <w:rsid w:val="008521DC"/>
    <w:rsid w:val="0085297C"/>
    <w:rsid w:val="00860678"/>
    <w:rsid w:val="0086273A"/>
    <w:rsid w:val="008631BE"/>
    <w:rsid w:val="00865E01"/>
    <w:rsid w:val="00866BF9"/>
    <w:rsid w:val="008711C7"/>
    <w:rsid w:val="0087242B"/>
    <w:rsid w:val="0087365C"/>
    <w:rsid w:val="0087407D"/>
    <w:rsid w:val="0087462F"/>
    <w:rsid w:val="00877CFB"/>
    <w:rsid w:val="008800D0"/>
    <w:rsid w:val="008809CC"/>
    <w:rsid w:val="00880DE5"/>
    <w:rsid w:val="008840E4"/>
    <w:rsid w:val="00884120"/>
    <w:rsid w:val="008864BD"/>
    <w:rsid w:val="008869D9"/>
    <w:rsid w:val="00887A42"/>
    <w:rsid w:val="00897542"/>
    <w:rsid w:val="008A34F0"/>
    <w:rsid w:val="008A519D"/>
    <w:rsid w:val="008B04DA"/>
    <w:rsid w:val="008B31CE"/>
    <w:rsid w:val="008B7F81"/>
    <w:rsid w:val="008C0341"/>
    <w:rsid w:val="008C1D78"/>
    <w:rsid w:val="008C2B5F"/>
    <w:rsid w:val="008C5109"/>
    <w:rsid w:val="008D145B"/>
    <w:rsid w:val="008D6498"/>
    <w:rsid w:val="008F140B"/>
    <w:rsid w:val="008F16BB"/>
    <w:rsid w:val="008F1C9C"/>
    <w:rsid w:val="008F3AD8"/>
    <w:rsid w:val="008F5100"/>
    <w:rsid w:val="008F52A5"/>
    <w:rsid w:val="009027EA"/>
    <w:rsid w:val="0090709C"/>
    <w:rsid w:val="0090787F"/>
    <w:rsid w:val="00907910"/>
    <w:rsid w:val="0091082C"/>
    <w:rsid w:val="0091441B"/>
    <w:rsid w:val="009151C1"/>
    <w:rsid w:val="00923B5C"/>
    <w:rsid w:val="009246B2"/>
    <w:rsid w:val="009279A6"/>
    <w:rsid w:val="00933373"/>
    <w:rsid w:val="00933BE3"/>
    <w:rsid w:val="00937FF3"/>
    <w:rsid w:val="00944225"/>
    <w:rsid w:val="00944D1B"/>
    <w:rsid w:val="00944E53"/>
    <w:rsid w:val="00947626"/>
    <w:rsid w:val="00950A0E"/>
    <w:rsid w:val="00950A54"/>
    <w:rsid w:val="00956930"/>
    <w:rsid w:val="00957ED4"/>
    <w:rsid w:val="009650AE"/>
    <w:rsid w:val="0097074F"/>
    <w:rsid w:val="00975F07"/>
    <w:rsid w:val="00976134"/>
    <w:rsid w:val="00977E36"/>
    <w:rsid w:val="00983B49"/>
    <w:rsid w:val="00983EC7"/>
    <w:rsid w:val="009853D4"/>
    <w:rsid w:val="00993D3D"/>
    <w:rsid w:val="009A04ED"/>
    <w:rsid w:val="009A122E"/>
    <w:rsid w:val="009A2B13"/>
    <w:rsid w:val="009A327C"/>
    <w:rsid w:val="009A6FCA"/>
    <w:rsid w:val="009A7F5E"/>
    <w:rsid w:val="009C1D5C"/>
    <w:rsid w:val="009C1ED7"/>
    <w:rsid w:val="009C7206"/>
    <w:rsid w:val="009D0339"/>
    <w:rsid w:val="009D080B"/>
    <w:rsid w:val="009D335E"/>
    <w:rsid w:val="009D578C"/>
    <w:rsid w:val="009D5F59"/>
    <w:rsid w:val="009D6DF0"/>
    <w:rsid w:val="009D782A"/>
    <w:rsid w:val="009E0188"/>
    <w:rsid w:val="009E2E45"/>
    <w:rsid w:val="009E441D"/>
    <w:rsid w:val="009F04C8"/>
    <w:rsid w:val="009F33B0"/>
    <w:rsid w:val="009F3467"/>
    <w:rsid w:val="009F465D"/>
    <w:rsid w:val="009F5FD1"/>
    <w:rsid w:val="00A02556"/>
    <w:rsid w:val="00A06101"/>
    <w:rsid w:val="00A0619D"/>
    <w:rsid w:val="00A07134"/>
    <w:rsid w:val="00A11961"/>
    <w:rsid w:val="00A129C5"/>
    <w:rsid w:val="00A13A98"/>
    <w:rsid w:val="00A162FD"/>
    <w:rsid w:val="00A266B3"/>
    <w:rsid w:val="00A274FF"/>
    <w:rsid w:val="00A32086"/>
    <w:rsid w:val="00A35B4C"/>
    <w:rsid w:val="00A417C1"/>
    <w:rsid w:val="00A455FD"/>
    <w:rsid w:val="00A513FA"/>
    <w:rsid w:val="00A52A07"/>
    <w:rsid w:val="00A5411A"/>
    <w:rsid w:val="00A6243C"/>
    <w:rsid w:val="00A62A9D"/>
    <w:rsid w:val="00A7573C"/>
    <w:rsid w:val="00A76E24"/>
    <w:rsid w:val="00A76EC5"/>
    <w:rsid w:val="00A773DC"/>
    <w:rsid w:val="00A81FA1"/>
    <w:rsid w:val="00A857D3"/>
    <w:rsid w:val="00A911C5"/>
    <w:rsid w:val="00A91B76"/>
    <w:rsid w:val="00A92224"/>
    <w:rsid w:val="00A92826"/>
    <w:rsid w:val="00A93029"/>
    <w:rsid w:val="00A9437A"/>
    <w:rsid w:val="00A960FB"/>
    <w:rsid w:val="00AA0C89"/>
    <w:rsid w:val="00AA1B4C"/>
    <w:rsid w:val="00AA1E41"/>
    <w:rsid w:val="00AB02C9"/>
    <w:rsid w:val="00AB0AB7"/>
    <w:rsid w:val="00AB215C"/>
    <w:rsid w:val="00AB2EFF"/>
    <w:rsid w:val="00AB5DFF"/>
    <w:rsid w:val="00AB616C"/>
    <w:rsid w:val="00AB62BF"/>
    <w:rsid w:val="00AC1D82"/>
    <w:rsid w:val="00AC3551"/>
    <w:rsid w:val="00AC43CB"/>
    <w:rsid w:val="00AC701F"/>
    <w:rsid w:val="00AD026B"/>
    <w:rsid w:val="00AD4151"/>
    <w:rsid w:val="00AD4554"/>
    <w:rsid w:val="00AD5865"/>
    <w:rsid w:val="00AE4DB7"/>
    <w:rsid w:val="00AE6E10"/>
    <w:rsid w:val="00AF1472"/>
    <w:rsid w:val="00AF1E8A"/>
    <w:rsid w:val="00AF3287"/>
    <w:rsid w:val="00AF5D3E"/>
    <w:rsid w:val="00AF7128"/>
    <w:rsid w:val="00B0040B"/>
    <w:rsid w:val="00B0306C"/>
    <w:rsid w:val="00B04D74"/>
    <w:rsid w:val="00B06B38"/>
    <w:rsid w:val="00B10F4B"/>
    <w:rsid w:val="00B11541"/>
    <w:rsid w:val="00B135D5"/>
    <w:rsid w:val="00B21F9E"/>
    <w:rsid w:val="00B23F08"/>
    <w:rsid w:val="00B24194"/>
    <w:rsid w:val="00B25F0E"/>
    <w:rsid w:val="00B3320C"/>
    <w:rsid w:val="00B36C3B"/>
    <w:rsid w:val="00B37E85"/>
    <w:rsid w:val="00B44706"/>
    <w:rsid w:val="00B45A01"/>
    <w:rsid w:val="00B47EE2"/>
    <w:rsid w:val="00B562D8"/>
    <w:rsid w:val="00B65347"/>
    <w:rsid w:val="00B660CC"/>
    <w:rsid w:val="00B67896"/>
    <w:rsid w:val="00B714F6"/>
    <w:rsid w:val="00B74CFA"/>
    <w:rsid w:val="00B758AB"/>
    <w:rsid w:val="00B77C3A"/>
    <w:rsid w:val="00B80258"/>
    <w:rsid w:val="00B8405C"/>
    <w:rsid w:val="00B85253"/>
    <w:rsid w:val="00B863FB"/>
    <w:rsid w:val="00B86440"/>
    <w:rsid w:val="00B917EE"/>
    <w:rsid w:val="00B943A9"/>
    <w:rsid w:val="00B943D2"/>
    <w:rsid w:val="00B972B0"/>
    <w:rsid w:val="00B97E73"/>
    <w:rsid w:val="00BA1DB4"/>
    <w:rsid w:val="00BA2FFA"/>
    <w:rsid w:val="00BA3AD5"/>
    <w:rsid w:val="00BA3DA6"/>
    <w:rsid w:val="00BA5D15"/>
    <w:rsid w:val="00BA5D27"/>
    <w:rsid w:val="00BB2D6F"/>
    <w:rsid w:val="00BB64C5"/>
    <w:rsid w:val="00BC25D6"/>
    <w:rsid w:val="00BC362A"/>
    <w:rsid w:val="00BC393C"/>
    <w:rsid w:val="00BC6192"/>
    <w:rsid w:val="00BC6B7D"/>
    <w:rsid w:val="00BD3F2F"/>
    <w:rsid w:val="00BD4B4D"/>
    <w:rsid w:val="00BE0F9C"/>
    <w:rsid w:val="00BE1E6D"/>
    <w:rsid w:val="00BE2E34"/>
    <w:rsid w:val="00BE3C5F"/>
    <w:rsid w:val="00BE482B"/>
    <w:rsid w:val="00BE5741"/>
    <w:rsid w:val="00BE5921"/>
    <w:rsid w:val="00BE6F84"/>
    <w:rsid w:val="00BE7B7C"/>
    <w:rsid w:val="00BF2E65"/>
    <w:rsid w:val="00BF4A56"/>
    <w:rsid w:val="00BF685B"/>
    <w:rsid w:val="00BF7E16"/>
    <w:rsid w:val="00C00F8F"/>
    <w:rsid w:val="00C017B0"/>
    <w:rsid w:val="00C03068"/>
    <w:rsid w:val="00C0499B"/>
    <w:rsid w:val="00C12653"/>
    <w:rsid w:val="00C14C92"/>
    <w:rsid w:val="00C16302"/>
    <w:rsid w:val="00C20237"/>
    <w:rsid w:val="00C20CF0"/>
    <w:rsid w:val="00C24267"/>
    <w:rsid w:val="00C25FE3"/>
    <w:rsid w:val="00C27AE3"/>
    <w:rsid w:val="00C328EA"/>
    <w:rsid w:val="00C33CFA"/>
    <w:rsid w:val="00C35EC4"/>
    <w:rsid w:val="00C4000B"/>
    <w:rsid w:val="00C4133D"/>
    <w:rsid w:val="00C42016"/>
    <w:rsid w:val="00C470E8"/>
    <w:rsid w:val="00C47A02"/>
    <w:rsid w:val="00C536F6"/>
    <w:rsid w:val="00C5418E"/>
    <w:rsid w:val="00C56F68"/>
    <w:rsid w:val="00C60938"/>
    <w:rsid w:val="00C61B5D"/>
    <w:rsid w:val="00C61E3B"/>
    <w:rsid w:val="00C62F5B"/>
    <w:rsid w:val="00C63BB4"/>
    <w:rsid w:val="00C67DEA"/>
    <w:rsid w:val="00C727F7"/>
    <w:rsid w:val="00C72BA6"/>
    <w:rsid w:val="00C73785"/>
    <w:rsid w:val="00C74812"/>
    <w:rsid w:val="00C7599D"/>
    <w:rsid w:val="00C763D9"/>
    <w:rsid w:val="00C774C8"/>
    <w:rsid w:val="00C8109B"/>
    <w:rsid w:val="00C82E4E"/>
    <w:rsid w:val="00C84732"/>
    <w:rsid w:val="00C861F3"/>
    <w:rsid w:val="00C92A0C"/>
    <w:rsid w:val="00C94DFA"/>
    <w:rsid w:val="00C95DD4"/>
    <w:rsid w:val="00CA156F"/>
    <w:rsid w:val="00CA6F8A"/>
    <w:rsid w:val="00CB330A"/>
    <w:rsid w:val="00CB5F84"/>
    <w:rsid w:val="00CD1C0E"/>
    <w:rsid w:val="00CD2EF9"/>
    <w:rsid w:val="00CD73FE"/>
    <w:rsid w:val="00CE209C"/>
    <w:rsid w:val="00CF02A0"/>
    <w:rsid w:val="00CF0420"/>
    <w:rsid w:val="00CF3A2A"/>
    <w:rsid w:val="00CF3C39"/>
    <w:rsid w:val="00CF44A0"/>
    <w:rsid w:val="00CF5040"/>
    <w:rsid w:val="00D04CFE"/>
    <w:rsid w:val="00D05AB0"/>
    <w:rsid w:val="00D06D68"/>
    <w:rsid w:val="00D11D2F"/>
    <w:rsid w:val="00D151E5"/>
    <w:rsid w:val="00D24ABC"/>
    <w:rsid w:val="00D25FA7"/>
    <w:rsid w:val="00D2665A"/>
    <w:rsid w:val="00D267BC"/>
    <w:rsid w:val="00D273CB"/>
    <w:rsid w:val="00D328D6"/>
    <w:rsid w:val="00D3556A"/>
    <w:rsid w:val="00D60827"/>
    <w:rsid w:val="00D60D62"/>
    <w:rsid w:val="00D6122B"/>
    <w:rsid w:val="00D620FD"/>
    <w:rsid w:val="00D72C8D"/>
    <w:rsid w:val="00D72D7C"/>
    <w:rsid w:val="00D73BA3"/>
    <w:rsid w:val="00D76840"/>
    <w:rsid w:val="00D80184"/>
    <w:rsid w:val="00D83325"/>
    <w:rsid w:val="00D91044"/>
    <w:rsid w:val="00D943BC"/>
    <w:rsid w:val="00D97C3C"/>
    <w:rsid w:val="00D97CEE"/>
    <w:rsid w:val="00D97DA8"/>
    <w:rsid w:val="00DA0434"/>
    <w:rsid w:val="00DA14AA"/>
    <w:rsid w:val="00DA167F"/>
    <w:rsid w:val="00DA1894"/>
    <w:rsid w:val="00DA3AD6"/>
    <w:rsid w:val="00DB10B0"/>
    <w:rsid w:val="00DB15CD"/>
    <w:rsid w:val="00DB1F88"/>
    <w:rsid w:val="00DB2637"/>
    <w:rsid w:val="00DC1022"/>
    <w:rsid w:val="00DC71A7"/>
    <w:rsid w:val="00DD1714"/>
    <w:rsid w:val="00DD4D38"/>
    <w:rsid w:val="00DD4E53"/>
    <w:rsid w:val="00DE04AB"/>
    <w:rsid w:val="00DE0608"/>
    <w:rsid w:val="00DE25A9"/>
    <w:rsid w:val="00DE2C5E"/>
    <w:rsid w:val="00DE2F65"/>
    <w:rsid w:val="00DE5C23"/>
    <w:rsid w:val="00E0339E"/>
    <w:rsid w:val="00E07B31"/>
    <w:rsid w:val="00E1424D"/>
    <w:rsid w:val="00E20FB4"/>
    <w:rsid w:val="00E264BE"/>
    <w:rsid w:val="00E269E3"/>
    <w:rsid w:val="00E27DF6"/>
    <w:rsid w:val="00E3288C"/>
    <w:rsid w:val="00E421AC"/>
    <w:rsid w:val="00E42843"/>
    <w:rsid w:val="00E46848"/>
    <w:rsid w:val="00E47A51"/>
    <w:rsid w:val="00E5131E"/>
    <w:rsid w:val="00E51531"/>
    <w:rsid w:val="00E5266D"/>
    <w:rsid w:val="00E537EE"/>
    <w:rsid w:val="00E56AE3"/>
    <w:rsid w:val="00E63D53"/>
    <w:rsid w:val="00E64E8E"/>
    <w:rsid w:val="00E67454"/>
    <w:rsid w:val="00E71BFF"/>
    <w:rsid w:val="00E72471"/>
    <w:rsid w:val="00E764D2"/>
    <w:rsid w:val="00E766AB"/>
    <w:rsid w:val="00E766C8"/>
    <w:rsid w:val="00E8165C"/>
    <w:rsid w:val="00E829C3"/>
    <w:rsid w:val="00E832D1"/>
    <w:rsid w:val="00E92DEA"/>
    <w:rsid w:val="00EA0951"/>
    <w:rsid w:val="00EA0E52"/>
    <w:rsid w:val="00EA192E"/>
    <w:rsid w:val="00EA2CD4"/>
    <w:rsid w:val="00EA2E15"/>
    <w:rsid w:val="00EC0E02"/>
    <w:rsid w:val="00EC2CA1"/>
    <w:rsid w:val="00EC4643"/>
    <w:rsid w:val="00EC608B"/>
    <w:rsid w:val="00EE3FC8"/>
    <w:rsid w:val="00EF021C"/>
    <w:rsid w:val="00EF1549"/>
    <w:rsid w:val="00EF29CA"/>
    <w:rsid w:val="00EF559F"/>
    <w:rsid w:val="00EF55C5"/>
    <w:rsid w:val="00F0234C"/>
    <w:rsid w:val="00F04027"/>
    <w:rsid w:val="00F04E44"/>
    <w:rsid w:val="00F050C9"/>
    <w:rsid w:val="00F12172"/>
    <w:rsid w:val="00F20B24"/>
    <w:rsid w:val="00F20D28"/>
    <w:rsid w:val="00F21D19"/>
    <w:rsid w:val="00F23ADA"/>
    <w:rsid w:val="00F32A98"/>
    <w:rsid w:val="00F32C39"/>
    <w:rsid w:val="00F34EC6"/>
    <w:rsid w:val="00F35D45"/>
    <w:rsid w:val="00F3614C"/>
    <w:rsid w:val="00F36CD9"/>
    <w:rsid w:val="00F41E29"/>
    <w:rsid w:val="00F454C1"/>
    <w:rsid w:val="00F47A5F"/>
    <w:rsid w:val="00F51640"/>
    <w:rsid w:val="00F52AE2"/>
    <w:rsid w:val="00F55001"/>
    <w:rsid w:val="00F60E27"/>
    <w:rsid w:val="00F61EEB"/>
    <w:rsid w:val="00F6242A"/>
    <w:rsid w:val="00F6398F"/>
    <w:rsid w:val="00F71C9E"/>
    <w:rsid w:val="00F73CDC"/>
    <w:rsid w:val="00F73E34"/>
    <w:rsid w:val="00F75962"/>
    <w:rsid w:val="00F75BEE"/>
    <w:rsid w:val="00F75EF6"/>
    <w:rsid w:val="00F81135"/>
    <w:rsid w:val="00F84D5D"/>
    <w:rsid w:val="00F85185"/>
    <w:rsid w:val="00F8622C"/>
    <w:rsid w:val="00F87E18"/>
    <w:rsid w:val="00F902B0"/>
    <w:rsid w:val="00F90EDD"/>
    <w:rsid w:val="00F92622"/>
    <w:rsid w:val="00F92977"/>
    <w:rsid w:val="00F97405"/>
    <w:rsid w:val="00F97B9B"/>
    <w:rsid w:val="00F97C73"/>
    <w:rsid w:val="00FA0AB8"/>
    <w:rsid w:val="00FA16C0"/>
    <w:rsid w:val="00FA2BF0"/>
    <w:rsid w:val="00FA5460"/>
    <w:rsid w:val="00FA6C14"/>
    <w:rsid w:val="00FB150B"/>
    <w:rsid w:val="00FB1F47"/>
    <w:rsid w:val="00FB3473"/>
    <w:rsid w:val="00FB7E1B"/>
    <w:rsid w:val="00FC0620"/>
    <w:rsid w:val="00FC44C0"/>
    <w:rsid w:val="00FC4E97"/>
    <w:rsid w:val="00FC6BA1"/>
    <w:rsid w:val="00FD0666"/>
    <w:rsid w:val="00FD178A"/>
    <w:rsid w:val="00FD233E"/>
    <w:rsid w:val="00FD34B0"/>
    <w:rsid w:val="00FD4054"/>
    <w:rsid w:val="00FD7161"/>
    <w:rsid w:val="00FE623A"/>
    <w:rsid w:val="00FE7B85"/>
    <w:rsid w:val="00FF0339"/>
    <w:rsid w:val="00FF55EC"/>
    <w:rsid w:val="00FF5A5F"/>
    <w:rsid w:val="00FF6F28"/>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0540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26B"/>
    <w:pPr>
      <w:spacing w:before="23" w:after="23" w:line="276" w:lineRule="auto"/>
      <w:ind w:left="432" w:firstLine="0"/>
    </w:pPr>
    <w:rPr>
      <w:sz w:val="22"/>
    </w:rPr>
  </w:style>
  <w:style w:type="paragraph" w:styleId="Heading1">
    <w:name w:val="heading 1"/>
    <w:basedOn w:val="Normal"/>
    <w:next w:val="Heading2"/>
    <w:link w:val="Heading1Char"/>
    <w:autoRedefine/>
    <w:uiPriority w:val="9"/>
    <w:qFormat/>
    <w:rsid w:val="00E832D1"/>
    <w:pPr>
      <w:pBdr>
        <w:top w:val="single" w:sz="4" w:space="1" w:color="auto"/>
        <w:bottom w:val="single" w:sz="4" w:space="1" w:color="auto"/>
      </w:pBdr>
      <w:spacing w:before="100" w:beforeAutospacing="1"/>
      <w:ind w:left="0"/>
      <w:outlineLvl w:val="0"/>
    </w:pPr>
    <w:rPr>
      <w:rFonts w:asciiTheme="majorHAnsi" w:eastAsiaTheme="majorEastAsia" w:hAnsiTheme="majorHAnsi" w:cstheme="majorBidi"/>
      <w:b/>
      <w:bCs/>
      <w:color w:val="444D26" w:themeColor="text2"/>
      <w:sz w:val="26"/>
    </w:rPr>
  </w:style>
  <w:style w:type="paragraph" w:styleId="Heading2">
    <w:name w:val="heading 2"/>
    <w:basedOn w:val="ListNumber"/>
    <w:next w:val="Heading3"/>
    <w:link w:val="Heading2Char"/>
    <w:autoRedefine/>
    <w:uiPriority w:val="3"/>
    <w:unhideWhenUsed/>
    <w:qFormat/>
    <w:rsid w:val="00E0339E"/>
    <w:pPr>
      <w:keepNext/>
      <w:keepLines/>
      <w:numPr>
        <w:numId w:val="12"/>
      </w:numPr>
      <w:tabs>
        <w:tab w:val="left" w:pos="450"/>
      </w:tabs>
      <w:ind w:left="0" w:firstLine="0"/>
      <w:contextualSpacing w:val="0"/>
      <w:outlineLvl w:val="1"/>
    </w:pPr>
    <w:rPr>
      <w:rFonts w:asciiTheme="majorHAnsi" w:eastAsiaTheme="majorEastAsia" w:hAnsiTheme="majorHAnsi" w:cstheme="majorBidi"/>
      <w:b/>
      <w:bCs/>
      <w:color w:val="536142" w:themeColor="accent1" w:themeShade="80"/>
    </w:rPr>
  </w:style>
  <w:style w:type="paragraph" w:styleId="Heading3">
    <w:name w:val="heading 3"/>
    <w:basedOn w:val="Normal"/>
    <w:next w:val="Normal"/>
    <w:link w:val="Heading3Char"/>
    <w:autoRedefine/>
    <w:uiPriority w:val="3"/>
    <w:unhideWhenUsed/>
    <w:qFormat/>
    <w:rsid w:val="00EF29CA"/>
    <w:pPr>
      <w:keepNext/>
      <w:keepLines/>
      <w:numPr>
        <w:numId w:val="13"/>
      </w:numPr>
      <w:outlineLvl w:val="2"/>
    </w:pPr>
    <w:rPr>
      <w:rFonts w:ascii="Calibri" w:eastAsia="Calibri" w:hAnsi="Calibri" w:cs="Calibri"/>
      <w:b/>
      <w:bCs/>
      <w:iCs/>
      <w:color w:val="536142" w:themeColor="accent1" w:themeShade="80"/>
      <w:szCs w:val="22"/>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526041"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526041"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1E5D88"/>
    <w:pPr>
      <w:numPr>
        <w:numId w:val="15"/>
      </w:numPr>
    </w:pPr>
    <w:rPr>
      <w:color w:val="7030A0"/>
    </w:rPr>
  </w:style>
  <w:style w:type="character" w:customStyle="1" w:styleId="Heading1Char">
    <w:name w:val="Heading 1 Char"/>
    <w:basedOn w:val="DefaultParagraphFont"/>
    <w:link w:val="Heading1"/>
    <w:uiPriority w:val="9"/>
    <w:rsid w:val="00E832D1"/>
    <w:rPr>
      <w:rFonts w:asciiTheme="majorHAnsi" w:eastAsiaTheme="majorEastAsia" w:hAnsiTheme="majorHAnsi" w:cstheme="majorBidi"/>
      <w:b/>
      <w:bCs/>
      <w:color w:val="444D26" w:themeColor="text2"/>
      <w:sz w:val="26"/>
    </w:rPr>
  </w:style>
  <w:style w:type="character" w:customStyle="1" w:styleId="Heading2Char">
    <w:name w:val="Heading 2 Char"/>
    <w:basedOn w:val="DefaultParagraphFont"/>
    <w:link w:val="Heading2"/>
    <w:uiPriority w:val="3"/>
    <w:rsid w:val="00E0339E"/>
    <w:rPr>
      <w:rFonts w:asciiTheme="majorHAnsi" w:eastAsiaTheme="majorEastAsia" w:hAnsiTheme="majorHAnsi" w:cstheme="majorBidi"/>
      <w:b/>
      <w:bCs/>
      <w:color w:val="536142" w:themeColor="accent1" w:themeShade="80"/>
      <w:sz w:val="22"/>
    </w:rPr>
  </w:style>
  <w:style w:type="paragraph" w:styleId="Title">
    <w:name w:val="Title"/>
    <w:basedOn w:val="Normal"/>
    <w:next w:val="Normal"/>
    <w:link w:val="TitleChar"/>
    <w:uiPriority w:val="16"/>
    <w:qFormat/>
    <w:rsid w:val="00B863FB"/>
    <w:pPr>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EF29CA"/>
    <w:rPr>
      <w:rFonts w:ascii="Calibri" w:eastAsia="Calibri" w:hAnsi="Calibri" w:cs="Calibri"/>
      <w:b/>
      <w:bCs/>
      <w:iCs/>
      <w:color w:val="536142" w:themeColor="accent1" w:themeShade="80"/>
      <w:sz w:val="22"/>
      <w:szCs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A5B592" w:themeColor="accent1" w:shadow="1"/>
        <w:left w:val="single" w:sz="2" w:space="10" w:color="A5B592" w:themeColor="accent1" w:shadow="1"/>
        <w:bottom w:val="single" w:sz="2" w:space="10" w:color="A5B592" w:themeColor="accent1" w:shadow="1"/>
        <w:right w:val="single" w:sz="2" w:space="10" w:color="A5B592" w:themeColor="accent1" w:shadow="1"/>
      </w:pBdr>
      <w:ind w:left="1152" w:right="1152"/>
    </w:pPr>
    <w:rPr>
      <w:i/>
      <w:iCs/>
      <w:color w:val="A5B592"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pPr>
    <w:rPr>
      <w:i/>
      <w:iCs/>
      <w:color w:val="444D26"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526041"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526041"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A5B592" w:themeColor="accent1"/>
        <w:bottom w:val="single" w:sz="4" w:space="10" w:color="A5B592" w:themeColor="accent1"/>
      </w:pBdr>
      <w:spacing w:before="360" w:after="360"/>
      <w:ind w:left="864" w:right="864"/>
      <w:jc w:val="center"/>
    </w:pPr>
    <w:rPr>
      <w:i/>
      <w:iCs/>
      <w:color w:val="A5B592" w:themeColor="accent1"/>
    </w:rPr>
  </w:style>
  <w:style w:type="character" w:customStyle="1" w:styleId="IntenseQuoteChar">
    <w:name w:val="Intense Quote Char"/>
    <w:basedOn w:val="DefaultParagraphFont"/>
    <w:link w:val="IntenseQuote"/>
    <w:uiPriority w:val="30"/>
    <w:semiHidden/>
    <w:rPr>
      <w:i/>
      <w:iCs/>
      <w:color w:val="A5B592" w:themeColor="accent1"/>
      <w:kern w:val="24"/>
    </w:rPr>
  </w:style>
  <w:style w:type="paragraph" w:styleId="List">
    <w:name w:val="List"/>
    <w:basedOn w:val="Normal"/>
    <w:uiPriority w:val="99"/>
    <w:semiHidden/>
    <w:unhideWhenUsed/>
    <w:pPr>
      <w:ind w:left="360"/>
      <w:contextualSpacing/>
    </w:pPr>
  </w:style>
  <w:style w:type="paragraph" w:styleId="List2">
    <w:name w:val="List 2"/>
    <w:basedOn w:val="Normal"/>
    <w:uiPriority w:val="99"/>
    <w:semiHidden/>
    <w:unhideWhenUsed/>
    <w:pPr>
      <w:contextualSpacing/>
    </w:pPr>
  </w:style>
  <w:style w:type="paragraph" w:styleId="List3">
    <w:name w:val="List 3"/>
    <w:basedOn w:val="Normal"/>
    <w:uiPriority w:val="99"/>
    <w:semiHidden/>
    <w:unhideWhenUsed/>
    <w:pPr>
      <w:ind w:left="1080"/>
      <w:contextualSpacing/>
    </w:pPr>
  </w:style>
  <w:style w:type="paragraph" w:styleId="List4">
    <w:name w:val="List 4"/>
    <w:basedOn w:val="Normal"/>
    <w:uiPriority w:val="99"/>
    <w:semiHidden/>
    <w:unhideWhenUsed/>
    <w:pPr>
      <w:ind w:left="1440"/>
      <w:contextualSpacing/>
    </w:pPr>
  </w:style>
  <w:style w:type="paragraph" w:styleId="List5">
    <w:name w:val="List 5"/>
    <w:basedOn w:val="Normal"/>
    <w:uiPriority w:val="99"/>
    <w:semiHidden/>
    <w:unhideWhenUsed/>
    <w:pPr>
      <w:ind w:left="180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autoRedefine/>
    <w:uiPriority w:val="9"/>
    <w:unhideWhenUsed/>
    <w:qFormat/>
    <w:rsid w:val="00300D56"/>
    <w:pPr>
      <w:numPr>
        <w:numId w:val="6"/>
      </w:numPr>
      <w:ind w:left="108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qFormat/>
    <w:p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8E58B6"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Style1">
    <w:name w:val="Style1"/>
    <w:basedOn w:val="ListNumber"/>
    <w:autoRedefine/>
    <w:qFormat/>
    <w:rsid w:val="00734DD9"/>
    <w:pPr>
      <w:numPr>
        <w:numId w:val="22"/>
      </w:numPr>
    </w:pPr>
    <w:rPr>
      <w:b/>
      <w:bCs/>
      <w:color w:val="7030A0"/>
    </w:rPr>
  </w:style>
  <w:style w:type="character" w:styleId="UnresolvedMention">
    <w:name w:val="Unresolved Mention"/>
    <w:basedOn w:val="DefaultParagraphFont"/>
    <w:uiPriority w:val="99"/>
    <w:semiHidden/>
    <w:unhideWhenUsed/>
    <w:rsid w:val="00CD73FE"/>
    <w:rPr>
      <w:color w:val="605E5C"/>
      <w:shd w:val="clear" w:color="auto" w:fill="E1DFDD"/>
    </w:rPr>
  </w:style>
  <w:style w:type="character" w:styleId="FollowedHyperlink">
    <w:name w:val="FollowedHyperlink"/>
    <w:basedOn w:val="DefaultParagraphFont"/>
    <w:uiPriority w:val="99"/>
    <w:semiHidden/>
    <w:unhideWhenUsed/>
    <w:rsid w:val="006F3983"/>
    <w:rPr>
      <w:color w:val="7F6F6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09548">
      <w:bodyDiv w:val="1"/>
      <w:marLeft w:val="0"/>
      <w:marRight w:val="0"/>
      <w:marTop w:val="0"/>
      <w:marBottom w:val="0"/>
      <w:divBdr>
        <w:top w:val="none" w:sz="0" w:space="0" w:color="auto"/>
        <w:left w:val="none" w:sz="0" w:space="0" w:color="auto"/>
        <w:bottom w:val="none" w:sz="0" w:space="0" w:color="auto"/>
        <w:right w:val="none" w:sz="0" w:space="0" w:color="auto"/>
      </w:divBdr>
    </w:div>
    <w:div w:id="121967216">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3569076">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9608343">
      <w:bodyDiv w:val="1"/>
      <w:marLeft w:val="0"/>
      <w:marRight w:val="0"/>
      <w:marTop w:val="0"/>
      <w:marBottom w:val="0"/>
      <w:divBdr>
        <w:top w:val="none" w:sz="0" w:space="0" w:color="auto"/>
        <w:left w:val="none" w:sz="0" w:space="0" w:color="auto"/>
        <w:bottom w:val="none" w:sz="0" w:space="0" w:color="auto"/>
        <w:right w:val="none" w:sz="0" w:space="0" w:color="auto"/>
      </w:divBdr>
    </w:div>
    <w:div w:id="198974440">
      <w:bodyDiv w:val="1"/>
      <w:marLeft w:val="0"/>
      <w:marRight w:val="0"/>
      <w:marTop w:val="0"/>
      <w:marBottom w:val="0"/>
      <w:divBdr>
        <w:top w:val="none" w:sz="0" w:space="0" w:color="auto"/>
        <w:left w:val="none" w:sz="0" w:space="0" w:color="auto"/>
        <w:bottom w:val="none" w:sz="0" w:space="0" w:color="auto"/>
        <w:right w:val="none" w:sz="0" w:space="0" w:color="auto"/>
      </w:divBdr>
    </w:div>
    <w:div w:id="217977110">
      <w:bodyDiv w:val="1"/>
      <w:marLeft w:val="0"/>
      <w:marRight w:val="0"/>
      <w:marTop w:val="0"/>
      <w:marBottom w:val="0"/>
      <w:divBdr>
        <w:top w:val="none" w:sz="0" w:space="0" w:color="auto"/>
        <w:left w:val="none" w:sz="0" w:space="0" w:color="auto"/>
        <w:bottom w:val="none" w:sz="0" w:space="0" w:color="auto"/>
        <w:right w:val="none" w:sz="0" w:space="0" w:color="auto"/>
      </w:divBdr>
    </w:div>
    <w:div w:id="229577718">
      <w:bodyDiv w:val="1"/>
      <w:marLeft w:val="0"/>
      <w:marRight w:val="0"/>
      <w:marTop w:val="0"/>
      <w:marBottom w:val="0"/>
      <w:divBdr>
        <w:top w:val="none" w:sz="0" w:space="0" w:color="auto"/>
        <w:left w:val="none" w:sz="0" w:space="0" w:color="auto"/>
        <w:bottom w:val="none" w:sz="0" w:space="0" w:color="auto"/>
        <w:right w:val="none" w:sz="0" w:space="0" w:color="auto"/>
      </w:divBdr>
    </w:div>
    <w:div w:id="24506990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2054593">
      <w:bodyDiv w:val="1"/>
      <w:marLeft w:val="0"/>
      <w:marRight w:val="0"/>
      <w:marTop w:val="0"/>
      <w:marBottom w:val="0"/>
      <w:divBdr>
        <w:top w:val="none" w:sz="0" w:space="0" w:color="auto"/>
        <w:left w:val="none" w:sz="0" w:space="0" w:color="auto"/>
        <w:bottom w:val="none" w:sz="0" w:space="0" w:color="auto"/>
        <w:right w:val="none" w:sz="0" w:space="0" w:color="auto"/>
      </w:divBdr>
    </w:div>
    <w:div w:id="27702554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5426034">
      <w:bodyDiv w:val="1"/>
      <w:marLeft w:val="0"/>
      <w:marRight w:val="0"/>
      <w:marTop w:val="0"/>
      <w:marBottom w:val="0"/>
      <w:divBdr>
        <w:top w:val="none" w:sz="0" w:space="0" w:color="auto"/>
        <w:left w:val="none" w:sz="0" w:space="0" w:color="auto"/>
        <w:bottom w:val="none" w:sz="0" w:space="0" w:color="auto"/>
        <w:right w:val="none" w:sz="0" w:space="0" w:color="auto"/>
      </w:divBdr>
    </w:div>
    <w:div w:id="329256608">
      <w:bodyDiv w:val="1"/>
      <w:marLeft w:val="0"/>
      <w:marRight w:val="0"/>
      <w:marTop w:val="0"/>
      <w:marBottom w:val="0"/>
      <w:divBdr>
        <w:top w:val="none" w:sz="0" w:space="0" w:color="auto"/>
        <w:left w:val="none" w:sz="0" w:space="0" w:color="auto"/>
        <w:bottom w:val="none" w:sz="0" w:space="0" w:color="auto"/>
        <w:right w:val="none" w:sz="0" w:space="0" w:color="auto"/>
      </w:divBdr>
      <w:divsChild>
        <w:div w:id="1326131233">
          <w:marLeft w:val="0"/>
          <w:marRight w:val="0"/>
          <w:marTop w:val="0"/>
          <w:marBottom w:val="0"/>
          <w:divBdr>
            <w:top w:val="none" w:sz="0" w:space="0" w:color="auto"/>
            <w:left w:val="none" w:sz="0" w:space="0" w:color="auto"/>
            <w:bottom w:val="none" w:sz="0" w:space="0" w:color="auto"/>
            <w:right w:val="none" w:sz="0" w:space="0" w:color="auto"/>
          </w:divBdr>
          <w:divsChild>
            <w:div w:id="2048293008">
              <w:marLeft w:val="0"/>
              <w:marRight w:val="0"/>
              <w:marTop w:val="0"/>
              <w:marBottom w:val="0"/>
              <w:divBdr>
                <w:top w:val="none" w:sz="0" w:space="0" w:color="auto"/>
                <w:left w:val="none" w:sz="0" w:space="0" w:color="auto"/>
                <w:bottom w:val="none" w:sz="0" w:space="0" w:color="auto"/>
                <w:right w:val="none" w:sz="0" w:space="0" w:color="auto"/>
              </w:divBdr>
              <w:divsChild>
                <w:div w:id="1633708896">
                  <w:marLeft w:val="0"/>
                  <w:marRight w:val="0"/>
                  <w:marTop w:val="0"/>
                  <w:marBottom w:val="0"/>
                  <w:divBdr>
                    <w:top w:val="none" w:sz="0" w:space="0" w:color="auto"/>
                    <w:left w:val="none" w:sz="0" w:space="0" w:color="auto"/>
                    <w:bottom w:val="none" w:sz="0" w:space="0" w:color="auto"/>
                    <w:right w:val="none" w:sz="0" w:space="0" w:color="auto"/>
                  </w:divBdr>
                  <w:divsChild>
                    <w:div w:id="625163584">
                      <w:marLeft w:val="0"/>
                      <w:marRight w:val="0"/>
                      <w:marTop w:val="0"/>
                      <w:marBottom w:val="0"/>
                      <w:divBdr>
                        <w:top w:val="none" w:sz="0" w:space="0" w:color="auto"/>
                        <w:left w:val="none" w:sz="0" w:space="0" w:color="auto"/>
                        <w:bottom w:val="none" w:sz="0" w:space="0" w:color="auto"/>
                        <w:right w:val="none" w:sz="0" w:space="0" w:color="auto"/>
                      </w:divBdr>
                      <w:divsChild>
                        <w:div w:id="1090656789">
                          <w:marLeft w:val="0"/>
                          <w:marRight w:val="0"/>
                          <w:marTop w:val="0"/>
                          <w:marBottom w:val="0"/>
                          <w:divBdr>
                            <w:top w:val="none" w:sz="0" w:space="0" w:color="auto"/>
                            <w:left w:val="none" w:sz="0" w:space="0" w:color="auto"/>
                            <w:bottom w:val="none" w:sz="0" w:space="0" w:color="auto"/>
                            <w:right w:val="none" w:sz="0" w:space="0" w:color="auto"/>
                          </w:divBdr>
                          <w:divsChild>
                            <w:div w:id="1976861">
                              <w:marLeft w:val="0"/>
                              <w:marRight w:val="0"/>
                              <w:marTop w:val="0"/>
                              <w:marBottom w:val="0"/>
                              <w:divBdr>
                                <w:top w:val="none" w:sz="0" w:space="0" w:color="auto"/>
                                <w:left w:val="none" w:sz="0" w:space="0" w:color="auto"/>
                                <w:bottom w:val="none" w:sz="0" w:space="0" w:color="auto"/>
                                <w:right w:val="none" w:sz="0" w:space="0" w:color="auto"/>
                              </w:divBdr>
                              <w:divsChild>
                                <w:div w:id="1880774675">
                                  <w:marLeft w:val="0"/>
                                  <w:marRight w:val="0"/>
                                  <w:marTop w:val="0"/>
                                  <w:marBottom w:val="0"/>
                                  <w:divBdr>
                                    <w:top w:val="none" w:sz="0" w:space="0" w:color="auto"/>
                                    <w:left w:val="none" w:sz="0" w:space="0" w:color="auto"/>
                                    <w:bottom w:val="none" w:sz="0" w:space="0" w:color="auto"/>
                                    <w:right w:val="none" w:sz="0" w:space="0" w:color="auto"/>
                                  </w:divBdr>
                                  <w:divsChild>
                                    <w:div w:id="703484793">
                                      <w:marLeft w:val="0"/>
                                      <w:marRight w:val="0"/>
                                      <w:marTop w:val="0"/>
                                      <w:marBottom w:val="0"/>
                                      <w:divBdr>
                                        <w:top w:val="none" w:sz="0" w:space="0" w:color="auto"/>
                                        <w:left w:val="none" w:sz="0" w:space="0" w:color="auto"/>
                                        <w:bottom w:val="none" w:sz="0" w:space="0" w:color="auto"/>
                                        <w:right w:val="none" w:sz="0" w:space="0" w:color="auto"/>
                                      </w:divBdr>
                                      <w:divsChild>
                                        <w:div w:id="69901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172022">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7242182">
      <w:bodyDiv w:val="1"/>
      <w:marLeft w:val="0"/>
      <w:marRight w:val="0"/>
      <w:marTop w:val="0"/>
      <w:marBottom w:val="0"/>
      <w:divBdr>
        <w:top w:val="none" w:sz="0" w:space="0" w:color="auto"/>
        <w:left w:val="none" w:sz="0" w:space="0" w:color="auto"/>
        <w:bottom w:val="none" w:sz="0" w:space="0" w:color="auto"/>
        <w:right w:val="none" w:sz="0" w:space="0" w:color="auto"/>
      </w:divBdr>
    </w:div>
    <w:div w:id="377894112">
      <w:bodyDiv w:val="1"/>
      <w:marLeft w:val="0"/>
      <w:marRight w:val="0"/>
      <w:marTop w:val="0"/>
      <w:marBottom w:val="0"/>
      <w:divBdr>
        <w:top w:val="none" w:sz="0" w:space="0" w:color="auto"/>
        <w:left w:val="none" w:sz="0" w:space="0" w:color="auto"/>
        <w:bottom w:val="none" w:sz="0" w:space="0" w:color="auto"/>
        <w:right w:val="none" w:sz="0" w:space="0" w:color="auto"/>
      </w:divBdr>
    </w:div>
    <w:div w:id="418137395">
      <w:bodyDiv w:val="1"/>
      <w:marLeft w:val="0"/>
      <w:marRight w:val="0"/>
      <w:marTop w:val="0"/>
      <w:marBottom w:val="0"/>
      <w:divBdr>
        <w:top w:val="none" w:sz="0" w:space="0" w:color="auto"/>
        <w:left w:val="none" w:sz="0" w:space="0" w:color="auto"/>
        <w:bottom w:val="none" w:sz="0" w:space="0" w:color="auto"/>
        <w:right w:val="none" w:sz="0" w:space="0" w:color="auto"/>
      </w:divBdr>
      <w:divsChild>
        <w:div w:id="810515135">
          <w:marLeft w:val="0"/>
          <w:marRight w:val="0"/>
          <w:marTop w:val="0"/>
          <w:marBottom w:val="0"/>
          <w:divBdr>
            <w:top w:val="none" w:sz="0" w:space="0" w:color="auto"/>
            <w:left w:val="none" w:sz="0" w:space="0" w:color="auto"/>
            <w:bottom w:val="none" w:sz="0" w:space="0" w:color="auto"/>
            <w:right w:val="none" w:sz="0" w:space="0" w:color="auto"/>
          </w:divBdr>
          <w:divsChild>
            <w:div w:id="509295468">
              <w:marLeft w:val="0"/>
              <w:marRight w:val="0"/>
              <w:marTop w:val="0"/>
              <w:marBottom w:val="0"/>
              <w:divBdr>
                <w:top w:val="none" w:sz="0" w:space="0" w:color="auto"/>
                <w:left w:val="none" w:sz="0" w:space="0" w:color="auto"/>
                <w:bottom w:val="none" w:sz="0" w:space="0" w:color="auto"/>
                <w:right w:val="none" w:sz="0" w:space="0" w:color="auto"/>
              </w:divBdr>
              <w:divsChild>
                <w:div w:id="934290765">
                  <w:marLeft w:val="0"/>
                  <w:marRight w:val="0"/>
                  <w:marTop w:val="0"/>
                  <w:marBottom w:val="0"/>
                  <w:divBdr>
                    <w:top w:val="none" w:sz="0" w:space="0" w:color="auto"/>
                    <w:left w:val="none" w:sz="0" w:space="0" w:color="auto"/>
                    <w:bottom w:val="none" w:sz="0" w:space="0" w:color="auto"/>
                    <w:right w:val="none" w:sz="0" w:space="0" w:color="auto"/>
                  </w:divBdr>
                  <w:divsChild>
                    <w:div w:id="98258547">
                      <w:marLeft w:val="0"/>
                      <w:marRight w:val="0"/>
                      <w:marTop w:val="0"/>
                      <w:marBottom w:val="0"/>
                      <w:divBdr>
                        <w:top w:val="none" w:sz="0" w:space="0" w:color="auto"/>
                        <w:left w:val="none" w:sz="0" w:space="0" w:color="auto"/>
                        <w:bottom w:val="none" w:sz="0" w:space="0" w:color="auto"/>
                        <w:right w:val="none" w:sz="0" w:space="0" w:color="auto"/>
                      </w:divBdr>
                      <w:divsChild>
                        <w:div w:id="2104952225">
                          <w:marLeft w:val="0"/>
                          <w:marRight w:val="0"/>
                          <w:marTop w:val="0"/>
                          <w:marBottom w:val="0"/>
                          <w:divBdr>
                            <w:top w:val="none" w:sz="0" w:space="0" w:color="auto"/>
                            <w:left w:val="none" w:sz="0" w:space="0" w:color="auto"/>
                            <w:bottom w:val="none" w:sz="0" w:space="0" w:color="auto"/>
                            <w:right w:val="none" w:sz="0" w:space="0" w:color="auto"/>
                          </w:divBdr>
                          <w:divsChild>
                            <w:div w:id="1208251643">
                              <w:marLeft w:val="0"/>
                              <w:marRight w:val="0"/>
                              <w:marTop w:val="0"/>
                              <w:marBottom w:val="0"/>
                              <w:divBdr>
                                <w:top w:val="none" w:sz="0" w:space="0" w:color="auto"/>
                                <w:left w:val="none" w:sz="0" w:space="0" w:color="auto"/>
                                <w:bottom w:val="none" w:sz="0" w:space="0" w:color="auto"/>
                                <w:right w:val="none" w:sz="0" w:space="0" w:color="auto"/>
                              </w:divBdr>
                              <w:divsChild>
                                <w:div w:id="1917131920">
                                  <w:marLeft w:val="0"/>
                                  <w:marRight w:val="0"/>
                                  <w:marTop w:val="0"/>
                                  <w:marBottom w:val="0"/>
                                  <w:divBdr>
                                    <w:top w:val="none" w:sz="0" w:space="0" w:color="auto"/>
                                    <w:left w:val="none" w:sz="0" w:space="0" w:color="auto"/>
                                    <w:bottom w:val="none" w:sz="0" w:space="0" w:color="auto"/>
                                    <w:right w:val="none" w:sz="0" w:space="0" w:color="auto"/>
                                  </w:divBdr>
                                  <w:divsChild>
                                    <w:div w:id="1662848514">
                                      <w:marLeft w:val="0"/>
                                      <w:marRight w:val="0"/>
                                      <w:marTop w:val="0"/>
                                      <w:marBottom w:val="0"/>
                                      <w:divBdr>
                                        <w:top w:val="none" w:sz="0" w:space="0" w:color="auto"/>
                                        <w:left w:val="none" w:sz="0" w:space="0" w:color="auto"/>
                                        <w:bottom w:val="none" w:sz="0" w:space="0" w:color="auto"/>
                                        <w:right w:val="none" w:sz="0" w:space="0" w:color="auto"/>
                                      </w:divBdr>
                                      <w:divsChild>
                                        <w:div w:id="3104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1046012">
      <w:bodyDiv w:val="1"/>
      <w:marLeft w:val="0"/>
      <w:marRight w:val="0"/>
      <w:marTop w:val="0"/>
      <w:marBottom w:val="0"/>
      <w:divBdr>
        <w:top w:val="none" w:sz="0" w:space="0" w:color="auto"/>
        <w:left w:val="none" w:sz="0" w:space="0" w:color="auto"/>
        <w:bottom w:val="none" w:sz="0" w:space="0" w:color="auto"/>
        <w:right w:val="none" w:sz="0" w:space="0" w:color="auto"/>
      </w:divBdr>
    </w:div>
    <w:div w:id="549153697">
      <w:bodyDiv w:val="1"/>
      <w:marLeft w:val="0"/>
      <w:marRight w:val="0"/>
      <w:marTop w:val="0"/>
      <w:marBottom w:val="0"/>
      <w:divBdr>
        <w:top w:val="none" w:sz="0" w:space="0" w:color="auto"/>
        <w:left w:val="none" w:sz="0" w:space="0" w:color="auto"/>
        <w:bottom w:val="none" w:sz="0" w:space="0" w:color="auto"/>
        <w:right w:val="none" w:sz="0" w:space="0" w:color="auto"/>
      </w:divBdr>
    </w:div>
    <w:div w:id="57358589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4292034">
      <w:bodyDiv w:val="1"/>
      <w:marLeft w:val="0"/>
      <w:marRight w:val="0"/>
      <w:marTop w:val="0"/>
      <w:marBottom w:val="0"/>
      <w:divBdr>
        <w:top w:val="none" w:sz="0" w:space="0" w:color="auto"/>
        <w:left w:val="none" w:sz="0" w:space="0" w:color="auto"/>
        <w:bottom w:val="none" w:sz="0" w:space="0" w:color="auto"/>
        <w:right w:val="none" w:sz="0" w:space="0" w:color="auto"/>
      </w:divBdr>
    </w:div>
    <w:div w:id="606699389">
      <w:bodyDiv w:val="1"/>
      <w:marLeft w:val="0"/>
      <w:marRight w:val="0"/>
      <w:marTop w:val="0"/>
      <w:marBottom w:val="0"/>
      <w:divBdr>
        <w:top w:val="none" w:sz="0" w:space="0" w:color="auto"/>
        <w:left w:val="none" w:sz="0" w:space="0" w:color="auto"/>
        <w:bottom w:val="none" w:sz="0" w:space="0" w:color="auto"/>
        <w:right w:val="none" w:sz="0" w:space="0" w:color="auto"/>
      </w:divBdr>
    </w:div>
    <w:div w:id="613050408">
      <w:bodyDiv w:val="1"/>
      <w:marLeft w:val="0"/>
      <w:marRight w:val="0"/>
      <w:marTop w:val="0"/>
      <w:marBottom w:val="0"/>
      <w:divBdr>
        <w:top w:val="none" w:sz="0" w:space="0" w:color="auto"/>
        <w:left w:val="none" w:sz="0" w:space="0" w:color="auto"/>
        <w:bottom w:val="none" w:sz="0" w:space="0" w:color="auto"/>
        <w:right w:val="none" w:sz="0" w:space="0" w:color="auto"/>
      </w:divBdr>
    </w:div>
    <w:div w:id="61722625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2660654">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3999798">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18939799">
      <w:bodyDiv w:val="1"/>
      <w:marLeft w:val="0"/>
      <w:marRight w:val="0"/>
      <w:marTop w:val="0"/>
      <w:marBottom w:val="0"/>
      <w:divBdr>
        <w:top w:val="none" w:sz="0" w:space="0" w:color="auto"/>
        <w:left w:val="none" w:sz="0" w:space="0" w:color="auto"/>
        <w:bottom w:val="none" w:sz="0" w:space="0" w:color="auto"/>
        <w:right w:val="none" w:sz="0" w:space="0" w:color="auto"/>
      </w:divBdr>
    </w:div>
    <w:div w:id="722632127">
      <w:bodyDiv w:val="1"/>
      <w:marLeft w:val="0"/>
      <w:marRight w:val="0"/>
      <w:marTop w:val="0"/>
      <w:marBottom w:val="0"/>
      <w:divBdr>
        <w:top w:val="none" w:sz="0" w:space="0" w:color="auto"/>
        <w:left w:val="none" w:sz="0" w:space="0" w:color="auto"/>
        <w:bottom w:val="none" w:sz="0" w:space="0" w:color="auto"/>
        <w:right w:val="none" w:sz="0" w:space="0" w:color="auto"/>
      </w:divBdr>
    </w:div>
    <w:div w:id="733354561">
      <w:bodyDiv w:val="1"/>
      <w:marLeft w:val="0"/>
      <w:marRight w:val="0"/>
      <w:marTop w:val="0"/>
      <w:marBottom w:val="0"/>
      <w:divBdr>
        <w:top w:val="none" w:sz="0" w:space="0" w:color="auto"/>
        <w:left w:val="none" w:sz="0" w:space="0" w:color="auto"/>
        <w:bottom w:val="none" w:sz="0" w:space="0" w:color="auto"/>
        <w:right w:val="none" w:sz="0" w:space="0" w:color="auto"/>
      </w:divBdr>
    </w:div>
    <w:div w:id="748356539">
      <w:bodyDiv w:val="1"/>
      <w:marLeft w:val="0"/>
      <w:marRight w:val="0"/>
      <w:marTop w:val="0"/>
      <w:marBottom w:val="0"/>
      <w:divBdr>
        <w:top w:val="none" w:sz="0" w:space="0" w:color="auto"/>
        <w:left w:val="none" w:sz="0" w:space="0" w:color="auto"/>
        <w:bottom w:val="none" w:sz="0" w:space="0" w:color="auto"/>
        <w:right w:val="none" w:sz="0" w:space="0" w:color="auto"/>
      </w:divBdr>
    </w:div>
    <w:div w:id="786658427">
      <w:bodyDiv w:val="1"/>
      <w:marLeft w:val="0"/>
      <w:marRight w:val="0"/>
      <w:marTop w:val="0"/>
      <w:marBottom w:val="0"/>
      <w:divBdr>
        <w:top w:val="none" w:sz="0" w:space="0" w:color="auto"/>
        <w:left w:val="none" w:sz="0" w:space="0" w:color="auto"/>
        <w:bottom w:val="none" w:sz="0" w:space="0" w:color="auto"/>
        <w:right w:val="none" w:sz="0" w:space="0" w:color="auto"/>
      </w:divBdr>
    </w:div>
    <w:div w:id="800415843">
      <w:bodyDiv w:val="1"/>
      <w:marLeft w:val="0"/>
      <w:marRight w:val="0"/>
      <w:marTop w:val="0"/>
      <w:marBottom w:val="0"/>
      <w:divBdr>
        <w:top w:val="none" w:sz="0" w:space="0" w:color="auto"/>
        <w:left w:val="none" w:sz="0" w:space="0" w:color="auto"/>
        <w:bottom w:val="none" w:sz="0" w:space="0" w:color="auto"/>
        <w:right w:val="none" w:sz="0" w:space="0" w:color="auto"/>
      </w:divBdr>
    </w:div>
    <w:div w:id="840192952">
      <w:bodyDiv w:val="1"/>
      <w:marLeft w:val="0"/>
      <w:marRight w:val="0"/>
      <w:marTop w:val="0"/>
      <w:marBottom w:val="0"/>
      <w:divBdr>
        <w:top w:val="none" w:sz="0" w:space="0" w:color="auto"/>
        <w:left w:val="none" w:sz="0" w:space="0" w:color="auto"/>
        <w:bottom w:val="none" w:sz="0" w:space="0" w:color="auto"/>
        <w:right w:val="none" w:sz="0" w:space="0" w:color="auto"/>
      </w:divBdr>
    </w:div>
    <w:div w:id="888372011">
      <w:bodyDiv w:val="1"/>
      <w:marLeft w:val="0"/>
      <w:marRight w:val="0"/>
      <w:marTop w:val="0"/>
      <w:marBottom w:val="0"/>
      <w:divBdr>
        <w:top w:val="none" w:sz="0" w:space="0" w:color="auto"/>
        <w:left w:val="none" w:sz="0" w:space="0" w:color="auto"/>
        <w:bottom w:val="none" w:sz="0" w:space="0" w:color="auto"/>
        <w:right w:val="none" w:sz="0" w:space="0" w:color="auto"/>
      </w:divBdr>
    </w:div>
    <w:div w:id="918558745">
      <w:bodyDiv w:val="1"/>
      <w:marLeft w:val="0"/>
      <w:marRight w:val="0"/>
      <w:marTop w:val="0"/>
      <w:marBottom w:val="0"/>
      <w:divBdr>
        <w:top w:val="none" w:sz="0" w:space="0" w:color="auto"/>
        <w:left w:val="none" w:sz="0" w:space="0" w:color="auto"/>
        <w:bottom w:val="none" w:sz="0" w:space="0" w:color="auto"/>
        <w:right w:val="none" w:sz="0" w:space="0" w:color="auto"/>
      </w:divBdr>
    </w:div>
    <w:div w:id="934217188">
      <w:bodyDiv w:val="1"/>
      <w:marLeft w:val="0"/>
      <w:marRight w:val="0"/>
      <w:marTop w:val="0"/>
      <w:marBottom w:val="0"/>
      <w:divBdr>
        <w:top w:val="none" w:sz="0" w:space="0" w:color="auto"/>
        <w:left w:val="none" w:sz="0" w:space="0" w:color="auto"/>
        <w:bottom w:val="none" w:sz="0" w:space="0" w:color="auto"/>
        <w:right w:val="none" w:sz="0" w:space="0" w:color="auto"/>
      </w:divBdr>
    </w:div>
    <w:div w:id="939946434">
      <w:bodyDiv w:val="1"/>
      <w:marLeft w:val="0"/>
      <w:marRight w:val="0"/>
      <w:marTop w:val="0"/>
      <w:marBottom w:val="0"/>
      <w:divBdr>
        <w:top w:val="none" w:sz="0" w:space="0" w:color="auto"/>
        <w:left w:val="none" w:sz="0" w:space="0" w:color="auto"/>
        <w:bottom w:val="none" w:sz="0" w:space="0" w:color="auto"/>
        <w:right w:val="none" w:sz="0" w:space="0" w:color="auto"/>
      </w:divBdr>
    </w:div>
    <w:div w:id="965702650">
      <w:bodyDiv w:val="1"/>
      <w:marLeft w:val="0"/>
      <w:marRight w:val="0"/>
      <w:marTop w:val="0"/>
      <w:marBottom w:val="0"/>
      <w:divBdr>
        <w:top w:val="none" w:sz="0" w:space="0" w:color="auto"/>
        <w:left w:val="none" w:sz="0" w:space="0" w:color="auto"/>
        <w:bottom w:val="none" w:sz="0" w:space="0" w:color="auto"/>
        <w:right w:val="none" w:sz="0" w:space="0" w:color="auto"/>
      </w:divBdr>
    </w:div>
    <w:div w:id="984160319">
      <w:bodyDiv w:val="1"/>
      <w:marLeft w:val="0"/>
      <w:marRight w:val="0"/>
      <w:marTop w:val="0"/>
      <w:marBottom w:val="0"/>
      <w:divBdr>
        <w:top w:val="none" w:sz="0" w:space="0" w:color="auto"/>
        <w:left w:val="none" w:sz="0" w:space="0" w:color="auto"/>
        <w:bottom w:val="none" w:sz="0" w:space="0" w:color="auto"/>
        <w:right w:val="none" w:sz="0" w:space="0" w:color="auto"/>
      </w:divBdr>
    </w:div>
    <w:div w:id="984352223">
      <w:bodyDiv w:val="1"/>
      <w:marLeft w:val="0"/>
      <w:marRight w:val="0"/>
      <w:marTop w:val="0"/>
      <w:marBottom w:val="0"/>
      <w:divBdr>
        <w:top w:val="none" w:sz="0" w:space="0" w:color="auto"/>
        <w:left w:val="none" w:sz="0" w:space="0" w:color="auto"/>
        <w:bottom w:val="none" w:sz="0" w:space="0" w:color="auto"/>
        <w:right w:val="none" w:sz="0" w:space="0" w:color="auto"/>
      </w:divBdr>
    </w:div>
    <w:div w:id="990870951">
      <w:bodyDiv w:val="1"/>
      <w:marLeft w:val="0"/>
      <w:marRight w:val="0"/>
      <w:marTop w:val="0"/>
      <w:marBottom w:val="0"/>
      <w:divBdr>
        <w:top w:val="none" w:sz="0" w:space="0" w:color="auto"/>
        <w:left w:val="none" w:sz="0" w:space="0" w:color="auto"/>
        <w:bottom w:val="none" w:sz="0" w:space="0" w:color="auto"/>
        <w:right w:val="none" w:sz="0" w:space="0" w:color="auto"/>
      </w:divBdr>
    </w:div>
    <w:div w:id="995455249">
      <w:bodyDiv w:val="1"/>
      <w:marLeft w:val="0"/>
      <w:marRight w:val="0"/>
      <w:marTop w:val="0"/>
      <w:marBottom w:val="0"/>
      <w:divBdr>
        <w:top w:val="none" w:sz="0" w:space="0" w:color="auto"/>
        <w:left w:val="none" w:sz="0" w:space="0" w:color="auto"/>
        <w:bottom w:val="none" w:sz="0" w:space="0" w:color="auto"/>
        <w:right w:val="none" w:sz="0" w:space="0" w:color="auto"/>
      </w:divBdr>
    </w:div>
    <w:div w:id="996807469">
      <w:bodyDiv w:val="1"/>
      <w:marLeft w:val="0"/>
      <w:marRight w:val="0"/>
      <w:marTop w:val="0"/>
      <w:marBottom w:val="0"/>
      <w:divBdr>
        <w:top w:val="none" w:sz="0" w:space="0" w:color="auto"/>
        <w:left w:val="none" w:sz="0" w:space="0" w:color="auto"/>
        <w:bottom w:val="none" w:sz="0" w:space="0" w:color="auto"/>
        <w:right w:val="none" w:sz="0" w:space="0" w:color="auto"/>
      </w:divBdr>
    </w:div>
    <w:div w:id="1004477170">
      <w:bodyDiv w:val="1"/>
      <w:marLeft w:val="0"/>
      <w:marRight w:val="0"/>
      <w:marTop w:val="0"/>
      <w:marBottom w:val="0"/>
      <w:divBdr>
        <w:top w:val="none" w:sz="0" w:space="0" w:color="auto"/>
        <w:left w:val="none" w:sz="0" w:space="0" w:color="auto"/>
        <w:bottom w:val="none" w:sz="0" w:space="0" w:color="auto"/>
        <w:right w:val="none" w:sz="0" w:space="0" w:color="auto"/>
      </w:divBdr>
    </w:div>
    <w:div w:id="1006976267">
      <w:bodyDiv w:val="1"/>
      <w:marLeft w:val="0"/>
      <w:marRight w:val="0"/>
      <w:marTop w:val="0"/>
      <w:marBottom w:val="0"/>
      <w:divBdr>
        <w:top w:val="none" w:sz="0" w:space="0" w:color="auto"/>
        <w:left w:val="none" w:sz="0" w:space="0" w:color="auto"/>
        <w:bottom w:val="none" w:sz="0" w:space="0" w:color="auto"/>
        <w:right w:val="none" w:sz="0" w:space="0" w:color="auto"/>
      </w:divBdr>
    </w:div>
    <w:div w:id="102428832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0546230">
      <w:bodyDiv w:val="1"/>
      <w:marLeft w:val="0"/>
      <w:marRight w:val="0"/>
      <w:marTop w:val="0"/>
      <w:marBottom w:val="0"/>
      <w:divBdr>
        <w:top w:val="none" w:sz="0" w:space="0" w:color="auto"/>
        <w:left w:val="none" w:sz="0" w:space="0" w:color="auto"/>
        <w:bottom w:val="none" w:sz="0" w:space="0" w:color="auto"/>
        <w:right w:val="none" w:sz="0" w:space="0" w:color="auto"/>
      </w:divBdr>
    </w:div>
    <w:div w:id="1083145415">
      <w:bodyDiv w:val="1"/>
      <w:marLeft w:val="0"/>
      <w:marRight w:val="0"/>
      <w:marTop w:val="0"/>
      <w:marBottom w:val="0"/>
      <w:divBdr>
        <w:top w:val="none" w:sz="0" w:space="0" w:color="auto"/>
        <w:left w:val="none" w:sz="0" w:space="0" w:color="auto"/>
        <w:bottom w:val="none" w:sz="0" w:space="0" w:color="auto"/>
        <w:right w:val="none" w:sz="0" w:space="0" w:color="auto"/>
      </w:divBdr>
    </w:div>
    <w:div w:id="1105922257">
      <w:bodyDiv w:val="1"/>
      <w:marLeft w:val="0"/>
      <w:marRight w:val="0"/>
      <w:marTop w:val="0"/>
      <w:marBottom w:val="0"/>
      <w:divBdr>
        <w:top w:val="none" w:sz="0" w:space="0" w:color="auto"/>
        <w:left w:val="none" w:sz="0" w:space="0" w:color="auto"/>
        <w:bottom w:val="none" w:sz="0" w:space="0" w:color="auto"/>
        <w:right w:val="none" w:sz="0" w:space="0" w:color="auto"/>
      </w:divBdr>
    </w:div>
    <w:div w:id="1107584759">
      <w:bodyDiv w:val="1"/>
      <w:marLeft w:val="0"/>
      <w:marRight w:val="0"/>
      <w:marTop w:val="0"/>
      <w:marBottom w:val="0"/>
      <w:divBdr>
        <w:top w:val="none" w:sz="0" w:space="0" w:color="auto"/>
        <w:left w:val="none" w:sz="0" w:space="0" w:color="auto"/>
        <w:bottom w:val="none" w:sz="0" w:space="0" w:color="auto"/>
        <w:right w:val="none" w:sz="0" w:space="0" w:color="auto"/>
      </w:divBdr>
    </w:div>
    <w:div w:id="1129665491">
      <w:bodyDiv w:val="1"/>
      <w:marLeft w:val="0"/>
      <w:marRight w:val="0"/>
      <w:marTop w:val="0"/>
      <w:marBottom w:val="0"/>
      <w:divBdr>
        <w:top w:val="none" w:sz="0" w:space="0" w:color="auto"/>
        <w:left w:val="none" w:sz="0" w:space="0" w:color="auto"/>
        <w:bottom w:val="none" w:sz="0" w:space="0" w:color="auto"/>
        <w:right w:val="none" w:sz="0" w:space="0" w:color="auto"/>
      </w:divBdr>
    </w:div>
    <w:div w:id="1129855893">
      <w:bodyDiv w:val="1"/>
      <w:marLeft w:val="0"/>
      <w:marRight w:val="0"/>
      <w:marTop w:val="0"/>
      <w:marBottom w:val="0"/>
      <w:divBdr>
        <w:top w:val="none" w:sz="0" w:space="0" w:color="auto"/>
        <w:left w:val="none" w:sz="0" w:space="0" w:color="auto"/>
        <w:bottom w:val="none" w:sz="0" w:space="0" w:color="auto"/>
        <w:right w:val="none" w:sz="0" w:space="0" w:color="auto"/>
      </w:divBdr>
    </w:div>
    <w:div w:id="1137994652">
      <w:bodyDiv w:val="1"/>
      <w:marLeft w:val="0"/>
      <w:marRight w:val="0"/>
      <w:marTop w:val="0"/>
      <w:marBottom w:val="0"/>
      <w:divBdr>
        <w:top w:val="none" w:sz="0" w:space="0" w:color="auto"/>
        <w:left w:val="none" w:sz="0" w:space="0" w:color="auto"/>
        <w:bottom w:val="none" w:sz="0" w:space="0" w:color="auto"/>
        <w:right w:val="none" w:sz="0" w:space="0" w:color="auto"/>
      </w:divBdr>
    </w:div>
    <w:div w:id="1138376988">
      <w:bodyDiv w:val="1"/>
      <w:marLeft w:val="0"/>
      <w:marRight w:val="0"/>
      <w:marTop w:val="0"/>
      <w:marBottom w:val="0"/>
      <w:divBdr>
        <w:top w:val="none" w:sz="0" w:space="0" w:color="auto"/>
        <w:left w:val="none" w:sz="0" w:space="0" w:color="auto"/>
        <w:bottom w:val="none" w:sz="0" w:space="0" w:color="auto"/>
        <w:right w:val="none" w:sz="0" w:space="0" w:color="auto"/>
      </w:divBdr>
    </w:div>
    <w:div w:id="117330222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31696916">
      <w:bodyDiv w:val="1"/>
      <w:marLeft w:val="0"/>
      <w:marRight w:val="0"/>
      <w:marTop w:val="0"/>
      <w:marBottom w:val="0"/>
      <w:divBdr>
        <w:top w:val="none" w:sz="0" w:space="0" w:color="auto"/>
        <w:left w:val="none" w:sz="0" w:space="0" w:color="auto"/>
        <w:bottom w:val="none" w:sz="0" w:space="0" w:color="auto"/>
        <w:right w:val="none" w:sz="0" w:space="0" w:color="auto"/>
      </w:divBdr>
    </w:div>
    <w:div w:id="1251696839">
      <w:bodyDiv w:val="1"/>
      <w:marLeft w:val="0"/>
      <w:marRight w:val="0"/>
      <w:marTop w:val="0"/>
      <w:marBottom w:val="0"/>
      <w:divBdr>
        <w:top w:val="none" w:sz="0" w:space="0" w:color="auto"/>
        <w:left w:val="none" w:sz="0" w:space="0" w:color="auto"/>
        <w:bottom w:val="none" w:sz="0" w:space="0" w:color="auto"/>
        <w:right w:val="none" w:sz="0" w:space="0" w:color="auto"/>
      </w:divBdr>
    </w:div>
    <w:div w:id="126021286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5090742">
      <w:bodyDiv w:val="1"/>
      <w:marLeft w:val="0"/>
      <w:marRight w:val="0"/>
      <w:marTop w:val="0"/>
      <w:marBottom w:val="0"/>
      <w:divBdr>
        <w:top w:val="none" w:sz="0" w:space="0" w:color="auto"/>
        <w:left w:val="none" w:sz="0" w:space="0" w:color="auto"/>
        <w:bottom w:val="none" w:sz="0" w:space="0" w:color="auto"/>
        <w:right w:val="none" w:sz="0" w:space="0" w:color="auto"/>
      </w:divBdr>
    </w:div>
    <w:div w:id="1370455800">
      <w:bodyDiv w:val="1"/>
      <w:marLeft w:val="0"/>
      <w:marRight w:val="0"/>
      <w:marTop w:val="0"/>
      <w:marBottom w:val="0"/>
      <w:divBdr>
        <w:top w:val="none" w:sz="0" w:space="0" w:color="auto"/>
        <w:left w:val="none" w:sz="0" w:space="0" w:color="auto"/>
        <w:bottom w:val="none" w:sz="0" w:space="0" w:color="auto"/>
        <w:right w:val="none" w:sz="0" w:space="0" w:color="auto"/>
      </w:divBdr>
    </w:div>
    <w:div w:id="1372222156">
      <w:bodyDiv w:val="1"/>
      <w:marLeft w:val="0"/>
      <w:marRight w:val="0"/>
      <w:marTop w:val="0"/>
      <w:marBottom w:val="0"/>
      <w:divBdr>
        <w:top w:val="none" w:sz="0" w:space="0" w:color="auto"/>
        <w:left w:val="none" w:sz="0" w:space="0" w:color="auto"/>
        <w:bottom w:val="none" w:sz="0" w:space="0" w:color="auto"/>
        <w:right w:val="none" w:sz="0" w:space="0" w:color="auto"/>
      </w:divBdr>
    </w:div>
    <w:div w:id="1401489229">
      <w:bodyDiv w:val="1"/>
      <w:marLeft w:val="0"/>
      <w:marRight w:val="0"/>
      <w:marTop w:val="0"/>
      <w:marBottom w:val="0"/>
      <w:divBdr>
        <w:top w:val="none" w:sz="0" w:space="0" w:color="auto"/>
        <w:left w:val="none" w:sz="0" w:space="0" w:color="auto"/>
        <w:bottom w:val="none" w:sz="0" w:space="0" w:color="auto"/>
        <w:right w:val="none" w:sz="0" w:space="0" w:color="auto"/>
      </w:divBdr>
      <w:divsChild>
        <w:div w:id="1054039215">
          <w:marLeft w:val="0"/>
          <w:marRight w:val="0"/>
          <w:marTop w:val="0"/>
          <w:marBottom w:val="0"/>
          <w:divBdr>
            <w:top w:val="none" w:sz="0" w:space="0" w:color="auto"/>
            <w:left w:val="none" w:sz="0" w:space="0" w:color="auto"/>
            <w:bottom w:val="none" w:sz="0" w:space="0" w:color="auto"/>
            <w:right w:val="none" w:sz="0" w:space="0" w:color="auto"/>
          </w:divBdr>
        </w:div>
      </w:divsChild>
    </w:div>
    <w:div w:id="1412124143">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5316609">
      <w:bodyDiv w:val="1"/>
      <w:marLeft w:val="0"/>
      <w:marRight w:val="0"/>
      <w:marTop w:val="0"/>
      <w:marBottom w:val="0"/>
      <w:divBdr>
        <w:top w:val="none" w:sz="0" w:space="0" w:color="auto"/>
        <w:left w:val="none" w:sz="0" w:space="0" w:color="auto"/>
        <w:bottom w:val="none" w:sz="0" w:space="0" w:color="auto"/>
        <w:right w:val="none" w:sz="0" w:space="0" w:color="auto"/>
      </w:divBdr>
    </w:div>
    <w:div w:id="1427310581">
      <w:bodyDiv w:val="1"/>
      <w:marLeft w:val="0"/>
      <w:marRight w:val="0"/>
      <w:marTop w:val="0"/>
      <w:marBottom w:val="0"/>
      <w:divBdr>
        <w:top w:val="none" w:sz="0" w:space="0" w:color="auto"/>
        <w:left w:val="none" w:sz="0" w:space="0" w:color="auto"/>
        <w:bottom w:val="none" w:sz="0" w:space="0" w:color="auto"/>
        <w:right w:val="none" w:sz="0" w:space="0" w:color="auto"/>
      </w:divBdr>
    </w:div>
    <w:div w:id="1427769116">
      <w:bodyDiv w:val="1"/>
      <w:marLeft w:val="0"/>
      <w:marRight w:val="0"/>
      <w:marTop w:val="0"/>
      <w:marBottom w:val="0"/>
      <w:divBdr>
        <w:top w:val="none" w:sz="0" w:space="0" w:color="auto"/>
        <w:left w:val="none" w:sz="0" w:space="0" w:color="auto"/>
        <w:bottom w:val="none" w:sz="0" w:space="0" w:color="auto"/>
        <w:right w:val="none" w:sz="0" w:space="0" w:color="auto"/>
      </w:divBdr>
    </w:div>
    <w:div w:id="1446804668">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0660408">
      <w:bodyDiv w:val="1"/>
      <w:marLeft w:val="0"/>
      <w:marRight w:val="0"/>
      <w:marTop w:val="0"/>
      <w:marBottom w:val="0"/>
      <w:divBdr>
        <w:top w:val="none" w:sz="0" w:space="0" w:color="auto"/>
        <w:left w:val="none" w:sz="0" w:space="0" w:color="auto"/>
        <w:bottom w:val="none" w:sz="0" w:space="0" w:color="auto"/>
        <w:right w:val="none" w:sz="0" w:space="0" w:color="auto"/>
      </w:divBdr>
    </w:div>
    <w:div w:id="1475100842">
      <w:bodyDiv w:val="1"/>
      <w:marLeft w:val="0"/>
      <w:marRight w:val="0"/>
      <w:marTop w:val="0"/>
      <w:marBottom w:val="0"/>
      <w:divBdr>
        <w:top w:val="none" w:sz="0" w:space="0" w:color="auto"/>
        <w:left w:val="none" w:sz="0" w:space="0" w:color="auto"/>
        <w:bottom w:val="none" w:sz="0" w:space="0" w:color="auto"/>
        <w:right w:val="none" w:sz="0" w:space="0" w:color="auto"/>
      </w:divBdr>
    </w:div>
    <w:div w:id="1501505710">
      <w:bodyDiv w:val="1"/>
      <w:marLeft w:val="0"/>
      <w:marRight w:val="0"/>
      <w:marTop w:val="0"/>
      <w:marBottom w:val="0"/>
      <w:divBdr>
        <w:top w:val="none" w:sz="0" w:space="0" w:color="auto"/>
        <w:left w:val="none" w:sz="0" w:space="0" w:color="auto"/>
        <w:bottom w:val="none" w:sz="0" w:space="0" w:color="auto"/>
        <w:right w:val="none" w:sz="0" w:space="0" w:color="auto"/>
      </w:divBdr>
    </w:div>
    <w:div w:id="1502894433">
      <w:bodyDiv w:val="1"/>
      <w:marLeft w:val="0"/>
      <w:marRight w:val="0"/>
      <w:marTop w:val="0"/>
      <w:marBottom w:val="0"/>
      <w:divBdr>
        <w:top w:val="none" w:sz="0" w:space="0" w:color="auto"/>
        <w:left w:val="none" w:sz="0" w:space="0" w:color="auto"/>
        <w:bottom w:val="none" w:sz="0" w:space="0" w:color="auto"/>
        <w:right w:val="none" w:sz="0" w:space="0" w:color="auto"/>
      </w:divBdr>
      <w:divsChild>
        <w:div w:id="717974538">
          <w:marLeft w:val="0"/>
          <w:marRight w:val="0"/>
          <w:marTop w:val="0"/>
          <w:marBottom w:val="0"/>
          <w:divBdr>
            <w:top w:val="none" w:sz="0" w:space="0" w:color="auto"/>
            <w:left w:val="none" w:sz="0" w:space="0" w:color="auto"/>
            <w:bottom w:val="none" w:sz="0" w:space="0" w:color="auto"/>
            <w:right w:val="none" w:sz="0" w:space="0" w:color="auto"/>
          </w:divBdr>
          <w:divsChild>
            <w:div w:id="3661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6380066">
      <w:bodyDiv w:val="1"/>
      <w:marLeft w:val="0"/>
      <w:marRight w:val="0"/>
      <w:marTop w:val="0"/>
      <w:marBottom w:val="0"/>
      <w:divBdr>
        <w:top w:val="none" w:sz="0" w:space="0" w:color="auto"/>
        <w:left w:val="none" w:sz="0" w:space="0" w:color="auto"/>
        <w:bottom w:val="none" w:sz="0" w:space="0" w:color="auto"/>
        <w:right w:val="none" w:sz="0" w:space="0" w:color="auto"/>
      </w:divBdr>
    </w:div>
    <w:div w:id="1535188380">
      <w:bodyDiv w:val="1"/>
      <w:marLeft w:val="0"/>
      <w:marRight w:val="0"/>
      <w:marTop w:val="0"/>
      <w:marBottom w:val="0"/>
      <w:divBdr>
        <w:top w:val="none" w:sz="0" w:space="0" w:color="auto"/>
        <w:left w:val="none" w:sz="0" w:space="0" w:color="auto"/>
        <w:bottom w:val="none" w:sz="0" w:space="0" w:color="auto"/>
        <w:right w:val="none" w:sz="0" w:space="0" w:color="auto"/>
      </w:divBdr>
    </w:div>
    <w:div w:id="1541432658">
      <w:bodyDiv w:val="1"/>
      <w:marLeft w:val="0"/>
      <w:marRight w:val="0"/>
      <w:marTop w:val="0"/>
      <w:marBottom w:val="0"/>
      <w:divBdr>
        <w:top w:val="none" w:sz="0" w:space="0" w:color="auto"/>
        <w:left w:val="none" w:sz="0" w:space="0" w:color="auto"/>
        <w:bottom w:val="none" w:sz="0" w:space="0" w:color="auto"/>
        <w:right w:val="none" w:sz="0" w:space="0" w:color="auto"/>
      </w:divBdr>
    </w:div>
    <w:div w:id="154359545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7301724">
      <w:bodyDiv w:val="1"/>
      <w:marLeft w:val="0"/>
      <w:marRight w:val="0"/>
      <w:marTop w:val="0"/>
      <w:marBottom w:val="0"/>
      <w:divBdr>
        <w:top w:val="none" w:sz="0" w:space="0" w:color="auto"/>
        <w:left w:val="none" w:sz="0" w:space="0" w:color="auto"/>
        <w:bottom w:val="none" w:sz="0" w:space="0" w:color="auto"/>
        <w:right w:val="none" w:sz="0" w:space="0" w:color="auto"/>
      </w:divBdr>
    </w:div>
    <w:div w:id="1579242940">
      <w:bodyDiv w:val="1"/>
      <w:marLeft w:val="0"/>
      <w:marRight w:val="0"/>
      <w:marTop w:val="0"/>
      <w:marBottom w:val="0"/>
      <w:divBdr>
        <w:top w:val="none" w:sz="0" w:space="0" w:color="auto"/>
        <w:left w:val="none" w:sz="0" w:space="0" w:color="auto"/>
        <w:bottom w:val="none" w:sz="0" w:space="0" w:color="auto"/>
        <w:right w:val="none" w:sz="0" w:space="0" w:color="auto"/>
      </w:divBdr>
    </w:div>
    <w:div w:id="1592155738">
      <w:bodyDiv w:val="1"/>
      <w:marLeft w:val="0"/>
      <w:marRight w:val="0"/>
      <w:marTop w:val="0"/>
      <w:marBottom w:val="0"/>
      <w:divBdr>
        <w:top w:val="none" w:sz="0" w:space="0" w:color="auto"/>
        <w:left w:val="none" w:sz="0" w:space="0" w:color="auto"/>
        <w:bottom w:val="none" w:sz="0" w:space="0" w:color="auto"/>
        <w:right w:val="none" w:sz="0" w:space="0" w:color="auto"/>
      </w:divBdr>
    </w:div>
    <w:div w:id="1605259449">
      <w:bodyDiv w:val="1"/>
      <w:marLeft w:val="0"/>
      <w:marRight w:val="0"/>
      <w:marTop w:val="0"/>
      <w:marBottom w:val="0"/>
      <w:divBdr>
        <w:top w:val="none" w:sz="0" w:space="0" w:color="auto"/>
        <w:left w:val="none" w:sz="0" w:space="0" w:color="auto"/>
        <w:bottom w:val="none" w:sz="0" w:space="0" w:color="auto"/>
        <w:right w:val="none" w:sz="0" w:space="0" w:color="auto"/>
      </w:divBdr>
    </w:div>
    <w:div w:id="1673097248">
      <w:bodyDiv w:val="1"/>
      <w:marLeft w:val="0"/>
      <w:marRight w:val="0"/>
      <w:marTop w:val="0"/>
      <w:marBottom w:val="0"/>
      <w:divBdr>
        <w:top w:val="none" w:sz="0" w:space="0" w:color="auto"/>
        <w:left w:val="none" w:sz="0" w:space="0" w:color="auto"/>
        <w:bottom w:val="none" w:sz="0" w:space="0" w:color="auto"/>
        <w:right w:val="none" w:sz="0" w:space="0" w:color="auto"/>
      </w:divBdr>
    </w:div>
    <w:div w:id="1679959869">
      <w:bodyDiv w:val="1"/>
      <w:marLeft w:val="0"/>
      <w:marRight w:val="0"/>
      <w:marTop w:val="0"/>
      <w:marBottom w:val="0"/>
      <w:divBdr>
        <w:top w:val="none" w:sz="0" w:space="0" w:color="auto"/>
        <w:left w:val="none" w:sz="0" w:space="0" w:color="auto"/>
        <w:bottom w:val="none" w:sz="0" w:space="0" w:color="auto"/>
        <w:right w:val="none" w:sz="0" w:space="0" w:color="auto"/>
      </w:divBdr>
    </w:div>
    <w:div w:id="1739354135">
      <w:bodyDiv w:val="1"/>
      <w:marLeft w:val="0"/>
      <w:marRight w:val="0"/>
      <w:marTop w:val="0"/>
      <w:marBottom w:val="0"/>
      <w:divBdr>
        <w:top w:val="none" w:sz="0" w:space="0" w:color="auto"/>
        <w:left w:val="none" w:sz="0" w:space="0" w:color="auto"/>
        <w:bottom w:val="none" w:sz="0" w:space="0" w:color="auto"/>
        <w:right w:val="none" w:sz="0" w:space="0" w:color="auto"/>
      </w:divBdr>
    </w:div>
    <w:div w:id="1745100073">
      <w:bodyDiv w:val="1"/>
      <w:marLeft w:val="0"/>
      <w:marRight w:val="0"/>
      <w:marTop w:val="0"/>
      <w:marBottom w:val="0"/>
      <w:divBdr>
        <w:top w:val="none" w:sz="0" w:space="0" w:color="auto"/>
        <w:left w:val="none" w:sz="0" w:space="0" w:color="auto"/>
        <w:bottom w:val="none" w:sz="0" w:space="0" w:color="auto"/>
        <w:right w:val="none" w:sz="0" w:space="0" w:color="auto"/>
      </w:divBdr>
    </w:div>
    <w:div w:id="174850310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112013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9449644">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54151526">
      <w:bodyDiv w:val="1"/>
      <w:marLeft w:val="0"/>
      <w:marRight w:val="0"/>
      <w:marTop w:val="0"/>
      <w:marBottom w:val="0"/>
      <w:divBdr>
        <w:top w:val="none" w:sz="0" w:space="0" w:color="auto"/>
        <w:left w:val="none" w:sz="0" w:space="0" w:color="auto"/>
        <w:bottom w:val="none" w:sz="0" w:space="0" w:color="auto"/>
        <w:right w:val="none" w:sz="0" w:space="0" w:color="auto"/>
      </w:divBdr>
    </w:div>
    <w:div w:id="1855218661">
      <w:bodyDiv w:val="1"/>
      <w:marLeft w:val="0"/>
      <w:marRight w:val="0"/>
      <w:marTop w:val="0"/>
      <w:marBottom w:val="0"/>
      <w:divBdr>
        <w:top w:val="none" w:sz="0" w:space="0" w:color="auto"/>
        <w:left w:val="none" w:sz="0" w:space="0" w:color="auto"/>
        <w:bottom w:val="none" w:sz="0" w:space="0" w:color="auto"/>
        <w:right w:val="none" w:sz="0" w:space="0" w:color="auto"/>
      </w:divBdr>
    </w:div>
    <w:div w:id="1859540427">
      <w:bodyDiv w:val="1"/>
      <w:marLeft w:val="0"/>
      <w:marRight w:val="0"/>
      <w:marTop w:val="0"/>
      <w:marBottom w:val="0"/>
      <w:divBdr>
        <w:top w:val="none" w:sz="0" w:space="0" w:color="auto"/>
        <w:left w:val="none" w:sz="0" w:space="0" w:color="auto"/>
        <w:bottom w:val="none" w:sz="0" w:space="0" w:color="auto"/>
        <w:right w:val="none" w:sz="0" w:space="0" w:color="auto"/>
      </w:divBdr>
      <w:divsChild>
        <w:div w:id="518735606">
          <w:marLeft w:val="0"/>
          <w:marRight w:val="0"/>
          <w:marTop w:val="0"/>
          <w:marBottom w:val="0"/>
          <w:divBdr>
            <w:top w:val="none" w:sz="0" w:space="0" w:color="auto"/>
            <w:left w:val="none" w:sz="0" w:space="0" w:color="auto"/>
            <w:bottom w:val="none" w:sz="0" w:space="0" w:color="auto"/>
            <w:right w:val="none" w:sz="0" w:space="0" w:color="auto"/>
          </w:divBdr>
        </w:div>
      </w:divsChild>
    </w:div>
    <w:div w:id="1913538469">
      <w:bodyDiv w:val="1"/>
      <w:marLeft w:val="0"/>
      <w:marRight w:val="0"/>
      <w:marTop w:val="0"/>
      <w:marBottom w:val="0"/>
      <w:divBdr>
        <w:top w:val="none" w:sz="0" w:space="0" w:color="auto"/>
        <w:left w:val="none" w:sz="0" w:space="0" w:color="auto"/>
        <w:bottom w:val="none" w:sz="0" w:space="0" w:color="auto"/>
        <w:right w:val="none" w:sz="0" w:space="0" w:color="auto"/>
      </w:divBdr>
    </w:div>
    <w:div w:id="1937666286">
      <w:bodyDiv w:val="1"/>
      <w:marLeft w:val="0"/>
      <w:marRight w:val="0"/>
      <w:marTop w:val="0"/>
      <w:marBottom w:val="0"/>
      <w:divBdr>
        <w:top w:val="none" w:sz="0" w:space="0" w:color="auto"/>
        <w:left w:val="none" w:sz="0" w:space="0" w:color="auto"/>
        <w:bottom w:val="none" w:sz="0" w:space="0" w:color="auto"/>
        <w:right w:val="none" w:sz="0" w:space="0" w:color="auto"/>
      </w:divBdr>
    </w:div>
    <w:div w:id="1947423675">
      <w:bodyDiv w:val="1"/>
      <w:marLeft w:val="0"/>
      <w:marRight w:val="0"/>
      <w:marTop w:val="0"/>
      <w:marBottom w:val="0"/>
      <w:divBdr>
        <w:top w:val="none" w:sz="0" w:space="0" w:color="auto"/>
        <w:left w:val="none" w:sz="0" w:space="0" w:color="auto"/>
        <w:bottom w:val="none" w:sz="0" w:space="0" w:color="auto"/>
        <w:right w:val="none" w:sz="0" w:space="0" w:color="auto"/>
      </w:divBdr>
    </w:div>
    <w:div w:id="1947612719">
      <w:bodyDiv w:val="1"/>
      <w:marLeft w:val="0"/>
      <w:marRight w:val="0"/>
      <w:marTop w:val="0"/>
      <w:marBottom w:val="0"/>
      <w:divBdr>
        <w:top w:val="none" w:sz="0" w:space="0" w:color="auto"/>
        <w:left w:val="none" w:sz="0" w:space="0" w:color="auto"/>
        <w:bottom w:val="none" w:sz="0" w:space="0" w:color="auto"/>
        <w:right w:val="none" w:sz="0" w:space="0" w:color="auto"/>
      </w:divBdr>
    </w:div>
    <w:div w:id="1952006382">
      <w:bodyDiv w:val="1"/>
      <w:marLeft w:val="0"/>
      <w:marRight w:val="0"/>
      <w:marTop w:val="0"/>
      <w:marBottom w:val="0"/>
      <w:divBdr>
        <w:top w:val="none" w:sz="0" w:space="0" w:color="auto"/>
        <w:left w:val="none" w:sz="0" w:space="0" w:color="auto"/>
        <w:bottom w:val="none" w:sz="0" w:space="0" w:color="auto"/>
        <w:right w:val="none" w:sz="0" w:space="0" w:color="auto"/>
      </w:divBdr>
    </w:div>
    <w:div w:id="1953975136">
      <w:bodyDiv w:val="1"/>
      <w:marLeft w:val="0"/>
      <w:marRight w:val="0"/>
      <w:marTop w:val="0"/>
      <w:marBottom w:val="0"/>
      <w:divBdr>
        <w:top w:val="none" w:sz="0" w:space="0" w:color="auto"/>
        <w:left w:val="none" w:sz="0" w:space="0" w:color="auto"/>
        <w:bottom w:val="none" w:sz="0" w:space="0" w:color="auto"/>
        <w:right w:val="none" w:sz="0" w:space="0" w:color="auto"/>
      </w:divBdr>
    </w:div>
    <w:div w:id="195601797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1783747">
      <w:bodyDiv w:val="1"/>
      <w:marLeft w:val="0"/>
      <w:marRight w:val="0"/>
      <w:marTop w:val="0"/>
      <w:marBottom w:val="0"/>
      <w:divBdr>
        <w:top w:val="none" w:sz="0" w:space="0" w:color="auto"/>
        <w:left w:val="none" w:sz="0" w:space="0" w:color="auto"/>
        <w:bottom w:val="none" w:sz="0" w:space="0" w:color="auto"/>
        <w:right w:val="none" w:sz="0" w:space="0" w:color="auto"/>
      </w:divBdr>
    </w:div>
    <w:div w:id="1996646618">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0615583">
      <w:bodyDiv w:val="1"/>
      <w:marLeft w:val="0"/>
      <w:marRight w:val="0"/>
      <w:marTop w:val="0"/>
      <w:marBottom w:val="0"/>
      <w:divBdr>
        <w:top w:val="none" w:sz="0" w:space="0" w:color="auto"/>
        <w:left w:val="none" w:sz="0" w:space="0" w:color="auto"/>
        <w:bottom w:val="none" w:sz="0" w:space="0" w:color="auto"/>
        <w:right w:val="none" w:sz="0" w:space="0" w:color="auto"/>
      </w:divBdr>
    </w:div>
    <w:div w:id="2049446789">
      <w:bodyDiv w:val="1"/>
      <w:marLeft w:val="0"/>
      <w:marRight w:val="0"/>
      <w:marTop w:val="0"/>
      <w:marBottom w:val="0"/>
      <w:divBdr>
        <w:top w:val="none" w:sz="0" w:space="0" w:color="auto"/>
        <w:left w:val="none" w:sz="0" w:space="0" w:color="auto"/>
        <w:bottom w:val="none" w:sz="0" w:space="0" w:color="auto"/>
        <w:right w:val="none" w:sz="0" w:space="0" w:color="auto"/>
      </w:divBdr>
    </w:div>
    <w:div w:id="2061513321">
      <w:bodyDiv w:val="1"/>
      <w:marLeft w:val="0"/>
      <w:marRight w:val="0"/>
      <w:marTop w:val="0"/>
      <w:marBottom w:val="0"/>
      <w:divBdr>
        <w:top w:val="none" w:sz="0" w:space="0" w:color="auto"/>
        <w:left w:val="none" w:sz="0" w:space="0" w:color="auto"/>
        <w:bottom w:val="none" w:sz="0" w:space="0" w:color="auto"/>
        <w:right w:val="none" w:sz="0" w:space="0" w:color="auto"/>
      </w:divBdr>
    </w:div>
    <w:div w:id="2062627180">
      <w:bodyDiv w:val="1"/>
      <w:marLeft w:val="0"/>
      <w:marRight w:val="0"/>
      <w:marTop w:val="0"/>
      <w:marBottom w:val="0"/>
      <w:divBdr>
        <w:top w:val="none" w:sz="0" w:space="0" w:color="auto"/>
        <w:left w:val="none" w:sz="0" w:space="0" w:color="auto"/>
        <w:bottom w:val="none" w:sz="0" w:space="0" w:color="auto"/>
        <w:right w:val="none" w:sz="0" w:space="0" w:color="auto"/>
      </w:divBdr>
    </w:div>
    <w:div w:id="208499012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095393686">
      <w:bodyDiv w:val="1"/>
      <w:marLeft w:val="0"/>
      <w:marRight w:val="0"/>
      <w:marTop w:val="0"/>
      <w:marBottom w:val="0"/>
      <w:divBdr>
        <w:top w:val="none" w:sz="0" w:space="0" w:color="auto"/>
        <w:left w:val="none" w:sz="0" w:space="0" w:color="auto"/>
        <w:bottom w:val="none" w:sz="0" w:space="0" w:color="auto"/>
        <w:right w:val="none" w:sz="0" w:space="0" w:color="auto"/>
      </w:divBdr>
    </w:div>
    <w:div w:id="2096317426">
      <w:bodyDiv w:val="1"/>
      <w:marLeft w:val="0"/>
      <w:marRight w:val="0"/>
      <w:marTop w:val="0"/>
      <w:marBottom w:val="0"/>
      <w:divBdr>
        <w:top w:val="none" w:sz="0" w:space="0" w:color="auto"/>
        <w:left w:val="none" w:sz="0" w:space="0" w:color="auto"/>
        <w:bottom w:val="none" w:sz="0" w:space="0" w:color="auto"/>
        <w:right w:val="none" w:sz="0" w:space="0" w:color="auto"/>
      </w:divBdr>
    </w:div>
    <w:div w:id="2099406222">
      <w:bodyDiv w:val="1"/>
      <w:marLeft w:val="0"/>
      <w:marRight w:val="0"/>
      <w:marTop w:val="0"/>
      <w:marBottom w:val="0"/>
      <w:divBdr>
        <w:top w:val="none" w:sz="0" w:space="0" w:color="auto"/>
        <w:left w:val="none" w:sz="0" w:space="0" w:color="auto"/>
        <w:bottom w:val="none" w:sz="0" w:space="0" w:color="auto"/>
        <w:right w:val="none" w:sz="0" w:space="0" w:color="auto"/>
      </w:divBdr>
    </w:div>
    <w:div w:id="2119399212">
      <w:bodyDiv w:val="1"/>
      <w:marLeft w:val="0"/>
      <w:marRight w:val="0"/>
      <w:marTop w:val="0"/>
      <w:marBottom w:val="0"/>
      <w:divBdr>
        <w:top w:val="none" w:sz="0" w:space="0" w:color="auto"/>
        <w:left w:val="none" w:sz="0" w:space="0" w:color="auto"/>
        <w:bottom w:val="none" w:sz="0" w:space="0" w:color="auto"/>
        <w:right w:val="none" w:sz="0" w:space="0" w:color="auto"/>
      </w:divBdr>
    </w:div>
    <w:div w:id="213701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file:///C:\Users\kiara\Downloads\Task%202.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C://Users/kiara/Downloads/Task%20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3D75D2-C3CD-4A07-BFF3-0B7BDB6752F8}">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Gee24</b:Tag>
    <b:SourceType>InternetSite</b:SourceType>
    <b:Guid>{948F9CF6-02B9-4ED2-984E-6EA5334645D7}</b:Guid>
    <b:Title>Introduction to recurrent neural networks</b:Title>
    <b:Year>2024</b:Year>
    <b:Author>
      <b:Author>
        <b:NameList>
          <b:Person>
            <b:Last>GeeksforGeeks</b:Last>
          </b:Person>
        </b:NameList>
      </b:Author>
    </b:Author>
    <b:InternetSiteTitle>GeeksforGeeks</b:InternetSiteTitle>
    <b:Month>November</b:Month>
    <b:Day>15</b:Day>
    <b:URL>https://www.geeksforgeeks.org/introduction-to-recurrent-neural-network/</b:URL>
    <b:RefOrder>2</b:RefOrder>
  </b:Source>
  <b:Source>
    <b:Tag>Kot</b:Tag>
    <b:SourceType>DocumentFromInternetSite</b:SourceType>
    <b:Guid>{12D27073-C744-484B-87D7-52ACF06F1BFD}</b:Guid>
    <b:Author>
      <b:Author>
        <b:NameList>
          <b:Person>
            <b:Last>Kotzias</b:Last>
            <b:First>Dimitrios</b:First>
          </b:Person>
        </b:NameList>
      </b:Author>
    </b:Author>
    <b:Title>Sentiment Labelled Sentences [Dataset]</b:Title>
    <b:InternetSiteTitle>UCI Machine Learning Repository</b:InternetSiteTitle>
    <b:URL>https://doi.org/10.24432/C57604</b:URL>
    <b:Year>2015</b:Year>
    <b:DOI>10.24432/C57604</b:DOI>
    <b:Month>May</b:Month>
    <b:Day>29</b:Day>
    <b:RefOrder>1</b:RefOrder>
  </b:Source>
  <b:Source>
    <b:Tag>Ruc21</b:Tag>
    <b:SourceType>DocumentFromInternetSite</b:SourceType>
    <b:Guid>{3F6E2992-F40A-46A7-B61F-B868246A2714}</b:Guid>
    <b:Year>2024</b:Year>
    <b:JournalName>Medium</b:JournalName>
    <b:Author>
      <b:Author>
        <b:NameList>
          <b:Person>
            <b:Last>Elleh</b:Last>
            <b:First>Dr.</b:First>
            <b:Middle>Festus</b:Middle>
          </b:Person>
        </b:NameList>
      </b:Author>
    </b:Author>
    <b:Title>Advanced Data Analytics - Task 2 PPT</b:Title>
    <b:InternetSiteTitle>westerngovernorsuniversity.sharepoint</b:InternetSiteTitle>
    <b:Month>April</b:Month>
    <b:Day>29</b:Day>
    <b:URL>https://westerngovernorsuniversity.sharepoint.com/:p:/r/sites/DataScienceTeam/_layouts/15/Doc.aspx?sourcedoc=%7B50F5B89A-72F1-4964-9942-1F3790EF1D59%7D&amp;file=D213%20Task%202%20Cohort%20Webinar%20PPT.pptx&amp;action=edit&amp;mobileredirect=true</b:URL>
    <b:RefOrder>5</b:RefOrder>
  </b:Source>
  <b:Source>
    <b:Tag>DrF241</b:Tag>
    <b:SourceType>InternetSite</b:SourceType>
    <b:Guid>{F6E55810-78E4-4B2A-936B-EE2179CCCD2C}</b:Guid>
    <b:Title>Data Preprocessing Python Task 2 Panopto Video</b:Title>
    <b:InternetSiteTitle>Panopto</b:InternetSiteTitle>
    <b:Year>2024</b:Year>
    <b:Month>March</b:Month>
    <b:URL>https://wgu.hosted.panopto.com/Panopto/Pages/Viewer.aspx?id=8639374a-964b-4ae9-b33b-b1210052c07d</b:URL>
    <b:Author>
      <b:Author>
        <b:NameList>
          <b:Person>
            <b:Last>Elleh</b:Last>
            <b:First>Dr.</b:First>
            <b:Middle>Festus</b:Middle>
          </b:Person>
        </b:NameList>
      </b:Author>
    </b:Author>
    <b:RefOrder>4</b:RefOrder>
  </b:Source>
  <b:Source>
    <b:Tag>CAN21</b:Tag>
    <b:SourceType>InternetSite</b:SourceType>
    <b:Guid>{2DF003D9-2FB0-49F5-8BC1-36D41F09E1CD}</b:Guid>
    <b:Author>
      <b:Author>
        <b:NameList>
          <b:Person>
            <b:Last>Kilinc</b:Last>
            <b:First>Caner</b:First>
          </b:Person>
        </b:NameList>
      </b:Author>
    </b:Author>
    <b:Title>Padding for NLP</b:Title>
    <b:InternetSiteTitle>Medium</b:InternetSiteTitle>
    <b:Year>2021</b:Year>
    <b:Month>December</b:Month>
    <b:Day>14</b:Day>
    <b:URL>https://medium.com/@canerkilinc/padding-for-nlp-7dd8598c916a</b:URL>
    <b:RefOrder>10</b:RefOrder>
  </b:Source>
  <b:Source>
    <b:Tag>Kur23</b:Tag>
    <b:SourceType>InternetSite</b:SourceType>
    <b:Guid>{D29E5E4C-4788-4DA4-886B-EBE80DEA726F}</b:Guid>
    <b:Author>
      <b:Author>
        <b:NameList>
          <b:Person>
            <b:Last>Pykes</b:Last>
            <b:First>Kurtis</b:First>
          </b:Person>
        </b:NameList>
      </b:Author>
    </b:Author>
    <b:Title>Stemming and Lemmatization in Python</b:Title>
    <b:InternetSiteTitle>DataCamp</b:InternetSiteTitle>
    <b:Year>2023</b:Year>
    <b:Month>Febuary</b:Month>
    <b:Day>28</b:Day>
    <b:URL>https://www.datacamp.com/tutorial/stemming-lemmatization-python</b:URL>
    <b:RefOrder>6</b:RefOrder>
  </b:Source>
  <b:Source>
    <b:Tag>Gee241</b:Tag>
    <b:SourceType>InternetSite</b:SourceType>
    <b:Guid>{22F77EE2-6578-45A3-A516-2306685E914E}</b:Guid>
    <b:Author>
      <b:Author>
        <b:NameList>
          <b:Person>
            <b:Last>GeeksforGeeks</b:Last>
          </b:Person>
        </b:NameList>
      </b:Author>
    </b:Author>
    <b:Title>Sentiment Analysis with an Recurrent Neural Networks (RNN)</b:Title>
    <b:InternetSiteTitle>GeeksforGeeks</b:InternetSiteTitle>
    <b:Year>2024</b:Year>
    <b:Month>September</b:Month>
    <b:Day>11</b:Day>
    <b:URL>https://www.geeksforgeeks.org/sentiment-analysis-with-an-recurrent-neural-networks-rnn/</b:URL>
    <b:RefOrder>3</b:RefOrder>
  </b:Source>
  <b:Source>
    <b:Tag>Ner23</b:Tag>
    <b:SourceType>InternetSite</b:SourceType>
    <b:Guid>{4C46C6AA-0BA8-4AFA-9D1C-846575389862}</b:Guid>
    <b:Author>
      <b:Author>
        <b:NameList>
          <b:Person>
            <b:Last>Otten</b:Last>
            <b:First>Neri</b:First>
            <b:Middle>Van</b:Middle>
          </b:Person>
        </b:NameList>
      </b:Author>
    </b:Author>
    <b:Title>Adam Optimizer Explained &amp; How To Use In Keras, PyTorch &amp; TensorFlow</b:Title>
    <b:InternetSiteTitle>Medium</b:InternetSiteTitle>
    <b:Year>2023</b:Year>
    <b:Month>March</b:Month>
    <b:Day>1</b:Day>
    <b:URL>https://medium.com/@neri.vvo/adam-optimizer-explained-how-to-use-in-keras-pytorch-tensorflow-322c55ca6bb4</b:URL>
    <b:RefOrder>9</b:RefOrder>
  </b:Source>
  <b:Source>
    <b:Tag>Gee244</b:Tag>
    <b:SourceType>InternetSite</b:SourceType>
    <b:Guid>{E234416D-D426-413D-A2F0-B49371FF575E}</b:Guid>
    <b:Author>
      <b:Author>
        <b:NameList>
          <b:Person>
            <b:Last>GeeksforGeeks</b:Last>
          </b:Person>
        </b:NameList>
      </b:Author>
    </b:Author>
    <b:Title>Activation functions in Neural Networks</b:Title>
    <b:InternetSiteTitle>GeeksforGeeks</b:InternetSiteTitle>
    <b:Year>2024</b:Year>
    <b:Month>November</b:Month>
    <b:Day>19</b:Day>
    <b:URL>https://www.geeksforgeeks.org/activation-functions-neural-networks/?utm_source=chatgpt.com</b:URL>
    <b:RefOrder>11</b:RefOrder>
  </b:Source>
  <b:Source>
    <b:Tag>Che23</b:Tag>
    <b:SourceType>InternetSite</b:SourceType>
    <b:Guid>{CA856F5F-9279-43D4-838F-C56C8E3A6577}</b:Guid>
    <b:Title>Efficient estimation of word representations in vector space</b:Title>
    <b:InternetSiteTitle>arXiv.org</b:InternetSiteTitle>
    <b:Year>2023</b:Year>
    <b:Month>January</b:Month>
    <b:Day>16</b:Day>
    <b:URL>https://arxiv.org/abs/1301.3781</b:URL>
    <b:Author>
      <b:Author>
        <b:NameList>
          <b:Person>
            <b:Last>Chen</b:Last>
            <b:First>Kai</b:First>
          </b:Person>
          <b:Person>
            <b:Last>Mikolov</b:Last>
            <b:First>Tomas</b:First>
          </b:Person>
          <b:Person>
            <b:Last>Corrado</b:Last>
            <b:First>Greg</b:First>
          </b:Person>
          <b:Person>
            <b:Last>Dean</b:Last>
            <b:First>Jeffrey</b:First>
          </b:Person>
        </b:NameList>
      </b:Author>
    </b:Author>
    <b:RefOrder>7</b:RefOrder>
  </b:Source>
  <b:Source>
    <b:Tag>Bis06</b:Tag>
    <b:SourceType>InternetSite</b:SourceType>
    <b:Guid>{DA51D010-200A-4201-A92F-9AC68A7CE89B}</b:Guid>
    <b:Author>
      <b:Author>
        <b:NameList>
          <b:Person>
            <b:Last>Bishop</b:Last>
            <b:First>C.</b:First>
            <b:Middle>M.</b:Middle>
          </b:Person>
        </b:NameList>
      </b:Author>
    </b:Author>
    <b:Title>Pattern Recognition and Machine Learning</b:Title>
    <b:InternetSiteTitle>Springer</b:InternetSiteTitle>
    <b:Year>2006</b:Year>
    <b:Month>January </b:Month>
    <b:URL>https://www.microsoft.com/en-us/research/publication/pattern-recognition-machine-learning/?msockid=3a28c7ca325b6a142246d382330c6b2d</b:URL>
    <b:RefOrder>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A0E66098-8A33-4DC2-97E4-F4AE3226042D}">
  <ds:schemaRefs>
    <ds:schemaRef ds:uri="http://schemas.openxmlformats.org/officeDocument/2006/bibliography"/>
  </ds:schemaRefs>
</ds:datastoreItem>
</file>

<file path=customXml/itemProps4.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19</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2024-11-20T14:35:00Z</dcterms:created>
  <dcterms:modified xsi:type="dcterms:W3CDTF">2024-12-06T17:58:00Z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