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14414A" w14:textId="77777777" w:rsidR="576062CF" w:rsidRDefault="576062CF" w:rsidP="00FD478C"/>
    <w:p w14:paraId="02178917" w14:textId="77777777" w:rsidR="004F01A9" w:rsidRDefault="004F01A9" w:rsidP="00FD478C"/>
    <w:p w14:paraId="10028C3F" w14:textId="77777777" w:rsidR="004F01A9" w:rsidRDefault="004F01A9" w:rsidP="00FD478C"/>
    <w:p w14:paraId="25FBBD61" w14:textId="77777777" w:rsidR="004F01A9" w:rsidRDefault="004F01A9" w:rsidP="00FD478C"/>
    <w:p w14:paraId="2F3F4DFD" w14:textId="77777777" w:rsidR="004F01A9" w:rsidRDefault="004F01A9" w:rsidP="00FD478C"/>
    <w:p w14:paraId="4D388200" w14:textId="77777777" w:rsidR="004F01A9" w:rsidRDefault="004F01A9" w:rsidP="00FD478C"/>
    <w:p w14:paraId="2D495D95" w14:textId="77777777" w:rsidR="004F01A9" w:rsidRDefault="004F01A9" w:rsidP="00FD478C"/>
    <w:p w14:paraId="43196C4E" w14:textId="77777777" w:rsidR="576062CF" w:rsidRDefault="576062CF" w:rsidP="00FD478C"/>
    <w:p w14:paraId="415CBD8F" w14:textId="77777777" w:rsidR="576062CF" w:rsidRDefault="576062CF" w:rsidP="00FD478C"/>
    <w:p w14:paraId="1DE0ECE5" w14:textId="77777777" w:rsidR="576062CF" w:rsidRDefault="576062CF" w:rsidP="00FD478C"/>
    <w:p w14:paraId="58ECCDC7" w14:textId="6096653B" w:rsidR="576062CF" w:rsidRPr="00FD478C" w:rsidRDefault="00820514" w:rsidP="00FD478C">
      <w:pPr>
        <w:pStyle w:val="Title"/>
      </w:pPr>
      <w:r>
        <w:t>Task 1</w:t>
      </w:r>
      <w:r w:rsidRPr="00820514">
        <w:t xml:space="preserve"> Linear Regression</w:t>
      </w:r>
      <w:r w:rsidR="576062CF" w:rsidRPr="00FD478C">
        <w:t xml:space="preserve"> </w:t>
      </w:r>
    </w:p>
    <w:p w14:paraId="0F9F3B2A" w14:textId="020D7ED3" w:rsidR="576062CF" w:rsidRDefault="00FD478C" w:rsidP="00FD478C">
      <w:pPr>
        <w:pStyle w:val="Subtitle"/>
      </w:pPr>
      <w:r w:rsidRPr="00FD478C">
        <w:t xml:space="preserve"> </w:t>
      </w:r>
    </w:p>
    <w:p w14:paraId="6AAD7500" w14:textId="5B2D0B13" w:rsidR="00FD478C" w:rsidRDefault="00820514" w:rsidP="00FD478C">
      <w:pPr>
        <w:pStyle w:val="Subtitle"/>
      </w:pPr>
      <w:r>
        <w:t>Kiara A Ganger</w:t>
      </w:r>
    </w:p>
    <w:p w14:paraId="1B6E6A6D" w14:textId="3800F6D4" w:rsidR="00FD478C" w:rsidRDefault="00820514" w:rsidP="00FD478C">
      <w:pPr>
        <w:pStyle w:val="Subtitle"/>
      </w:pPr>
      <w:r>
        <w:t>Western Governors University</w:t>
      </w:r>
      <w:r w:rsidR="00FD478C" w:rsidRPr="00FD478C">
        <w:t xml:space="preserve"> </w:t>
      </w:r>
    </w:p>
    <w:p w14:paraId="75F5A0E0" w14:textId="64A4D1DE" w:rsidR="00FD478C" w:rsidRDefault="00820514" w:rsidP="00FD478C">
      <w:pPr>
        <w:pStyle w:val="Subtitle"/>
      </w:pPr>
      <w:r>
        <w:t>D208:</w:t>
      </w:r>
      <w:r w:rsidR="00FD478C" w:rsidRPr="00FD478C">
        <w:t xml:space="preserve"> </w:t>
      </w:r>
      <w:r w:rsidRPr="00820514">
        <w:t>Predictive Modeling</w:t>
      </w:r>
      <w:r w:rsidR="00FD478C" w:rsidRPr="00FD478C">
        <w:t xml:space="preserve"> </w:t>
      </w:r>
    </w:p>
    <w:p w14:paraId="6B29A3F0" w14:textId="77777777" w:rsidR="576062CF" w:rsidRDefault="576062CF" w:rsidP="00DF3215"/>
    <w:p w14:paraId="3783240D" w14:textId="77777777" w:rsidR="717E282B" w:rsidRDefault="717E282B" w:rsidP="00DF3215"/>
    <w:p w14:paraId="3D0AD5EC" w14:textId="77777777" w:rsidR="717E282B" w:rsidRDefault="717E282B" w:rsidP="00DF3215"/>
    <w:p w14:paraId="63BD9859" w14:textId="77777777" w:rsidR="717E282B" w:rsidRDefault="717E282B" w:rsidP="00DF3215"/>
    <w:p w14:paraId="7B8A7175" w14:textId="77777777" w:rsidR="717E282B" w:rsidRDefault="717E282B" w:rsidP="00DF3215"/>
    <w:p w14:paraId="092FA1A0" w14:textId="77777777" w:rsidR="709762D6" w:rsidRDefault="709762D6" w:rsidP="00DF3215"/>
    <w:p w14:paraId="03581E04" w14:textId="77777777" w:rsidR="709762D6" w:rsidRDefault="709762D6" w:rsidP="00DF3215"/>
    <w:p w14:paraId="66843D58" w14:textId="77777777" w:rsidR="717E282B" w:rsidRDefault="717E282B" w:rsidP="00DF3215"/>
    <w:p w14:paraId="7A323427" w14:textId="77777777" w:rsidR="5643BF48" w:rsidRDefault="5643BF48" w:rsidP="00DF3215"/>
    <w:p w14:paraId="7307BE8A" w14:textId="77777777" w:rsidR="733B038C" w:rsidRDefault="733B038C" w:rsidP="00DF3215"/>
    <w:p w14:paraId="4511562A" w14:textId="77777777" w:rsidR="00363E53" w:rsidRDefault="00363E53" w:rsidP="00DF3215"/>
    <w:p w14:paraId="18CD08EB" w14:textId="77777777" w:rsidR="00363E53" w:rsidRDefault="00363E53" w:rsidP="00DF3215"/>
    <w:p w14:paraId="6720ACEB" w14:textId="77777777" w:rsidR="00363E53" w:rsidRDefault="00363E53" w:rsidP="00DF3215"/>
    <w:p w14:paraId="0B6ECE60" w14:textId="77777777" w:rsidR="00363E53" w:rsidRDefault="00363E53" w:rsidP="00DF3215"/>
    <w:p w14:paraId="75DA6CE1" w14:textId="77777777" w:rsidR="00363E53" w:rsidRDefault="00363E53" w:rsidP="00DF3215"/>
    <w:p w14:paraId="45A897AA" w14:textId="77777777" w:rsidR="00363E53" w:rsidRDefault="00363E53" w:rsidP="00DF3215"/>
    <w:p w14:paraId="0B25B670" w14:textId="77777777" w:rsidR="717E282B" w:rsidRDefault="717E282B" w:rsidP="00DF3215"/>
    <w:p w14:paraId="40D4955E" w14:textId="77777777" w:rsidR="576062CF" w:rsidRDefault="00000000" w:rsidP="00FD478C">
      <w:pPr>
        <w:pStyle w:val="SectionTitle"/>
      </w:pPr>
      <w:sdt>
        <w:sdtPr>
          <w:id w:val="961846934"/>
          <w:placeholder>
            <w:docPart w:val="8A80877D72BF4F26A0ECF6443FA38A24"/>
          </w:placeholder>
          <w:temporary/>
          <w:showingPlcHdr/>
          <w15:appearance w15:val="hidden"/>
        </w:sdtPr>
        <w:sdtContent>
          <w:r w:rsidR="00FD478C" w:rsidRPr="576062CF">
            <w:t>Author Note</w:t>
          </w:r>
        </w:sdtContent>
      </w:sdt>
      <w:r w:rsidR="00FD478C" w:rsidRPr="00FD478C">
        <w:t xml:space="preserve"> </w:t>
      </w:r>
    </w:p>
    <w:p w14:paraId="36731735" w14:textId="255CDC75" w:rsidR="00FD478C" w:rsidRPr="00820514" w:rsidRDefault="00820514" w:rsidP="00820514">
      <w:pPr>
        <w:jc w:val="center"/>
      </w:pPr>
      <w:r>
        <w:t>Dataset Churn | Programing Language R</w:t>
      </w:r>
      <w:r w:rsidR="009128F6">
        <w:t xml:space="preserve"> | </w:t>
      </w:r>
      <w:r w:rsidR="00A051B0">
        <w:t>Continuous Variable</w:t>
      </w:r>
    </w:p>
    <w:p w14:paraId="784E20D8" w14:textId="77777777" w:rsidR="576062CF" w:rsidRDefault="576062CF" w:rsidP="576062CF">
      <w:r>
        <w:br w:type="page"/>
      </w:r>
    </w:p>
    <w:sdt>
      <w:sdtPr>
        <w:rPr>
          <w:rFonts w:eastAsiaTheme="minorHAnsi" w:cstheme="minorBidi"/>
          <w:color w:val="auto"/>
          <w:sz w:val="22"/>
          <w:szCs w:val="22"/>
          <w:shd w:val="clear" w:color="auto" w:fill="auto"/>
        </w:rPr>
        <w:id w:val="-9898680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3E1B1C3" w14:textId="6093EAAE" w:rsidR="004520AD" w:rsidRPr="00363E53" w:rsidRDefault="004520AD" w:rsidP="00EB0207">
          <w:pPr>
            <w:pStyle w:val="TOCHeading"/>
            <w:tabs>
              <w:tab w:val="clear" w:pos="3871"/>
              <w:tab w:val="right" w:pos="10800"/>
            </w:tabs>
          </w:pPr>
          <w:r w:rsidRPr="00363E53">
            <w:t>Contents</w:t>
          </w:r>
          <w:r w:rsidR="00EB0207">
            <w:tab/>
          </w:r>
        </w:p>
        <w:p w14:paraId="6321986A" w14:textId="74AD9FEB" w:rsidR="00A875FF" w:rsidRDefault="004520A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67820431" w:history="1">
            <w:r w:rsidR="00A875FF" w:rsidRPr="00024D00">
              <w:rPr>
                <w:rStyle w:val="Hyperlink"/>
                <w:noProof/>
              </w:rPr>
              <w:t>Part I: Research Question</w:t>
            </w:r>
            <w:r w:rsidR="00A875FF">
              <w:rPr>
                <w:noProof/>
                <w:webHidden/>
              </w:rPr>
              <w:tab/>
            </w:r>
            <w:r w:rsidR="00A875FF">
              <w:rPr>
                <w:noProof/>
                <w:webHidden/>
              </w:rPr>
              <w:fldChar w:fldCharType="begin"/>
            </w:r>
            <w:r w:rsidR="00A875FF">
              <w:rPr>
                <w:noProof/>
                <w:webHidden/>
              </w:rPr>
              <w:instrText xml:space="preserve"> PAGEREF _Toc167820431 \h </w:instrText>
            </w:r>
            <w:r w:rsidR="00A875FF">
              <w:rPr>
                <w:noProof/>
                <w:webHidden/>
              </w:rPr>
            </w:r>
            <w:r w:rsidR="00A875FF">
              <w:rPr>
                <w:noProof/>
                <w:webHidden/>
              </w:rPr>
              <w:fldChar w:fldCharType="separate"/>
            </w:r>
            <w:r w:rsidR="00A875FF">
              <w:rPr>
                <w:noProof/>
                <w:webHidden/>
              </w:rPr>
              <w:t>2</w:t>
            </w:r>
            <w:r w:rsidR="00A875FF">
              <w:rPr>
                <w:noProof/>
                <w:webHidden/>
              </w:rPr>
              <w:fldChar w:fldCharType="end"/>
            </w:r>
          </w:hyperlink>
        </w:p>
        <w:p w14:paraId="1AE10CA0" w14:textId="769C8748" w:rsidR="00A875FF" w:rsidRDefault="00000000">
          <w:pPr>
            <w:pStyle w:val="TOC2"/>
            <w:tabs>
              <w:tab w:val="left" w:pos="120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20432" w:history="1">
            <w:r w:rsidR="00A875FF" w:rsidRPr="00024D00">
              <w:rPr>
                <w:rStyle w:val="Hyperlink"/>
                <w:noProof/>
              </w:rPr>
              <w:t>A.</w:t>
            </w:r>
            <w:r w:rsidR="00A875F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875FF" w:rsidRPr="00024D00">
              <w:rPr>
                <w:rStyle w:val="Hyperlink"/>
                <w:noProof/>
              </w:rPr>
              <w:t>Purpose of This Data Analysis</w:t>
            </w:r>
            <w:r w:rsidR="00A875FF">
              <w:rPr>
                <w:noProof/>
                <w:webHidden/>
              </w:rPr>
              <w:tab/>
            </w:r>
            <w:r w:rsidR="00A875FF">
              <w:rPr>
                <w:noProof/>
                <w:webHidden/>
              </w:rPr>
              <w:fldChar w:fldCharType="begin"/>
            </w:r>
            <w:r w:rsidR="00A875FF">
              <w:rPr>
                <w:noProof/>
                <w:webHidden/>
              </w:rPr>
              <w:instrText xml:space="preserve"> PAGEREF _Toc167820432 \h </w:instrText>
            </w:r>
            <w:r w:rsidR="00A875FF">
              <w:rPr>
                <w:noProof/>
                <w:webHidden/>
              </w:rPr>
            </w:r>
            <w:r w:rsidR="00A875FF">
              <w:rPr>
                <w:noProof/>
                <w:webHidden/>
              </w:rPr>
              <w:fldChar w:fldCharType="separate"/>
            </w:r>
            <w:r w:rsidR="00A875FF">
              <w:rPr>
                <w:noProof/>
                <w:webHidden/>
              </w:rPr>
              <w:t>2</w:t>
            </w:r>
            <w:r w:rsidR="00A875FF">
              <w:rPr>
                <w:noProof/>
                <w:webHidden/>
              </w:rPr>
              <w:fldChar w:fldCharType="end"/>
            </w:r>
          </w:hyperlink>
        </w:p>
        <w:p w14:paraId="46AE221A" w14:textId="4C22F7A6" w:rsidR="00A875FF" w:rsidRDefault="00000000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20433" w:history="1">
            <w:r w:rsidR="00A875FF" w:rsidRPr="00024D00">
              <w:rPr>
                <w:rStyle w:val="Hyperlink"/>
                <w:noProof/>
              </w:rPr>
              <w:t>Part II: Method Justification</w:t>
            </w:r>
            <w:r w:rsidR="00A875FF">
              <w:rPr>
                <w:noProof/>
                <w:webHidden/>
              </w:rPr>
              <w:tab/>
            </w:r>
            <w:r w:rsidR="00A875FF">
              <w:rPr>
                <w:noProof/>
                <w:webHidden/>
              </w:rPr>
              <w:fldChar w:fldCharType="begin"/>
            </w:r>
            <w:r w:rsidR="00A875FF">
              <w:rPr>
                <w:noProof/>
                <w:webHidden/>
              </w:rPr>
              <w:instrText xml:space="preserve"> PAGEREF _Toc167820433 \h </w:instrText>
            </w:r>
            <w:r w:rsidR="00A875FF">
              <w:rPr>
                <w:noProof/>
                <w:webHidden/>
              </w:rPr>
            </w:r>
            <w:r w:rsidR="00A875FF">
              <w:rPr>
                <w:noProof/>
                <w:webHidden/>
              </w:rPr>
              <w:fldChar w:fldCharType="separate"/>
            </w:r>
            <w:r w:rsidR="00A875FF">
              <w:rPr>
                <w:noProof/>
                <w:webHidden/>
              </w:rPr>
              <w:t>2</w:t>
            </w:r>
            <w:r w:rsidR="00A875FF">
              <w:rPr>
                <w:noProof/>
                <w:webHidden/>
              </w:rPr>
              <w:fldChar w:fldCharType="end"/>
            </w:r>
          </w:hyperlink>
        </w:p>
        <w:p w14:paraId="215F2054" w14:textId="7A35F2C3" w:rsidR="00A875FF" w:rsidRDefault="00000000">
          <w:pPr>
            <w:pStyle w:val="TOC2"/>
            <w:tabs>
              <w:tab w:val="left" w:pos="120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20434" w:history="1">
            <w:r w:rsidR="00A875FF" w:rsidRPr="00024D00">
              <w:rPr>
                <w:rStyle w:val="Hyperlink"/>
                <w:noProof/>
              </w:rPr>
              <w:t>B.</w:t>
            </w:r>
            <w:r w:rsidR="00A875F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875FF" w:rsidRPr="00024D00">
              <w:rPr>
                <w:rStyle w:val="Hyperlink"/>
                <w:noProof/>
              </w:rPr>
              <w:t>Describe Multiple Linear Regression Methods</w:t>
            </w:r>
            <w:r w:rsidR="00A875FF">
              <w:rPr>
                <w:noProof/>
                <w:webHidden/>
              </w:rPr>
              <w:tab/>
            </w:r>
            <w:r w:rsidR="00A875FF">
              <w:rPr>
                <w:noProof/>
                <w:webHidden/>
              </w:rPr>
              <w:fldChar w:fldCharType="begin"/>
            </w:r>
            <w:r w:rsidR="00A875FF">
              <w:rPr>
                <w:noProof/>
                <w:webHidden/>
              </w:rPr>
              <w:instrText xml:space="preserve"> PAGEREF _Toc167820434 \h </w:instrText>
            </w:r>
            <w:r w:rsidR="00A875FF">
              <w:rPr>
                <w:noProof/>
                <w:webHidden/>
              </w:rPr>
            </w:r>
            <w:r w:rsidR="00A875FF">
              <w:rPr>
                <w:noProof/>
                <w:webHidden/>
              </w:rPr>
              <w:fldChar w:fldCharType="separate"/>
            </w:r>
            <w:r w:rsidR="00A875FF">
              <w:rPr>
                <w:noProof/>
                <w:webHidden/>
              </w:rPr>
              <w:t>2</w:t>
            </w:r>
            <w:r w:rsidR="00A875FF">
              <w:rPr>
                <w:noProof/>
                <w:webHidden/>
              </w:rPr>
              <w:fldChar w:fldCharType="end"/>
            </w:r>
          </w:hyperlink>
        </w:p>
        <w:p w14:paraId="59680B09" w14:textId="400659E1" w:rsidR="00A875FF" w:rsidRDefault="00000000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20435" w:history="1">
            <w:r w:rsidR="00A875FF" w:rsidRPr="00024D00">
              <w:rPr>
                <w:rStyle w:val="Hyperlink"/>
                <w:noProof/>
              </w:rPr>
              <w:t>Part III: Data Preparation</w:t>
            </w:r>
            <w:r w:rsidR="00A875FF">
              <w:rPr>
                <w:noProof/>
                <w:webHidden/>
              </w:rPr>
              <w:tab/>
            </w:r>
            <w:r w:rsidR="00A875FF">
              <w:rPr>
                <w:noProof/>
                <w:webHidden/>
              </w:rPr>
              <w:fldChar w:fldCharType="begin"/>
            </w:r>
            <w:r w:rsidR="00A875FF">
              <w:rPr>
                <w:noProof/>
                <w:webHidden/>
              </w:rPr>
              <w:instrText xml:space="preserve"> PAGEREF _Toc167820435 \h </w:instrText>
            </w:r>
            <w:r w:rsidR="00A875FF">
              <w:rPr>
                <w:noProof/>
                <w:webHidden/>
              </w:rPr>
            </w:r>
            <w:r w:rsidR="00A875FF">
              <w:rPr>
                <w:noProof/>
                <w:webHidden/>
              </w:rPr>
              <w:fldChar w:fldCharType="separate"/>
            </w:r>
            <w:r w:rsidR="00A875FF">
              <w:rPr>
                <w:noProof/>
                <w:webHidden/>
              </w:rPr>
              <w:t>0</w:t>
            </w:r>
            <w:r w:rsidR="00A875FF">
              <w:rPr>
                <w:noProof/>
                <w:webHidden/>
              </w:rPr>
              <w:fldChar w:fldCharType="end"/>
            </w:r>
          </w:hyperlink>
        </w:p>
        <w:p w14:paraId="077C2DEB" w14:textId="326E36F9" w:rsidR="00A875FF" w:rsidRDefault="00000000">
          <w:pPr>
            <w:pStyle w:val="TOC2"/>
            <w:tabs>
              <w:tab w:val="left" w:pos="120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20436" w:history="1">
            <w:r w:rsidR="00A875FF" w:rsidRPr="00024D00">
              <w:rPr>
                <w:rStyle w:val="Hyperlink"/>
                <w:noProof/>
              </w:rPr>
              <w:t>C.</w:t>
            </w:r>
            <w:r w:rsidR="00A875F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875FF" w:rsidRPr="00024D00">
              <w:rPr>
                <w:rStyle w:val="Hyperlink"/>
                <w:noProof/>
              </w:rPr>
              <w:t>Summarize The Data Preparation</w:t>
            </w:r>
            <w:r w:rsidR="00A875FF">
              <w:rPr>
                <w:noProof/>
                <w:webHidden/>
              </w:rPr>
              <w:tab/>
            </w:r>
            <w:r w:rsidR="00A875FF">
              <w:rPr>
                <w:noProof/>
                <w:webHidden/>
              </w:rPr>
              <w:fldChar w:fldCharType="begin"/>
            </w:r>
            <w:r w:rsidR="00A875FF">
              <w:rPr>
                <w:noProof/>
                <w:webHidden/>
              </w:rPr>
              <w:instrText xml:space="preserve"> PAGEREF _Toc167820436 \h </w:instrText>
            </w:r>
            <w:r w:rsidR="00A875FF">
              <w:rPr>
                <w:noProof/>
                <w:webHidden/>
              </w:rPr>
            </w:r>
            <w:r w:rsidR="00A875FF">
              <w:rPr>
                <w:noProof/>
                <w:webHidden/>
              </w:rPr>
              <w:fldChar w:fldCharType="separate"/>
            </w:r>
            <w:r w:rsidR="00A875FF">
              <w:rPr>
                <w:noProof/>
                <w:webHidden/>
              </w:rPr>
              <w:t>0</w:t>
            </w:r>
            <w:r w:rsidR="00A875FF">
              <w:rPr>
                <w:noProof/>
                <w:webHidden/>
              </w:rPr>
              <w:fldChar w:fldCharType="end"/>
            </w:r>
          </w:hyperlink>
        </w:p>
        <w:p w14:paraId="41FA3516" w14:textId="626FD2F3" w:rsidR="00A875FF" w:rsidRDefault="00000000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20437" w:history="1">
            <w:r w:rsidR="00A875FF" w:rsidRPr="00024D00">
              <w:rPr>
                <w:rStyle w:val="Hyperlink"/>
                <w:noProof/>
              </w:rPr>
              <w:t>Part IV: Model Comparison and Analysis</w:t>
            </w:r>
            <w:r w:rsidR="00A875FF">
              <w:rPr>
                <w:noProof/>
                <w:webHidden/>
              </w:rPr>
              <w:tab/>
            </w:r>
            <w:r w:rsidR="00A875FF">
              <w:rPr>
                <w:noProof/>
                <w:webHidden/>
              </w:rPr>
              <w:fldChar w:fldCharType="begin"/>
            </w:r>
            <w:r w:rsidR="00A875FF">
              <w:rPr>
                <w:noProof/>
                <w:webHidden/>
              </w:rPr>
              <w:instrText xml:space="preserve"> PAGEREF _Toc167820437 \h </w:instrText>
            </w:r>
            <w:r w:rsidR="00A875FF">
              <w:rPr>
                <w:noProof/>
                <w:webHidden/>
              </w:rPr>
            </w:r>
            <w:r w:rsidR="00A875FF">
              <w:rPr>
                <w:noProof/>
                <w:webHidden/>
              </w:rPr>
              <w:fldChar w:fldCharType="separate"/>
            </w:r>
            <w:r w:rsidR="00A875FF">
              <w:rPr>
                <w:noProof/>
                <w:webHidden/>
              </w:rPr>
              <w:t>2</w:t>
            </w:r>
            <w:r w:rsidR="00A875FF">
              <w:rPr>
                <w:noProof/>
                <w:webHidden/>
              </w:rPr>
              <w:fldChar w:fldCharType="end"/>
            </w:r>
          </w:hyperlink>
        </w:p>
        <w:p w14:paraId="36D366FB" w14:textId="3B5E737F" w:rsidR="00A875FF" w:rsidRDefault="00000000">
          <w:pPr>
            <w:pStyle w:val="TOC2"/>
            <w:tabs>
              <w:tab w:val="left" w:pos="120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20438" w:history="1">
            <w:r w:rsidR="00A875FF" w:rsidRPr="00024D00">
              <w:rPr>
                <w:rStyle w:val="Hyperlink"/>
                <w:noProof/>
              </w:rPr>
              <w:t>D.</w:t>
            </w:r>
            <w:r w:rsidR="00A875F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875FF" w:rsidRPr="00024D00">
              <w:rPr>
                <w:rStyle w:val="Hyperlink"/>
                <w:noProof/>
              </w:rPr>
              <w:t>Compare an initial and a reduced linear regression model</w:t>
            </w:r>
            <w:r w:rsidR="00A875FF">
              <w:rPr>
                <w:noProof/>
                <w:webHidden/>
              </w:rPr>
              <w:tab/>
            </w:r>
            <w:r w:rsidR="00A875FF">
              <w:rPr>
                <w:noProof/>
                <w:webHidden/>
              </w:rPr>
              <w:fldChar w:fldCharType="begin"/>
            </w:r>
            <w:r w:rsidR="00A875FF">
              <w:rPr>
                <w:noProof/>
                <w:webHidden/>
              </w:rPr>
              <w:instrText xml:space="preserve"> PAGEREF _Toc167820438 \h </w:instrText>
            </w:r>
            <w:r w:rsidR="00A875FF">
              <w:rPr>
                <w:noProof/>
                <w:webHidden/>
              </w:rPr>
            </w:r>
            <w:r w:rsidR="00A875FF">
              <w:rPr>
                <w:noProof/>
                <w:webHidden/>
              </w:rPr>
              <w:fldChar w:fldCharType="separate"/>
            </w:r>
            <w:r w:rsidR="00A875FF">
              <w:rPr>
                <w:noProof/>
                <w:webHidden/>
              </w:rPr>
              <w:t>2</w:t>
            </w:r>
            <w:r w:rsidR="00A875FF">
              <w:rPr>
                <w:noProof/>
                <w:webHidden/>
              </w:rPr>
              <w:fldChar w:fldCharType="end"/>
            </w:r>
          </w:hyperlink>
        </w:p>
        <w:p w14:paraId="67228ACA" w14:textId="11E46CE0" w:rsidR="00A875FF" w:rsidRDefault="00000000">
          <w:pPr>
            <w:pStyle w:val="TOC2"/>
            <w:tabs>
              <w:tab w:val="left" w:pos="120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20439" w:history="1">
            <w:r w:rsidR="00A875FF" w:rsidRPr="00024D00">
              <w:rPr>
                <w:rStyle w:val="Hyperlink"/>
                <w:noProof/>
              </w:rPr>
              <w:t>E.</w:t>
            </w:r>
            <w:r w:rsidR="00A875F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875FF" w:rsidRPr="00024D00">
              <w:rPr>
                <w:rStyle w:val="Hyperlink"/>
                <w:noProof/>
              </w:rPr>
              <w:t>Analyze the data set using your reduced linear regression model</w:t>
            </w:r>
            <w:r w:rsidR="00A875FF">
              <w:rPr>
                <w:noProof/>
                <w:webHidden/>
              </w:rPr>
              <w:tab/>
            </w:r>
            <w:r w:rsidR="00A875FF">
              <w:rPr>
                <w:noProof/>
                <w:webHidden/>
              </w:rPr>
              <w:fldChar w:fldCharType="begin"/>
            </w:r>
            <w:r w:rsidR="00A875FF">
              <w:rPr>
                <w:noProof/>
                <w:webHidden/>
              </w:rPr>
              <w:instrText xml:space="preserve"> PAGEREF _Toc167820439 \h </w:instrText>
            </w:r>
            <w:r w:rsidR="00A875FF">
              <w:rPr>
                <w:noProof/>
                <w:webHidden/>
              </w:rPr>
            </w:r>
            <w:r w:rsidR="00A875FF">
              <w:rPr>
                <w:noProof/>
                <w:webHidden/>
              </w:rPr>
              <w:fldChar w:fldCharType="separate"/>
            </w:r>
            <w:r w:rsidR="00A875FF">
              <w:rPr>
                <w:noProof/>
                <w:webHidden/>
              </w:rPr>
              <w:t>2</w:t>
            </w:r>
            <w:r w:rsidR="00A875FF">
              <w:rPr>
                <w:noProof/>
                <w:webHidden/>
              </w:rPr>
              <w:fldChar w:fldCharType="end"/>
            </w:r>
          </w:hyperlink>
        </w:p>
        <w:p w14:paraId="33335EE5" w14:textId="61EDED83" w:rsidR="00A875FF" w:rsidRDefault="00000000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20440" w:history="1">
            <w:r w:rsidR="00A875FF" w:rsidRPr="00024D00">
              <w:rPr>
                <w:rStyle w:val="Hyperlink"/>
                <w:noProof/>
              </w:rPr>
              <w:t>Part V: Data Summary and Implications</w:t>
            </w:r>
            <w:r w:rsidR="00A875FF">
              <w:rPr>
                <w:noProof/>
                <w:webHidden/>
              </w:rPr>
              <w:tab/>
            </w:r>
            <w:r w:rsidR="00A875FF">
              <w:rPr>
                <w:noProof/>
                <w:webHidden/>
              </w:rPr>
              <w:fldChar w:fldCharType="begin"/>
            </w:r>
            <w:r w:rsidR="00A875FF">
              <w:rPr>
                <w:noProof/>
                <w:webHidden/>
              </w:rPr>
              <w:instrText xml:space="preserve"> PAGEREF _Toc167820440 \h </w:instrText>
            </w:r>
            <w:r w:rsidR="00A875FF">
              <w:rPr>
                <w:noProof/>
                <w:webHidden/>
              </w:rPr>
            </w:r>
            <w:r w:rsidR="00A875FF">
              <w:rPr>
                <w:noProof/>
                <w:webHidden/>
              </w:rPr>
              <w:fldChar w:fldCharType="separate"/>
            </w:r>
            <w:r w:rsidR="00A875FF">
              <w:rPr>
                <w:noProof/>
                <w:webHidden/>
              </w:rPr>
              <w:t>3</w:t>
            </w:r>
            <w:r w:rsidR="00A875FF">
              <w:rPr>
                <w:noProof/>
                <w:webHidden/>
              </w:rPr>
              <w:fldChar w:fldCharType="end"/>
            </w:r>
          </w:hyperlink>
        </w:p>
        <w:p w14:paraId="54CC462A" w14:textId="6895B5F5" w:rsidR="00A875FF" w:rsidRDefault="00000000">
          <w:pPr>
            <w:pStyle w:val="TOC2"/>
            <w:tabs>
              <w:tab w:val="left" w:pos="120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20441" w:history="1">
            <w:r w:rsidR="00A875FF" w:rsidRPr="00024D00">
              <w:rPr>
                <w:rStyle w:val="Hyperlink"/>
                <w:noProof/>
              </w:rPr>
              <w:t>F.</w:t>
            </w:r>
            <w:r w:rsidR="00A875F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875FF" w:rsidRPr="00024D00">
              <w:rPr>
                <w:rStyle w:val="Hyperlink"/>
                <w:noProof/>
              </w:rPr>
              <w:t>Summarize your findings and assumptions</w:t>
            </w:r>
            <w:r w:rsidR="00A875FF">
              <w:rPr>
                <w:noProof/>
                <w:webHidden/>
              </w:rPr>
              <w:tab/>
            </w:r>
            <w:r w:rsidR="00A875FF">
              <w:rPr>
                <w:noProof/>
                <w:webHidden/>
              </w:rPr>
              <w:fldChar w:fldCharType="begin"/>
            </w:r>
            <w:r w:rsidR="00A875FF">
              <w:rPr>
                <w:noProof/>
                <w:webHidden/>
              </w:rPr>
              <w:instrText xml:space="preserve"> PAGEREF _Toc167820441 \h </w:instrText>
            </w:r>
            <w:r w:rsidR="00A875FF">
              <w:rPr>
                <w:noProof/>
                <w:webHidden/>
              </w:rPr>
            </w:r>
            <w:r w:rsidR="00A875FF">
              <w:rPr>
                <w:noProof/>
                <w:webHidden/>
              </w:rPr>
              <w:fldChar w:fldCharType="separate"/>
            </w:r>
            <w:r w:rsidR="00A875FF">
              <w:rPr>
                <w:noProof/>
                <w:webHidden/>
              </w:rPr>
              <w:t>3</w:t>
            </w:r>
            <w:r w:rsidR="00A875FF">
              <w:rPr>
                <w:noProof/>
                <w:webHidden/>
              </w:rPr>
              <w:fldChar w:fldCharType="end"/>
            </w:r>
          </w:hyperlink>
        </w:p>
        <w:p w14:paraId="3BACA455" w14:textId="259EFE09" w:rsidR="00A875FF" w:rsidRDefault="00000000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20442" w:history="1">
            <w:r w:rsidR="00A875FF" w:rsidRPr="00024D00">
              <w:rPr>
                <w:rStyle w:val="Hyperlink"/>
                <w:noProof/>
              </w:rPr>
              <w:t>Part VI: Demonstration</w:t>
            </w:r>
            <w:r w:rsidR="00A875FF">
              <w:rPr>
                <w:noProof/>
                <w:webHidden/>
              </w:rPr>
              <w:tab/>
            </w:r>
            <w:r w:rsidR="00A875FF">
              <w:rPr>
                <w:noProof/>
                <w:webHidden/>
              </w:rPr>
              <w:fldChar w:fldCharType="begin"/>
            </w:r>
            <w:r w:rsidR="00A875FF">
              <w:rPr>
                <w:noProof/>
                <w:webHidden/>
              </w:rPr>
              <w:instrText xml:space="preserve"> PAGEREF _Toc167820442 \h </w:instrText>
            </w:r>
            <w:r w:rsidR="00A875FF">
              <w:rPr>
                <w:noProof/>
                <w:webHidden/>
              </w:rPr>
            </w:r>
            <w:r w:rsidR="00A875FF">
              <w:rPr>
                <w:noProof/>
                <w:webHidden/>
              </w:rPr>
              <w:fldChar w:fldCharType="separate"/>
            </w:r>
            <w:r w:rsidR="00A875FF">
              <w:rPr>
                <w:noProof/>
                <w:webHidden/>
              </w:rPr>
              <w:t>3</w:t>
            </w:r>
            <w:r w:rsidR="00A875FF">
              <w:rPr>
                <w:noProof/>
                <w:webHidden/>
              </w:rPr>
              <w:fldChar w:fldCharType="end"/>
            </w:r>
          </w:hyperlink>
        </w:p>
        <w:p w14:paraId="69291A02" w14:textId="00A2DB8B" w:rsidR="00A875FF" w:rsidRDefault="00000000">
          <w:pPr>
            <w:pStyle w:val="TOC2"/>
            <w:tabs>
              <w:tab w:val="left" w:pos="120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20443" w:history="1">
            <w:r w:rsidR="00A875FF" w:rsidRPr="00024D00">
              <w:rPr>
                <w:rStyle w:val="Hyperlink"/>
                <w:noProof/>
              </w:rPr>
              <w:t>G.</w:t>
            </w:r>
            <w:r w:rsidR="00A875F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875FF" w:rsidRPr="00024D00">
              <w:rPr>
                <w:rStyle w:val="Hyperlink"/>
                <w:noProof/>
              </w:rPr>
              <w:t>Panopto video</w:t>
            </w:r>
            <w:r w:rsidR="00A875FF">
              <w:rPr>
                <w:noProof/>
                <w:webHidden/>
              </w:rPr>
              <w:tab/>
            </w:r>
            <w:r w:rsidR="00A875FF">
              <w:rPr>
                <w:noProof/>
                <w:webHidden/>
              </w:rPr>
              <w:fldChar w:fldCharType="begin"/>
            </w:r>
            <w:r w:rsidR="00A875FF">
              <w:rPr>
                <w:noProof/>
                <w:webHidden/>
              </w:rPr>
              <w:instrText xml:space="preserve"> PAGEREF _Toc167820443 \h </w:instrText>
            </w:r>
            <w:r w:rsidR="00A875FF">
              <w:rPr>
                <w:noProof/>
                <w:webHidden/>
              </w:rPr>
            </w:r>
            <w:r w:rsidR="00A875FF">
              <w:rPr>
                <w:noProof/>
                <w:webHidden/>
              </w:rPr>
              <w:fldChar w:fldCharType="separate"/>
            </w:r>
            <w:r w:rsidR="00A875FF">
              <w:rPr>
                <w:noProof/>
                <w:webHidden/>
              </w:rPr>
              <w:t>3</w:t>
            </w:r>
            <w:r w:rsidR="00A875FF">
              <w:rPr>
                <w:noProof/>
                <w:webHidden/>
              </w:rPr>
              <w:fldChar w:fldCharType="end"/>
            </w:r>
          </w:hyperlink>
        </w:p>
        <w:p w14:paraId="68D7A35A" w14:textId="07580E29" w:rsidR="00A875FF" w:rsidRDefault="00000000">
          <w:pPr>
            <w:pStyle w:val="TOC2"/>
            <w:tabs>
              <w:tab w:val="left" w:pos="120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20444" w:history="1">
            <w:r w:rsidR="00A875FF" w:rsidRPr="00024D00">
              <w:rPr>
                <w:rStyle w:val="Hyperlink"/>
                <w:noProof/>
              </w:rPr>
              <w:t>H.</w:t>
            </w:r>
            <w:r w:rsidR="00A875F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875FF" w:rsidRPr="00024D00">
              <w:rPr>
                <w:rStyle w:val="Hyperlink"/>
                <w:noProof/>
              </w:rPr>
              <w:t>Third-Party Code Sources:</w:t>
            </w:r>
            <w:r w:rsidR="00A875FF">
              <w:rPr>
                <w:noProof/>
                <w:webHidden/>
              </w:rPr>
              <w:tab/>
            </w:r>
            <w:r w:rsidR="00A875FF">
              <w:rPr>
                <w:noProof/>
                <w:webHidden/>
              </w:rPr>
              <w:fldChar w:fldCharType="begin"/>
            </w:r>
            <w:r w:rsidR="00A875FF">
              <w:rPr>
                <w:noProof/>
                <w:webHidden/>
              </w:rPr>
              <w:instrText xml:space="preserve"> PAGEREF _Toc167820444 \h </w:instrText>
            </w:r>
            <w:r w:rsidR="00A875FF">
              <w:rPr>
                <w:noProof/>
                <w:webHidden/>
              </w:rPr>
            </w:r>
            <w:r w:rsidR="00A875FF">
              <w:rPr>
                <w:noProof/>
                <w:webHidden/>
              </w:rPr>
              <w:fldChar w:fldCharType="separate"/>
            </w:r>
            <w:r w:rsidR="00A875FF">
              <w:rPr>
                <w:noProof/>
                <w:webHidden/>
              </w:rPr>
              <w:t>0</w:t>
            </w:r>
            <w:r w:rsidR="00A875FF">
              <w:rPr>
                <w:noProof/>
                <w:webHidden/>
              </w:rPr>
              <w:fldChar w:fldCharType="end"/>
            </w:r>
          </w:hyperlink>
        </w:p>
        <w:p w14:paraId="33A2B1BA" w14:textId="682C58FB" w:rsidR="00A875FF" w:rsidRDefault="00000000">
          <w:pPr>
            <w:pStyle w:val="TOC2"/>
            <w:tabs>
              <w:tab w:val="left" w:pos="120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20445" w:history="1">
            <w:r w:rsidR="00A875FF" w:rsidRPr="00024D00">
              <w:rPr>
                <w:rStyle w:val="Hyperlink"/>
                <w:noProof/>
              </w:rPr>
              <w:t>I.</w:t>
            </w:r>
            <w:r w:rsidR="00A875F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875FF" w:rsidRPr="00024D00">
              <w:rPr>
                <w:rStyle w:val="Hyperlink"/>
                <w:noProof/>
              </w:rPr>
              <w:t>Non-Code References</w:t>
            </w:r>
            <w:r w:rsidR="00A875FF">
              <w:rPr>
                <w:noProof/>
                <w:webHidden/>
              </w:rPr>
              <w:tab/>
            </w:r>
            <w:r w:rsidR="00A875FF">
              <w:rPr>
                <w:noProof/>
                <w:webHidden/>
              </w:rPr>
              <w:fldChar w:fldCharType="begin"/>
            </w:r>
            <w:r w:rsidR="00A875FF">
              <w:rPr>
                <w:noProof/>
                <w:webHidden/>
              </w:rPr>
              <w:instrText xml:space="preserve"> PAGEREF _Toc167820445 \h </w:instrText>
            </w:r>
            <w:r w:rsidR="00A875FF">
              <w:rPr>
                <w:noProof/>
                <w:webHidden/>
              </w:rPr>
            </w:r>
            <w:r w:rsidR="00A875FF">
              <w:rPr>
                <w:noProof/>
                <w:webHidden/>
              </w:rPr>
              <w:fldChar w:fldCharType="separate"/>
            </w:r>
            <w:r w:rsidR="00A875FF">
              <w:rPr>
                <w:noProof/>
                <w:webHidden/>
              </w:rPr>
              <w:t>0</w:t>
            </w:r>
            <w:r w:rsidR="00A875FF">
              <w:rPr>
                <w:noProof/>
                <w:webHidden/>
              </w:rPr>
              <w:fldChar w:fldCharType="end"/>
            </w:r>
          </w:hyperlink>
        </w:p>
        <w:p w14:paraId="446D5C28" w14:textId="0388F3FB" w:rsidR="004520AD" w:rsidRDefault="004520AD" w:rsidP="004520AD">
          <w:r>
            <w:fldChar w:fldCharType="end"/>
          </w:r>
        </w:p>
      </w:sdtContent>
    </w:sdt>
    <w:p w14:paraId="42FBC484" w14:textId="77777777" w:rsidR="00D13BF4" w:rsidRDefault="00D13BF4" w:rsidP="00D13BF4">
      <w:pPr>
        <w:pStyle w:val="Heading2"/>
        <w:sectPr w:rsidR="00D13BF4" w:rsidSect="00DF15C3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720" w:right="720" w:bottom="720" w:left="720" w:header="432" w:footer="144" w:gutter="0"/>
          <w:pgNumType w:start="0"/>
          <w:cols w:space="720"/>
          <w:docGrid w:linePitch="360"/>
        </w:sectPr>
      </w:pPr>
      <w:bookmarkStart w:id="0" w:name="_Toc167171909"/>
      <w:bookmarkStart w:id="1" w:name="_Toc167820432"/>
    </w:p>
    <w:p w14:paraId="0522D11E" w14:textId="24E5CD9B" w:rsidR="00635E61" w:rsidRDefault="00635E61" w:rsidP="00635E61">
      <w:pPr>
        <w:pStyle w:val="Heading1"/>
      </w:pPr>
      <w:r>
        <w:lastRenderedPageBreak/>
        <w:t xml:space="preserve">Part I: </w:t>
      </w:r>
      <w:r w:rsidR="00771F5A" w:rsidRPr="00771F5A">
        <w:t>Research Question</w:t>
      </w:r>
    </w:p>
    <w:p w14:paraId="11D3451E" w14:textId="0C99D8E7" w:rsidR="576062CF" w:rsidRPr="007D4A2B" w:rsidRDefault="004E17ED" w:rsidP="00D13BF4">
      <w:pPr>
        <w:pStyle w:val="Heading2"/>
      </w:pPr>
      <w:r>
        <w:t>P</w:t>
      </w:r>
      <w:r w:rsidRPr="004E17ED">
        <w:t xml:space="preserve">urpose of </w:t>
      </w:r>
      <w:r>
        <w:t>T</w:t>
      </w:r>
      <w:r w:rsidRPr="004E17ED">
        <w:t xml:space="preserve">his </w:t>
      </w:r>
      <w:r>
        <w:t>D</w:t>
      </w:r>
      <w:r w:rsidRPr="004E17ED">
        <w:t xml:space="preserve">ata </w:t>
      </w:r>
      <w:r w:rsidRPr="002A5391">
        <w:t>Analysis</w:t>
      </w:r>
      <w:bookmarkEnd w:id="0"/>
      <w:bookmarkEnd w:id="1"/>
      <w:r w:rsidR="576062CF" w:rsidRPr="007D4A2B">
        <w:t xml:space="preserve"> </w:t>
      </w:r>
    </w:p>
    <w:p w14:paraId="03BC45FA" w14:textId="77777777" w:rsidR="00123425" w:rsidRPr="00123425" w:rsidRDefault="00123425" w:rsidP="0065691C">
      <w:pPr>
        <w:pStyle w:val="ListParagraph"/>
      </w:pPr>
      <w:r w:rsidRPr="00123425">
        <w:t>Question:</w:t>
      </w:r>
    </w:p>
    <w:p w14:paraId="01BAAFCD" w14:textId="3B0D2E76" w:rsidR="004E17ED" w:rsidRDefault="00CC52CC" w:rsidP="00123425">
      <w:r w:rsidRPr="00CC52CC">
        <w:t>What are the primary factors that influence customer churn</w:t>
      </w:r>
      <w:r>
        <w:t>?</w:t>
      </w:r>
    </w:p>
    <w:p w14:paraId="710F5C3F" w14:textId="5EE1E939" w:rsidR="576062CF" w:rsidRDefault="004E17ED" w:rsidP="0065691C">
      <w:pPr>
        <w:pStyle w:val="ListParagraph"/>
      </w:pPr>
      <w:r w:rsidRPr="00123425">
        <w:t xml:space="preserve">Define </w:t>
      </w:r>
      <w:r w:rsidR="00123425">
        <w:t>T</w:t>
      </w:r>
      <w:r w:rsidRPr="00123425">
        <w:t xml:space="preserve">he </w:t>
      </w:r>
      <w:r w:rsidR="00123425">
        <w:t>G</w:t>
      </w:r>
      <w:r w:rsidRPr="00123425">
        <w:t xml:space="preserve">oals of </w:t>
      </w:r>
      <w:r w:rsidR="00123425">
        <w:t>T</w:t>
      </w:r>
      <w:r w:rsidRPr="00123425">
        <w:t xml:space="preserve">he </w:t>
      </w:r>
      <w:r w:rsidR="00123425">
        <w:t>D</w:t>
      </w:r>
      <w:r w:rsidRPr="00123425">
        <w:t xml:space="preserve">ata </w:t>
      </w:r>
      <w:r w:rsidR="00123425">
        <w:t>A</w:t>
      </w:r>
      <w:r w:rsidRPr="00123425">
        <w:t>nalysis</w:t>
      </w:r>
    </w:p>
    <w:p w14:paraId="5844D254" w14:textId="48BF92BA" w:rsidR="005B7D18" w:rsidRDefault="00BE1282" w:rsidP="005B7D18">
      <w:r>
        <w:t xml:space="preserve">The </w:t>
      </w:r>
      <w:r w:rsidR="004F01A9">
        <w:t>goal</w:t>
      </w:r>
      <w:r>
        <w:t xml:space="preserve"> of this analysis </w:t>
      </w:r>
      <w:r w:rsidR="00BB6B04">
        <w:t>is</w:t>
      </w:r>
      <w:r>
        <w:t xml:space="preserve"> to</w:t>
      </w:r>
    </w:p>
    <w:p w14:paraId="3E583180" w14:textId="5E34C69C" w:rsidR="00BE1282" w:rsidRPr="005C39D8" w:rsidRDefault="0061252A" w:rsidP="0065691C">
      <w:pPr>
        <w:pStyle w:val="NoIndent"/>
        <w:rPr>
          <w:b w:val="0"/>
          <w:bCs/>
          <w:i/>
        </w:rPr>
      </w:pPr>
      <w:r w:rsidRPr="005C39D8">
        <w:rPr>
          <w:b w:val="0"/>
          <w:bCs/>
        </w:rPr>
        <w:t xml:space="preserve">Find </w:t>
      </w:r>
      <w:r w:rsidR="009E09B9" w:rsidRPr="005C39D8">
        <w:rPr>
          <w:b w:val="0"/>
          <w:bCs/>
        </w:rPr>
        <w:t xml:space="preserve">predictors of what can lead to customers </w:t>
      </w:r>
      <w:r w:rsidR="000B7962" w:rsidRPr="005C39D8">
        <w:rPr>
          <w:b w:val="0"/>
          <w:bCs/>
        </w:rPr>
        <w:t>churning.</w:t>
      </w:r>
    </w:p>
    <w:p w14:paraId="448CCB15" w14:textId="035BAF32" w:rsidR="009E09B9" w:rsidRPr="005C39D8" w:rsidRDefault="009E09B9" w:rsidP="0065691C">
      <w:pPr>
        <w:pStyle w:val="NoIndent"/>
        <w:rPr>
          <w:b w:val="0"/>
          <w:bCs/>
          <w:i/>
        </w:rPr>
      </w:pPr>
      <w:r w:rsidRPr="005C39D8">
        <w:rPr>
          <w:b w:val="0"/>
          <w:bCs/>
        </w:rPr>
        <w:t xml:space="preserve">Develop </w:t>
      </w:r>
      <w:r w:rsidR="00154D95" w:rsidRPr="005C39D8">
        <w:rPr>
          <w:b w:val="0"/>
          <w:bCs/>
        </w:rPr>
        <w:t xml:space="preserve">a </w:t>
      </w:r>
      <w:r w:rsidR="000B7962" w:rsidRPr="005C39D8">
        <w:rPr>
          <w:b w:val="0"/>
          <w:bCs/>
        </w:rPr>
        <w:t>multiple</w:t>
      </w:r>
      <w:r w:rsidR="00154D95" w:rsidRPr="005C39D8">
        <w:rPr>
          <w:b w:val="0"/>
          <w:bCs/>
        </w:rPr>
        <w:t xml:space="preserve"> linear regression to </w:t>
      </w:r>
      <w:r w:rsidR="000B7962" w:rsidRPr="005C39D8">
        <w:rPr>
          <w:b w:val="0"/>
          <w:bCs/>
        </w:rPr>
        <w:t>predict churning based on those predictions.</w:t>
      </w:r>
    </w:p>
    <w:p w14:paraId="7C4C5B8A" w14:textId="116BF845" w:rsidR="000B7962" w:rsidRPr="005C39D8" w:rsidRDefault="000B7962" w:rsidP="0065691C">
      <w:pPr>
        <w:pStyle w:val="NoIndent"/>
        <w:rPr>
          <w:b w:val="0"/>
          <w:bCs/>
          <w:i/>
        </w:rPr>
      </w:pPr>
      <w:r w:rsidRPr="005C39D8">
        <w:rPr>
          <w:b w:val="0"/>
          <w:bCs/>
        </w:rPr>
        <w:t>Give insight to help reduce churning.</w:t>
      </w:r>
    </w:p>
    <w:p w14:paraId="52FED93A" w14:textId="77777777" w:rsidR="006268D0" w:rsidRPr="002A5391" w:rsidRDefault="006268D0" w:rsidP="002D76BB">
      <w:pPr>
        <w:ind w:left="1440"/>
      </w:pPr>
    </w:p>
    <w:p w14:paraId="7552E09C" w14:textId="745DF05E" w:rsidR="576062CF" w:rsidRDefault="004E17ED" w:rsidP="00A64FB6">
      <w:pPr>
        <w:pStyle w:val="Heading1"/>
      </w:pPr>
      <w:bookmarkStart w:id="2" w:name="_Toc167820433"/>
      <w:r>
        <w:t>Part II</w:t>
      </w:r>
      <w:r w:rsidR="00F713AF">
        <w:t>: Method Justification</w:t>
      </w:r>
      <w:bookmarkEnd w:id="2"/>
    </w:p>
    <w:p w14:paraId="70285BF7" w14:textId="1563D1B9" w:rsidR="004E17ED" w:rsidRPr="004E17ED" w:rsidRDefault="004E17ED" w:rsidP="00D13BF4">
      <w:pPr>
        <w:pStyle w:val="Heading2"/>
      </w:pPr>
      <w:bookmarkStart w:id="3" w:name="_Toc167820434"/>
      <w:r w:rsidRPr="004E17ED">
        <w:t xml:space="preserve">Describe </w:t>
      </w:r>
      <w:r>
        <w:t>M</w:t>
      </w:r>
      <w:r w:rsidRPr="004E17ED">
        <w:t xml:space="preserve">ultiple </w:t>
      </w:r>
      <w:r>
        <w:t>L</w:t>
      </w:r>
      <w:r w:rsidRPr="004E17ED">
        <w:t xml:space="preserve">inear </w:t>
      </w:r>
      <w:r>
        <w:t>R</w:t>
      </w:r>
      <w:r w:rsidRPr="004E17ED">
        <w:t xml:space="preserve">egression </w:t>
      </w:r>
      <w:r>
        <w:t>M</w:t>
      </w:r>
      <w:r w:rsidRPr="004E17ED">
        <w:t>ethods</w:t>
      </w:r>
      <w:bookmarkEnd w:id="3"/>
    </w:p>
    <w:p w14:paraId="6D3DAA70" w14:textId="5ECDBDFE" w:rsidR="004E17ED" w:rsidRDefault="004E17ED" w:rsidP="0065691C">
      <w:pPr>
        <w:pStyle w:val="ListParagraph"/>
        <w:numPr>
          <w:ilvl w:val="0"/>
          <w:numId w:val="23"/>
        </w:numPr>
      </w:pPr>
      <w:r w:rsidRPr="00866F9E">
        <w:t>Summarize four assumptions of a multiple linear regression model</w:t>
      </w:r>
      <w:r>
        <w:t>.</w:t>
      </w:r>
    </w:p>
    <w:p w14:paraId="14408B55" w14:textId="77777777" w:rsidR="004468E1" w:rsidRDefault="002B3553" w:rsidP="0065691C">
      <w:pPr>
        <w:pStyle w:val="NoIndent"/>
      </w:pPr>
      <w:r w:rsidRPr="00583C24">
        <w:t>Linearity</w:t>
      </w:r>
      <w:r>
        <w:t xml:space="preserve">: </w:t>
      </w:r>
    </w:p>
    <w:p w14:paraId="38BA78AE" w14:textId="78CE0FC9" w:rsidR="002B3553" w:rsidRDefault="002B3553" w:rsidP="009B7870">
      <w:pPr>
        <w:pStyle w:val="NoSpacing"/>
      </w:pPr>
      <w:r w:rsidRPr="002A5391">
        <w:t>There should be a linear relationship between the dependent variable (churn) and each continuous independent variable.</w:t>
      </w:r>
    </w:p>
    <w:p w14:paraId="24280873" w14:textId="77777777" w:rsidR="009B7870" w:rsidRDefault="002B3553" w:rsidP="0065691C">
      <w:pPr>
        <w:pStyle w:val="NoIndent"/>
      </w:pPr>
      <w:r w:rsidRPr="00583C24">
        <w:t>Independence</w:t>
      </w:r>
      <w:r>
        <w:t xml:space="preserve">: </w:t>
      </w:r>
    </w:p>
    <w:p w14:paraId="64B4898B" w14:textId="6BFB563B" w:rsidR="002B3553" w:rsidRDefault="002B3553" w:rsidP="009B7870">
      <w:pPr>
        <w:pStyle w:val="NoSpacing"/>
      </w:pPr>
      <w:r w:rsidRPr="002A5391">
        <w:t>The residuals (errors) of the model should be independent.</w:t>
      </w:r>
    </w:p>
    <w:p w14:paraId="3B7CD719" w14:textId="77777777" w:rsidR="009B7870" w:rsidRDefault="002B3553" w:rsidP="0065691C">
      <w:pPr>
        <w:pStyle w:val="NoIndent"/>
      </w:pPr>
      <w:r w:rsidRPr="00583C24">
        <w:t>Homoscedasticity</w:t>
      </w:r>
      <w:r>
        <w:t xml:space="preserve">: </w:t>
      </w:r>
    </w:p>
    <w:p w14:paraId="7D0D8DA2" w14:textId="2D80A669" w:rsidR="002B3553" w:rsidRPr="002A5391" w:rsidRDefault="002B3553" w:rsidP="009B7870">
      <w:pPr>
        <w:pStyle w:val="NoSpacing"/>
        <w:rPr>
          <w:b/>
          <w:i/>
        </w:rPr>
      </w:pPr>
      <w:r w:rsidRPr="002A5391">
        <w:t>The residuals should have constant variance across all levels of the independent variables.</w:t>
      </w:r>
    </w:p>
    <w:p w14:paraId="75FA70BF" w14:textId="77777777" w:rsidR="009B7870" w:rsidRDefault="002B3553" w:rsidP="0065691C">
      <w:pPr>
        <w:pStyle w:val="NoIndent"/>
      </w:pPr>
      <w:r w:rsidRPr="00583C24">
        <w:t>Normality</w:t>
      </w:r>
      <w:r>
        <w:t xml:space="preserve">: </w:t>
      </w:r>
    </w:p>
    <w:p w14:paraId="1DAB1C1D" w14:textId="1A778372" w:rsidR="002B3553" w:rsidRDefault="002B3553" w:rsidP="009B7870">
      <w:pPr>
        <w:pStyle w:val="NoSpacing"/>
      </w:pPr>
      <w:r w:rsidRPr="002A5391">
        <w:t>The residuals should be normally distributed.</w:t>
      </w:r>
    </w:p>
    <w:p w14:paraId="62B4CD53" w14:textId="1D337D96" w:rsidR="007A3C30" w:rsidRDefault="00000000" w:rsidP="009B7870">
      <w:pPr>
        <w:pStyle w:val="NoSpacing"/>
      </w:pPr>
      <w:sdt>
        <w:sdtPr>
          <w:id w:val="-852949117"/>
          <w:citation/>
        </w:sdtPr>
        <w:sdtContent>
          <w:r w:rsidR="007A3C30">
            <w:fldChar w:fldCharType="begin"/>
          </w:r>
          <w:r w:rsidR="001D63AC">
            <w:instrText xml:space="preserve">CITATION ZAC21 \l 1033 </w:instrText>
          </w:r>
          <w:r w:rsidR="007A3C30">
            <w:fldChar w:fldCharType="separate"/>
          </w:r>
          <w:r w:rsidR="005D7D8F">
            <w:rPr>
              <w:noProof/>
            </w:rPr>
            <w:t>(Bobbitt, The Five Assumptions of Multiple Linear Regression, 2021)</w:t>
          </w:r>
          <w:r w:rsidR="007A3C30">
            <w:fldChar w:fldCharType="end"/>
          </w:r>
        </w:sdtContent>
      </w:sdt>
      <w:r w:rsidR="005D7D8F">
        <w:t>.</w:t>
      </w:r>
    </w:p>
    <w:p w14:paraId="04D8A8B3" w14:textId="452DF368" w:rsidR="004E17ED" w:rsidRDefault="004E17ED" w:rsidP="0065691C">
      <w:pPr>
        <w:pStyle w:val="ListParagraph"/>
      </w:pPr>
      <w:r w:rsidRPr="00866F9E">
        <w:t>Describe two benefits of using R in support of various phases of the analysis.</w:t>
      </w:r>
    </w:p>
    <w:p w14:paraId="31B08FD9" w14:textId="12F9134C" w:rsidR="00CB6FED" w:rsidRPr="005C39D8" w:rsidRDefault="00CB6FED" w:rsidP="0065691C">
      <w:pPr>
        <w:pStyle w:val="NoIndent"/>
        <w:rPr>
          <w:b w:val="0"/>
          <w:bCs/>
          <w:i/>
        </w:rPr>
      </w:pPr>
      <w:r w:rsidRPr="005C39D8">
        <w:rPr>
          <w:b w:val="0"/>
          <w:bCs/>
        </w:rPr>
        <w:t xml:space="preserve">R provides statistical analysis tools and </w:t>
      </w:r>
      <w:r w:rsidR="00437A2D" w:rsidRPr="005C39D8">
        <w:rPr>
          <w:b w:val="0"/>
          <w:bCs/>
        </w:rPr>
        <w:t>awesome</w:t>
      </w:r>
      <w:r w:rsidRPr="005C39D8">
        <w:rPr>
          <w:b w:val="0"/>
          <w:bCs/>
        </w:rPr>
        <w:t xml:space="preserve"> visualization packages such as ggplot2 for creating detailed plots and </w:t>
      </w:r>
      <w:proofErr w:type="spellStart"/>
      <w:r w:rsidRPr="005C39D8">
        <w:rPr>
          <w:b w:val="0"/>
          <w:bCs/>
        </w:rPr>
        <w:t>dplyr</w:t>
      </w:r>
      <w:proofErr w:type="spellEnd"/>
      <w:r w:rsidRPr="005C39D8">
        <w:rPr>
          <w:b w:val="0"/>
          <w:bCs/>
        </w:rPr>
        <w:t xml:space="preserve"> for data manipulation.</w:t>
      </w:r>
    </w:p>
    <w:p w14:paraId="71F54CE9" w14:textId="5D8B442F" w:rsidR="00866F9E" w:rsidRPr="005C39D8" w:rsidRDefault="00CB6FED" w:rsidP="0065691C">
      <w:pPr>
        <w:pStyle w:val="NoIndent"/>
        <w:rPr>
          <w:b w:val="0"/>
          <w:bCs/>
          <w:i/>
        </w:rPr>
      </w:pPr>
      <w:r w:rsidRPr="005C39D8">
        <w:rPr>
          <w:b w:val="0"/>
          <w:bCs/>
        </w:rPr>
        <w:t>The caret package in R is useful for machine learning and model training.</w:t>
      </w:r>
    </w:p>
    <w:p w14:paraId="36C9EACE" w14:textId="2B6B2A6A" w:rsidR="0049698B" w:rsidRDefault="00000000" w:rsidP="0049698B">
      <w:pPr>
        <w:rPr>
          <w:b/>
          <w:bCs/>
        </w:rPr>
      </w:pPr>
      <w:sdt>
        <w:sdtPr>
          <w:rPr>
            <w:b/>
            <w:bCs/>
          </w:rPr>
          <w:id w:val="1758324247"/>
          <w:citation/>
        </w:sdtPr>
        <w:sdtContent>
          <w:r w:rsidR="00BE5B86">
            <w:rPr>
              <w:b/>
              <w:bCs/>
            </w:rPr>
            <w:fldChar w:fldCharType="begin"/>
          </w:r>
          <w:r w:rsidR="00BE5B86">
            <w:instrText xml:space="preserve"> CITATION Jac23 \l 1033 </w:instrText>
          </w:r>
          <w:r w:rsidR="00BE5B86">
            <w:rPr>
              <w:b/>
              <w:bCs/>
            </w:rPr>
            <w:fldChar w:fldCharType="separate"/>
          </w:r>
          <w:r w:rsidR="005D7D8F">
            <w:rPr>
              <w:noProof/>
            </w:rPr>
            <w:t>(Harris, 2023)</w:t>
          </w:r>
          <w:r w:rsidR="00BE5B86">
            <w:rPr>
              <w:b/>
              <w:bCs/>
            </w:rPr>
            <w:fldChar w:fldCharType="end"/>
          </w:r>
        </w:sdtContent>
      </w:sdt>
      <w:r w:rsidR="005D7D8F">
        <w:rPr>
          <w:b/>
          <w:bCs/>
        </w:rPr>
        <w:t>.</w:t>
      </w:r>
    </w:p>
    <w:p w14:paraId="27DCF2EE" w14:textId="77777777" w:rsidR="004D312C" w:rsidRDefault="004D312C" w:rsidP="0049698B">
      <w:pPr>
        <w:rPr>
          <w:b/>
          <w:bCs/>
        </w:rPr>
      </w:pPr>
    </w:p>
    <w:p w14:paraId="28773184" w14:textId="77777777" w:rsidR="004D312C" w:rsidRPr="00866F9E" w:rsidRDefault="004D312C" w:rsidP="0049698B"/>
    <w:p w14:paraId="077FA71A" w14:textId="5CC6C2D7" w:rsidR="006F4709" w:rsidRDefault="004E17ED" w:rsidP="0065691C">
      <w:pPr>
        <w:pStyle w:val="ListParagraph"/>
      </w:pPr>
      <w:r w:rsidRPr="00866F9E">
        <w:lastRenderedPageBreak/>
        <w:t xml:space="preserve">Explain why multiple linear regression </w:t>
      </w:r>
      <w:proofErr w:type="gramStart"/>
      <w:r w:rsidRPr="00866F9E">
        <w:t xml:space="preserve">is an appropriate </w:t>
      </w:r>
      <w:r w:rsidR="004F01A9" w:rsidRPr="00866F9E">
        <w:t>technique</w:t>
      </w:r>
      <w:proofErr w:type="gramEnd"/>
      <w:r w:rsidR="004F01A9" w:rsidRPr="00866F9E">
        <w:t>.</w:t>
      </w:r>
      <w:r w:rsidRPr="00866F9E">
        <w:t xml:space="preserve"> </w:t>
      </w:r>
    </w:p>
    <w:p w14:paraId="11D41C05" w14:textId="77777777" w:rsidR="0039082D" w:rsidRDefault="00405CA3" w:rsidP="0039082D">
      <w:r w:rsidRPr="00405CA3">
        <w:t xml:space="preserve">Multiple linear regression is </w:t>
      </w:r>
      <w:r w:rsidR="006A7E81">
        <w:t>appropriate</w:t>
      </w:r>
      <w:r w:rsidRPr="00405CA3">
        <w:t xml:space="preserve"> for this analysis because it helps in understanding the relationship between the dependent variable (churn) and multiple continuous independent variables. It can </w:t>
      </w:r>
      <w:r w:rsidR="0082248B">
        <w:t>define</w:t>
      </w:r>
      <w:r w:rsidRPr="00405CA3">
        <w:t xml:space="preserve"> the effect of each predictor on the likelihood of churn</w:t>
      </w:r>
      <w:r w:rsidR="00AA06F7">
        <w:t>. Multiple linear re</w:t>
      </w:r>
      <w:r w:rsidR="00B94DA0">
        <w:t>gression</w:t>
      </w:r>
      <w:r w:rsidRPr="00405CA3">
        <w:t xml:space="preserve"> is</w:t>
      </w:r>
      <w:r w:rsidR="00B94DA0">
        <w:t xml:space="preserve"> also</w:t>
      </w:r>
      <w:r w:rsidRPr="00405CA3">
        <w:t xml:space="preserve"> useful for making predictions.</w:t>
      </w:r>
      <w:r w:rsidR="00E868CD">
        <w:t xml:space="preserve"> “</w:t>
      </w:r>
      <w:r w:rsidR="00E868CD" w:rsidRPr="00E868CD">
        <w:t>Multiple linear regression is preferable when the outcome is influenced by more than one factor because it can account for the impact of multiple variables simultaneously</w:t>
      </w:r>
      <w:r w:rsidR="00E868CD">
        <w:t>”</w:t>
      </w:r>
      <w:r w:rsidR="00271D9A">
        <w:t xml:space="preserve"> </w:t>
      </w:r>
      <w:sdt>
        <w:sdtPr>
          <w:id w:val="1098370880"/>
          <w:citation/>
        </w:sdtPr>
        <w:sdtContent>
          <w:r w:rsidR="00271D9A">
            <w:fldChar w:fldCharType="begin"/>
          </w:r>
          <w:r w:rsidR="00271D9A">
            <w:instrText xml:space="preserve"> CITATION Mar24 \l 1033 </w:instrText>
          </w:r>
          <w:r w:rsidR="00271D9A">
            <w:fldChar w:fldCharType="separate"/>
          </w:r>
          <w:r w:rsidR="00953E9F">
            <w:rPr>
              <w:noProof/>
            </w:rPr>
            <w:t>(Solomon, 2024)</w:t>
          </w:r>
          <w:r w:rsidR="00271D9A">
            <w:fldChar w:fldCharType="end"/>
          </w:r>
        </w:sdtContent>
      </w:sdt>
      <w:bookmarkStart w:id="4" w:name="_Toc167820435"/>
    </w:p>
    <w:p w14:paraId="48F5C6F6" w14:textId="77777777" w:rsidR="006268D0" w:rsidRDefault="006268D0" w:rsidP="0039082D"/>
    <w:p w14:paraId="473A4F9C" w14:textId="1143AD4F" w:rsidR="576062CF" w:rsidRPr="00F713AF" w:rsidRDefault="00F713AF" w:rsidP="0039082D">
      <w:pPr>
        <w:pStyle w:val="Heading1"/>
      </w:pPr>
      <w:r>
        <w:t>Part III: Data Preparation</w:t>
      </w:r>
      <w:bookmarkEnd w:id="4"/>
      <w:r w:rsidR="72E609EB">
        <w:t xml:space="preserve"> </w:t>
      </w:r>
    </w:p>
    <w:p w14:paraId="6650B0AE" w14:textId="2237F6D1" w:rsidR="00F713AF" w:rsidRDefault="008B4A5D" w:rsidP="00D13BF4">
      <w:pPr>
        <w:pStyle w:val="Heading2"/>
      </w:pPr>
      <w:bookmarkStart w:id="5" w:name="_Toc167820436"/>
      <w:r>
        <w:t>Summarize</w:t>
      </w:r>
      <w:r w:rsidR="00F713AF">
        <w:t xml:space="preserve"> The Data </w:t>
      </w:r>
      <w:r>
        <w:t>Preparation</w:t>
      </w:r>
      <w:bookmarkEnd w:id="5"/>
    </w:p>
    <w:p w14:paraId="1DA84946" w14:textId="1ADFD8CB" w:rsidR="003F550F" w:rsidRPr="006A705E" w:rsidRDefault="576062CF" w:rsidP="0065691C">
      <w:pPr>
        <w:pStyle w:val="ListParagraph"/>
        <w:numPr>
          <w:ilvl w:val="0"/>
          <w:numId w:val="24"/>
        </w:numPr>
      </w:pPr>
      <w:r>
        <w:t xml:space="preserve"> </w:t>
      </w:r>
      <w:r w:rsidR="000F6716" w:rsidRPr="006A705E">
        <w:t xml:space="preserve">My Data cleaning goals is </w:t>
      </w:r>
      <w:r w:rsidR="00800AD1" w:rsidRPr="006A705E">
        <w:t>to insure th</w:t>
      </w:r>
      <w:r w:rsidR="003F550F" w:rsidRPr="006A705E">
        <w:t>at</w:t>
      </w:r>
      <w:r w:rsidR="00BB140C" w:rsidRPr="006A705E">
        <w:t>:</w:t>
      </w:r>
    </w:p>
    <w:p w14:paraId="636934D7" w14:textId="16C897EB" w:rsidR="00B46C82" w:rsidRPr="005C39D8" w:rsidRDefault="00B46C82" w:rsidP="005C39D8">
      <w:pPr>
        <w:pStyle w:val="NoIndent"/>
        <w:rPr>
          <w:b w:val="0"/>
          <w:bCs/>
          <w:i/>
        </w:rPr>
      </w:pPr>
      <w:r w:rsidRPr="005C39D8">
        <w:rPr>
          <w:b w:val="0"/>
          <w:bCs/>
        </w:rPr>
        <w:t>There are no duplicates in the data.</w:t>
      </w:r>
    </w:p>
    <w:p w14:paraId="698C9C2E" w14:textId="72B29C57" w:rsidR="00883230" w:rsidRPr="005C39D8" w:rsidRDefault="003F550F" w:rsidP="005C39D8">
      <w:pPr>
        <w:pStyle w:val="NoIndent"/>
        <w:rPr>
          <w:b w:val="0"/>
          <w:bCs/>
          <w:i/>
        </w:rPr>
      </w:pPr>
      <w:r w:rsidRPr="005C39D8">
        <w:rPr>
          <w:b w:val="0"/>
          <w:bCs/>
        </w:rPr>
        <w:t xml:space="preserve">All missing values are </w:t>
      </w:r>
      <w:r w:rsidR="00C72F63" w:rsidRPr="005C39D8">
        <w:rPr>
          <w:b w:val="0"/>
          <w:bCs/>
        </w:rPr>
        <w:t>imputed</w:t>
      </w:r>
      <w:r w:rsidRPr="005C39D8">
        <w:rPr>
          <w:b w:val="0"/>
          <w:bCs/>
        </w:rPr>
        <w:t xml:space="preserve"> or </w:t>
      </w:r>
      <w:r w:rsidR="00C72F63" w:rsidRPr="005C39D8">
        <w:rPr>
          <w:b w:val="0"/>
          <w:bCs/>
        </w:rPr>
        <w:t>removed.</w:t>
      </w:r>
    </w:p>
    <w:p w14:paraId="66F8E31B" w14:textId="0258D315" w:rsidR="00883230" w:rsidRPr="005C39D8" w:rsidRDefault="00883230" w:rsidP="0065691C">
      <w:pPr>
        <w:pStyle w:val="NoIndent"/>
        <w:rPr>
          <w:b w:val="0"/>
          <w:bCs/>
          <w:i/>
        </w:rPr>
      </w:pPr>
      <w:r w:rsidRPr="005C39D8">
        <w:rPr>
          <w:b w:val="0"/>
          <w:bCs/>
        </w:rPr>
        <w:t xml:space="preserve">Remove and adjust any </w:t>
      </w:r>
      <w:r w:rsidR="00C72F63" w:rsidRPr="005C39D8">
        <w:rPr>
          <w:b w:val="0"/>
          <w:bCs/>
        </w:rPr>
        <w:t>outliers.</w:t>
      </w:r>
    </w:p>
    <w:p w14:paraId="4BA40231" w14:textId="66708292" w:rsidR="00F713AF" w:rsidRPr="005C39D8" w:rsidRDefault="00883230" w:rsidP="0065691C">
      <w:pPr>
        <w:pStyle w:val="NoIndent"/>
        <w:rPr>
          <w:b w:val="0"/>
          <w:bCs/>
          <w:i/>
        </w:rPr>
      </w:pPr>
      <w:r w:rsidRPr="005C39D8">
        <w:rPr>
          <w:b w:val="0"/>
          <w:bCs/>
        </w:rPr>
        <w:t>And convert</w:t>
      </w:r>
      <w:r w:rsidR="001F28BA" w:rsidRPr="005C39D8">
        <w:rPr>
          <w:b w:val="0"/>
          <w:bCs/>
        </w:rPr>
        <w:t xml:space="preserve"> the churn column in a </w:t>
      </w:r>
      <w:r w:rsidR="00C72F63" w:rsidRPr="005C39D8">
        <w:rPr>
          <w:b w:val="0"/>
          <w:bCs/>
        </w:rPr>
        <w:t xml:space="preserve">numeric variable using </w:t>
      </w:r>
      <w:r w:rsidR="00BB140C" w:rsidRPr="005C39D8">
        <w:rPr>
          <w:b w:val="0"/>
          <w:bCs/>
        </w:rPr>
        <w:t>binary encoding</w:t>
      </w:r>
      <w:r w:rsidR="00F713AF" w:rsidRPr="005C39D8">
        <w:rPr>
          <w:b w:val="0"/>
          <w:bCs/>
        </w:rPr>
        <w:t>.</w:t>
      </w:r>
    </w:p>
    <w:p w14:paraId="2211B63C" w14:textId="5F07F162" w:rsidR="00B25C9A" w:rsidRPr="005C39D8" w:rsidRDefault="00D813A4" w:rsidP="0065691C">
      <w:pPr>
        <w:pStyle w:val="NoIndent"/>
        <w:rPr>
          <w:b w:val="0"/>
          <w:bCs/>
          <w:i/>
        </w:rPr>
      </w:pPr>
      <w:r w:rsidRPr="005C39D8">
        <w:rPr>
          <w:b w:val="0"/>
          <w:bCs/>
        </w:rPr>
        <w:t>Annotated Code</w:t>
      </w:r>
      <w:r w:rsidR="003E37A2" w:rsidRPr="005C39D8">
        <w:rPr>
          <w:b w:val="0"/>
          <w:bCs/>
        </w:rPr>
        <w:t xml:space="preserve"> </w:t>
      </w:r>
      <w:sdt>
        <w:sdtPr>
          <w:rPr>
            <w:b w:val="0"/>
            <w:bCs/>
            <w:i/>
          </w:rPr>
          <w:id w:val="261575455"/>
          <w:citation/>
        </w:sdtPr>
        <w:sdtContent>
          <w:r w:rsidR="003E37A2" w:rsidRPr="005C39D8">
            <w:rPr>
              <w:b w:val="0"/>
              <w:bCs/>
              <w:i/>
            </w:rPr>
            <w:fldChar w:fldCharType="begin"/>
          </w:r>
          <w:r w:rsidR="003E37A2" w:rsidRPr="005C39D8">
            <w:rPr>
              <w:b w:val="0"/>
              <w:bCs/>
            </w:rPr>
            <w:instrText xml:space="preserve"> CITATION Gan24 \l 1033 </w:instrText>
          </w:r>
          <w:r w:rsidR="003E37A2" w:rsidRPr="005C39D8">
            <w:rPr>
              <w:b w:val="0"/>
              <w:bCs/>
              <w:i/>
            </w:rPr>
            <w:fldChar w:fldCharType="separate"/>
          </w:r>
          <w:r w:rsidR="005D7D8F" w:rsidRPr="005C39D8">
            <w:rPr>
              <w:b w:val="0"/>
              <w:bCs/>
              <w:noProof/>
            </w:rPr>
            <w:t>(Ganger, 2024)</w:t>
          </w:r>
          <w:r w:rsidR="003E37A2" w:rsidRPr="005C39D8">
            <w:rPr>
              <w:b w:val="0"/>
              <w:bCs/>
              <w:i/>
            </w:rPr>
            <w:fldChar w:fldCharType="end"/>
          </w:r>
        </w:sdtContent>
      </w:sdt>
      <w:r w:rsidRPr="005C39D8">
        <w:rPr>
          <w:b w:val="0"/>
          <w:bCs/>
        </w:rPr>
        <w:t>:</w:t>
      </w:r>
      <w:r w:rsidR="00A428F2" w:rsidRPr="005C39D8">
        <w:rPr>
          <w:b w:val="0"/>
          <w:bCs/>
        </w:rPr>
        <w:t xml:space="preserve"> </w:t>
      </w:r>
      <w:r w:rsidR="003E37A2" w:rsidRPr="005C39D8">
        <w:rPr>
          <w:b w:val="0"/>
          <w:bCs/>
        </w:rPr>
        <w:t>(</w:t>
      </w:r>
      <w:r w:rsidR="007D5879" w:rsidRPr="005C39D8">
        <w:rPr>
          <w:b w:val="0"/>
          <w:bCs/>
        </w:rPr>
        <w:t>The</w:t>
      </w:r>
      <w:r w:rsidR="00E00C6B" w:rsidRPr="005C39D8">
        <w:rPr>
          <w:b w:val="0"/>
          <w:bCs/>
        </w:rPr>
        <w:t xml:space="preserve"> codes I used are from my D206 class</w:t>
      </w:r>
      <w:r w:rsidR="003E37A2" w:rsidRPr="005C39D8">
        <w:rPr>
          <w:b w:val="0"/>
          <w:bCs/>
        </w:rPr>
        <w:t>)</w:t>
      </w:r>
    </w:p>
    <w:p w14:paraId="6DAD2214" w14:textId="4EC43024" w:rsidR="00D600C2" w:rsidRPr="008A19DD" w:rsidRDefault="00DC58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FC9A2DC" wp14:editId="28F4F6E2">
            <wp:simplePos x="0" y="0"/>
            <wp:positionH relativeFrom="column">
              <wp:posOffset>4456430</wp:posOffset>
            </wp:positionH>
            <wp:positionV relativeFrom="paragraph">
              <wp:posOffset>46990</wp:posOffset>
            </wp:positionV>
            <wp:extent cx="2533650" cy="4392295"/>
            <wp:effectExtent l="0" t="0" r="0" b="8255"/>
            <wp:wrapTight wrapText="bothSides">
              <wp:wrapPolygon edited="0">
                <wp:start x="0" y="0"/>
                <wp:lineTo x="0" y="21547"/>
                <wp:lineTo x="21438" y="21547"/>
                <wp:lineTo x="21438" y="0"/>
                <wp:lineTo x="0" y="0"/>
              </wp:wrapPolygon>
            </wp:wrapTight>
            <wp:docPr id="1938682686" name="Picture 1" descr="A diagram of a bar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82686" name="Picture 1" descr="A diagram of a bar graph&#10;&#10;Description automatically generated with medium confidenc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00C2" w:rsidRPr="008A19DD">
        <w:rPr>
          <w:rFonts w:ascii="Consolas" w:hAnsi="Consolas" w:cs="Courier New"/>
          <w:color w:val="000000"/>
          <w:sz w:val="18"/>
          <w:szCs w:val="18"/>
        </w:rPr>
        <w:t xml:space="preserve"> 1. </w:t>
      </w:r>
      <w:r w:rsidR="00D600C2" w:rsidRPr="008A19DD">
        <w:rPr>
          <w:rFonts w:ascii="Consolas" w:hAnsi="Consolas" w:cs="Courier New"/>
          <w:color w:val="696969"/>
          <w:sz w:val="18"/>
          <w:szCs w:val="18"/>
        </w:rPr>
        <w:t># Load necessary libraries</w:t>
      </w:r>
    </w:p>
    <w:p w14:paraId="26015353" w14:textId="02C79E95" w:rsidR="00D600C2" w:rsidRPr="008A19DD" w:rsidRDefault="00EE3FC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noProof/>
          <w:sz w:val="18"/>
          <w:szCs w:val="18"/>
        </w:rPr>
        <w:t xml:space="preserve"> </w:t>
      </w:r>
      <w:r w:rsidR="00D600C2" w:rsidRPr="008A19DD">
        <w:rPr>
          <w:rFonts w:ascii="Consolas" w:hAnsi="Consolas" w:cs="Courier New"/>
          <w:color w:val="000000"/>
          <w:sz w:val="18"/>
          <w:szCs w:val="18"/>
        </w:rPr>
        <w:t xml:space="preserve"> 2. </w:t>
      </w:r>
      <w:r w:rsidR="00D600C2" w:rsidRPr="008A19DD">
        <w:rPr>
          <w:rFonts w:ascii="Consolas" w:hAnsi="Consolas" w:cs="Courier New"/>
          <w:color w:val="545454"/>
          <w:sz w:val="18"/>
          <w:szCs w:val="18"/>
        </w:rPr>
        <w:t>library(</w:t>
      </w:r>
      <w:proofErr w:type="spellStart"/>
      <w:r w:rsidR="00D600C2" w:rsidRPr="008A19DD">
        <w:rPr>
          <w:rFonts w:ascii="Consolas" w:hAnsi="Consolas" w:cs="Courier New"/>
          <w:color w:val="545454"/>
          <w:sz w:val="18"/>
          <w:szCs w:val="18"/>
        </w:rPr>
        <w:t>tidyverse</w:t>
      </w:r>
      <w:proofErr w:type="spellEnd"/>
      <w:r w:rsidR="00D600C2" w:rsidRPr="008A19DD">
        <w:rPr>
          <w:rFonts w:ascii="Consolas" w:hAnsi="Consolas" w:cs="Courier New"/>
          <w:color w:val="545454"/>
          <w:sz w:val="18"/>
          <w:szCs w:val="18"/>
        </w:rPr>
        <w:t>)</w:t>
      </w:r>
    </w:p>
    <w:p w14:paraId="1BE66CF3" w14:textId="6041C969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3. </w:t>
      </w:r>
      <w:r w:rsidRPr="008A19DD">
        <w:rPr>
          <w:rFonts w:ascii="Consolas" w:hAnsi="Consolas" w:cs="Courier New"/>
          <w:color w:val="545454"/>
          <w:sz w:val="18"/>
          <w:szCs w:val="18"/>
        </w:rPr>
        <w:t>library(ggplot2)</w:t>
      </w:r>
    </w:p>
    <w:p w14:paraId="71EE58ED" w14:textId="01FD2F13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4. </w:t>
      </w:r>
      <w:r w:rsidRPr="008A19DD">
        <w:rPr>
          <w:rFonts w:ascii="Consolas" w:hAnsi="Consolas" w:cs="Courier New"/>
          <w:color w:val="545454"/>
          <w:sz w:val="18"/>
          <w:szCs w:val="18"/>
        </w:rPr>
        <w:t>library(caret)</w:t>
      </w:r>
    </w:p>
    <w:p w14:paraId="5FD67435" w14:textId="2561054F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5. </w:t>
      </w:r>
      <w:r w:rsidRPr="008A19DD">
        <w:rPr>
          <w:rFonts w:ascii="Consolas" w:hAnsi="Consolas" w:cs="Courier New"/>
          <w:color w:val="545454"/>
          <w:sz w:val="18"/>
          <w:szCs w:val="18"/>
        </w:rPr>
        <w:t> </w:t>
      </w:r>
    </w:p>
    <w:p w14:paraId="4134F5B0" w14:textId="2212DE50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6. </w:t>
      </w:r>
      <w:r w:rsidRPr="008A19DD">
        <w:rPr>
          <w:rFonts w:ascii="Consolas" w:hAnsi="Consolas" w:cs="Courier New"/>
          <w:color w:val="696969"/>
          <w:sz w:val="18"/>
          <w:szCs w:val="18"/>
        </w:rPr>
        <w:t># Load data</w:t>
      </w:r>
    </w:p>
    <w:p w14:paraId="27C23203" w14:textId="4CA96AFF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7. </w:t>
      </w:r>
      <w:r w:rsidRPr="008A19DD">
        <w:rPr>
          <w:rFonts w:ascii="Consolas" w:hAnsi="Consolas" w:cs="Courier New"/>
          <w:color w:val="545454"/>
          <w:sz w:val="18"/>
          <w:szCs w:val="18"/>
        </w:rPr>
        <w:t>churn &lt;- read.csv(</w:t>
      </w:r>
      <w:r w:rsidRPr="008A19DD">
        <w:rPr>
          <w:rFonts w:ascii="Consolas" w:hAnsi="Consolas" w:cs="Courier New"/>
          <w:color w:val="008000"/>
          <w:sz w:val="18"/>
          <w:szCs w:val="18"/>
        </w:rPr>
        <w:t>"C:/Users/kiara/OneDrive/WGU MSDA/churn_clean.csv"</w:t>
      </w:r>
      <w:r w:rsidRPr="008A19DD">
        <w:rPr>
          <w:rFonts w:ascii="Consolas" w:hAnsi="Consolas" w:cs="Courier New"/>
          <w:color w:val="545454"/>
          <w:sz w:val="18"/>
          <w:szCs w:val="18"/>
        </w:rPr>
        <w:t>)</w:t>
      </w:r>
    </w:p>
    <w:p w14:paraId="4A0438E9" w14:textId="57A7FECE" w:rsidR="00D600C2" w:rsidRPr="008A19DD" w:rsidRDefault="00D600C2" w:rsidP="00B03D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545454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8. </w:t>
      </w:r>
      <w:r w:rsidRPr="008A19DD">
        <w:rPr>
          <w:rFonts w:ascii="Consolas" w:hAnsi="Consolas" w:cs="Courier New"/>
          <w:color w:val="007FAA"/>
          <w:sz w:val="18"/>
          <w:szCs w:val="18"/>
        </w:rPr>
        <w:t>View</w:t>
      </w:r>
      <w:r w:rsidRPr="008A19DD">
        <w:rPr>
          <w:rFonts w:ascii="Consolas" w:hAnsi="Consolas" w:cs="Courier New"/>
          <w:color w:val="545454"/>
          <w:sz w:val="18"/>
          <w:szCs w:val="18"/>
        </w:rPr>
        <w:t>(churn)</w:t>
      </w:r>
    </w:p>
    <w:p w14:paraId="4D1E37FA" w14:textId="77777777" w:rsidR="00F62D2D" w:rsidRPr="008A19DD" w:rsidRDefault="00F62D2D" w:rsidP="00B03D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</w:p>
    <w:p w14:paraId="1F0831C4" w14:textId="6AB89364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10. </w:t>
      </w:r>
      <w:r w:rsidRPr="008A19DD">
        <w:rPr>
          <w:rFonts w:ascii="Consolas" w:hAnsi="Consolas" w:cs="Courier New"/>
          <w:color w:val="696969"/>
          <w:sz w:val="18"/>
          <w:szCs w:val="18"/>
        </w:rPr>
        <w:t>#Getting to know the DATA</w:t>
      </w:r>
    </w:p>
    <w:p w14:paraId="1869EDFE" w14:textId="4538AA3E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11. </w:t>
      </w:r>
      <w:r w:rsidRPr="008A19DD">
        <w:rPr>
          <w:rFonts w:ascii="Consolas" w:hAnsi="Consolas" w:cs="Courier New"/>
          <w:color w:val="545454"/>
          <w:sz w:val="18"/>
          <w:szCs w:val="18"/>
        </w:rPr>
        <w:t>summary(churn)</w:t>
      </w:r>
    </w:p>
    <w:p w14:paraId="32DBEF2F" w14:textId="7CD83B43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12. </w:t>
      </w:r>
      <w:r w:rsidRPr="008A19DD">
        <w:rPr>
          <w:rFonts w:ascii="Consolas" w:hAnsi="Consolas" w:cs="Courier New"/>
          <w:color w:val="545454"/>
          <w:sz w:val="18"/>
          <w:szCs w:val="18"/>
        </w:rPr>
        <w:t> </w:t>
      </w:r>
    </w:p>
    <w:p w14:paraId="3A73A39C" w14:textId="14E96ACA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13. </w:t>
      </w:r>
      <w:r w:rsidRPr="008A19DD">
        <w:rPr>
          <w:rFonts w:ascii="Consolas" w:hAnsi="Consolas" w:cs="Courier New"/>
          <w:color w:val="696969"/>
          <w:sz w:val="18"/>
          <w:szCs w:val="18"/>
        </w:rPr>
        <w:t># Detecting Duplicates</w:t>
      </w:r>
    </w:p>
    <w:p w14:paraId="015860BB" w14:textId="07EEB9E3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14. </w:t>
      </w:r>
      <w:r w:rsidRPr="008A19DD">
        <w:rPr>
          <w:rFonts w:ascii="Consolas" w:hAnsi="Consolas" w:cs="Courier New"/>
          <w:color w:val="545454"/>
          <w:sz w:val="18"/>
          <w:szCs w:val="18"/>
        </w:rPr>
        <w:t>duplicates &lt;- duplicated(churn)</w:t>
      </w:r>
    </w:p>
    <w:p w14:paraId="36839D3B" w14:textId="582FF466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545454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15.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duplicate_count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&lt;- sum(duplicates)</w:t>
      </w:r>
    </w:p>
    <w:p w14:paraId="2E30C58F" w14:textId="3661568A" w:rsidR="00F62D2D" w:rsidRPr="008A19DD" w:rsidRDefault="00F62D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</w:p>
    <w:p w14:paraId="7233BC38" w14:textId="547C84E9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16. </w:t>
      </w:r>
      <w:r w:rsidRPr="008A19DD">
        <w:rPr>
          <w:rFonts w:ascii="Consolas" w:hAnsi="Consolas" w:cs="Courier New"/>
          <w:color w:val="696969"/>
          <w:sz w:val="18"/>
          <w:szCs w:val="18"/>
        </w:rPr>
        <w:t>#Print the results</w:t>
      </w:r>
    </w:p>
    <w:p w14:paraId="45C8A934" w14:textId="3A8AD803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17. </w:t>
      </w:r>
      <w:r w:rsidRPr="008A19DD">
        <w:rPr>
          <w:rFonts w:ascii="Consolas" w:hAnsi="Consolas" w:cs="Courier New"/>
          <w:color w:val="7928A1"/>
          <w:sz w:val="18"/>
          <w:szCs w:val="18"/>
        </w:rPr>
        <w:t>print</w:t>
      </w:r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duplicate_count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)</w:t>
      </w:r>
    </w:p>
    <w:p w14:paraId="3E100948" w14:textId="7337F283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18. </w:t>
      </w:r>
      <w:r w:rsidRPr="008A19DD">
        <w:rPr>
          <w:rFonts w:ascii="Consolas" w:hAnsi="Consolas" w:cs="Courier New"/>
          <w:color w:val="545454"/>
          <w:sz w:val="18"/>
          <w:szCs w:val="18"/>
        </w:rPr>
        <w:t> </w:t>
      </w:r>
    </w:p>
    <w:p w14:paraId="0840DD63" w14:textId="7A683D39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19. </w:t>
      </w:r>
      <w:r w:rsidRPr="008A19DD">
        <w:rPr>
          <w:rFonts w:ascii="Consolas" w:hAnsi="Consolas" w:cs="Courier New"/>
          <w:color w:val="696969"/>
          <w:sz w:val="18"/>
          <w:szCs w:val="18"/>
        </w:rPr>
        <w:t># Find any missing values</w:t>
      </w:r>
    </w:p>
    <w:p w14:paraId="3B79C45B" w14:textId="3B9DC90E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20.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missing_per_column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&lt;-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colSums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r w:rsidRPr="008A19DD">
        <w:rPr>
          <w:rFonts w:ascii="Consolas" w:hAnsi="Consolas" w:cs="Courier New"/>
          <w:color w:val="7928A1"/>
          <w:sz w:val="18"/>
          <w:szCs w:val="18"/>
        </w:rPr>
        <w:t>is</w:t>
      </w:r>
      <w:r w:rsidRPr="008A19DD">
        <w:rPr>
          <w:rFonts w:ascii="Consolas" w:hAnsi="Consolas" w:cs="Courier New"/>
          <w:color w:val="545454"/>
          <w:sz w:val="18"/>
          <w:szCs w:val="18"/>
        </w:rPr>
        <w:t>.na(churn))</w:t>
      </w:r>
    </w:p>
    <w:p w14:paraId="496EA309" w14:textId="77777777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21. </w:t>
      </w:r>
      <w:r w:rsidRPr="008A19DD">
        <w:rPr>
          <w:rFonts w:ascii="Consolas" w:hAnsi="Consolas" w:cs="Courier New"/>
          <w:color w:val="696969"/>
          <w:sz w:val="18"/>
          <w:szCs w:val="18"/>
        </w:rPr>
        <w:t># Print results</w:t>
      </w:r>
    </w:p>
    <w:p w14:paraId="34717127" w14:textId="645B308A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22. </w:t>
      </w:r>
      <w:r w:rsidRPr="008A19DD">
        <w:rPr>
          <w:rFonts w:ascii="Consolas" w:hAnsi="Consolas" w:cs="Courier New"/>
          <w:color w:val="7928A1"/>
          <w:sz w:val="18"/>
          <w:szCs w:val="18"/>
        </w:rPr>
        <w:t>print</w:t>
      </w:r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missing_per_column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)</w:t>
      </w:r>
    </w:p>
    <w:p w14:paraId="7F0EB9AF" w14:textId="43B4A064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23. </w:t>
      </w:r>
      <w:r w:rsidRPr="008A19DD">
        <w:rPr>
          <w:rFonts w:ascii="Consolas" w:hAnsi="Consolas" w:cs="Courier New"/>
          <w:color w:val="545454"/>
          <w:sz w:val="18"/>
          <w:szCs w:val="18"/>
        </w:rPr>
        <w:t> </w:t>
      </w:r>
    </w:p>
    <w:p w14:paraId="72F66A94" w14:textId="77777777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24. </w:t>
      </w:r>
      <w:r w:rsidRPr="008A19DD">
        <w:rPr>
          <w:rFonts w:ascii="Consolas" w:hAnsi="Consolas" w:cs="Courier New"/>
          <w:color w:val="696969"/>
          <w:sz w:val="18"/>
          <w:szCs w:val="18"/>
        </w:rPr>
        <w:t># Remove outliers in continuous variables</w:t>
      </w:r>
    </w:p>
    <w:p w14:paraId="7263A147" w14:textId="29A0E2EF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25.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independent_vars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&lt;- c(</w:t>
      </w:r>
      <w:r w:rsidRPr="008A19DD">
        <w:rPr>
          <w:rFonts w:ascii="Consolas" w:hAnsi="Consolas" w:cs="Courier New"/>
          <w:color w:val="008000"/>
          <w:sz w:val="18"/>
          <w:szCs w:val="18"/>
        </w:rPr>
        <w:t>'</w:t>
      </w:r>
      <w:proofErr w:type="spellStart"/>
      <w:r w:rsidRPr="008A19DD">
        <w:rPr>
          <w:rFonts w:ascii="Consolas" w:hAnsi="Consolas" w:cs="Courier New"/>
          <w:color w:val="008000"/>
          <w:sz w:val="18"/>
          <w:szCs w:val="18"/>
        </w:rPr>
        <w:t>Outage_sec_perweek</w:t>
      </w:r>
      <w:proofErr w:type="spellEnd"/>
      <w:r w:rsidRPr="008A19DD">
        <w:rPr>
          <w:rFonts w:ascii="Consolas" w:hAnsi="Consolas" w:cs="Courier New"/>
          <w:color w:val="008000"/>
          <w:sz w:val="18"/>
          <w:szCs w:val="18"/>
        </w:rPr>
        <w:t>'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</w:t>
      </w:r>
      <w:r w:rsidRPr="008A19DD">
        <w:rPr>
          <w:rFonts w:ascii="Consolas" w:hAnsi="Consolas" w:cs="Courier New"/>
          <w:color w:val="008000"/>
          <w:sz w:val="18"/>
          <w:szCs w:val="18"/>
        </w:rPr>
        <w:t>'Email'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</w:t>
      </w:r>
      <w:r w:rsidRPr="008A19DD">
        <w:rPr>
          <w:rFonts w:ascii="Consolas" w:hAnsi="Consolas" w:cs="Courier New"/>
          <w:color w:val="008000"/>
          <w:sz w:val="18"/>
          <w:szCs w:val="18"/>
        </w:rPr>
        <w:t>'Contacts'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</w:t>
      </w:r>
      <w:r w:rsidRPr="008A19DD">
        <w:rPr>
          <w:rFonts w:ascii="Consolas" w:hAnsi="Consolas" w:cs="Courier New"/>
          <w:color w:val="008000"/>
          <w:sz w:val="18"/>
          <w:szCs w:val="18"/>
        </w:rPr>
        <w:t>'</w:t>
      </w:r>
      <w:proofErr w:type="spellStart"/>
      <w:r w:rsidRPr="008A19DD">
        <w:rPr>
          <w:rFonts w:ascii="Consolas" w:hAnsi="Consolas" w:cs="Courier New"/>
          <w:color w:val="008000"/>
          <w:sz w:val="18"/>
          <w:szCs w:val="18"/>
        </w:rPr>
        <w:t>Yearly_equip_failure</w:t>
      </w:r>
      <w:proofErr w:type="spellEnd"/>
      <w:r w:rsidRPr="008A19DD">
        <w:rPr>
          <w:rFonts w:ascii="Consolas" w:hAnsi="Consolas" w:cs="Courier New"/>
          <w:color w:val="008000"/>
          <w:sz w:val="18"/>
          <w:szCs w:val="18"/>
        </w:rPr>
        <w:t>'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</w:t>
      </w:r>
      <w:r w:rsidRPr="008A19DD">
        <w:rPr>
          <w:rFonts w:ascii="Consolas" w:hAnsi="Consolas" w:cs="Courier New"/>
          <w:color w:val="008000"/>
          <w:sz w:val="18"/>
          <w:szCs w:val="18"/>
        </w:rPr>
        <w:t>'Tenure'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</w:t>
      </w:r>
      <w:r w:rsidRPr="008A19DD">
        <w:rPr>
          <w:rFonts w:ascii="Consolas" w:hAnsi="Consolas" w:cs="Courier New"/>
          <w:color w:val="008000"/>
          <w:sz w:val="18"/>
          <w:szCs w:val="18"/>
        </w:rPr>
        <w:t>'</w:t>
      </w:r>
      <w:proofErr w:type="spellStart"/>
      <w:r w:rsidRPr="008A19DD">
        <w:rPr>
          <w:rFonts w:ascii="Consolas" w:hAnsi="Consolas" w:cs="Courier New"/>
          <w:color w:val="008000"/>
          <w:sz w:val="18"/>
          <w:szCs w:val="18"/>
        </w:rPr>
        <w:t>MonthlyCharge</w:t>
      </w:r>
      <w:proofErr w:type="spellEnd"/>
      <w:r w:rsidRPr="008A19DD">
        <w:rPr>
          <w:rFonts w:ascii="Consolas" w:hAnsi="Consolas" w:cs="Courier New"/>
          <w:color w:val="008000"/>
          <w:sz w:val="18"/>
          <w:szCs w:val="18"/>
        </w:rPr>
        <w:t>'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</w:t>
      </w:r>
      <w:r w:rsidRPr="008A19DD">
        <w:rPr>
          <w:rFonts w:ascii="Consolas" w:hAnsi="Consolas" w:cs="Courier New"/>
          <w:color w:val="008000"/>
          <w:sz w:val="18"/>
          <w:szCs w:val="18"/>
        </w:rPr>
        <w:t>'</w:t>
      </w:r>
      <w:proofErr w:type="spellStart"/>
      <w:r w:rsidRPr="008A19DD">
        <w:rPr>
          <w:rFonts w:ascii="Consolas" w:hAnsi="Consolas" w:cs="Courier New"/>
          <w:color w:val="008000"/>
          <w:sz w:val="18"/>
          <w:szCs w:val="18"/>
        </w:rPr>
        <w:t>Bandwidth_GB_Year</w:t>
      </w:r>
      <w:proofErr w:type="spellEnd"/>
      <w:r w:rsidRPr="008A19DD">
        <w:rPr>
          <w:rFonts w:ascii="Consolas" w:hAnsi="Consolas" w:cs="Courier New"/>
          <w:color w:val="008000"/>
          <w:sz w:val="18"/>
          <w:szCs w:val="18"/>
        </w:rPr>
        <w:t>'</w:t>
      </w:r>
      <w:r w:rsidRPr="008A19DD">
        <w:rPr>
          <w:rFonts w:ascii="Consolas" w:hAnsi="Consolas" w:cs="Courier New"/>
          <w:color w:val="545454"/>
          <w:sz w:val="18"/>
          <w:szCs w:val="18"/>
        </w:rPr>
        <w:t>)</w:t>
      </w:r>
    </w:p>
    <w:p w14:paraId="732F2830" w14:textId="77777777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26. </w:t>
      </w:r>
      <w:r w:rsidRPr="008A19DD">
        <w:rPr>
          <w:rFonts w:ascii="Consolas" w:hAnsi="Consolas" w:cs="Courier New"/>
          <w:color w:val="545454"/>
          <w:sz w:val="18"/>
          <w:szCs w:val="18"/>
        </w:rPr>
        <w:t>churn &lt;- churn %&gt;%</w:t>
      </w:r>
    </w:p>
    <w:p w14:paraId="04DD4D8B" w14:textId="52F9AC07" w:rsidR="00D600C2" w:rsidRPr="008A19DD" w:rsidRDefault="00D600C2" w:rsidP="00B03D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545454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27.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filter(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if_any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all_of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independent_vars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), ~ abs(. - mean(.)) &lt;= </w:t>
      </w:r>
      <w:r w:rsidRPr="008A19DD">
        <w:rPr>
          <w:rFonts w:ascii="Consolas" w:hAnsi="Consolas" w:cs="Courier New"/>
          <w:color w:val="AA5D00"/>
          <w:sz w:val="18"/>
          <w:szCs w:val="18"/>
        </w:rPr>
        <w:t>3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*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sd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(.)))</w:t>
      </w:r>
    </w:p>
    <w:p w14:paraId="7DBBC290" w14:textId="739E6E26" w:rsidR="00F62D2D" w:rsidRPr="008A19DD" w:rsidRDefault="00F62D2D" w:rsidP="00B03D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</w:p>
    <w:p w14:paraId="38F475E2" w14:textId="12A24EE4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lastRenderedPageBreak/>
        <w:t xml:space="preserve">29. </w:t>
      </w:r>
      <w:r w:rsidRPr="008A19DD">
        <w:rPr>
          <w:rFonts w:ascii="Consolas" w:hAnsi="Consolas" w:cs="Courier New"/>
          <w:color w:val="696969"/>
          <w:sz w:val="18"/>
          <w:szCs w:val="18"/>
        </w:rPr>
        <w:t xml:space="preserve"># </w:t>
      </w:r>
      <w:r w:rsidR="00C628DC" w:rsidRPr="008A19DD">
        <w:rPr>
          <w:rFonts w:ascii="Consolas" w:hAnsi="Consolas" w:cs="Courier New"/>
          <w:color w:val="696969"/>
          <w:sz w:val="18"/>
          <w:szCs w:val="18"/>
        </w:rPr>
        <w:t>Confirm</w:t>
      </w:r>
      <w:r w:rsidRPr="008A19DD">
        <w:rPr>
          <w:rFonts w:ascii="Consolas" w:hAnsi="Consolas" w:cs="Courier New"/>
          <w:color w:val="696969"/>
          <w:sz w:val="18"/>
          <w:szCs w:val="18"/>
        </w:rPr>
        <w:t xml:space="preserve"> outlier</w:t>
      </w:r>
      <w:r w:rsidR="00C628DC" w:rsidRPr="008A19DD">
        <w:rPr>
          <w:rFonts w:ascii="Consolas" w:hAnsi="Consolas" w:cs="Courier New"/>
          <w:color w:val="696969"/>
          <w:sz w:val="18"/>
          <w:szCs w:val="18"/>
        </w:rPr>
        <w:t xml:space="preserve"> removal</w:t>
      </w:r>
      <w:r w:rsidRPr="008A19DD">
        <w:rPr>
          <w:rFonts w:ascii="Consolas" w:hAnsi="Consolas" w:cs="Courier New"/>
          <w:color w:val="696969"/>
          <w:sz w:val="18"/>
          <w:szCs w:val="18"/>
        </w:rPr>
        <w:t xml:space="preserve"> </w:t>
      </w:r>
    </w:p>
    <w:p w14:paraId="155B3546" w14:textId="77777777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30. </w:t>
      </w:r>
      <w:r w:rsidRPr="008A19DD">
        <w:rPr>
          <w:rFonts w:ascii="Consolas" w:hAnsi="Consolas" w:cs="Courier New"/>
          <w:color w:val="545454"/>
          <w:sz w:val="18"/>
          <w:szCs w:val="18"/>
        </w:rPr>
        <w:t>par(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mfrow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= c(</w:t>
      </w:r>
      <w:r w:rsidRPr="008A19DD">
        <w:rPr>
          <w:rFonts w:ascii="Consolas" w:hAnsi="Consolas" w:cs="Courier New"/>
          <w:color w:val="AA5D00"/>
          <w:sz w:val="18"/>
          <w:szCs w:val="18"/>
        </w:rPr>
        <w:t>4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</w:t>
      </w:r>
      <w:r w:rsidRPr="008A19DD">
        <w:rPr>
          <w:rFonts w:ascii="Consolas" w:hAnsi="Consolas" w:cs="Courier New"/>
          <w:color w:val="AA5D00"/>
          <w:sz w:val="18"/>
          <w:szCs w:val="18"/>
        </w:rPr>
        <w:t>3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))  </w:t>
      </w:r>
      <w:r w:rsidRPr="008A19DD">
        <w:rPr>
          <w:rFonts w:ascii="Consolas" w:hAnsi="Consolas" w:cs="Courier New"/>
          <w:color w:val="696969"/>
          <w:sz w:val="18"/>
          <w:szCs w:val="18"/>
        </w:rPr>
        <w:t># Set up a multi-panel plot</w:t>
      </w:r>
    </w:p>
    <w:p w14:paraId="67176D8F" w14:textId="77777777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31. </w:t>
      </w:r>
      <w:r w:rsidRPr="008A19DD">
        <w:rPr>
          <w:rFonts w:ascii="Consolas" w:hAnsi="Consolas" w:cs="Courier New"/>
          <w:color w:val="7928A1"/>
          <w:sz w:val="18"/>
          <w:szCs w:val="18"/>
        </w:rPr>
        <w:t>for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(col </w:t>
      </w:r>
      <w:r w:rsidRPr="008A19DD">
        <w:rPr>
          <w:rFonts w:ascii="Consolas" w:hAnsi="Consolas" w:cs="Courier New"/>
          <w:color w:val="7928A1"/>
          <w:sz w:val="18"/>
          <w:szCs w:val="18"/>
        </w:rPr>
        <w:t>in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independent_vars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) {</w:t>
      </w:r>
    </w:p>
    <w:p w14:paraId="08D2EA75" w14:textId="14ED93AF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32.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boxplot(</w:t>
      </w:r>
    </w:p>
    <w:p w14:paraId="1E794660" w14:textId="77777777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33.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  churn[[col]],</w:t>
      </w:r>
    </w:p>
    <w:p w14:paraId="2D8D895F" w14:textId="77777777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34.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  main = col,</w:t>
      </w:r>
    </w:p>
    <w:p w14:paraId="29DBD9B4" w14:textId="77777777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35.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ylab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= </w:t>
      </w:r>
      <w:r w:rsidRPr="008A19DD">
        <w:rPr>
          <w:rFonts w:ascii="Consolas" w:hAnsi="Consolas" w:cs="Courier New"/>
          <w:color w:val="008000"/>
          <w:sz w:val="18"/>
          <w:szCs w:val="18"/>
        </w:rPr>
        <w:t>"Value"</w:t>
      </w:r>
      <w:r w:rsidRPr="008A19DD">
        <w:rPr>
          <w:rFonts w:ascii="Consolas" w:hAnsi="Consolas" w:cs="Courier New"/>
          <w:color w:val="545454"/>
          <w:sz w:val="18"/>
          <w:szCs w:val="18"/>
        </w:rPr>
        <w:t>,</w:t>
      </w:r>
    </w:p>
    <w:p w14:paraId="723BA036" w14:textId="77777777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36.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  col = </w:t>
      </w:r>
      <w:r w:rsidRPr="008A19DD">
        <w:rPr>
          <w:rFonts w:ascii="Consolas" w:hAnsi="Consolas" w:cs="Courier New"/>
          <w:color w:val="008000"/>
          <w:sz w:val="18"/>
          <w:szCs w:val="18"/>
        </w:rPr>
        <w:t>"</w:t>
      </w:r>
      <w:proofErr w:type="spellStart"/>
      <w:r w:rsidRPr="008A19DD">
        <w:rPr>
          <w:rFonts w:ascii="Consolas" w:hAnsi="Consolas" w:cs="Courier New"/>
          <w:color w:val="008000"/>
          <w:sz w:val="18"/>
          <w:szCs w:val="18"/>
        </w:rPr>
        <w:t>skyblue</w:t>
      </w:r>
      <w:proofErr w:type="spellEnd"/>
      <w:r w:rsidRPr="008A19DD">
        <w:rPr>
          <w:rFonts w:ascii="Consolas" w:hAnsi="Consolas" w:cs="Courier New"/>
          <w:color w:val="008000"/>
          <w:sz w:val="18"/>
          <w:szCs w:val="18"/>
        </w:rPr>
        <w:t>"</w:t>
      </w:r>
      <w:r w:rsidRPr="008A19DD">
        <w:rPr>
          <w:rFonts w:ascii="Consolas" w:hAnsi="Consolas" w:cs="Courier New"/>
          <w:color w:val="545454"/>
          <w:sz w:val="18"/>
          <w:szCs w:val="18"/>
        </w:rPr>
        <w:t>,</w:t>
      </w:r>
    </w:p>
    <w:p w14:paraId="747E1EF1" w14:textId="77777777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37.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  border = </w:t>
      </w:r>
      <w:r w:rsidRPr="008A19DD">
        <w:rPr>
          <w:rFonts w:ascii="Consolas" w:hAnsi="Consolas" w:cs="Courier New"/>
          <w:color w:val="008000"/>
          <w:sz w:val="18"/>
          <w:szCs w:val="18"/>
        </w:rPr>
        <w:t>"black"</w:t>
      </w:r>
    </w:p>
    <w:p w14:paraId="2575EFF9" w14:textId="77777777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38.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)</w:t>
      </w:r>
    </w:p>
    <w:p w14:paraId="3883F701" w14:textId="77777777" w:rsidR="00D600C2" w:rsidRPr="008A19DD" w:rsidRDefault="00D60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39. </w:t>
      </w:r>
      <w:r w:rsidRPr="008A19DD">
        <w:rPr>
          <w:rFonts w:ascii="Consolas" w:hAnsi="Consolas" w:cs="Courier New"/>
          <w:color w:val="545454"/>
          <w:sz w:val="18"/>
          <w:szCs w:val="18"/>
        </w:rPr>
        <w:t>}</w:t>
      </w:r>
    </w:p>
    <w:p w14:paraId="7010CABA" w14:textId="34772794" w:rsidR="00D600C2" w:rsidRPr="008A19DD" w:rsidRDefault="00D600C2" w:rsidP="000B5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12468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40. </w:t>
      </w:r>
      <w:r w:rsidRPr="008A19DD">
        <w:rPr>
          <w:rFonts w:ascii="Consolas" w:hAnsi="Consolas" w:cs="Courier New"/>
          <w:color w:val="696969"/>
          <w:sz w:val="18"/>
          <w:szCs w:val="18"/>
        </w:rPr>
        <w:t># No duplicates, missing values found. Outliers taken care of</w:t>
      </w:r>
    </w:p>
    <w:p w14:paraId="6B946226" w14:textId="6CE52C8D" w:rsidR="009406E1" w:rsidRPr="00D600C2" w:rsidRDefault="009406E1" w:rsidP="0065691C">
      <w:pPr>
        <w:pStyle w:val="ListParagraph"/>
        <w:rPr>
          <w:rFonts w:ascii="Consolas" w:eastAsia="Times New Roman" w:hAnsi="Consolas" w:cs="Courier New"/>
          <w:color w:val="000000"/>
          <w:sz w:val="14"/>
          <w:szCs w:val="14"/>
        </w:rPr>
      </w:pPr>
      <w:r w:rsidRPr="00D600C2">
        <w:t>Summary Statistics of Variables</w:t>
      </w:r>
    </w:p>
    <w:p w14:paraId="04FCF399" w14:textId="77777777" w:rsidR="00A35CCE" w:rsidRDefault="00692FB5" w:rsidP="0065691C">
      <w:pPr>
        <w:pStyle w:val="NoIndent"/>
      </w:pPr>
      <w:r w:rsidRPr="006C4CD0">
        <w:t xml:space="preserve">Dependent Variable: </w:t>
      </w:r>
    </w:p>
    <w:p w14:paraId="573BD033" w14:textId="046DD7D0" w:rsidR="009406E1" w:rsidRPr="006C4CD0" w:rsidRDefault="007218EF" w:rsidP="007844C6">
      <w:pPr>
        <w:pStyle w:val="NoSpacing"/>
      </w:pPr>
      <w:r w:rsidRPr="006C4CD0">
        <w:t>C</w:t>
      </w:r>
      <w:r w:rsidR="00692FB5" w:rsidRPr="006C4CD0">
        <w:t>hurn</w:t>
      </w:r>
    </w:p>
    <w:p w14:paraId="0D68478D" w14:textId="77777777" w:rsidR="00A35CCE" w:rsidRDefault="00692FB5" w:rsidP="0065691C">
      <w:pPr>
        <w:pStyle w:val="NoIndent"/>
      </w:pPr>
      <w:r w:rsidRPr="006C4CD0">
        <w:t xml:space="preserve">Independent Variables: </w:t>
      </w:r>
    </w:p>
    <w:p w14:paraId="216F5217" w14:textId="63995BEC" w:rsidR="00692FB5" w:rsidRPr="006C4CD0" w:rsidRDefault="00692FB5" w:rsidP="007844C6">
      <w:pPr>
        <w:pStyle w:val="NoSpacing"/>
      </w:pPr>
      <w:proofErr w:type="spellStart"/>
      <w:r w:rsidRPr="006C4CD0">
        <w:t>Outage_sec_perweek</w:t>
      </w:r>
      <w:proofErr w:type="spellEnd"/>
      <w:r w:rsidRPr="006C4CD0">
        <w:t xml:space="preserve">, Email, Contacts, </w:t>
      </w:r>
      <w:proofErr w:type="spellStart"/>
      <w:proofErr w:type="gramStart"/>
      <w:r w:rsidRPr="006C4CD0">
        <w:t>Yearly</w:t>
      </w:r>
      <w:proofErr w:type="gramEnd"/>
      <w:r w:rsidRPr="006C4CD0">
        <w:t>_equip_failure</w:t>
      </w:r>
      <w:proofErr w:type="spellEnd"/>
      <w:r w:rsidRPr="006C4CD0">
        <w:t xml:space="preserve">, Tenure, </w:t>
      </w:r>
      <w:proofErr w:type="spellStart"/>
      <w:r w:rsidRPr="006C4CD0">
        <w:t>MonthlyCharge</w:t>
      </w:r>
      <w:proofErr w:type="spellEnd"/>
      <w:r w:rsidRPr="006C4CD0">
        <w:t xml:space="preserve">, </w:t>
      </w:r>
      <w:proofErr w:type="spellStart"/>
      <w:r w:rsidRPr="006C4CD0">
        <w:t>Bandwidth_GB_Year</w:t>
      </w:r>
      <w:proofErr w:type="spellEnd"/>
    </w:p>
    <w:p w14:paraId="63AA8902" w14:textId="4974F1A7" w:rsidR="002F2500" w:rsidRPr="006C4CD0" w:rsidRDefault="00215968" w:rsidP="0065691C">
      <w:pPr>
        <w:pStyle w:val="NoIndent"/>
      </w:pPr>
      <w:r w:rsidRPr="006C4CD0">
        <w:t>Summary statistics code:</w:t>
      </w:r>
    </w:p>
    <w:p w14:paraId="17B2A35B" w14:textId="6E175D70" w:rsidR="00C71D52" w:rsidRPr="00C912BB" w:rsidRDefault="00A91E81" w:rsidP="00C912BB">
      <w:pPr>
        <w:pStyle w:val="NormalWeb"/>
        <w:numPr>
          <w:ilvl w:val="0"/>
          <w:numId w:val="12"/>
        </w:numPr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31" w:color="888888"/>
        </w:pBdr>
        <w:tabs>
          <w:tab w:val="left" w:pos="1440"/>
          <w:tab w:val="left" w:pos="1980"/>
          <w:tab w:val="left" w:pos="2748"/>
          <w:tab w:val="left" w:pos="3664"/>
          <w:tab w:val="left" w:pos="4580"/>
          <w:tab w:val="left" w:pos="5400"/>
          <w:tab w:val="left" w:pos="5496"/>
        </w:tabs>
        <w:spacing w:before="0" w:beforeAutospacing="0" w:after="0" w:afterAutospacing="0"/>
        <w:ind w:left="1800" w:right="1980"/>
        <w:divId w:val="629750286"/>
        <w:rPr>
          <w:rFonts w:ascii="Consolas" w:hAnsi="Consolas" w:cs="Courier New"/>
          <w:color w:val="666600"/>
          <w:sz w:val="22"/>
          <w:szCs w:val="22"/>
        </w:rPr>
      </w:pPr>
      <w:r w:rsidRPr="00C912BB">
        <w:rPr>
          <w:rFonts w:ascii="Consolas" w:hAnsi="Consolas" w:cs="Courier New"/>
          <w:color w:val="000000"/>
          <w:sz w:val="22"/>
          <w:szCs w:val="22"/>
        </w:rPr>
        <w:t>summary</w:t>
      </w:r>
      <w:r w:rsidRPr="00C912BB">
        <w:rPr>
          <w:rFonts w:ascii="Consolas" w:hAnsi="Consolas" w:cs="Courier New"/>
          <w:color w:val="666600"/>
          <w:sz w:val="22"/>
          <w:szCs w:val="22"/>
        </w:rPr>
        <w:t>(</w:t>
      </w:r>
      <w:r w:rsidRPr="00C912BB">
        <w:rPr>
          <w:rFonts w:ascii="Consolas" w:hAnsi="Consolas" w:cs="Courier New"/>
          <w:color w:val="000088"/>
          <w:sz w:val="22"/>
          <w:szCs w:val="22"/>
        </w:rPr>
        <w:t>select</w:t>
      </w:r>
      <w:r w:rsidRPr="00C912BB">
        <w:rPr>
          <w:rFonts w:ascii="Consolas" w:hAnsi="Consolas" w:cs="Courier New"/>
          <w:color w:val="666600"/>
          <w:sz w:val="22"/>
          <w:szCs w:val="22"/>
        </w:rPr>
        <w:t>(</w:t>
      </w:r>
      <w:r w:rsidRPr="00C912BB">
        <w:rPr>
          <w:rFonts w:ascii="Consolas" w:hAnsi="Consolas" w:cs="Courier New"/>
          <w:color w:val="000000"/>
          <w:sz w:val="22"/>
          <w:szCs w:val="22"/>
        </w:rPr>
        <w:t>churn</w:t>
      </w:r>
      <w:r w:rsidRPr="00C912BB">
        <w:rPr>
          <w:rFonts w:ascii="Consolas" w:hAnsi="Consolas" w:cs="Courier New"/>
          <w:color w:val="666600"/>
          <w:sz w:val="22"/>
          <w:szCs w:val="22"/>
        </w:rPr>
        <w:t>,</w:t>
      </w:r>
      <w:r w:rsidRPr="00C912BB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C912BB">
        <w:rPr>
          <w:rFonts w:ascii="Consolas" w:hAnsi="Consolas" w:cs="Courier New"/>
          <w:color w:val="660066"/>
          <w:sz w:val="22"/>
          <w:szCs w:val="22"/>
        </w:rPr>
        <w:t>Churn</w:t>
      </w:r>
      <w:r w:rsidRPr="00C912BB">
        <w:rPr>
          <w:rFonts w:ascii="Consolas" w:hAnsi="Consolas" w:cs="Courier New"/>
          <w:color w:val="666600"/>
          <w:sz w:val="22"/>
          <w:szCs w:val="22"/>
        </w:rPr>
        <w:t>,</w:t>
      </w:r>
      <w:r w:rsidRPr="00C912BB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C912BB">
        <w:rPr>
          <w:rFonts w:ascii="Consolas" w:hAnsi="Consolas" w:cs="Courier New"/>
          <w:color w:val="000000"/>
          <w:sz w:val="22"/>
          <w:szCs w:val="22"/>
        </w:rPr>
        <w:t>all_of</w:t>
      </w:r>
      <w:proofErr w:type="spellEnd"/>
      <w:r w:rsidRPr="00C912BB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r w:rsidR="00320CAF" w:rsidRPr="00C912BB">
        <w:rPr>
          <w:rFonts w:ascii="Consolas" w:hAnsi="Consolas" w:cs="Courier New"/>
          <w:color w:val="000000"/>
          <w:sz w:val="22"/>
          <w:szCs w:val="22"/>
        </w:rPr>
        <w:t>independent_</w:t>
      </w:r>
      <w:r w:rsidR="00837931" w:rsidRPr="00C912BB">
        <w:rPr>
          <w:rFonts w:ascii="Consolas" w:hAnsi="Consolas" w:cs="Courier New"/>
          <w:color w:val="000000"/>
          <w:sz w:val="22"/>
          <w:szCs w:val="22"/>
        </w:rPr>
        <w:t>v</w:t>
      </w:r>
      <w:r w:rsidR="00320CAF" w:rsidRPr="00C912BB">
        <w:rPr>
          <w:rFonts w:ascii="Consolas" w:hAnsi="Consolas" w:cs="Courier New"/>
          <w:color w:val="000000"/>
          <w:sz w:val="22"/>
          <w:szCs w:val="22"/>
        </w:rPr>
        <w:t>ars</w:t>
      </w:r>
      <w:proofErr w:type="spellEnd"/>
      <w:r w:rsidRPr="00C912BB">
        <w:rPr>
          <w:rFonts w:ascii="Consolas" w:hAnsi="Consolas" w:cs="Courier New"/>
          <w:color w:val="666600"/>
          <w:sz w:val="22"/>
          <w:szCs w:val="22"/>
        </w:rPr>
        <w:t>)))</w:t>
      </w:r>
    </w:p>
    <w:p w14:paraId="0D12A19D" w14:textId="07B0D6FD" w:rsidR="00733770" w:rsidRDefault="00733770" w:rsidP="0065691C">
      <w:pPr>
        <w:pStyle w:val="NoIndent"/>
      </w:pPr>
      <w:r w:rsidRPr="003A446D">
        <w:t>Screen Shot</w:t>
      </w:r>
      <w:r w:rsidR="003A446D">
        <w:t>:</w:t>
      </w:r>
    </w:p>
    <w:p w14:paraId="1EE6AFEF" w14:textId="160DFF1F" w:rsidR="003A446D" w:rsidRPr="003A446D" w:rsidRDefault="00120CE2" w:rsidP="009B4B72">
      <w:pPr>
        <w:ind w:left="630"/>
        <w:rPr>
          <w:b/>
          <w:bCs/>
        </w:rPr>
      </w:pPr>
      <w:r>
        <w:rPr>
          <w:noProof/>
        </w:rPr>
        <w:drawing>
          <wp:inline distT="0" distB="0" distL="0" distR="0" wp14:anchorId="284BE23D" wp14:editId="46A17F6B">
            <wp:extent cx="6477000" cy="1561992"/>
            <wp:effectExtent l="0" t="0" r="0" b="635"/>
            <wp:docPr id="10969787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7870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2889" cy="158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614F" w14:textId="77777777" w:rsidR="00DE5812" w:rsidRDefault="00DE5812" w:rsidP="0065691C">
      <w:pPr>
        <w:pStyle w:val="ListParagraph"/>
      </w:pPr>
      <w:r w:rsidRPr="00E20888">
        <w:t xml:space="preserve">Univariate and Bivariate Visualizations: </w:t>
      </w:r>
    </w:p>
    <w:p w14:paraId="32B1ED87" w14:textId="78504586" w:rsidR="00CD14A4" w:rsidRPr="00B6200E" w:rsidRDefault="00CD14A4" w:rsidP="0065691C">
      <w:pPr>
        <w:pStyle w:val="NoIndent"/>
      </w:pPr>
      <w:r>
        <w:t>Code:</w:t>
      </w:r>
    </w:p>
    <w:p w14:paraId="7289EAE5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1. </w:t>
      </w:r>
      <w:r w:rsidRPr="008A19DD">
        <w:rPr>
          <w:rFonts w:ascii="Consolas" w:hAnsi="Consolas" w:cs="Courier New"/>
          <w:color w:val="696969"/>
          <w:sz w:val="18"/>
          <w:szCs w:val="18"/>
        </w:rPr>
        <w:t xml:space="preserve"># Univariate </w:t>
      </w:r>
      <w:proofErr w:type="gramStart"/>
      <w:r w:rsidRPr="008A19DD">
        <w:rPr>
          <w:rFonts w:ascii="Consolas" w:hAnsi="Consolas" w:cs="Courier New"/>
          <w:color w:val="696969"/>
          <w:sz w:val="18"/>
          <w:szCs w:val="18"/>
        </w:rPr>
        <w:t>visualizations</w:t>
      </w:r>
      <w:proofErr w:type="gramEnd"/>
    </w:p>
    <w:p w14:paraId="30055A37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2. </w:t>
      </w:r>
      <w:r w:rsidRPr="008A19DD">
        <w:rPr>
          <w:rFonts w:ascii="Consolas" w:hAnsi="Consolas" w:cs="Courier New"/>
          <w:color w:val="7928A1"/>
          <w:sz w:val="18"/>
          <w:szCs w:val="18"/>
        </w:rPr>
        <w:t>for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(</w:t>
      </w:r>
      <w:r w:rsidRPr="008A19DD">
        <w:rPr>
          <w:rFonts w:ascii="Consolas" w:hAnsi="Consolas" w:cs="Courier New"/>
          <w:color w:val="7928A1"/>
          <w:sz w:val="18"/>
          <w:szCs w:val="18"/>
        </w:rPr>
        <w:t>var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</w:t>
      </w:r>
      <w:r w:rsidRPr="008A19DD">
        <w:rPr>
          <w:rFonts w:ascii="Consolas" w:hAnsi="Consolas" w:cs="Courier New"/>
          <w:color w:val="7928A1"/>
          <w:sz w:val="18"/>
          <w:szCs w:val="18"/>
        </w:rPr>
        <w:t>in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independent_vars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) {</w:t>
      </w:r>
    </w:p>
    <w:p w14:paraId="5862AFBE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3.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p &lt;-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ggplot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(churn,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aes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(x = .data[[</w:t>
      </w:r>
      <w:r w:rsidRPr="008A19DD">
        <w:rPr>
          <w:rFonts w:ascii="Consolas" w:hAnsi="Consolas" w:cs="Courier New"/>
          <w:color w:val="7928A1"/>
          <w:sz w:val="18"/>
          <w:szCs w:val="18"/>
        </w:rPr>
        <w:t>var</w:t>
      </w:r>
      <w:r w:rsidRPr="008A19DD">
        <w:rPr>
          <w:rFonts w:ascii="Consolas" w:hAnsi="Consolas" w:cs="Courier New"/>
          <w:color w:val="545454"/>
          <w:sz w:val="18"/>
          <w:szCs w:val="18"/>
        </w:rPr>
        <w:t>]])) +</w:t>
      </w:r>
    </w:p>
    <w:p w14:paraId="5CFCFBF7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4.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geom_histogram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binwidth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= </w:t>
      </w:r>
      <w:r w:rsidRPr="008A19DD">
        <w:rPr>
          <w:rFonts w:ascii="Consolas" w:hAnsi="Consolas" w:cs="Courier New"/>
          <w:color w:val="AA5D00"/>
          <w:sz w:val="18"/>
          <w:szCs w:val="18"/>
        </w:rPr>
        <w:t>30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fill = </w:t>
      </w:r>
      <w:r w:rsidRPr="008A19DD">
        <w:rPr>
          <w:rFonts w:ascii="Consolas" w:hAnsi="Consolas" w:cs="Courier New"/>
          <w:color w:val="008000"/>
          <w:sz w:val="18"/>
          <w:szCs w:val="18"/>
        </w:rPr>
        <w:t>'blue'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color = </w:t>
      </w:r>
      <w:r w:rsidRPr="008A19DD">
        <w:rPr>
          <w:rFonts w:ascii="Consolas" w:hAnsi="Consolas" w:cs="Courier New"/>
          <w:color w:val="008000"/>
          <w:sz w:val="18"/>
          <w:szCs w:val="18"/>
        </w:rPr>
        <w:t>'black'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alpha = </w:t>
      </w:r>
      <w:r w:rsidRPr="008A19DD">
        <w:rPr>
          <w:rFonts w:ascii="Consolas" w:hAnsi="Consolas" w:cs="Courier New"/>
          <w:color w:val="AA5D00"/>
          <w:sz w:val="18"/>
          <w:szCs w:val="18"/>
        </w:rPr>
        <w:t>0.7</w:t>
      </w:r>
      <w:r w:rsidRPr="008A19DD">
        <w:rPr>
          <w:rFonts w:ascii="Consolas" w:hAnsi="Consolas" w:cs="Courier New"/>
          <w:color w:val="545454"/>
          <w:sz w:val="18"/>
          <w:szCs w:val="18"/>
        </w:rPr>
        <w:t>) +</w:t>
      </w:r>
    </w:p>
    <w:p w14:paraId="705B1ACE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5.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xlab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r w:rsidRPr="008A19DD">
        <w:rPr>
          <w:rFonts w:ascii="Consolas" w:hAnsi="Consolas" w:cs="Courier New"/>
          <w:color w:val="7928A1"/>
          <w:sz w:val="18"/>
          <w:szCs w:val="18"/>
        </w:rPr>
        <w:t>var</w:t>
      </w:r>
      <w:r w:rsidRPr="008A19DD">
        <w:rPr>
          <w:rFonts w:ascii="Consolas" w:hAnsi="Consolas" w:cs="Courier New"/>
          <w:color w:val="545454"/>
          <w:sz w:val="18"/>
          <w:szCs w:val="18"/>
        </w:rPr>
        <w:t>) +</w:t>
      </w:r>
    </w:p>
    <w:p w14:paraId="72203623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6.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ggtitle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(paste(</w:t>
      </w:r>
      <w:r w:rsidRPr="008A19DD">
        <w:rPr>
          <w:rFonts w:ascii="Consolas" w:hAnsi="Consolas" w:cs="Courier New"/>
          <w:color w:val="008000"/>
          <w:sz w:val="18"/>
          <w:szCs w:val="18"/>
        </w:rPr>
        <w:t>'Histogram of'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</w:t>
      </w:r>
      <w:r w:rsidRPr="008A19DD">
        <w:rPr>
          <w:rFonts w:ascii="Consolas" w:hAnsi="Consolas" w:cs="Courier New"/>
          <w:color w:val="7928A1"/>
          <w:sz w:val="18"/>
          <w:szCs w:val="18"/>
        </w:rPr>
        <w:t>var</w:t>
      </w:r>
      <w:r w:rsidRPr="008A19DD">
        <w:rPr>
          <w:rFonts w:ascii="Consolas" w:hAnsi="Consolas" w:cs="Courier New"/>
          <w:color w:val="545454"/>
          <w:sz w:val="18"/>
          <w:szCs w:val="18"/>
        </w:rPr>
        <w:t>)) +</w:t>
      </w:r>
    </w:p>
    <w:p w14:paraId="58C9CCBB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7.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theme_minimal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()</w:t>
      </w:r>
    </w:p>
    <w:p w14:paraId="50C0110D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8.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</w:p>
    <w:p w14:paraId="735B07DF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9.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r w:rsidRPr="008A19DD">
        <w:rPr>
          <w:rFonts w:ascii="Consolas" w:hAnsi="Consolas" w:cs="Courier New"/>
          <w:color w:val="7928A1"/>
          <w:sz w:val="18"/>
          <w:szCs w:val="18"/>
        </w:rPr>
        <w:t>print</w:t>
      </w:r>
      <w:r w:rsidRPr="008A19DD">
        <w:rPr>
          <w:rFonts w:ascii="Consolas" w:hAnsi="Consolas" w:cs="Courier New"/>
          <w:color w:val="545454"/>
          <w:sz w:val="18"/>
          <w:szCs w:val="18"/>
        </w:rPr>
        <w:t>(p)</w:t>
      </w:r>
    </w:p>
    <w:p w14:paraId="0649E249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10. </w:t>
      </w:r>
      <w:r w:rsidRPr="008A19DD">
        <w:rPr>
          <w:rFonts w:ascii="Consolas" w:hAnsi="Consolas" w:cs="Courier New"/>
          <w:color w:val="545454"/>
          <w:sz w:val="18"/>
          <w:szCs w:val="18"/>
        </w:rPr>
        <w:t>}</w:t>
      </w:r>
    </w:p>
    <w:p w14:paraId="5B7AD020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11. </w:t>
      </w:r>
      <w:r w:rsidRPr="008A19DD">
        <w:rPr>
          <w:rFonts w:ascii="Consolas" w:hAnsi="Consolas" w:cs="Courier New"/>
          <w:color w:val="545454"/>
          <w:sz w:val="18"/>
          <w:szCs w:val="18"/>
        </w:rPr>
        <w:t> </w:t>
      </w:r>
    </w:p>
    <w:p w14:paraId="118F5204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12. </w:t>
      </w:r>
      <w:r w:rsidRPr="008A19DD">
        <w:rPr>
          <w:rFonts w:ascii="Consolas" w:hAnsi="Consolas" w:cs="Courier New"/>
          <w:color w:val="696969"/>
          <w:sz w:val="18"/>
          <w:szCs w:val="18"/>
        </w:rPr>
        <w:t># Univariate visualization for 'Contacts'</w:t>
      </w:r>
    </w:p>
    <w:p w14:paraId="424A16A1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13.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contacts_plot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&lt;-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ggplot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(churn,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aes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(x = </w:t>
      </w:r>
      <w:r w:rsidRPr="008A19DD">
        <w:rPr>
          <w:rFonts w:ascii="Consolas" w:hAnsi="Consolas" w:cs="Courier New"/>
          <w:color w:val="007FAA"/>
          <w:sz w:val="18"/>
          <w:szCs w:val="18"/>
        </w:rPr>
        <w:t>Contacts</w:t>
      </w:r>
      <w:r w:rsidRPr="008A19DD">
        <w:rPr>
          <w:rFonts w:ascii="Consolas" w:hAnsi="Consolas" w:cs="Courier New"/>
          <w:color w:val="545454"/>
          <w:sz w:val="18"/>
          <w:szCs w:val="18"/>
        </w:rPr>
        <w:t>)) +</w:t>
      </w:r>
    </w:p>
    <w:p w14:paraId="2F52FAA7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14.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geom_histogram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binwidth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= </w:t>
      </w:r>
      <w:r w:rsidRPr="008A19DD">
        <w:rPr>
          <w:rFonts w:ascii="Consolas" w:hAnsi="Consolas" w:cs="Courier New"/>
          <w:color w:val="AA5D00"/>
          <w:sz w:val="18"/>
          <w:szCs w:val="18"/>
        </w:rPr>
        <w:t>1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fill = </w:t>
      </w:r>
      <w:r w:rsidRPr="008A19DD">
        <w:rPr>
          <w:rFonts w:ascii="Consolas" w:hAnsi="Consolas" w:cs="Courier New"/>
          <w:color w:val="008000"/>
          <w:sz w:val="18"/>
          <w:szCs w:val="18"/>
        </w:rPr>
        <w:t>'blue'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color = </w:t>
      </w:r>
      <w:r w:rsidRPr="008A19DD">
        <w:rPr>
          <w:rFonts w:ascii="Consolas" w:hAnsi="Consolas" w:cs="Courier New"/>
          <w:color w:val="008000"/>
          <w:sz w:val="18"/>
          <w:szCs w:val="18"/>
        </w:rPr>
        <w:t>'black'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alpha = </w:t>
      </w:r>
      <w:r w:rsidRPr="008A19DD">
        <w:rPr>
          <w:rFonts w:ascii="Consolas" w:hAnsi="Consolas" w:cs="Courier New"/>
          <w:color w:val="AA5D00"/>
          <w:sz w:val="18"/>
          <w:szCs w:val="18"/>
        </w:rPr>
        <w:t>0.7</w:t>
      </w:r>
      <w:r w:rsidRPr="008A19DD">
        <w:rPr>
          <w:rFonts w:ascii="Consolas" w:hAnsi="Consolas" w:cs="Courier New"/>
          <w:color w:val="545454"/>
          <w:sz w:val="18"/>
          <w:szCs w:val="18"/>
        </w:rPr>
        <w:t>) +</w:t>
      </w:r>
    </w:p>
    <w:p w14:paraId="1D669C2E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15.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xlab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r w:rsidRPr="008A19DD">
        <w:rPr>
          <w:rFonts w:ascii="Consolas" w:hAnsi="Consolas" w:cs="Courier New"/>
          <w:color w:val="008000"/>
          <w:sz w:val="18"/>
          <w:szCs w:val="18"/>
        </w:rPr>
        <w:t>'Contacts'</w:t>
      </w:r>
      <w:r w:rsidRPr="008A19DD">
        <w:rPr>
          <w:rFonts w:ascii="Consolas" w:hAnsi="Consolas" w:cs="Courier New"/>
          <w:color w:val="545454"/>
          <w:sz w:val="18"/>
          <w:szCs w:val="18"/>
        </w:rPr>
        <w:t>) +</w:t>
      </w:r>
    </w:p>
    <w:p w14:paraId="04825D71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16.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ggtitle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r w:rsidRPr="008A19DD">
        <w:rPr>
          <w:rFonts w:ascii="Consolas" w:hAnsi="Consolas" w:cs="Courier New"/>
          <w:color w:val="008000"/>
          <w:sz w:val="18"/>
          <w:szCs w:val="18"/>
        </w:rPr>
        <w:t>'Histogram of Contacts'</w:t>
      </w:r>
      <w:r w:rsidRPr="008A19DD">
        <w:rPr>
          <w:rFonts w:ascii="Consolas" w:hAnsi="Consolas" w:cs="Courier New"/>
          <w:color w:val="545454"/>
          <w:sz w:val="18"/>
          <w:szCs w:val="18"/>
        </w:rPr>
        <w:t>) +</w:t>
      </w:r>
    </w:p>
    <w:p w14:paraId="18476B87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17.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theme_minimal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()</w:t>
      </w:r>
    </w:p>
    <w:p w14:paraId="06F4EBB8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18. </w:t>
      </w:r>
      <w:r w:rsidRPr="008A19DD">
        <w:rPr>
          <w:rFonts w:ascii="Consolas" w:hAnsi="Consolas" w:cs="Courier New"/>
          <w:color w:val="545454"/>
          <w:sz w:val="18"/>
          <w:szCs w:val="18"/>
        </w:rPr>
        <w:t> </w:t>
      </w:r>
    </w:p>
    <w:p w14:paraId="7D03A4DE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19. </w:t>
      </w:r>
      <w:r w:rsidRPr="008A19DD">
        <w:rPr>
          <w:rFonts w:ascii="Consolas" w:hAnsi="Consolas" w:cs="Courier New"/>
          <w:color w:val="7928A1"/>
          <w:sz w:val="18"/>
          <w:szCs w:val="18"/>
        </w:rPr>
        <w:t>print</w:t>
      </w:r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contacts_plot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)</w:t>
      </w:r>
    </w:p>
    <w:p w14:paraId="0FD8CD3D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20. </w:t>
      </w:r>
      <w:r w:rsidRPr="008A19DD">
        <w:rPr>
          <w:rFonts w:ascii="Consolas" w:hAnsi="Consolas" w:cs="Courier New"/>
          <w:color w:val="545454"/>
          <w:sz w:val="18"/>
          <w:szCs w:val="18"/>
        </w:rPr>
        <w:t> </w:t>
      </w:r>
    </w:p>
    <w:p w14:paraId="0B4668EB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lastRenderedPageBreak/>
        <w:t xml:space="preserve">21. </w:t>
      </w:r>
      <w:r w:rsidRPr="008A19DD">
        <w:rPr>
          <w:rFonts w:ascii="Consolas" w:hAnsi="Consolas" w:cs="Courier New"/>
          <w:color w:val="696969"/>
          <w:sz w:val="18"/>
          <w:szCs w:val="18"/>
        </w:rPr>
        <w:t># Univariate visualization for '</w:t>
      </w:r>
      <w:proofErr w:type="spellStart"/>
      <w:r w:rsidRPr="008A19DD">
        <w:rPr>
          <w:rFonts w:ascii="Consolas" w:hAnsi="Consolas" w:cs="Courier New"/>
          <w:color w:val="696969"/>
          <w:sz w:val="18"/>
          <w:szCs w:val="18"/>
        </w:rPr>
        <w:t>Yearly_equip_failure</w:t>
      </w:r>
      <w:proofErr w:type="spellEnd"/>
      <w:r w:rsidRPr="008A19DD">
        <w:rPr>
          <w:rFonts w:ascii="Consolas" w:hAnsi="Consolas" w:cs="Courier New"/>
          <w:color w:val="696969"/>
          <w:sz w:val="18"/>
          <w:szCs w:val="18"/>
        </w:rPr>
        <w:t>'</w:t>
      </w:r>
    </w:p>
    <w:p w14:paraId="2733A4FD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22.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yearly_equip_failure_plot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&lt;-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ggplot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(churn,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aes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(x = </w:t>
      </w:r>
      <w:proofErr w:type="spellStart"/>
      <w:r w:rsidRPr="008A19DD">
        <w:rPr>
          <w:rFonts w:ascii="Consolas" w:hAnsi="Consolas" w:cs="Courier New"/>
          <w:color w:val="007FAA"/>
          <w:sz w:val="18"/>
          <w:szCs w:val="18"/>
        </w:rPr>
        <w:t>Yearly_equip_failure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)) +</w:t>
      </w:r>
    </w:p>
    <w:p w14:paraId="034D386F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23.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geom_histogram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binwidth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= </w:t>
      </w:r>
      <w:r w:rsidRPr="008A19DD">
        <w:rPr>
          <w:rFonts w:ascii="Consolas" w:hAnsi="Consolas" w:cs="Courier New"/>
          <w:color w:val="AA5D00"/>
          <w:sz w:val="18"/>
          <w:szCs w:val="18"/>
        </w:rPr>
        <w:t>1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fill = </w:t>
      </w:r>
      <w:r w:rsidRPr="008A19DD">
        <w:rPr>
          <w:rFonts w:ascii="Consolas" w:hAnsi="Consolas" w:cs="Courier New"/>
          <w:color w:val="008000"/>
          <w:sz w:val="18"/>
          <w:szCs w:val="18"/>
        </w:rPr>
        <w:t>'blue'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color = </w:t>
      </w:r>
      <w:r w:rsidRPr="008A19DD">
        <w:rPr>
          <w:rFonts w:ascii="Consolas" w:hAnsi="Consolas" w:cs="Courier New"/>
          <w:color w:val="008000"/>
          <w:sz w:val="18"/>
          <w:szCs w:val="18"/>
        </w:rPr>
        <w:t>'black'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alpha = </w:t>
      </w:r>
      <w:r w:rsidRPr="008A19DD">
        <w:rPr>
          <w:rFonts w:ascii="Consolas" w:hAnsi="Consolas" w:cs="Courier New"/>
          <w:color w:val="AA5D00"/>
          <w:sz w:val="18"/>
          <w:szCs w:val="18"/>
        </w:rPr>
        <w:t>0.7</w:t>
      </w:r>
      <w:r w:rsidRPr="008A19DD">
        <w:rPr>
          <w:rFonts w:ascii="Consolas" w:hAnsi="Consolas" w:cs="Courier New"/>
          <w:color w:val="545454"/>
          <w:sz w:val="18"/>
          <w:szCs w:val="18"/>
        </w:rPr>
        <w:t>) +</w:t>
      </w:r>
    </w:p>
    <w:p w14:paraId="447AA87B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24.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xlab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r w:rsidRPr="008A19DD">
        <w:rPr>
          <w:rFonts w:ascii="Consolas" w:hAnsi="Consolas" w:cs="Courier New"/>
          <w:color w:val="008000"/>
          <w:sz w:val="18"/>
          <w:szCs w:val="18"/>
        </w:rPr>
        <w:t>'Yearly Equipment Failure'</w:t>
      </w:r>
      <w:r w:rsidRPr="008A19DD">
        <w:rPr>
          <w:rFonts w:ascii="Consolas" w:hAnsi="Consolas" w:cs="Courier New"/>
          <w:color w:val="545454"/>
          <w:sz w:val="18"/>
          <w:szCs w:val="18"/>
        </w:rPr>
        <w:t>) +</w:t>
      </w:r>
    </w:p>
    <w:p w14:paraId="309E4C55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25.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ggtitle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r w:rsidRPr="008A19DD">
        <w:rPr>
          <w:rFonts w:ascii="Consolas" w:hAnsi="Consolas" w:cs="Courier New"/>
          <w:color w:val="008000"/>
          <w:sz w:val="18"/>
          <w:szCs w:val="18"/>
        </w:rPr>
        <w:t>'Histogram of Yearly Equipment Failure'</w:t>
      </w:r>
      <w:r w:rsidRPr="008A19DD">
        <w:rPr>
          <w:rFonts w:ascii="Consolas" w:hAnsi="Consolas" w:cs="Courier New"/>
          <w:color w:val="545454"/>
          <w:sz w:val="18"/>
          <w:szCs w:val="18"/>
        </w:rPr>
        <w:t>) +</w:t>
      </w:r>
    </w:p>
    <w:p w14:paraId="43E31499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26.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theme_minimal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()</w:t>
      </w:r>
    </w:p>
    <w:p w14:paraId="799A0280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27. </w:t>
      </w:r>
      <w:r w:rsidRPr="008A19DD">
        <w:rPr>
          <w:rFonts w:ascii="Consolas" w:hAnsi="Consolas" w:cs="Courier New"/>
          <w:color w:val="545454"/>
          <w:sz w:val="18"/>
          <w:szCs w:val="18"/>
        </w:rPr>
        <w:t> </w:t>
      </w:r>
    </w:p>
    <w:p w14:paraId="245EEF4C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28. </w:t>
      </w:r>
      <w:r w:rsidRPr="008A19DD">
        <w:rPr>
          <w:rFonts w:ascii="Consolas" w:hAnsi="Consolas" w:cs="Courier New"/>
          <w:color w:val="7928A1"/>
          <w:sz w:val="18"/>
          <w:szCs w:val="18"/>
        </w:rPr>
        <w:t>print</w:t>
      </w:r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yearly_equip_failure_plot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)</w:t>
      </w:r>
    </w:p>
    <w:p w14:paraId="690F07C1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29. </w:t>
      </w:r>
      <w:r w:rsidRPr="008A19DD">
        <w:rPr>
          <w:rFonts w:ascii="Consolas" w:hAnsi="Consolas" w:cs="Courier New"/>
          <w:color w:val="545454"/>
          <w:sz w:val="18"/>
          <w:szCs w:val="18"/>
        </w:rPr>
        <w:t> </w:t>
      </w:r>
    </w:p>
    <w:p w14:paraId="00A96C75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30. </w:t>
      </w:r>
      <w:r w:rsidRPr="008A19DD">
        <w:rPr>
          <w:rFonts w:ascii="Consolas" w:hAnsi="Consolas" w:cs="Courier New"/>
          <w:color w:val="696969"/>
          <w:sz w:val="18"/>
          <w:szCs w:val="18"/>
        </w:rPr>
        <w:t># Univariate visualization of Churn</w:t>
      </w:r>
    </w:p>
    <w:p w14:paraId="7EB262D9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31.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ggplot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(churn,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aes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(x = factor(</w:t>
      </w:r>
      <w:r w:rsidRPr="008A19DD">
        <w:rPr>
          <w:rFonts w:ascii="Consolas" w:hAnsi="Consolas" w:cs="Courier New"/>
          <w:color w:val="007FAA"/>
          <w:sz w:val="18"/>
          <w:szCs w:val="18"/>
        </w:rPr>
        <w:t>Churn</w:t>
      </w:r>
      <w:r w:rsidRPr="008A19DD">
        <w:rPr>
          <w:rFonts w:ascii="Consolas" w:hAnsi="Consolas" w:cs="Courier New"/>
          <w:color w:val="545454"/>
          <w:sz w:val="18"/>
          <w:szCs w:val="18"/>
        </w:rPr>
        <w:t>))) +</w:t>
      </w:r>
    </w:p>
    <w:p w14:paraId="1C870E54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32.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geom_bar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() +</w:t>
      </w:r>
    </w:p>
    <w:p w14:paraId="043D7653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33.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xlab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r w:rsidRPr="008A19DD">
        <w:rPr>
          <w:rFonts w:ascii="Consolas" w:hAnsi="Consolas" w:cs="Courier New"/>
          <w:color w:val="008000"/>
          <w:sz w:val="18"/>
          <w:szCs w:val="18"/>
        </w:rPr>
        <w:t>'Churn'</w:t>
      </w:r>
      <w:r w:rsidRPr="008A19DD">
        <w:rPr>
          <w:rFonts w:ascii="Consolas" w:hAnsi="Consolas" w:cs="Courier New"/>
          <w:color w:val="545454"/>
          <w:sz w:val="18"/>
          <w:szCs w:val="18"/>
        </w:rPr>
        <w:t>) +</w:t>
      </w:r>
    </w:p>
    <w:p w14:paraId="44F0FE68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34.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ylab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r w:rsidRPr="008A19DD">
        <w:rPr>
          <w:rFonts w:ascii="Consolas" w:hAnsi="Consolas" w:cs="Courier New"/>
          <w:color w:val="008000"/>
          <w:sz w:val="18"/>
          <w:szCs w:val="18"/>
        </w:rPr>
        <w:t>'Count'</w:t>
      </w:r>
      <w:r w:rsidRPr="008A19DD">
        <w:rPr>
          <w:rFonts w:ascii="Consolas" w:hAnsi="Consolas" w:cs="Courier New"/>
          <w:color w:val="545454"/>
          <w:sz w:val="18"/>
          <w:szCs w:val="18"/>
        </w:rPr>
        <w:t>) +</w:t>
      </w:r>
    </w:p>
    <w:p w14:paraId="6C5CB4B8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35.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ggtitle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r w:rsidRPr="008A19DD">
        <w:rPr>
          <w:rFonts w:ascii="Consolas" w:hAnsi="Consolas" w:cs="Courier New"/>
          <w:color w:val="008000"/>
          <w:sz w:val="18"/>
          <w:szCs w:val="18"/>
        </w:rPr>
        <w:t>'Distribution of Churn'</w:t>
      </w:r>
      <w:r w:rsidRPr="008A19DD">
        <w:rPr>
          <w:rFonts w:ascii="Consolas" w:hAnsi="Consolas" w:cs="Courier New"/>
          <w:color w:val="545454"/>
          <w:sz w:val="18"/>
          <w:szCs w:val="18"/>
        </w:rPr>
        <w:t>)</w:t>
      </w:r>
    </w:p>
    <w:p w14:paraId="3B8DE7FC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36. </w:t>
      </w:r>
      <w:r w:rsidRPr="008A19DD">
        <w:rPr>
          <w:rFonts w:ascii="Consolas" w:hAnsi="Consolas" w:cs="Courier New"/>
          <w:color w:val="545454"/>
          <w:sz w:val="18"/>
          <w:szCs w:val="18"/>
        </w:rPr>
        <w:t> </w:t>
      </w:r>
    </w:p>
    <w:p w14:paraId="4E09932D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37. </w:t>
      </w:r>
      <w:r w:rsidRPr="008A19DD">
        <w:rPr>
          <w:rFonts w:ascii="Consolas" w:hAnsi="Consolas" w:cs="Courier New"/>
          <w:color w:val="696969"/>
          <w:sz w:val="18"/>
          <w:szCs w:val="18"/>
        </w:rPr>
        <w:t># Bivariate visualizations using scatterplots</w:t>
      </w:r>
    </w:p>
    <w:p w14:paraId="605FFD03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38.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churn_biv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&lt;- churn %&gt;%</w:t>
      </w:r>
    </w:p>
    <w:p w14:paraId="5D7A49DC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39.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r w:rsidRPr="008A19DD">
        <w:rPr>
          <w:rFonts w:ascii="Consolas" w:hAnsi="Consolas" w:cs="Courier New"/>
          <w:color w:val="7928A1"/>
          <w:sz w:val="18"/>
          <w:szCs w:val="18"/>
        </w:rPr>
        <w:t>select</w:t>
      </w:r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r w:rsidRPr="008A19DD">
        <w:rPr>
          <w:rFonts w:ascii="Consolas" w:hAnsi="Consolas" w:cs="Courier New"/>
          <w:color w:val="007FAA"/>
          <w:sz w:val="18"/>
          <w:szCs w:val="18"/>
        </w:rPr>
        <w:t>Churn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all_of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independent_vars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)) %&gt;%</w:t>
      </w:r>
    </w:p>
    <w:p w14:paraId="37705ABC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545454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40.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pivot_longer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(cols = -</w:t>
      </w:r>
      <w:r w:rsidRPr="008A19DD">
        <w:rPr>
          <w:rFonts w:ascii="Consolas" w:hAnsi="Consolas" w:cs="Courier New"/>
          <w:color w:val="007FAA"/>
          <w:sz w:val="18"/>
          <w:szCs w:val="18"/>
        </w:rPr>
        <w:t>Churn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names_to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= </w:t>
      </w:r>
      <w:r w:rsidRPr="008A19DD">
        <w:rPr>
          <w:rFonts w:ascii="Consolas" w:hAnsi="Consolas" w:cs="Courier New"/>
          <w:color w:val="008000"/>
          <w:sz w:val="18"/>
          <w:szCs w:val="18"/>
        </w:rPr>
        <w:t>"Variable"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values_to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= </w:t>
      </w:r>
      <w:r w:rsidRPr="008A19DD">
        <w:rPr>
          <w:rFonts w:ascii="Consolas" w:hAnsi="Consolas" w:cs="Courier New"/>
          <w:color w:val="008000"/>
          <w:sz w:val="18"/>
          <w:szCs w:val="18"/>
        </w:rPr>
        <w:t>"Value"</w:t>
      </w:r>
      <w:r w:rsidRPr="008A19DD">
        <w:rPr>
          <w:rFonts w:ascii="Consolas" w:hAnsi="Consolas" w:cs="Courier New"/>
          <w:color w:val="545454"/>
          <w:sz w:val="18"/>
          <w:szCs w:val="18"/>
        </w:rPr>
        <w:t>)</w:t>
      </w:r>
    </w:p>
    <w:p w14:paraId="0871E330" w14:textId="77777777" w:rsidR="001644A7" w:rsidRPr="008A19DD" w:rsidRDefault="001644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</w:p>
    <w:p w14:paraId="6C55A1A8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41.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ggplot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churn_biv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,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aes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(x = factor(</w:t>
      </w:r>
      <w:r w:rsidRPr="008A19DD">
        <w:rPr>
          <w:rFonts w:ascii="Consolas" w:hAnsi="Consolas" w:cs="Courier New"/>
          <w:color w:val="007FAA"/>
          <w:sz w:val="18"/>
          <w:szCs w:val="18"/>
        </w:rPr>
        <w:t>Churn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), y = </w:t>
      </w:r>
      <w:r w:rsidRPr="008A19DD">
        <w:rPr>
          <w:rFonts w:ascii="Consolas" w:hAnsi="Consolas" w:cs="Courier New"/>
          <w:color w:val="007FAA"/>
          <w:sz w:val="18"/>
          <w:szCs w:val="18"/>
        </w:rPr>
        <w:t>Value</w:t>
      </w:r>
      <w:r w:rsidRPr="008A19DD">
        <w:rPr>
          <w:rFonts w:ascii="Consolas" w:hAnsi="Consolas" w:cs="Courier New"/>
          <w:color w:val="545454"/>
          <w:sz w:val="18"/>
          <w:szCs w:val="18"/>
        </w:rPr>
        <w:t>)) +</w:t>
      </w:r>
    </w:p>
    <w:p w14:paraId="2C278F30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42.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geom_jitter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(width = </w:t>
      </w:r>
      <w:r w:rsidRPr="008A19DD">
        <w:rPr>
          <w:rFonts w:ascii="Consolas" w:hAnsi="Consolas" w:cs="Courier New"/>
          <w:color w:val="AA5D00"/>
          <w:sz w:val="18"/>
          <w:szCs w:val="18"/>
        </w:rPr>
        <w:t>0.2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height = </w:t>
      </w:r>
      <w:r w:rsidRPr="008A19DD">
        <w:rPr>
          <w:rFonts w:ascii="Consolas" w:hAnsi="Consolas" w:cs="Courier New"/>
          <w:color w:val="AA5D00"/>
          <w:sz w:val="18"/>
          <w:szCs w:val="18"/>
        </w:rPr>
        <w:t>0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alpha = </w:t>
      </w:r>
      <w:r w:rsidRPr="008A19DD">
        <w:rPr>
          <w:rFonts w:ascii="Consolas" w:hAnsi="Consolas" w:cs="Courier New"/>
          <w:color w:val="AA5D00"/>
          <w:sz w:val="18"/>
          <w:szCs w:val="18"/>
        </w:rPr>
        <w:t>0.5</w:t>
      </w:r>
      <w:r w:rsidRPr="008A19DD">
        <w:rPr>
          <w:rFonts w:ascii="Consolas" w:hAnsi="Consolas" w:cs="Courier New"/>
          <w:color w:val="545454"/>
          <w:sz w:val="18"/>
          <w:szCs w:val="18"/>
        </w:rPr>
        <w:t>) +</w:t>
      </w:r>
    </w:p>
    <w:p w14:paraId="04ACE04F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43.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facet_wrap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(~ </w:t>
      </w:r>
      <w:r w:rsidRPr="008A19DD">
        <w:rPr>
          <w:rFonts w:ascii="Consolas" w:hAnsi="Consolas" w:cs="Courier New"/>
          <w:color w:val="007FAA"/>
          <w:sz w:val="18"/>
          <w:szCs w:val="18"/>
        </w:rPr>
        <w:t>Variable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scales = </w:t>
      </w:r>
      <w:r w:rsidRPr="008A19DD">
        <w:rPr>
          <w:rFonts w:ascii="Consolas" w:hAnsi="Consolas" w:cs="Courier New"/>
          <w:color w:val="008000"/>
          <w:sz w:val="18"/>
          <w:szCs w:val="18"/>
        </w:rPr>
        <w:t>"</w:t>
      </w:r>
      <w:proofErr w:type="spellStart"/>
      <w:r w:rsidRPr="008A19DD">
        <w:rPr>
          <w:rFonts w:ascii="Consolas" w:hAnsi="Consolas" w:cs="Courier New"/>
          <w:color w:val="008000"/>
          <w:sz w:val="18"/>
          <w:szCs w:val="18"/>
        </w:rPr>
        <w:t>free_y</w:t>
      </w:r>
      <w:proofErr w:type="spellEnd"/>
      <w:r w:rsidRPr="008A19DD">
        <w:rPr>
          <w:rFonts w:ascii="Consolas" w:hAnsi="Consolas" w:cs="Courier New"/>
          <w:color w:val="008000"/>
          <w:sz w:val="18"/>
          <w:szCs w:val="18"/>
        </w:rPr>
        <w:t>"</w:t>
      </w:r>
      <w:r w:rsidRPr="008A19DD">
        <w:rPr>
          <w:rFonts w:ascii="Consolas" w:hAnsi="Consolas" w:cs="Courier New"/>
          <w:color w:val="545454"/>
          <w:sz w:val="18"/>
          <w:szCs w:val="18"/>
        </w:rPr>
        <w:t>) +</w:t>
      </w:r>
    </w:p>
    <w:p w14:paraId="7725EF31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44.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xlab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r w:rsidRPr="008A19DD">
        <w:rPr>
          <w:rFonts w:ascii="Consolas" w:hAnsi="Consolas" w:cs="Courier New"/>
          <w:color w:val="008000"/>
          <w:sz w:val="18"/>
          <w:szCs w:val="18"/>
        </w:rPr>
        <w:t>'Churn'</w:t>
      </w:r>
      <w:r w:rsidRPr="008A19DD">
        <w:rPr>
          <w:rFonts w:ascii="Consolas" w:hAnsi="Consolas" w:cs="Courier New"/>
          <w:color w:val="545454"/>
          <w:sz w:val="18"/>
          <w:szCs w:val="18"/>
        </w:rPr>
        <w:t>) +</w:t>
      </w:r>
    </w:p>
    <w:p w14:paraId="0556295C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45.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ylab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r w:rsidRPr="008A19DD">
        <w:rPr>
          <w:rFonts w:ascii="Consolas" w:hAnsi="Consolas" w:cs="Courier New"/>
          <w:color w:val="008000"/>
          <w:sz w:val="18"/>
          <w:szCs w:val="18"/>
        </w:rPr>
        <w:t>'Value'</w:t>
      </w:r>
      <w:r w:rsidRPr="008A19DD">
        <w:rPr>
          <w:rFonts w:ascii="Consolas" w:hAnsi="Consolas" w:cs="Courier New"/>
          <w:color w:val="545454"/>
          <w:sz w:val="18"/>
          <w:szCs w:val="18"/>
        </w:rPr>
        <w:t>) +</w:t>
      </w:r>
    </w:p>
    <w:p w14:paraId="557D59F4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46.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ggtitle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r w:rsidRPr="008A19DD">
        <w:rPr>
          <w:rFonts w:ascii="Consolas" w:hAnsi="Consolas" w:cs="Courier New"/>
          <w:color w:val="008000"/>
          <w:sz w:val="18"/>
          <w:szCs w:val="18"/>
        </w:rPr>
        <w:t>'Scatter Plots of Independent Vars vs. Churn'</w:t>
      </w:r>
      <w:r w:rsidRPr="008A19DD">
        <w:rPr>
          <w:rFonts w:ascii="Consolas" w:hAnsi="Consolas" w:cs="Courier New"/>
          <w:color w:val="545454"/>
          <w:sz w:val="18"/>
          <w:szCs w:val="18"/>
        </w:rPr>
        <w:t>) +</w:t>
      </w:r>
    </w:p>
    <w:p w14:paraId="44F0D3EF" w14:textId="77777777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47.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theme_minimal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()</w:t>
      </w:r>
    </w:p>
    <w:p w14:paraId="65FF600C" w14:textId="4664DD3D" w:rsidR="00B6200E" w:rsidRPr="008A19DD" w:rsidRDefault="00B62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600202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48. </w:t>
      </w:r>
      <w:r w:rsidRPr="008A19DD">
        <w:rPr>
          <w:rFonts w:ascii="Consolas" w:hAnsi="Consolas" w:cs="Courier New"/>
          <w:color w:val="545454"/>
          <w:sz w:val="18"/>
          <w:szCs w:val="18"/>
        </w:rPr>
        <w:t> </w:t>
      </w:r>
    </w:p>
    <w:p w14:paraId="50EA823E" w14:textId="5FAD45DF" w:rsidR="00CA7CF9" w:rsidRPr="007249EC" w:rsidRDefault="00286DFA" w:rsidP="0065691C">
      <w:pPr>
        <w:pStyle w:val="NoIndent"/>
      </w:pPr>
      <w:r w:rsidRPr="00286DFA">
        <w:t>Screen Shot:</w:t>
      </w:r>
    </w:p>
    <w:p w14:paraId="63408DA0" w14:textId="231392C8" w:rsidR="007249EC" w:rsidRPr="00CA7CF9" w:rsidRDefault="007249EC" w:rsidP="007249EC">
      <w:pPr>
        <w:rPr>
          <w:bCs/>
        </w:rPr>
      </w:pPr>
      <w:r>
        <w:rPr>
          <w:noProof/>
        </w:rPr>
        <w:drawing>
          <wp:inline distT="0" distB="0" distL="0" distR="0" wp14:anchorId="40F2C844" wp14:editId="59E35325">
            <wp:extent cx="6200775" cy="2677816"/>
            <wp:effectExtent l="0" t="0" r="0" b="8255"/>
            <wp:docPr id="3553788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7884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1272" cy="268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BB80" w14:textId="1B339A91" w:rsidR="004C1E4F" w:rsidRDefault="00F713AF" w:rsidP="0065691C">
      <w:pPr>
        <w:pStyle w:val="ListParagraph"/>
      </w:pPr>
      <w:r>
        <w:t xml:space="preserve">Describe your data transformation goals </w:t>
      </w:r>
      <w:r w:rsidR="004C1E4F">
        <w:t xml:space="preserve">and </w:t>
      </w:r>
      <w:r w:rsidR="007249EC">
        <w:t>steps.</w:t>
      </w:r>
    </w:p>
    <w:p w14:paraId="31C27011" w14:textId="77777777" w:rsidR="00FA2A84" w:rsidRDefault="0058268F" w:rsidP="00FA2A84">
      <w:pPr>
        <w:pStyle w:val="NoIndent"/>
      </w:pPr>
      <w:r>
        <w:t>Goal</w:t>
      </w:r>
      <w:r w:rsidR="00370527">
        <w:t>s</w:t>
      </w:r>
    </w:p>
    <w:p w14:paraId="2AF71742" w14:textId="77777777" w:rsidR="00FA2A84" w:rsidRDefault="00370527" w:rsidP="00FA2A84">
      <w:pPr>
        <w:pStyle w:val="NoIndent"/>
        <w:numPr>
          <w:ilvl w:val="1"/>
          <w:numId w:val="18"/>
        </w:numPr>
      </w:pPr>
      <w:r>
        <w:t xml:space="preserve">Standardize continuous variables: </w:t>
      </w:r>
    </w:p>
    <w:p w14:paraId="00D90CE5" w14:textId="22AB916F" w:rsidR="00370527" w:rsidRDefault="00370527" w:rsidP="00FA2A84">
      <w:pPr>
        <w:pStyle w:val="NoSpacing"/>
      </w:pPr>
      <w:r>
        <w:t>Convert continuous variables to z-scores to ensure they have a mean of 0 and a standard deviation of 1.</w:t>
      </w:r>
    </w:p>
    <w:p w14:paraId="67842691" w14:textId="77777777" w:rsidR="007844C6" w:rsidRDefault="00EE67FA" w:rsidP="007844C6">
      <w:pPr>
        <w:pStyle w:val="NoIndent"/>
        <w:numPr>
          <w:ilvl w:val="1"/>
          <w:numId w:val="18"/>
        </w:numPr>
      </w:pPr>
      <w:r w:rsidRPr="00EE67FA">
        <w:t xml:space="preserve">Encode the categorical variable: </w:t>
      </w:r>
    </w:p>
    <w:p w14:paraId="3B7D3B73" w14:textId="77CBFBB4" w:rsidR="00EE67FA" w:rsidRDefault="00EE67FA" w:rsidP="007844C6">
      <w:pPr>
        <w:pStyle w:val="NoSpacing"/>
      </w:pPr>
      <w:r w:rsidRPr="00EE67FA">
        <w:t>Convert the Churn variable into a binary numeric format suitable for regression analysis.</w:t>
      </w:r>
    </w:p>
    <w:p w14:paraId="1E0603D4" w14:textId="77777777" w:rsidR="00EE67FA" w:rsidRDefault="00EE67FA" w:rsidP="0065691C">
      <w:pPr>
        <w:pStyle w:val="NoIndent"/>
        <w:numPr>
          <w:ilvl w:val="0"/>
          <w:numId w:val="0"/>
        </w:numPr>
        <w:ind w:left="1440"/>
      </w:pPr>
    </w:p>
    <w:p w14:paraId="6EF4982D" w14:textId="3DEE591C" w:rsidR="00EE67FA" w:rsidRDefault="00370527" w:rsidP="0065691C">
      <w:pPr>
        <w:pStyle w:val="NoIndent"/>
      </w:pPr>
      <w:r>
        <w:lastRenderedPageBreak/>
        <w:t>Steps</w:t>
      </w:r>
    </w:p>
    <w:p w14:paraId="46BBEDC3" w14:textId="77777777" w:rsidR="00EE67FA" w:rsidRDefault="00EE67FA" w:rsidP="007844C6">
      <w:pPr>
        <w:pStyle w:val="NoSpacing"/>
      </w:pPr>
      <w:r w:rsidRPr="00EE67FA">
        <w:t>Frist I will normalize the variables. This is to help bring all the continuous variables to a common scale without messing up the differences in the ranges. This is done by converting the variables to its z-score.</w:t>
      </w:r>
    </w:p>
    <w:p w14:paraId="054F940B" w14:textId="75041C6F" w:rsidR="009F1864" w:rsidRDefault="007844C6" w:rsidP="007844C6">
      <w:pPr>
        <w:pStyle w:val="NoSpacing"/>
      </w:pPr>
      <w:r>
        <w:t>Then I will t</w:t>
      </w:r>
      <w:r w:rsidR="00C5394B">
        <w:t>urn Churn in 1s and 0s</w:t>
      </w:r>
    </w:p>
    <w:p w14:paraId="11631CB1" w14:textId="646156E6" w:rsidR="00C5394B" w:rsidRDefault="00C9281E" w:rsidP="0065691C">
      <w:pPr>
        <w:pStyle w:val="NoIndent"/>
      </w:pPr>
      <w:r w:rsidRPr="00D903C9">
        <w:t xml:space="preserve">Code </w:t>
      </w:r>
    </w:p>
    <w:p w14:paraId="37CF7A62" w14:textId="77777777" w:rsidR="00010F4C" w:rsidRPr="008A19DD" w:rsidRDefault="00010F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3979318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1. </w:t>
      </w:r>
      <w:r w:rsidRPr="008A19DD">
        <w:rPr>
          <w:rFonts w:ascii="Consolas" w:hAnsi="Consolas" w:cs="Courier New"/>
          <w:color w:val="696969"/>
          <w:sz w:val="18"/>
          <w:szCs w:val="18"/>
        </w:rPr>
        <w:t># Function to standardize variables</w:t>
      </w:r>
    </w:p>
    <w:p w14:paraId="2D96E5B5" w14:textId="77777777" w:rsidR="00010F4C" w:rsidRPr="008A19DD" w:rsidRDefault="00010F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3979318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2.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standardize &lt;- </w:t>
      </w:r>
      <w:r w:rsidRPr="008A19DD">
        <w:rPr>
          <w:rFonts w:ascii="Consolas" w:hAnsi="Consolas" w:cs="Courier New"/>
          <w:color w:val="7928A1"/>
          <w:sz w:val="18"/>
          <w:szCs w:val="18"/>
        </w:rPr>
        <w:t>function</w:t>
      </w:r>
      <w:r w:rsidRPr="008A19DD">
        <w:rPr>
          <w:rFonts w:ascii="Consolas" w:hAnsi="Consolas" w:cs="Courier New"/>
          <w:color w:val="545454"/>
          <w:sz w:val="18"/>
          <w:szCs w:val="18"/>
        </w:rPr>
        <w:t>(x) {</w:t>
      </w:r>
    </w:p>
    <w:p w14:paraId="10F72C65" w14:textId="77777777" w:rsidR="00010F4C" w:rsidRPr="008A19DD" w:rsidRDefault="00010F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3979318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3.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</w:t>
      </w:r>
      <w:r w:rsidRPr="008A19DD">
        <w:rPr>
          <w:rFonts w:ascii="Consolas" w:hAnsi="Consolas" w:cs="Courier New"/>
          <w:color w:val="7928A1"/>
          <w:sz w:val="18"/>
          <w:szCs w:val="18"/>
        </w:rPr>
        <w:t>return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((x - mean(x, na.rm = TRUE)) /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sd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(x, na.rm = TRUE))</w:t>
      </w:r>
    </w:p>
    <w:p w14:paraId="756ED7C9" w14:textId="77777777" w:rsidR="00010F4C" w:rsidRPr="008A19DD" w:rsidRDefault="00010F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3979318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4. </w:t>
      </w:r>
      <w:r w:rsidRPr="008A19DD">
        <w:rPr>
          <w:rFonts w:ascii="Consolas" w:hAnsi="Consolas" w:cs="Courier New"/>
          <w:color w:val="545454"/>
          <w:sz w:val="18"/>
          <w:szCs w:val="18"/>
        </w:rPr>
        <w:t>}</w:t>
      </w:r>
    </w:p>
    <w:p w14:paraId="38592398" w14:textId="77777777" w:rsidR="00010F4C" w:rsidRPr="008A19DD" w:rsidRDefault="00010F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3979318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5. </w:t>
      </w:r>
      <w:r w:rsidRPr="008A19DD">
        <w:rPr>
          <w:rFonts w:ascii="Consolas" w:hAnsi="Consolas" w:cs="Courier New"/>
          <w:color w:val="545454"/>
          <w:sz w:val="18"/>
          <w:szCs w:val="18"/>
        </w:rPr>
        <w:t> </w:t>
      </w:r>
    </w:p>
    <w:p w14:paraId="4EB75582" w14:textId="77777777" w:rsidR="00010F4C" w:rsidRPr="008A19DD" w:rsidRDefault="00010F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3979318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6. </w:t>
      </w:r>
      <w:r w:rsidRPr="008A19DD">
        <w:rPr>
          <w:rFonts w:ascii="Consolas" w:hAnsi="Consolas" w:cs="Courier New"/>
          <w:color w:val="696969"/>
          <w:sz w:val="18"/>
          <w:szCs w:val="18"/>
        </w:rPr>
        <w:t># Apply standardization</w:t>
      </w:r>
    </w:p>
    <w:p w14:paraId="6A584D84" w14:textId="77777777" w:rsidR="00010F4C" w:rsidRPr="008A19DD" w:rsidRDefault="00010F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3979318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7.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churn_standardized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&lt;- churn %&gt;%</w:t>
      </w:r>
    </w:p>
    <w:p w14:paraId="58A2B35E" w14:textId="77777777" w:rsidR="00010F4C" w:rsidRPr="008A19DD" w:rsidRDefault="00010F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3979318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8.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mutate(across(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all_of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independent_vars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), standardize))</w:t>
      </w:r>
    </w:p>
    <w:p w14:paraId="74C804FF" w14:textId="77777777" w:rsidR="00010F4C" w:rsidRPr="008A19DD" w:rsidRDefault="00010F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3979318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 9. </w:t>
      </w:r>
      <w:r w:rsidRPr="008A19DD">
        <w:rPr>
          <w:rFonts w:ascii="Consolas" w:hAnsi="Consolas" w:cs="Courier New"/>
          <w:color w:val="545454"/>
          <w:sz w:val="18"/>
          <w:szCs w:val="18"/>
        </w:rPr>
        <w:t> </w:t>
      </w:r>
    </w:p>
    <w:p w14:paraId="3874A166" w14:textId="77777777" w:rsidR="00010F4C" w:rsidRPr="008A19DD" w:rsidRDefault="00010F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3979318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10. </w:t>
      </w:r>
      <w:r w:rsidRPr="008A19DD">
        <w:rPr>
          <w:rFonts w:ascii="Consolas" w:hAnsi="Consolas" w:cs="Courier New"/>
          <w:color w:val="696969"/>
          <w:sz w:val="18"/>
          <w:szCs w:val="18"/>
        </w:rPr>
        <w:t># Encode '</w:t>
      </w:r>
      <w:proofErr w:type="gramStart"/>
      <w:r w:rsidRPr="008A19DD">
        <w:rPr>
          <w:rFonts w:ascii="Consolas" w:hAnsi="Consolas" w:cs="Courier New"/>
          <w:color w:val="696969"/>
          <w:sz w:val="18"/>
          <w:szCs w:val="18"/>
        </w:rPr>
        <w:t>Churn</w:t>
      </w:r>
      <w:proofErr w:type="gramEnd"/>
      <w:r w:rsidRPr="008A19DD">
        <w:rPr>
          <w:rFonts w:ascii="Consolas" w:hAnsi="Consolas" w:cs="Courier New"/>
          <w:color w:val="696969"/>
          <w:sz w:val="18"/>
          <w:szCs w:val="18"/>
        </w:rPr>
        <w:t>' as binary</w:t>
      </w:r>
    </w:p>
    <w:p w14:paraId="6D609C25" w14:textId="77777777" w:rsidR="00010F4C" w:rsidRPr="008A19DD" w:rsidRDefault="00010F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3979318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11.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churn_standardized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&lt;-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churn_standardized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%&gt;%</w:t>
      </w:r>
    </w:p>
    <w:p w14:paraId="2E532C55" w14:textId="77777777" w:rsidR="00010F4C" w:rsidRPr="008A19DD" w:rsidRDefault="00010F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3979318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12. 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 mutate(</w:t>
      </w:r>
      <w:r w:rsidRPr="008A19DD">
        <w:rPr>
          <w:rFonts w:ascii="Consolas" w:hAnsi="Consolas" w:cs="Courier New"/>
          <w:color w:val="007FAA"/>
          <w:sz w:val="18"/>
          <w:szCs w:val="18"/>
        </w:rPr>
        <w:t>Churn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= ifelse(</w:t>
      </w:r>
      <w:r w:rsidRPr="008A19DD">
        <w:rPr>
          <w:rFonts w:ascii="Consolas" w:hAnsi="Consolas" w:cs="Courier New"/>
          <w:color w:val="007FAA"/>
          <w:sz w:val="18"/>
          <w:szCs w:val="18"/>
        </w:rPr>
        <w:t>Churn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== </w:t>
      </w:r>
      <w:r w:rsidRPr="008A19DD">
        <w:rPr>
          <w:rFonts w:ascii="Consolas" w:hAnsi="Consolas" w:cs="Courier New"/>
          <w:color w:val="008000"/>
          <w:sz w:val="18"/>
          <w:szCs w:val="18"/>
        </w:rPr>
        <w:t>'Yes'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</w:t>
      </w:r>
      <w:r w:rsidRPr="008A19DD">
        <w:rPr>
          <w:rFonts w:ascii="Consolas" w:hAnsi="Consolas" w:cs="Courier New"/>
          <w:color w:val="AA5D00"/>
          <w:sz w:val="18"/>
          <w:szCs w:val="18"/>
        </w:rPr>
        <w:t>1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, </w:t>
      </w:r>
      <w:r w:rsidRPr="008A19DD">
        <w:rPr>
          <w:rFonts w:ascii="Consolas" w:hAnsi="Consolas" w:cs="Courier New"/>
          <w:color w:val="AA5D00"/>
          <w:sz w:val="18"/>
          <w:szCs w:val="18"/>
        </w:rPr>
        <w:t>0</w:t>
      </w:r>
      <w:r w:rsidRPr="008A19DD">
        <w:rPr>
          <w:rFonts w:ascii="Consolas" w:hAnsi="Consolas" w:cs="Courier New"/>
          <w:color w:val="545454"/>
          <w:sz w:val="18"/>
          <w:szCs w:val="18"/>
        </w:rPr>
        <w:t>))</w:t>
      </w:r>
    </w:p>
    <w:p w14:paraId="47D87A24" w14:textId="77777777" w:rsidR="00010F4C" w:rsidRPr="008A19DD" w:rsidRDefault="00010F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3979318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13. </w:t>
      </w:r>
      <w:r w:rsidRPr="008A19DD">
        <w:rPr>
          <w:rFonts w:ascii="Consolas" w:hAnsi="Consolas" w:cs="Courier New"/>
          <w:color w:val="545454"/>
          <w:sz w:val="18"/>
          <w:szCs w:val="18"/>
        </w:rPr>
        <w:t> </w:t>
      </w:r>
    </w:p>
    <w:p w14:paraId="56D298EF" w14:textId="77777777" w:rsidR="00010F4C" w:rsidRPr="008A19DD" w:rsidRDefault="00010F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3979318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14. </w:t>
      </w:r>
      <w:r w:rsidRPr="008A19DD">
        <w:rPr>
          <w:rFonts w:ascii="Consolas" w:hAnsi="Consolas" w:cs="Courier New"/>
          <w:color w:val="696969"/>
          <w:sz w:val="18"/>
          <w:szCs w:val="18"/>
        </w:rPr>
        <w:t># Display the first few rows of the transformed dataset</w:t>
      </w:r>
    </w:p>
    <w:p w14:paraId="6841EB34" w14:textId="77777777" w:rsidR="00010F4C" w:rsidRPr="008A19DD" w:rsidRDefault="00010F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3979318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15. </w:t>
      </w:r>
      <w:r w:rsidRPr="008A19DD">
        <w:rPr>
          <w:rFonts w:ascii="Consolas" w:hAnsi="Consolas" w:cs="Courier New"/>
          <w:color w:val="545454"/>
          <w:sz w:val="18"/>
          <w:szCs w:val="18"/>
        </w:rPr>
        <w:t>head(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churn_standardized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)</w:t>
      </w:r>
    </w:p>
    <w:p w14:paraId="43E916B0" w14:textId="77777777" w:rsidR="00010F4C" w:rsidRPr="008A19DD" w:rsidRDefault="00010F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3979318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16. </w:t>
      </w:r>
      <w:r w:rsidRPr="008A19DD">
        <w:rPr>
          <w:rFonts w:ascii="Consolas" w:hAnsi="Consolas" w:cs="Courier New"/>
          <w:color w:val="545454"/>
          <w:sz w:val="18"/>
          <w:szCs w:val="18"/>
        </w:rPr>
        <w:t> </w:t>
      </w:r>
    </w:p>
    <w:p w14:paraId="230CF23C" w14:textId="4D79AC4C" w:rsidR="576062CF" w:rsidRDefault="008327F9" w:rsidP="0065691C">
      <w:pPr>
        <w:pStyle w:val="ListParagraph"/>
      </w:pPr>
      <w:r>
        <w:t>P</w:t>
      </w:r>
      <w:r w:rsidR="00F713AF">
        <w:t xml:space="preserve">repared data set </w:t>
      </w:r>
    </w:p>
    <w:p w14:paraId="089DE108" w14:textId="46A4222C" w:rsidR="008327F9" w:rsidRPr="006268D0" w:rsidRDefault="008327F9" w:rsidP="0065691C">
      <w:pPr>
        <w:pStyle w:val="NoIndent"/>
        <w:rPr>
          <w:rStyle w:val="IntenseQuoteChar"/>
          <w:i/>
          <w:iCs w:val="0"/>
          <w:color w:val="auto"/>
          <w:u w:val="none"/>
        </w:rPr>
      </w:pPr>
      <w:r>
        <w:rPr>
          <w:i/>
          <w:iCs/>
        </w:rPr>
        <w:t xml:space="preserve">View document </w:t>
      </w:r>
      <w:r w:rsidR="00455FC5">
        <w:rPr>
          <w:i/>
          <w:iCs/>
        </w:rPr>
        <w:t>.</w:t>
      </w:r>
      <w:r w:rsidR="00FA0688" w:rsidRPr="00FA0688">
        <w:t xml:space="preserve"> </w:t>
      </w:r>
      <w:proofErr w:type="spellStart"/>
      <w:r w:rsidR="00FA0688" w:rsidRPr="00FA0688">
        <w:rPr>
          <w:rStyle w:val="IntenseQuoteChar"/>
          <w:b w:val="0"/>
          <w:bCs/>
          <w:iCs w:val="0"/>
          <w:u w:val="none"/>
        </w:rPr>
        <w:t>churn_standardized</w:t>
      </w:r>
      <w:proofErr w:type="spellEnd"/>
    </w:p>
    <w:p w14:paraId="41027417" w14:textId="77777777" w:rsidR="006268D0" w:rsidRDefault="006268D0" w:rsidP="002D76BB"/>
    <w:p w14:paraId="22BFC36E" w14:textId="54364DAD" w:rsidR="00F713AF" w:rsidRPr="00F713AF" w:rsidRDefault="00F713AF" w:rsidP="00A64FB6">
      <w:pPr>
        <w:pStyle w:val="Heading1"/>
      </w:pPr>
      <w:bookmarkStart w:id="6" w:name="_Toc167820437"/>
      <w:r w:rsidRPr="00F713AF">
        <w:t xml:space="preserve">Part IV: </w:t>
      </w:r>
      <w:r w:rsidRPr="00F713AF">
        <w:rPr>
          <w:rStyle w:val="Strong"/>
          <w:b/>
          <w:bCs/>
        </w:rPr>
        <w:t>Model Comparison and Analysis</w:t>
      </w:r>
      <w:bookmarkEnd w:id="6"/>
    </w:p>
    <w:p w14:paraId="0ADCA839" w14:textId="420ECEED" w:rsidR="00F713AF" w:rsidRDefault="00F713AF" w:rsidP="00D13BF4">
      <w:pPr>
        <w:pStyle w:val="Heading2"/>
      </w:pPr>
      <w:bookmarkStart w:id="7" w:name="_Toc167820438"/>
      <w:r w:rsidRPr="00F713AF">
        <w:t>Compare an initial and a reduced linear regression model</w:t>
      </w:r>
      <w:bookmarkEnd w:id="7"/>
    </w:p>
    <w:p w14:paraId="4C984FAD" w14:textId="7D5BBA39" w:rsidR="00F713AF" w:rsidRDefault="00F713AF" w:rsidP="0065691C">
      <w:pPr>
        <w:pStyle w:val="ListParagraph"/>
        <w:numPr>
          <w:ilvl w:val="0"/>
          <w:numId w:val="25"/>
        </w:numPr>
      </w:pPr>
      <w:r>
        <w:t>Construct an initial multiple linear regression model</w:t>
      </w:r>
    </w:p>
    <w:p w14:paraId="11235965" w14:textId="684026CA" w:rsidR="00396511" w:rsidRDefault="00D94331" w:rsidP="00D83603">
      <w:r>
        <w:t xml:space="preserve">I will </w:t>
      </w:r>
      <w:r w:rsidR="00D31A67">
        <w:t>contrast an initial multiple linear regression model with the following code</w:t>
      </w:r>
      <w:sdt>
        <w:sdtPr>
          <w:id w:val="1408965483"/>
          <w:citation/>
        </w:sdtPr>
        <w:sdtContent>
          <w:r w:rsidR="001D63AC">
            <w:fldChar w:fldCharType="begin"/>
          </w:r>
          <w:r w:rsidR="001D63AC">
            <w:instrText xml:space="preserve"> CITATION Zac19 \l 1033 </w:instrText>
          </w:r>
          <w:r w:rsidR="001D63AC">
            <w:fldChar w:fldCharType="separate"/>
          </w:r>
          <w:r w:rsidR="006E0810">
            <w:rPr>
              <w:noProof/>
            </w:rPr>
            <w:t xml:space="preserve"> (Bobbitt, How to Perform Multiple Linear Regression in R, 2019)</w:t>
          </w:r>
          <w:r w:rsidR="001D63AC">
            <w:fldChar w:fldCharType="end"/>
          </w:r>
        </w:sdtContent>
      </w:sdt>
      <w:r w:rsidR="008A19DD">
        <w:t>.</w:t>
      </w:r>
    </w:p>
    <w:p w14:paraId="187C593D" w14:textId="77777777" w:rsidR="008A19DD" w:rsidRPr="008A19DD" w:rsidRDefault="008A1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49243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1. </w:t>
      </w:r>
      <w:r w:rsidRPr="008A19DD">
        <w:rPr>
          <w:rFonts w:ascii="Consolas" w:hAnsi="Consolas" w:cs="Courier New"/>
          <w:color w:val="696969"/>
          <w:sz w:val="18"/>
          <w:szCs w:val="18"/>
        </w:rPr>
        <w:t># Set seed for reproducibility</w:t>
      </w:r>
    </w:p>
    <w:p w14:paraId="75782D4F" w14:textId="77777777" w:rsidR="008A19DD" w:rsidRPr="008A19DD" w:rsidRDefault="008A1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49243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2. </w:t>
      </w:r>
      <w:proofErr w:type="spellStart"/>
      <w:r w:rsidRPr="008A19DD">
        <w:rPr>
          <w:rFonts w:ascii="Consolas" w:hAnsi="Consolas" w:cs="Courier New"/>
          <w:color w:val="7928A1"/>
          <w:sz w:val="18"/>
          <w:szCs w:val="18"/>
        </w:rPr>
        <w:t>set</w:t>
      </w:r>
      <w:r w:rsidRPr="008A19DD">
        <w:rPr>
          <w:rFonts w:ascii="Consolas" w:hAnsi="Consolas" w:cs="Courier New"/>
          <w:color w:val="545454"/>
          <w:sz w:val="18"/>
          <w:szCs w:val="18"/>
        </w:rPr>
        <w:t>.seed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r w:rsidRPr="008A19DD">
        <w:rPr>
          <w:rFonts w:ascii="Consolas" w:hAnsi="Consolas" w:cs="Courier New"/>
          <w:color w:val="AA5D00"/>
          <w:sz w:val="18"/>
          <w:szCs w:val="18"/>
        </w:rPr>
        <w:t>123</w:t>
      </w:r>
      <w:r w:rsidRPr="008A19DD">
        <w:rPr>
          <w:rFonts w:ascii="Consolas" w:hAnsi="Consolas" w:cs="Courier New"/>
          <w:color w:val="545454"/>
          <w:sz w:val="18"/>
          <w:szCs w:val="18"/>
        </w:rPr>
        <w:t>)</w:t>
      </w:r>
    </w:p>
    <w:p w14:paraId="1E6F19BA" w14:textId="77777777" w:rsidR="008A19DD" w:rsidRPr="008A19DD" w:rsidRDefault="008A1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49243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3. </w:t>
      </w:r>
      <w:r w:rsidRPr="008A19DD">
        <w:rPr>
          <w:rFonts w:ascii="Consolas" w:hAnsi="Consolas" w:cs="Courier New"/>
          <w:color w:val="545454"/>
          <w:sz w:val="18"/>
          <w:szCs w:val="18"/>
        </w:rPr>
        <w:t> </w:t>
      </w:r>
    </w:p>
    <w:p w14:paraId="273AA8F2" w14:textId="77777777" w:rsidR="008A19DD" w:rsidRPr="008A19DD" w:rsidRDefault="008A1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49243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4. </w:t>
      </w:r>
      <w:r w:rsidRPr="008A19DD">
        <w:rPr>
          <w:rFonts w:ascii="Consolas" w:hAnsi="Consolas" w:cs="Courier New"/>
          <w:color w:val="696969"/>
          <w:sz w:val="18"/>
          <w:szCs w:val="18"/>
        </w:rPr>
        <w:t># Initial Multiple Linear Regression Model</w:t>
      </w:r>
    </w:p>
    <w:p w14:paraId="1070247C" w14:textId="77777777" w:rsidR="008A19DD" w:rsidRPr="008A19DD" w:rsidRDefault="008A1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49243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5.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initial_model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&lt;-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lm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(</w:t>
      </w:r>
      <w:r w:rsidRPr="008A19DD">
        <w:rPr>
          <w:rFonts w:ascii="Consolas" w:hAnsi="Consolas" w:cs="Courier New"/>
          <w:color w:val="007FAA"/>
          <w:sz w:val="18"/>
          <w:szCs w:val="18"/>
        </w:rPr>
        <w:t>Churn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~ </w:t>
      </w:r>
      <w:proofErr w:type="spellStart"/>
      <w:r w:rsidRPr="008A19DD">
        <w:rPr>
          <w:rFonts w:ascii="Consolas" w:hAnsi="Consolas" w:cs="Courier New"/>
          <w:color w:val="007FAA"/>
          <w:sz w:val="18"/>
          <w:szCs w:val="18"/>
        </w:rPr>
        <w:t>Outage_sec_perweek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+ </w:t>
      </w:r>
      <w:r w:rsidRPr="008A19DD">
        <w:rPr>
          <w:rFonts w:ascii="Consolas" w:hAnsi="Consolas" w:cs="Courier New"/>
          <w:color w:val="007FAA"/>
          <w:sz w:val="18"/>
          <w:szCs w:val="18"/>
        </w:rPr>
        <w:t>Email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+ </w:t>
      </w:r>
      <w:r w:rsidRPr="008A19DD">
        <w:rPr>
          <w:rFonts w:ascii="Consolas" w:hAnsi="Consolas" w:cs="Courier New"/>
          <w:color w:val="007FAA"/>
          <w:sz w:val="18"/>
          <w:szCs w:val="18"/>
        </w:rPr>
        <w:t>Contacts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+ </w:t>
      </w:r>
      <w:proofErr w:type="spellStart"/>
      <w:r w:rsidRPr="008A19DD">
        <w:rPr>
          <w:rFonts w:ascii="Consolas" w:hAnsi="Consolas" w:cs="Courier New"/>
          <w:color w:val="007FAA"/>
          <w:sz w:val="18"/>
          <w:szCs w:val="18"/>
        </w:rPr>
        <w:t>Yearly_equip_failure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+ </w:t>
      </w:r>
      <w:r w:rsidRPr="008A19DD">
        <w:rPr>
          <w:rFonts w:ascii="Consolas" w:hAnsi="Consolas" w:cs="Courier New"/>
          <w:color w:val="007FAA"/>
          <w:sz w:val="18"/>
          <w:szCs w:val="18"/>
        </w:rPr>
        <w:t>Tenure</w:t>
      </w:r>
      <w:r w:rsidRPr="008A19DD">
        <w:rPr>
          <w:rFonts w:ascii="Consolas" w:hAnsi="Consolas" w:cs="Courier New"/>
          <w:color w:val="545454"/>
          <w:sz w:val="18"/>
          <w:szCs w:val="18"/>
        </w:rPr>
        <w:t xml:space="preserve"> + </w:t>
      </w:r>
      <w:proofErr w:type="spellStart"/>
      <w:r w:rsidRPr="008A19DD">
        <w:rPr>
          <w:rFonts w:ascii="Consolas" w:hAnsi="Consolas" w:cs="Courier New"/>
          <w:color w:val="007FAA"/>
          <w:sz w:val="18"/>
          <w:szCs w:val="18"/>
        </w:rPr>
        <w:t>MonthlyCharge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 + </w:t>
      </w:r>
      <w:proofErr w:type="spellStart"/>
      <w:r w:rsidRPr="008A19DD">
        <w:rPr>
          <w:rFonts w:ascii="Consolas" w:hAnsi="Consolas" w:cs="Courier New"/>
          <w:color w:val="007FAA"/>
          <w:sz w:val="18"/>
          <w:szCs w:val="18"/>
        </w:rPr>
        <w:t>Bandwidth_GB_Year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 xml:space="preserve">, data = 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churn_standardized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)</w:t>
      </w:r>
    </w:p>
    <w:p w14:paraId="393450FC" w14:textId="77777777" w:rsidR="008A19DD" w:rsidRPr="008A19DD" w:rsidRDefault="008A1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49243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6. </w:t>
      </w:r>
      <w:r w:rsidRPr="008A19DD">
        <w:rPr>
          <w:rFonts w:ascii="Consolas" w:hAnsi="Consolas" w:cs="Courier New"/>
          <w:color w:val="545454"/>
          <w:sz w:val="18"/>
          <w:szCs w:val="18"/>
        </w:rPr>
        <w:t> </w:t>
      </w:r>
    </w:p>
    <w:p w14:paraId="2713A645" w14:textId="77777777" w:rsidR="008A19DD" w:rsidRPr="008A19DD" w:rsidRDefault="008A1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49243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7. </w:t>
      </w:r>
      <w:r w:rsidRPr="008A19DD">
        <w:rPr>
          <w:rFonts w:ascii="Consolas" w:hAnsi="Consolas" w:cs="Courier New"/>
          <w:color w:val="696969"/>
          <w:sz w:val="18"/>
          <w:szCs w:val="18"/>
        </w:rPr>
        <w:t># Summary of the initial model</w:t>
      </w:r>
    </w:p>
    <w:p w14:paraId="37DE6CEC" w14:textId="77777777" w:rsidR="008A19DD" w:rsidRPr="008A19DD" w:rsidRDefault="008A19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492435"/>
        <w:rPr>
          <w:rFonts w:ascii="Consolas" w:hAnsi="Consolas" w:cs="Courier New"/>
          <w:color w:val="000000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8. </w:t>
      </w:r>
      <w:r w:rsidRPr="008A19DD">
        <w:rPr>
          <w:rFonts w:ascii="Consolas" w:hAnsi="Consolas" w:cs="Courier New"/>
          <w:color w:val="545454"/>
          <w:sz w:val="18"/>
          <w:szCs w:val="18"/>
        </w:rPr>
        <w:t>summary(</w:t>
      </w:r>
      <w:proofErr w:type="spellStart"/>
      <w:r w:rsidRPr="008A19DD">
        <w:rPr>
          <w:rFonts w:ascii="Consolas" w:hAnsi="Consolas" w:cs="Courier New"/>
          <w:color w:val="545454"/>
          <w:sz w:val="18"/>
          <w:szCs w:val="18"/>
        </w:rPr>
        <w:t>initial_model</w:t>
      </w:r>
      <w:proofErr w:type="spellEnd"/>
      <w:r w:rsidRPr="008A19DD">
        <w:rPr>
          <w:rFonts w:ascii="Consolas" w:hAnsi="Consolas" w:cs="Courier New"/>
          <w:color w:val="545454"/>
          <w:sz w:val="18"/>
          <w:szCs w:val="18"/>
        </w:rPr>
        <w:t>)</w:t>
      </w:r>
    </w:p>
    <w:p w14:paraId="2CD27530" w14:textId="77777777" w:rsidR="002D22BB" w:rsidRDefault="008A19DD" w:rsidP="002D22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492435"/>
        <w:rPr>
          <w:rFonts w:ascii="Consolas" w:hAnsi="Consolas" w:cs="Courier New"/>
          <w:color w:val="545454"/>
          <w:sz w:val="18"/>
          <w:szCs w:val="18"/>
        </w:rPr>
      </w:pPr>
      <w:r w:rsidRPr="008A19DD">
        <w:rPr>
          <w:rFonts w:ascii="Consolas" w:hAnsi="Consolas" w:cs="Courier New"/>
          <w:color w:val="000000"/>
          <w:sz w:val="18"/>
          <w:szCs w:val="18"/>
        </w:rPr>
        <w:t xml:space="preserve">9. </w:t>
      </w:r>
      <w:r w:rsidRPr="008A19DD">
        <w:rPr>
          <w:rFonts w:ascii="Consolas" w:hAnsi="Consolas" w:cs="Courier New"/>
          <w:color w:val="545454"/>
          <w:sz w:val="18"/>
          <w:szCs w:val="18"/>
        </w:rPr>
        <w:t> </w:t>
      </w:r>
    </w:p>
    <w:p w14:paraId="403FC5FC" w14:textId="509CDCE1" w:rsidR="00F713AF" w:rsidRPr="002D22BB" w:rsidRDefault="00C873F5" w:rsidP="0065691C">
      <w:pPr>
        <w:pStyle w:val="ListParagraph"/>
        <w:divId w:val="1135492435"/>
        <w:rPr>
          <w:rFonts w:ascii="Consolas" w:hAnsi="Consolas" w:cs="Courier New"/>
          <w:color w:val="000000"/>
          <w:sz w:val="18"/>
          <w:szCs w:val="18"/>
        </w:rPr>
      </w:pPr>
      <w:r>
        <w:t>Feature Selection Procedure</w:t>
      </w:r>
    </w:p>
    <w:p w14:paraId="0A04F18E" w14:textId="6BFDEBC3" w:rsidR="00C873F5" w:rsidRDefault="00C873F5" w:rsidP="00C873F5">
      <w:r w:rsidRPr="00C873F5">
        <w:t xml:space="preserve">To simplify our initial </w:t>
      </w:r>
      <w:r w:rsidR="0012502F" w:rsidRPr="00C873F5">
        <w:t>model,</w:t>
      </w:r>
      <w:r>
        <w:t xml:space="preserve"> I will use</w:t>
      </w:r>
      <w:r w:rsidR="006E5302">
        <w:t xml:space="preserve"> the stepwise regression method</w:t>
      </w:r>
      <w:r w:rsidR="0099140D">
        <w:t xml:space="preserve"> with AIC</w:t>
      </w:r>
      <w:r w:rsidR="006E5302">
        <w:t xml:space="preserve">. This method will help me </w:t>
      </w:r>
      <w:r w:rsidR="0002229C">
        <w:t>decide which variables to keep and which to remove</w:t>
      </w:r>
      <w:r w:rsidR="0099140D">
        <w:t xml:space="preserve"> and AIC</w:t>
      </w:r>
      <w:r w:rsidR="0077258C">
        <w:t xml:space="preserve"> will allow the </w:t>
      </w:r>
      <w:proofErr w:type="spellStart"/>
      <w:r w:rsidR="0077258C">
        <w:t>modlel</w:t>
      </w:r>
      <w:proofErr w:type="spellEnd"/>
      <w:r w:rsidR="0077258C">
        <w:t xml:space="preserve"> to </w:t>
      </w:r>
      <w:r w:rsidR="000C0302">
        <w:t>be balanced using the goodness of fit</w:t>
      </w:r>
      <w:sdt>
        <w:sdtPr>
          <w:id w:val="1027599468"/>
          <w:citation/>
        </w:sdtPr>
        <w:sdtContent>
          <w:r w:rsidR="006E0810">
            <w:fldChar w:fldCharType="begin"/>
          </w:r>
          <w:r w:rsidR="006E0810">
            <w:instrText xml:space="preserve"> CITATION Zac191 \l 1033 </w:instrText>
          </w:r>
          <w:r w:rsidR="006E0810">
            <w:fldChar w:fldCharType="separate"/>
          </w:r>
          <w:r w:rsidR="006E0810">
            <w:rPr>
              <w:noProof/>
            </w:rPr>
            <w:t xml:space="preserve"> (Bobbitt, A Complete Guide to Stepwise Regression in R, 2019)</w:t>
          </w:r>
          <w:r w:rsidR="006E0810">
            <w:fldChar w:fldCharType="end"/>
          </w:r>
        </w:sdtContent>
      </w:sdt>
      <w:r w:rsidR="0002229C">
        <w:t>.</w:t>
      </w:r>
      <w:r w:rsidR="00B86872">
        <w:t xml:space="preserve"> </w:t>
      </w:r>
      <w:r w:rsidR="005F66F6" w:rsidRPr="005F66F6">
        <w:t>Using stepwise regression with AIC helps us achieve a model that is accurate</w:t>
      </w:r>
      <w:r w:rsidR="005F66F6">
        <w:t>.</w:t>
      </w:r>
    </w:p>
    <w:p w14:paraId="01B32DF9" w14:textId="77777777" w:rsidR="00730CC6" w:rsidRPr="009F1864" w:rsidRDefault="00730C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7416370"/>
        <w:rPr>
          <w:rFonts w:ascii="Consolas" w:hAnsi="Consolas" w:cs="Courier New"/>
          <w:color w:val="000000"/>
          <w:sz w:val="18"/>
          <w:szCs w:val="18"/>
        </w:rPr>
      </w:pPr>
      <w:r w:rsidRPr="009F1864">
        <w:rPr>
          <w:rFonts w:ascii="Consolas" w:hAnsi="Consolas" w:cs="Courier New"/>
          <w:color w:val="000000"/>
          <w:sz w:val="18"/>
          <w:szCs w:val="18"/>
        </w:rPr>
        <w:lastRenderedPageBreak/>
        <w:t xml:space="preserve">1. </w:t>
      </w:r>
      <w:r w:rsidRPr="009F1864">
        <w:rPr>
          <w:rFonts w:ascii="Consolas" w:hAnsi="Consolas" w:cs="Courier New"/>
          <w:color w:val="696969"/>
          <w:sz w:val="18"/>
          <w:szCs w:val="18"/>
        </w:rPr>
        <w:t># Stepwise regression to reduce the model</w:t>
      </w:r>
    </w:p>
    <w:p w14:paraId="51F76B8B" w14:textId="77777777" w:rsidR="00730CC6" w:rsidRPr="009F1864" w:rsidRDefault="00730C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7416370"/>
        <w:rPr>
          <w:rFonts w:ascii="Consolas" w:hAnsi="Consolas" w:cs="Courier New"/>
          <w:color w:val="000000"/>
          <w:sz w:val="18"/>
          <w:szCs w:val="18"/>
        </w:rPr>
      </w:pPr>
      <w:r w:rsidRPr="009F1864">
        <w:rPr>
          <w:rFonts w:ascii="Consolas" w:hAnsi="Consolas" w:cs="Courier New"/>
          <w:color w:val="000000"/>
          <w:sz w:val="18"/>
          <w:szCs w:val="18"/>
        </w:rPr>
        <w:t xml:space="preserve">2. </w:t>
      </w:r>
      <w:proofErr w:type="spellStart"/>
      <w:r w:rsidRPr="009F1864">
        <w:rPr>
          <w:rFonts w:ascii="Consolas" w:hAnsi="Consolas" w:cs="Courier New"/>
          <w:color w:val="545454"/>
          <w:sz w:val="18"/>
          <w:szCs w:val="18"/>
        </w:rPr>
        <w:t>reduced_model</w:t>
      </w:r>
      <w:proofErr w:type="spellEnd"/>
      <w:r w:rsidRPr="009F1864">
        <w:rPr>
          <w:rFonts w:ascii="Consolas" w:hAnsi="Consolas" w:cs="Courier New"/>
          <w:color w:val="545454"/>
          <w:sz w:val="18"/>
          <w:szCs w:val="18"/>
        </w:rPr>
        <w:t xml:space="preserve"> &lt;- step(</w:t>
      </w:r>
      <w:proofErr w:type="spellStart"/>
      <w:r w:rsidRPr="009F1864">
        <w:rPr>
          <w:rFonts w:ascii="Consolas" w:hAnsi="Consolas" w:cs="Courier New"/>
          <w:color w:val="545454"/>
          <w:sz w:val="18"/>
          <w:szCs w:val="18"/>
        </w:rPr>
        <w:t>initial_model</w:t>
      </w:r>
      <w:proofErr w:type="spellEnd"/>
      <w:r w:rsidRPr="009F1864">
        <w:rPr>
          <w:rFonts w:ascii="Consolas" w:hAnsi="Consolas" w:cs="Courier New"/>
          <w:color w:val="545454"/>
          <w:sz w:val="18"/>
          <w:szCs w:val="18"/>
        </w:rPr>
        <w:t xml:space="preserve">, direction = </w:t>
      </w:r>
      <w:r w:rsidRPr="009F1864">
        <w:rPr>
          <w:rFonts w:ascii="Consolas" w:hAnsi="Consolas" w:cs="Courier New"/>
          <w:color w:val="008000"/>
          <w:sz w:val="18"/>
          <w:szCs w:val="18"/>
        </w:rPr>
        <w:t>"both"</w:t>
      </w:r>
      <w:r w:rsidRPr="009F1864">
        <w:rPr>
          <w:rFonts w:ascii="Consolas" w:hAnsi="Consolas" w:cs="Courier New"/>
          <w:color w:val="545454"/>
          <w:sz w:val="18"/>
          <w:szCs w:val="18"/>
        </w:rPr>
        <w:t>, trace = FALSE)</w:t>
      </w:r>
    </w:p>
    <w:p w14:paraId="1BE59548" w14:textId="77777777" w:rsidR="00730CC6" w:rsidRPr="009F1864" w:rsidRDefault="00730C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7416370"/>
        <w:rPr>
          <w:rFonts w:ascii="Consolas" w:hAnsi="Consolas" w:cs="Courier New"/>
          <w:color w:val="000000"/>
          <w:sz w:val="18"/>
          <w:szCs w:val="18"/>
        </w:rPr>
      </w:pPr>
      <w:r w:rsidRPr="009F1864">
        <w:rPr>
          <w:rFonts w:ascii="Consolas" w:hAnsi="Consolas" w:cs="Courier New"/>
          <w:color w:val="000000"/>
          <w:sz w:val="18"/>
          <w:szCs w:val="18"/>
        </w:rPr>
        <w:t xml:space="preserve">3. </w:t>
      </w:r>
      <w:r w:rsidRPr="009F1864">
        <w:rPr>
          <w:rFonts w:ascii="Consolas" w:hAnsi="Consolas" w:cs="Courier New"/>
          <w:color w:val="545454"/>
          <w:sz w:val="18"/>
          <w:szCs w:val="18"/>
        </w:rPr>
        <w:t> </w:t>
      </w:r>
    </w:p>
    <w:p w14:paraId="519CB735" w14:textId="77777777" w:rsidR="00730CC6" w:rsidRPr="009F1864" w:rsidRDefault="00730C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7416370"/>
        <w:rPr>
          <w:rFonts w:ascii="Consolas" w:hAnsi="Consolas" w:cs="Courier New"/>
          <w:color w:val="000000"/>
          <w:sz w:val="18"/>
          <w:szCs w:val="18"/>
        </w:rPr>
      </w:pPr>
      <w:r w:rsidRPr="009F1864">
        <w:rPr>
          <w:rFonts w:ascii="Consolas" w:hAnsi="Consolas" w:cs="Courier New"/>
          <w:color w:val="000000"/>
          <w:sz w:val="18"/>
          <w:szCs w:val="18"/>
        </w:rPr>
        <w:t xml:space="preserve">4. </w:t>
      </w:r>
      <w:r w:rsidRPr="009F1864">
        <w:rPr>
          <w:rFonts w:ascii="Consolas" w:hAnsi="Consolas" w:cs="Courier New"/>
          <w:color w:val="696969"/>
          <w:sz w:val="18"/>
          <w:szCs w:val="18"/>
        </w:rPr>
        <w:t># Summary of the reduced model</w:t>
      </w:r>
    </w:p>
    <w:p w14:paraId="5A006035" w14:textId="40F88788" w:rsidR="00730CC6" w:rsidRPr="009F1864" w:rsidRDefault="00730CC6" w:rsidP="005F66F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7416370"/>
        <w:rPr>
          <w:rFonts w:ascii="Consolas" w:hAnsi="Consolas" w:cs="Courier New"/>
          <w:color w:val="000000"/>
          <w:sz w:val="18"/>
          <w:szCs w:val="18"/>
        </w:rPr>
      </w:pPr>
      <w:r w:rsidRPr="009F1864">
        <w:rPr>
          <w:rFonts w:ascii="Consolas" w:hAnsi="Consolas" w:cs="Courier New"/>
          <w:color w:val="000000"/>
          <w:sz w:val="18"/>
          <w:szCs w:val="18"/>
        </w:rPr>
        <w:t xml:space="preserve">5. </w:t>
      </w:r>
      <w:r w:rsidRPr="009F1864">
        <w:rPr>
          <w:rFonts w:ascii="Consolas" w:hAnsi="Consolas" w:cs="Courier New"/>
          <w:color w:val="545454"/>
          <w:sz w:val="18"/>
          <w:szCs w:val="18"/>
        </w:rPr>
        <w:t>summary(</w:t>
      </w:r>
      <w:proofErr w:type="spellStart"/>
      <w:r w:rsidRPr="009F1864">
        <w:rPr>
          <w:rFonts w:ascii="Consolas" w:hAnsi="Consolas" w:cs="Courier New"/>
          <w:color w:val="545454"/>
          <w:sz w:val="18"/>
          <w:szCs w:val="18"/>
        </w:rPr>
        <w:t>reduced_model</w:t>
      </w:r>
      <w:proofErr w:type="spellEnd"/>
      <w:r w:rsidRPr="009F1864">
        <w:rPr>
          <w:rFonts w:ascii="Consolas" w:hAnsi="Consolas" w:cs="Courier New"/>
          <w:color w:val="545454"/>
          <w:sz w:val="18"/>
          <w:szCs w:val="18"/>
        </w:rPr>
        <w:t>)</w:t>
      </w:r>
    </w:p>
    <w:p w14:paraId="178AED7C" w14:textId="38CEA45D" w:rsidR="00022C5B" w:rsidRDefault="00F713AF" w:rsidP="0065691C">
      <w:pPr>
        <w:pStyle w:val="ListParagraph"/>
      </w:pPr>
      <w:r>
        <w:t xml:space="preserve">Provide </w:t>
      </w:r>
      <w:r w:rsidR="00022C5B">
        <w:t>models</w:t>
      </w:r>
    </w:p>
    <w:p w14:paraId="2B194817" w14:textId="34C80231" w:rsidR="00F713AF" w:rsidRDefault="00F713AF" w:rsidP="0065691C">
      <w:pPr>
        <w:pStyle w:val="NoIndent"/>
      </w:pPr>
      <w:r>
        <w:t>.</w:t>
      </w:r>
      <w:r w:rsidR="00022C5B" w:rsidRPr="00022C5B">
        <w:rPr>
          <w:rFonts w:ascii="Segoe UI" w:hAnsi="Segoe UI" w:cs="Segoe UI"/>
          <w:i/>
          <w:color w:val="0D0D0D"/>
          <w:shd w:val="clear" w:color="auto" w:fill="FFFFFF"/>
        </w:rPr>
        <w:t xml:space="preserve"> </w:t>
      </w:r>
      <w:r w:rsidR="0040212B">
        <w:t xml:space="preserve">Code for the </w:t>
      </w:r>
      <w:r w:rsidR="0040212B" w:rsidRPr="00022C5B">
        <w:t>comparison of the initial and reduced models.</w:t>
      </w:r>
      <w:r w:rsidR="00022C5B" w:rsidRPr="00022C5B">
        <w:t xml:space="preserve"> </w:t>
      </w:r>
    </w:p>
    <w:p w14:paraId="52D22688" w14:textId="77777777" w:rsidR="000321AC" w:rsidRPr="009F1864" w:rsidRDefault="00032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10197"/>
        <w:rPr>
          <w:rFonts w:ascii="Consolas" w:hAnsi="Consolas" w:cs="Courier New"/>
          <w:color w:val="000000"/>
          <w:sz w:val="18"/>
          <w:szCs w:val="18"/>
        </w:rPr>
      </w:pPr>
      <w:bookmarkStart w:id="8" w:name="_Toc167820439"/>
      <w:r w:rsidRPr="009F1864">
        <w:rPr>
          <w:rFonts w:ascii="Consolas" w:hAnsi="Consolas" w:cs="Courier New"/>
          <w:color w:val="000000"/>
          <w:sz w:val="18"/>
          <w:szCs w:val="18"/>
        </w:rPr>
        <w:t xml:space="preserve"> 1. </w:t>
      </w:r>
      <w:r w:rsidRPr="009F1864">
        <w:rPr>
          <w:rFonts w:ascii="Consolas" w:hAnsi="Consolas" w:cs="Courier New"/>
          <w:color w:val="545454"/>
          <w:sz w:val="18"/>
          <w:szCs w:val="18"/>
        </w:rPr>
        <w:t xml:space="preserve"> </w:t>
      </w:r>
      <w:r w:rsidRPr="009F1864">
        <w:rPr>
          <w:rFonts w:ascii="Consolas" w:hAnsi="Consolas" w:cs="Courier New"/>
          <w:color w:val="696969"/>
          <w:sz w:val="18"/>
          <w:szCs w:val="18"/>
        </w:rPr>
        <w:t># Stepwise regression to reduce the model</w:t>
      </w:r>
    </w:p>
    <w:p w14:paraId="631D20C5" w14:textId="77777777" w:rsidR="000321AC" w:rsidRPr="009F1864" w:rsidRDefault="00032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10197"/>
        <w:rPr>
          <w:rFonts w:ascii="Consolas" w:hAnsi="Consolas" w:cs="Courier New"/>
          <w:color w:val="000000"/>
          <w:sz w:val="18"/>
          <w:szCs w:val="18"/>
        </w:rPr>
      </w:pPr>
      <w:r w:rsidRPr="009F1864">
        <w:rPr>
          <w:rFonts w:ascii="Consolas" w:hAnsi="Consolas" w:cs="Courier New"/>
          <w:color w:val="000000"/>
          <w:sz w:val="18"/>
          <w:szCs w:val="18"/>
        </w:rPr>
        <w:t xml:space="preserve"> 2. </w:t>
      </w:r>
      <w:proofErr w:type="spellStart"/>
      <w:r w:rsidRPr="009F1864">
        <w:rPr>
          <w:rFonts w:ascii="Consolas" w:hAnsi="Consolas" w:cs="Courier New"/>
          <w:color w:val="545454"/>
          <w:sz w:val="18"/>
          <w:szCs w:val="18"/>
        </w:rPr>
        <w:t>reduced_model</w:t>
      </w:r>
      <w:proofErr w:type="spellEnd"/>
      <w:r w:rsidRPr="009F1864">
        <w:rPr>
          <w:rFonts w:ascii="Consolas" w:hAnsi="Consolas" w:cs="Courier New"/>
          <w:color w:val="545454"/>
          <w:sz w:val="18"/>
          <w:szCs w:val="18"/>
        </w:rPr>
        <w:t xml:space="preserve"> &lt;- step(</w:t>
      </w:r>
      <w:proofErr w:type="spellStart"/>
      <w:r w:rsidRPr="009F1864">
        <w:rPr>
          <w:rFonts w:ascii="Consolas" w:hAnsi="Consolas" w:cs="Courier New"/>
          <w:color w:val="545454"/>
          <w:sz w:val="18"/>
          <w:szCs w:val="18"/>
        </w:rPr>
        <w:t>initial_model</w:t>
      </w:r>
      <w:proofErr w:type="spellEnd"/>
      <w:r w:rsidRPr="009F1864">
        <w:rPr>
          <w:rFonts w:ascii="Consolas" w:hAnsi="Consolas" w:cs="Courier New"/>
          <w:color w:val="545454"/>
          <w:sz w:val="18"/>
          <w:szCs w:val="18"/>
        </w:rPr>
        <w:t xml:space="preserve">, direction = </w:t>
      </w:r>
      <w:r w:rsidRPr="009F1864">
        <w:rPr>
          <w:rFonts w:ascii="Consolas" w:hAnsi="Consolas" w:cs="Courier New"/>
          <w:color w:val="008000"/>
          <w:sz w:val="18"/>
          <w:szCs w:val="18"/>
        </w:rPr>
        <w:t>"both"</w:t>
      </w:r>
      <w:r w:rsidRPr="009F1864">
        <w:rPr>
          <w:rFonts w:ascii="Consolas" w:hAnsi="Consolas" w:cs="Courier New"/>
          <w:color w:val="545454"/>
          <w:sz w:val="18"/>
          <w:szCs w:val="18"/>
        </w:rPr>
        <w:t>, trace = FALSE)</w:t>
      </w:r>
    </w:p>
    <w:p w14:paraId="6F7F1EF3" w14:textId="77777777" w:rsidR="000321AC" w:rsidRPr="009F1864" w:rsidRDefault="00032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10197"/>
        <w:rPr>
          <w:rFonts w:ascii="Consolas" w:hAnsi="Consolas" w:cs="Courier New"/>
          <w:color w:val="000000"/>
          <w:sz w:val="18"/>
          <w:szCs w:val="18"/>
        </w:rPr>
      </w:pPr>
      <w:r w:rsidRPr="009F1864">
        <w:rPr>
          <w:rFonts w:ascii="Consolas" w:hAnsi="Consolas" w:cs="Courier New"/>
          <w:color w:val="000000"/>
          <w:sz w:val="18"/>
          <w:szCs w:val="18"/>
        </w:rPr>
        <w:t xml:space="preserve"> 3. </w:t>
      </w:r>
      <w:r w:rsidRPr="009F1864">
        <w:rPr>
          <w:rFonts w:ascii="Consolas" w:hAnsi="Consolas" w:cs="Courier New"/>
          <w:color w:val="545454"/>
          <w:sz w:val="18"/>
          <w:szCs w:val="18"/>
        </w:rPr>
        <w:t> </w:t>
      </w:r>
    </w:p>
    <w:p w14:paraId="7AD33401" w14:textId="77777777" w:rsidR="000321AC" w:rsidRPr="009F1864" w:rsidRDefault="00032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10197"/>
        <w:rPr>
          <w:rFonts w:ascii="Consolas" w:hAnsi="Consolas" w:cs="Courier New"/>
          <w:color w:val="000000"/>
          <w:sz w:val="18"/>
          <w:szCs w:val="18"/>
        </w:rPr>
      </w:pPr>
      <w:r w:rsidRPr="009F1864">
        <w:rPr>
          <w:rFonts w:ascii="Consolas" w:hAnsi="Consolas" w:cs="Courier New"/>
          <w:color w:val="000000"/>
          <w:sz w:val="18"/>
          <w:szCs w:val="18"/>
        </w:rPr>
        <w:t xml:space="preserve"> 4. </w:t>
      </w:r>
      <w:r w:rsidRPr="009F1864">
        <w:rPr>
          <w:rFonts w:ascii="Consolas" w:hAnsi="Consolas" w:cs="Courier New"/>
          <w:color w:val="696969"/>
          <w:sz w:val="18"/>
          <w:szCs w:val="18"/>
        </w:rPr>
        <w:t># Summary of the reduced model</w:t>
      </w:r>
    </w:p>
    <w:p w14:paraId="137F0194" w14:textId="77777777" w:rsidR="000321AC" w:rsidRPr="009F1864" w:rsidRDefault="00032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10197"/>
        <w:rPr>
          <w:rFonts w:ascii="Consolas" w:hAnsi="Consolas" w:cs="Courier New"/>
          <w:color w:val="000000"/>
          <w:sz w:val="18"/>
          <w:szCs w:val="18"/>
        </w:rPr>
      </w:pPr>
      <w:r w:rsidRPr="009F1864">
        <w:rPr>
          <w:rFonts w:ascii="Consolas" w:hAnsi="Consolas" w:cs="Courier New"/>
          <w:color w:val="000000"/>
          <w:sz w:val="18"/>
          <w:szCs w:val="18"/>
        </w:rPr>
        <w:t xml:space="preserve"> 5. </w:t>
      </w:r>
      <w:r w:rsidRPr="009F1864">
        <w:rPr>
          <w:rFonts w:ascii="Consolas" w:hAnsi="Consolas" w:cs="Courier New"/>
          <w:color w:val="545454"/>
          <w:sz w:val="18"/>
          <w:szCs w:val="18"/>
        </w:rPr>
        <w:t>summary(</w:t>
      </w:r>
      <w:proofErr w:type="spellStart"/>
      <w:r w:rsidRPr="009F1864">
        <w:rPr>
          <w:rFonts w:ascii="Consolas" w:hAnsi="Consolas" w:cs="Courier New"/>
          <w:color w:val="545454"/>
          <w:sz w:val="18"/>
          <w:szCs w:val="18"/>
        </w:rPr>
        <w:t>reduced_model</w:t>
      </w:r>
      <w:proofErr w:type="spellEnd"/>
      <w:r w:rsidRPr="009F1864">
        <w:rPr>
          <w:rFonts w:ascii="Consolas" w:hAnsi="Consolas" w:cs="Courier New"/>
          <w:color w:val="545454"/>
          <w:sz w:val="18"/>
          <w:szCs w:val="18"/>
        </w:rPr>
        <w:t>)</w:t>
      </w:r>
    </w:p>
    <w:p w14:paraId="0A6C3DF2" w14:textId="77777777" w:rsidR="000321AC" w:rsidRPr="009F1864" w:rsidRDefault="00032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10197"/>
        <w:rPr>
          <w:rFonts w:ascii="Consolas" w:hAnsi="Consolas" w:cs="Courier New"/>
          <w:color w:val="000000"/>
          <w:sz w:val="18"/>
          <w:szCs w:val="18"/>
        </w:rPr>
      </w:pPr>
      <w:r w:rsidRPr="009F1864">
        <w:rPr>
          <w:rFonts w:ascii="Consolas" w:hAnsi="Consolas" w:cs="Courier New"/>
          <w:color w:val="000000"/>
          <w:sz w:val="18"/>
          <w:szCs w:val="18"/>
        </w:rPr>
        <w:t xml:space="preserve"> 6. </w:t>
      </w:r>
      <w:r w:rsidRPr="009F1864">
        <w:rPr>
          <w:rFonts w:ascii="Consolas" w:hAnsi="Consolas" w:cs="Courier New"/>
          <w:color w:val="545454"/>
          <w:sz w:val="18"/>
          <w:szCs w:val="18"/>
        </w:rPr>
        <w:t> </w:t>
      </w:r>
    </w:p>
    <w:p w14:paraId="759122B6" w14:textId="77777777" w:rsidR="000321AC" w:rsidRPr="009F1864" w:rsidRDefault="00032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10197"/>
        <w:rPr>
          <w:rFonts w:ascii="Consolas" w:hAnsi="Consolas" w:cs="Courier New"/>
          <w:color w:val="000000"/>
          <w:sz w:val="18"/>
          <w:szCs w:val="18"/>
        </w:rPr>
      </w:pPr>
      <w:r w:rsidRPr="009F1864">
        <w:rPr>
          <w:rFonts w:ascii="Consolas" w:hAnsi="Consolas" w:cs="Courier New"/>
          <w:color w:val="000000"/>
          <w:sz w:val="18"/>
          <w:szCs w:val="18"/>
        </w:rPr>
        <w:t xml:space="preserve"> 7. </w:t>
      </w:r>
      <w:r w:rsidRPr="009F1864">
        <w:rPr>
          <w:rFonts w:ascii="Consolas" w:hAnsi="Consolas" w:cs="Courier New"/>
          <w:color w:val="696969"/>
          <w:sz w:val="18"/>
          <w:szCs w:val="18"/>
        </w:rPr>
        <w:t># Comparing AIC values of the initial and reduced models</w:t>
      </w:r>
    </w:p>
    <w:p w14:paraId="5BED89FD" w14:textId="77777777" w:rsidR="000321AC" w:rsidRPr="009F1864" w:rsidRDefault="00032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10197"/>
        <w:rPr>
          <w:rFonts w:ascii="Consolas" w:hAnsi="Consolas" w:cs="Courier New"/>
          <w:color w:val="000000"/>
          <w:sz w:val="18"/>
          <w:szCs w:val="18"/>
        </w:rPr>
      </w:pPr>
      <w:r w:rsidRPr="009F1864">
        <w:rPr>
          <w:rFonts w:ascii="Consolas" w:hAnsi="Consolas" w:cs="Courier New"/>
          <w:color w:val="000000"/>
          <w:sz w:val="18"/>
          <w:szCs w:val="18"/>
        </w:rPr>
        <w:t xml:space="preserve"> 8. </w:t>
      </w:r>
      <w:proofErr w:type="spellStart"/>
      <w:r w:rsidRPr="009F1864">
        <w:rPr>
          <w:rFonts w:ascii="Consolas" w:hAnsi="Consolas" w:cs="Courier New"/>
          <w:color w:val="545454"/>
          <w:sz w:val="18"/>
          <w:szCs w:val="18"/>
        </w:rPr>
        <w:t>aic_comparison</w:t>
      </w:r>
      <w:proofErr w:type="spellEnd"/>
      <w:r w:rsidRPr="009F1864">
        <w:rPr>
          <w:rFonts w:ascii="Consolas" w:hAnsi="Consolas" w:cs="Courier New"/>
          <w:color w:val="545454"/>
          <w:sz w:val="18"/>
          <w:szCs w:val="18"/>
        </w:rPr>
        <w:t xml:space="preserve"> &lt;- </w:t>
      </w:r>
      <w:proofErr w:type="spellStart"/>
      <w:r w:rsidRPr="009F1864">
        <w:rPr>
          <w:rFonts w:ascii="Consolas" w:hAnsi="Consolas" w:cs="Courier New"/>
          <w:color w:val="545454"/>
          <w:sz w:val="18"/>
          <w:szCs w:val="18"/>
        </w:rPr>
        <w:t>data.frame</w:t>
      </w:r>
      <w:proofErr w:type="spellEnd"/>
      <w:r w:rsidRPr="009F1864">
        <w:rPr>
          <w:rFonts w:ascii="Consolas" w:hAnsi="Consolas" w:cs="Courier New"/>
          <w:color w:val="545454"/>
          <w:sz w:val="18"/>
          <w:szCs w:val="18"/>
        </w:rPr>
        <w:t>(</w:t>
      </w:r>
    </w:p>
    <w:p w14:paraId="42D3A213" w14:textId="77777777" w:rsidR="000321AC" w:rsidRPr="009F1864" w:rsidRDefault="00032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10197"/>
        <w:rPr>
          <w:rFonts w:ascii="Consolas" w:hAnsi="Consolas" w:cs="Courier New"/>
          <w:color w:val="000000"/>
          <w:sz w:val="18"/>
          <w:szCs w:val="18"/>
        </w:rPr>
      </w:pPr>
      <w:r w:rsidRPr="009F1864">
        <w:rPr>
          <w:rFonts w:ascii="Consolas" w:hAnsi="Consolas" w:cs="Courier New"/>
          <w:color w:val="000000"/>
          <w:sz w:val="18"/>
          <w:szCs w:val="18"/>
        </w:rPr>
        <w:t xml:space="preserve"> 9. </w:t>
      </w:r>
      <w:r w:rsidRPr="009F1864">
        <w:rPr>
          <w:rFonts w:ascii="Consolas" w:hAnsi="Consolas" w:cs="Courier New"/>
          <w:color w:val="545454"/>
          <w:sz w:val="18"/>
          <w:szCs w:val="18"/>
        </w:rPr>
        <w:t xml:space="preserve">  </w:t>
      </w:r>
      <w:r w:rsidRPr="009F1864">
        <w:rPr>
          <w:rFonts w:ascii="Consolas" w:hAnsi="Consolas" w:cs="Courier New"/>
          <w:color w:val="007FAA"/>
          <w:sz w:val="18"/>
          <w:szCs w:val="18"/>
        </w:rPr>
        <w:t>Model</w:t>
      </w:r>
      <w:r w:rsidRPr="009F1864">
        <w:rPr>
          <w:rFonts w:ascii="Consolas" w:hAnsi="Consolas" w:cs="Courier New"/>
          <w:color w:val="545454"/>
          <w:sz w:val="18"/>
          <w:szCs w:val="18"/>
        </w:rPr>
        <w:t xml:space="preserve"> = c(</w:t>
      </w:r>
      <w:r w:rsidRPr="009F1864">
        <w:rPr>
          <w:rFonts w:ascii="Consolas" w:hAnsi="Consolas" w:cs="Courier New"/>
          <w:color w:val="008000"/>
          <w:sz w:val="18"/>
          <w:szCs w:val="18"/>
        </w:rPr>
        <w:t>"Initial Model"</w:t>
      </w:r>
      <w:r w:rsidRPr="009F1864">
        <w:rPr>
          <w:rFonts w:ascii="Consolas" w:hAnsi="Consolas" w:cs="Courier New"/>
          <w:color w:val="545454"/>
          <w:sz w:val="18"/>
          <w:szCs w:val="18"/>
        </w:rPr>
        <w:t xml:space="preserve">, </w:t>
      </w:r>
      <w:r w:rsidRPr="009F1864">
        <w:rPr>
          <w:rFonts w:ascii="Consolas" w:hAnsi="Consolas" w:cs="Courier New"/>
          <w:color w:val="008000"/>
          <w:sz w:val="18"/>
          <w:szCs w:val="18"/>
        </w:rPr>
        <w:t>"Reduced Model"</w:t>
      </w:r>
      <w:r w:rsidRPr="009F1864">
        <w:rPr>
          <w:rFonts w:ascii="Consolas" w:hAnsi="Consolas" w:cs="Courier New"/>
          <w:color w:val="545454"/>
          <w:sz w:val="18"/>
          <w:szCs w:val="18"/>
        </w:rPr>
        <w:t>),</w:t>
      </w:r>
    </w:p>
    <w:p w14:paraId="4BFD93B6" w14:textId="77777777" w:rsidR="000321AC" w:rsidRPr="009F1864" w:rsidRDefault="00032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10197"/>
        <w:rPr>
          <w:rFonts w:ascii="Consolas" w:hAnsi="Consolas" w:cs="Courier New"/>
          <w:color w:val="000000"/>
          <w:sz w:val="18"/>
          <w:szCs w:val="18"/>
        </w:rPr>
      </w:pPr>
      <w:r w:rsidRPr="009F1864">
        <w:rPr>
          <w:rFonts w:ascii="Consolas" w:hAnsi="Consolas" w:cs="Courier New"/>
          <w:color w:val="000000"/>
          <w:sz w:val="18"/>
          <w:szCs w:val="18"/>
        </w:rPr>
        <w:t xml:space="preserve">10. </w:t>
      </w:r>
      <w:r w:rsidRPr="009F1864">
        <w:rPr>
          <w:rFonts w:ascii="Consolas" w:hAnsi="Consolas" w:cs="Courier New"/>
          <w:color w:val="545454"/>
          <w:sz w:val="18"/>
          <w:szCs w:val="18"/>
        </w:rPr>
        <w:t xml:space="preserve">  AIC = c(AIC(</w:t>
      </w:r>
      <w:proofErr w:type="spellStart"/>
      <w:r w:rsidRPr="009F1864">
        <w:rPr>
          <w:rFonts w:ascii="Consolas" w:hAnsi="Consolas" w:cs="Courier New"/>
          <w:color w:val="545454"/>
          <w:sz w:val="18"/>
          <w:szCs w:val="18"/>
        </w:rPr>
        <w:t>initial_model</w:t>
      </w:r>
      <w:proofErr w:type="spellEnd"/>
      <w:r w:rsidRPr="009F1864">
        <w:rPr>
          <w:rFonts w:ascii="Consolas" w:hAnsi="Consolas" w:cs="Courier New"/>
          <w:color w:val="545454"/>
          <w:sz w:val="18"/>
          <w:szCs w:val="18"/>
        </w:rPr>
        <w:t>), AIC(</w:t>
      </w:r>
      <w:proofErr w:type="spellStart"/>
      <w:r w:rsidRPr="009F1864">
        <w:rPr>
          <w:rFonts w:ascii="Consolas" w:hAnsi="Consolas" w:cs="Courier New"/>
          <w:color w:val="545454"/>
          <w:sz w:val="18"/>
          <w:szCs w:val="18"/>
        </w:rPr>
        <w:t>reduced_model</w:t>
      </w:r>
      <w:proofErr w:type="spellEnd"/>
      <w:r w:rsidRPr="009F1864">
        <w:rPr>
          <w:rFonts w:ascii="Consolas" w:hAnsi="Consolas" w:cs="Courier New"/>
          <w:color w:val="545454"/>
          <w:sz w:val="18"/>
          <w:szCs w:val="18"/>
        </w:rPr>
        <w:t>))</w:t>
      </w:r>
    </w:p>
    <w:p w14:paraId="5A187AAB" w14:textId="77777777" w:rsidR="000321AC" w:rsidRPr="009F1864" w:rsidRDefault="00032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10197"/>
        <w:rPr>
          <w:rFonts w:ascii="Consolas" w:hAnsi="Consolas" w:cs="Courier New"/>
          <w:color w:val="000000"/>
          <w:sz w:val="18"/>
          <w:szCs w:val="18"/>
        </w:rPr>
      </w:pPr>
      <w:r w:rsidRPr="009F1864">
        <w:rPr>
          <w:rFonts w:ascii="Consolas" w:hAnsi="Consolas" w:cs="Courier New"/>
          <w:color w:val="000000"/>
          <w:sz w:val="18"/>
          <w:szCs w:val="18"/>
        </w:rPr>
        <w:t xml:space="preserve">11. </w:t>
      </w:r>
      <w:r w:rsidRPr="009F1864">
        <w:rPr>
          <w:rFonts w:ascii="Consolas" w:hAnsi="Consolas" w:cs="Courier New"/>
          <w:color w:val="545454"/>
          <w:sz w:val="18"/>
          <w:szCs w:val="18"/>
        </w:rPr>
        <w:t>)</w:t>
      </w:r>
    </w:p>
    <w:p w14:paraId="7826CBE2" w14:textId="77777777" w:rsidR="000321AC" w:rsidRPr="009F1864" w:rsidRDefault="00032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10197"/>
        <w:rPr>
          <w:rFonts w:ascii="Consolas" w:hAnsi="Consolas" w:cs="Courier New"/>
          <w:color w:val="000000"/>
          <w:sz w:val="18"/>
          <w:szCs w:val="18"/>
        </w:rPr>
      </w:pPr>
      <w:r w:rsidRPr="009F1864">
        <w:rPr>
          <w:rFonts w:ascii="Consolas" w:hAnsi="Consolas" w:cs="Courier New"/>
          <w:color w:val="000000"/>
          <w:sz w:val="18"/>
          <w:szCs w:val="18"/>
        </w:rPr>
        <w:t xml:space="preserve">12. </w:t>
      </w:r>
      <w:r w:rsidRPr="009F1864">
        <w:rPr>
          <w:rFonts w:ascii="Consolas" w:hAnsi="Consolas" w:cs="Courier New"/>
          <w:color w:val="545454"/>
          <w:sz w:val="18"/>
          <w:szCs w:val="18"/>
        </w:rPr>
        <w:t> </w:t>
      </w:r>
    </w:p>
    <w:p w14:paraId="414053BC" w14:textId="0F11301A" w:rsidR="000321AC" w:rsidRPr="009F1864" w:rsidRDefault="000321AC" w:rsidP="00BB7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10197"/>
        <w:rPr>
          <w:rFonts w:ascii="Consolas" w:hAnsi="Consolas" w:cs="Courier New"/>
          <w:color w:val="545454"/>
          <w:sz w:val="18"/>
          <w:szCs w:val="18"/>
        </w:rPr>
      </w:pPr>
      <w:r w:rsidRPr="009F1864">
        <w:rPr>
          <w:rFonts w:ascii="Consolas" w:hAnsi="Consolas" w:cs="Courier New"/>
          <w:color w:val="000000"/>
          <w:sz w:val="18"/>
          <w:szCs w:val="18"/>
        </w:rPr>
        <w:t xml:space="preserve">13. </w:t>
      </w:r>
      <w:r w:rsidRPr="009F1864">
        <w:rPr>
          <w:rFonts w:ascii="Consolas" w:hAnsi="Consolas" w:cs="Courier New"/>
          <w:color w:val="7928A1"/>
          <w:sz w:val="18"/>
          <w:szCs w:val="18"/>
        </w:rPr>
        <w:t>print</w:t>
      </w:r>
      <w:r w:rsidRPr="009F1864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r w:rsidRPr="009F1864">
        <w:rPr>
          <w:rFonts w:ascii="Consolas" w:hAnsi="Consolas" w:cs="Courier New"/>
          <w:color w:val="545454"/>
          <w:sz w:val="18"/>
          <w:szCs w:val="18"/>
        </w:rPr>
        <w:t>aic_comparison</w:t>
      </w:r>
      <w:proofErr w:type="spellEnd"/>
      <w:r w:rsidRPr="009F1864">
        <w:rPr>
          <w:rFonts w:ascii="Consolas" w:hAnsi="Consolas" w:cs="Courier New"/>
          <w:color w:val="545454"/>
          <w:sz w:val="18"/>
          <w:szCs w:val="18"/>
        </w:rPr>
        <w:t>)</w:t>
      </w:r>
      <w:r w:rsidR="00BB7B58" w:rsidRPr="009F1864">
        <w:rPr>
          <w:color w:val="545454"/>
          <w:sz w:val="18"/>
          <w:szCs w:val="18"/>
        </w:rPr>
        <w:br/>
      </w:r>
    </w:p>
    <w:p w14:paraId="49C28C40" w14:textId="1E934DDB" w:rsidR="0040212B" w:rsidRDefault="0040212B" w:rsidP="0065691C">
      <w:pPr>
        <w:pStyle w:val="NoIndent"/>
        <w:divId w:val="539510197"/>
      </w:pPr>
      <w:r>
        <w:t xml:space="preserve">Screenshot of </w:t>
      </w:r>
      <w:r w:rsidRPr="00022C5B">
        <w:t>comparison of the initial and reduced models.</w:t>
      </w:r>
    </w:p>
    <w:p w14:paraId="56E82134" w14:textId="1A73063A" w:rsidR="00BB7B58" w:rsidRDefault="0040212B" w:rsidP="00BB7B58">
      <w:pPr>
        <w:divId w:val="539510197"/>
      </w:pPr>
      <w:r>
        <w:rPr>
          <w:noProof/>
        </w:rPr>
        <w:drawing>
          <wp:inline distT="0" distB="0" distL="0" distR="0" wp14:anchorId="78A7AA52" wp14:editId="4F0EB279">
            <wp:extent cx="2190750" cy="819150"/>
            <wp:effectExtent l="0" t="0" r="0" b="0"/>
            <wp:docPr id="1263674593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74593" name="Picture 1" descr="A close-up of a computer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EE1B" w14:textId="500A9699" w:rsidR="00F713AF" w:rsidRDefault="00F713AF" w:rsidP="000321AC">
      <w:pPr>
        <w:pStyle w:val="Heading2"/>
      </w:pPr>
      <w:r w:rsidRPr="00F713AF">
        <w:t>Analyze the data set using your reduced linear regression model</w:t>
      </w:r>
      <w:bookmarkEnd w:id="8"/>
    </w:p>
    <w:p w14:paraId="062673A9" w14:textId="398A5F3D" w:rsidR="00F713AF" w:rsidRDefault="00F713AF" w:rsidP="0065691C">
      <w:pPr>
        <w:pStyle w:val="ListParagraph"/>
        <w:numPr>
          <w:ilvl w:val="0"/>
          <w:numId w:val="26"/>
        </w:numPr>
      </w:pPr>
      <w:r>
        <w:t>Explain your data analysis process</w:t>
      </w:r>
      <w:r w:rsidR="008C026D">
        <w:t>.</w:t>
      </w:r>
    </w:p>
    <w:p w14:paraId="3D063698" w14:textId="6977EDDE" w:rsidR="008C026D" w:rsidRPr="00BB7B58" w:rsidRDefault="00A163E5" w:rsidP="008C026D">
      <w:r>
        <w:t xml:space="preserve">I </w:t>
      </w:r>
      <w:r w:rsidRPr="00A163E5">
        <w:t xml:space="preserve">compared the initial and reduced linear regression models using AIC as </w:t>
      </w:r>
      <w:r>
        <w:t>my</w:t>
      </w:r>
      <w:r w:rsidRPr="00A163E5">
        <w:t xml:space="preserve"> evaluation </w:t>
      </w:r>
      <w:r w:rsidR="0065691C">
        <w:t>metric</w:t>
      </w:r>
      <w:r>
        <w:t xml:space="preserve"> </w:t>
      </w:r>
      <w:r w:rsidRPr="00A163E5">
        <w:t>.</w:t>
      </w:r>
      <w:r w:rsidR="008C026D">
        <w:t xml:space="preserve">The outcome </w:t>
      </w:r>
      <w:r w:rsidR="008C026D" w:rsidRPr="006012CA">
        <w:t xml:space="preserve">shows that the reduced model has a lower AIC value </w:t>
      </w:r>
      <w:r w:rsidR="008C026D">
        <w:t>meaning</w:t>
      </w:r>
      <w:r w:rsidR="008C026D" w:rsidRPr="006012CA">
        <w:t xml:space="preserve"> a better balance between fit and complexity.</w:t>
      </w:r>
      <w:r w:rsidR="00C53C57">
        <w:t xml:space="preserve"> </w:t>
      </w:r>
      <w:r w:rsidR="00C53C57" w:rsidRPr="00C53C57">
        <w:t xml:space="preserve">This </w:t>
      </w:r>
      <w:r w:rsidR="00C53C57">
        <w:t>shows</w:t>
      </w:r>
      <w:r w:rsidR="00C53C57" w:rsidRPr="00C53C57">
        <w:t xml:space="preserve"> that the stepwise regression successfully identified and removed unnecessary variables</w:t>
      </w:r>
      <w:r w:rsidR="00C53C57">
        <w:t xml:space="preserve">. Giving me a </w:t>
      </w:r>
      <w:r w:rsidR="00C53C57" w:rsidRPr="00C53C57">
        <w:t xml:space="preserve">simpler and more </w:t>
      </w:r>
      <w:r w:rsidR="009B3071">
        <w:t>meaningful</w:t>
      </w:r>
      <w:r w:rsidR="00C53C57" w:rsidRPr="00C53C57">
        <w:t xml:space="preserve"> model.</w:t>
      </w:r>
    </w:p>
    <w:p w14:paraId="3FF1AF0D" w14:textId="19C4135C" w:rsidR="00F713AF" w:rsidRDefault="00F713AF" w:rsidP="0065691C">
      <w:pPr>
        <w:pStyle w:val="ListParagraph"/>
      </w:pPr>
      <w:r>
        <w:t>Provide the output and calculations of the analysis</w:t>
      </w:r>
      <w:r w:rsidR="00AA0DE4">
        <w:t>.</w:t>
      </w:r>
    </w:p>
    <w:p w14:paraId="7935498A" w14:textId="12276536" w:rsidR="00F713AF" w:rsidRDefault="0065691C" w:rsidP="0065691C">
      <w:pPr>
        <w:pStyle w:val="NoIndent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18EA7CE" wp14:editId="1D1308C1">
            <wp:simplePos x="0" y="0"/>
            <wp:positionH relativeFrom="column">
              <wp:posOffset>2076450</wp:posOffset>
            </wp:positionH>
            <wp:positionV relativeFrom="paragraph">
              <wp:posOffset>-41910</wp:posOffset>
            </wp:positionV>
            <wp:extent cx="4460875" cy="2486389"/>
            <wp:effectExtent l="0" t="0" r="0" b="9525"/>
            <wp:wrapTight wrapText="bothSides">
              <wp:wrapPolygon edited="0">
                <wp:start x="0" y="0"/>
                <wp:lineTo x="0" y="21517"/>
                <wp:lineTo x="21492" y="21517"/>
                <wp:lineTo x="21492" y="0"/>
                <wp:lineTo x="0" y="0"/>
              </wp:wrapPolygon>
            </wp:wrapTight>
            <wp:docPr id="1577862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62509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875" cy="2486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13AF">
        <w:t>a residual plot</w:t>
      </w:r>
    </w:p>
    <w:p w14:paraId="36AB0F15" w14:textId="79AE741A" w:rsidR="00DA7518" w:rsidRDefault="009447D5" w:rsidP="009447D5">
      <w:pPr>
        <w:spacing w:after="160" w:line="259" w:lineRule="auto"/>
        <w:ind w:left="0"/>
      </w:pPr>
      <w:r>
        <w:br w:type="page"/>
      </w:r>
    </w:p>
    <w:p w14:paraId="2C43786E" w14:textId="78721FA2" w:rsidR="00F713AF" w:rsidRDefault="00FA2A84" w:rsidP="0065691C">
      <w:pPr>
        <w:pStyle w:val="NoIndent"/>
      </w:pPr>
      <w:r>
        <w:lastRenderedPageBreak/>
        <w:t>T</w:t>
      </w:r>
      <w:r w:rsidR="00F713AF">
        <w:t>he model’s residual standard error</w:t>
      </w:r>
    </w:p>
    <w:p w14:paraId="36C4C462" w14:textId="47785C8C" w:rsidR="00C83806" w:rsidRDefault="00C83806" w:rsidP="00BD34EB">
      <w:pPr>
        <w:ind w:firstLine="648"/>
      </w:pPr>
      <w:r>
        <w:rPr>
          <w:noProof/>
        </w:rPr>
        <w:drawing>
          <wp:inline distT="0" distB="0" distL="0" distR="0" wp14:anchorId="6F83371B" wp14:editId="17E5F541">
            <wp:extent cx="2181225" cy="428625"/>
            <wp:effectExtent l="0" t="0" r="9525" b="9525"/>
            <wp:docPr id="4110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9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AE34" w14:textId="77777777" w:rsidR="00A874AA" w:rsidRDefault="00A874AA" w:rsidP="0065691C">
      <w:pPr>
        <w:pStyle w:val="ListParagraph"/>
      </w:pPr>
      <w:r w:rsidRPr="00A874AA">
        <w:t>Provide an executable error-free copy of the code</w:t>
      </w:r>
      <w:r>
        <w:t>.</w:t>
      </w:r>
    </w:p>
    <w:p w14:paraId="62FEFD50" w14:textId="0381C345" w:rsidR="00DC652F" w:rsidRDefault="00DC652F" w:rsidP="00DC652F">
      <w:r>
        <w:t xml:space="preserve">Please see attached document </w:t>
      </w:r>
      <w:r w:rsidR="009D2882" w:rsidRPr="009D2882">
        <w:rPr>
          <w:rStyle w:val="IntenseQuoteChar"/>
        </w:rPr>
        <w:t xml:space="preserve">Task 1 </w:t>
      </w:r>
      <w:proofErr w:type="spellStart"/>
      <w:r w:rsidR="009D2882" w:rsidRPr="009D2882">
        <w:rPr>
          <w:rStyle w:val="IntenseQuoteChar"/>
        </w:rPr>
        <w:t>Code.R</w:t>
      </w:r>
      <w:proofErr w:type="spellEnd"/>
    </w:p>
    <w:p w14:paraId="3B2673BA" w14:textId="097BEFB6" w:rsidR="00F713AF" w:rsidRPr="00F713AF" w:rsidRDefault="00F713AF" w:rsidP="00A64FB6">
      <w:pPr>
        <w:pStyle w:val="Heading1"/>
      </w:pPr>
      <w:bookmarkStart w:id="9" w:name="_Toc167820440"/>
      <w:r w:rsidRPr="00F713AF">
        <w:t>Part V: Data Summary and Implications</w:t>
      </w:r>
      <w:bookmarkEnd w:id="9"/>
    </w:p>
    <w:p w14:paraId="2D3AD40B" w14:textId="59531210" w:rsidR="00F713AF" w:rsidRDefault="00F713AF" w:rsidP="00D13BF4">
      <w:pPr>
        <w:pStyle w:val="Heading2"/>
      </w:pPr>
      <w:bookmarkStart w:id="10" w:name="_Toc167820441"/>
      <w:r w:rsidRPr="00F713AF">
        <w:t>Summarize your findings and assumptions</w:t>
      </w:r>
      <w:bookmarkEnd w:id="10"/>
    </w:p>
    <w:p w14:paraId="13A691CA" w14:textId="697120A5" w:rsidR="00F713AF" w:rsidRDefault="00F713AF" w:rsidP="0065691C">
      <w:pPr>
        <w:pStyle w:val="ListParagraph"/>
        <w:numPr>
          <w:ilvl w:val="0"/>
          <w:numId w:val="27"/>
        </w:numPr>
      </w:pPr>
      <w:r>
        <w:t>Discuss the results of your data analysis, including the following elements:</w:t>
      </w:r>
    </w:p>
    <w:p w14:paraId="723AA5E6" w14:textId="156CB86C" w:rsidR="00F713AF" w:rsidRPr="0065691C" w:rsidRDefault="007D53BA" w:rsidP="0065691C">
      <w:pPr>
        <w:pStyle w:val="NoIndent"/>
      </w:pPr>
      <w:r w:rsidRPr="0065691C">
        <w:t>R</w:t>
      </w:r>
      <w:r w:rsidR="00F713AF" w:rsidRPr="0065691C">
        <w:t>egression equation for the reduced model</w:t>
      </w:r>
    </w:p>
    <w:p w14:paraId="5726720E" w14:textId="77777777" w:rsidR="000B2079" w:rsidRDefault="000B2079" w:rsidP="000B2079">
      <w:pPr>
        <w:ind w:left="1440"/>
        <w:rPr>
          <w:rFonts w:cstheme="minorHAnsi"/>
        </w:rPr>
      </w:pPr>
      <w:r w:rsidRPr="000B2079">
        <w:rPr>
          <w:rFonts w:cstheme="minorHAnsi"/>
        </w:rPr>
        <w:t>Churn=β0+β1×Outage_sec_perweek+β2×Email+β3×Contacts+β4×Yearly_equip_failure+β5×Tenure+β6×MonthlyCharge+β7×Bandwidth_GB_Year</w:t>
      </w:r>
    </w:p>
    <w:p w14:paraId="1ACF6929" w14:textId="0151C172" w:rsidR="00256E1E" w:rsidRPr="000B2079" w:rsidRDefault="00901EC9" w:rsidP="000B2079">
      <w:pPr>
        <w:ind w:firstLine="720"/>
        <w:rPr>
          <w:rFonts w:cstheme="minorHAnsi"/>
        </w:rPr>
      </w:pPr>
      <w:r w:rsidRPr="000B2079">
        <w:rPr>
          <w:rFonts w:cstheme="minorHAnsi"/>
        </w:rPr>
        <w:t xml:space="preserve">Here, </w:t>
      </w:r>
      <w:r w:rsidRPr="000B2079">
        <w:rPr>
          <w:rFonts w:ascii="Cambria Math" w:hAnsi="Cambria Math" w:cs="Cambria Math"/>
          <w:bdr w:val="none" w:sz="0" w:space="0" w:color="auto" w:frame="1"/>
        </w:rPr>
        <w:t>𝛽</w:t>
      </w:r>
      <w:r w:rsidRPr="000B2079">
        <w:rPr>
          <w:rFonts w:cstheme="minorHAnsi"/>
          <w:bdr w:val="none" w:sz="0" w:space="0" w:color="auto" w:frame="1"/>
        </w:rPr>
        <w:t>0</w:t>
      </w:r>
      <w:r w:rsidRPr="000B2079">
        <w:rPr>
          <w:rFonts w:cstheme="minorHAnsi"/>
        </w:rPr>
        <w:t xml:space="preserve">is the intercept, and </w:t>
      </w:r>
      <w:r w:rsidRPr="000B2079">
        <w:rPr>
          <w:rFonts w:ascii="Cambria Math" w:hAnsi="Cambria Math" w:cs="Cambria Math"/>
          <w:bdr w:val="none" w:sz="0" w:space="0" w:color="auto" w:frame="1"/>
        </w:rPr>
        <w:t>𝛽</w:t>
      </w:r>
      <w:r w:rsidRPr="000B2079">
        <w:rPr>
          <w:rFonts w:cstheme="minorHAnsi"/>
          <w:bdr w:val="none" w:sz="0" w:space="0" w:color="auto" w:frame="1"/>
        </w:rPr>
        <w:t>1,</w:t>
      </w:r>
      <w:r w:rsidRPr="000B2079">
        <w:rPr>
          <w:rFonts w:ascii="Cambria Math" w:hAnsi="Cambria Math" w:cs="Cambria Math"/>
          <w:bdr w:val="none" w:sz="0" w:space="0" w:color="auto" w:frame="1"/>
        </w:rPr>
        <w:t>𝛽</w:t>
      </w:r>
      <w:proofErr w:type="gramStart"/>
      <w:r w:rsidRPr="000B2079">
        <w:rPr>
          <w:rFonts w:cstheme="minorHAnsi"/>
          <w:bdr w:val="none" w:sz="0" w:space="0" w:color="auto" w:frame="1"/>
        </w:rPr>
        <w:t>2,…</w:t>
      </w:r>
      <w:proofErr w:type="gramEnd"/>
      <w:r w:rsidRPr="000B2079">
        <w:rPr>
          <w:rFonts w:cstheme="minorHAnsi"/>
          <w:bdr w:val="none" w:sz="0" w:space="0" w:color="auto" w:frame="1"/>
        </w:rPr>
        <w:t>,</w:t>
      </w:r>
      <w:r w:rsidRPr="000B2079">
        <w:rPr>
          <w:rFonts w:ascii="Cambria Math" w:hAnsi="Cambria Math" w:cs="Cambria Math"/>
          <w:bdr w:val="none" w:sz="0" w:space="0" w:color="auto" w:frame="1"/>
        </w:rPr>
        <w:t>𝛽</w:t>
      </w:r>
      <w:r w:rsidRPr="000B2079">
        <w:rPr>
          <w:rFonts w:cstheme="minorHAnsi"/>
          <w:bdr w:val="none" w:sz="0" w:space="0" w:color="auto" w:frame="1"/>
        </w:rPr>
        <w:t>7</w:t>
      </w:r>
      <w:r w:rsidRPr="000B2079">
        <w:rPr>
          <w:rFonts w:cstheme="minorHAnsi"/>
        </w:rPr>
        <w:t xml:space="preserve"> are the coefficients for each independent variable.</w:t>
      </w:r>
    </w:p>
    <w:p w14:paraId="1CCF3929" w14:textId="1E56D9CB" w:rsidR="00F713AF" w:rsidRDefault="000B2079" w:rsidP="0065691C">
      <w:pPr>
        <w:pStyle w:val="NoIndent"/>
      </w:pPr>
      <w:r w:rsidRPr="0065691C">
        <w:t>I</w:t>
      </w:r>
      <w:r w:rsidR="00F713AF" w:rsidRPr="0065691C">
        <w:t>nterpretation</w:t>
      </w:r>
      <w:r w:rsidR="00F713AF">
        <w:t xml:space="preserve"> </w:t>
      </w:r>
      <w:r w:rsidR="00F713AF" w:rsidRPr="0065691C">
        <w:t>of</w:t>
      </w:r>
      <w:r w:rsidR="00F713AF">
        <w:t xml:space="preserve"> </w:t>
      </w:r>
      <w:r w:rsidR="00F713AF" w:rsidRPr="0065691C">
        <w:t>the</w:t>
      </w:r>
      <w:r w:rsidR="00F713AF">
        <w:t xml:space="preserve"> </w:t>
      </w:r>
      <w:r w:rsidR="00F713AF" w:rsidRPr="0065691C">
        <w:t>coefficients</w:t>
      </w:r>
      <w:r w:rsidR="00F713AF">
        <w:t xml:space="preserve"> </w:t>
      </w:r>
    </w:p>
    <w:p w14:paraId="3B9EB3C3" w14:textId="4F151952" w:rsidR="000B2079" w:rsidRDefault="00A6452B" w:rsidP="00A6452B">
      <w:pPr>
        <w:ind w:left="1440"/>
      </w:pPr>
      <w:r w:rsidRPr="00A6452B">
        <w:t>Each coefficient represents the expected change in the Churn variable for a one-unit change in the corresponding independent variable, holding all other variables constant. For example:</w:t>
      </w:r>
    </w:p>
    <w:p w14:paraId="7FC6526F" w14:textId="32BE8224" w:rsidR="00A6452B" w:rsidRPr="0065691C" w:rsidRDefault="006F209F" w:rsidP="0065691C">
      <w:pPr>
        <w:pStyle w:val="ListParagraph"/>
        <w:numPr>
          <w:ilvl w:val="2"/>
          <w:numId w:val="8"/>
        </w:numPr>
        <w:rPr>
          <w:b w:val="0"/>
          <w:bCs w:val="0"/>
          <w:i w:val="0"/>
          <w:iCs/>
        </w:rPr>
      </w:pPr>
      <w:r w:rsidRPr="0065691C">
        <w:rPr>
          <w:rFonts w:cstheme="minorHAnsi"/>
          <w:b w:val="0"/>
          <w:bCs w:val="0"/>
          <w:i w:val="0"/>
          <w:iCs/>
        </w:rPr>
        <w:t>β1</w:t>
      </w:r>
      <w:r w:rsidRPr="0065691C">
        <w:rPr>
          <w:b w:val="0"/>
          <w:bCs w:val="0"/>
          <w:i w:val="0"/>
          <w:iCs/>
        </w:rPr>
        <w:t>(</w:t>
      </w:r>
      <w:proofErr w:type="spellStart"/>
      <w:r w:rsidRPr="0065691C">
        <w:rPr>
          <w:b w:val="0"/>
          <w:bCs w:val="0"/>
          <w:i w:val="0"/>
          <w:iCs/>
        </w:rPr>
        <w:t>Outage_sec_perweek</w:t>
      </w:r>
      <w:proofErr w:type="spellEnd"/>
      <w:r w:rsidRPr="0065691C">
        <w:rPr>
          <w:b w:val="0"/>
          <w:bCs w:val="0"/>
          <w:i w:val="0"/>
          <w:iCs/>
        </w:rPr>
        <w:t>): A positive value indicates that as the outage seconds per week increase, the likelihood of churn increases.</w:t>
      </w:r>
    </w:p>
    <w:p w14:paraId="0CDA347C" w14:textId="3F0D492F" w:rsidR="006F209F" w:rsidRPr="0065691C" w:rsidRDefault="006F209F" w:rsidP="0065691C">
      <w:pPr>
        <w:pStyle w:val="ListParagraph"/>
        <w:numPr>
          <w:ilvl w:val="2"/>
          <w:numId w:val="8"/>
        </w:numPr>
        <w:rPr>
          <w:b w:val="0"/>
          <w:bCs w:val="0"/>
          <w:i w:val="0"/>
          <w:iCs/>
        </w:rPr>
      </w:pPr>
      <w:r w:rsidRPr="0065691C">
        <w:rPr>
          <w:b w:val="0"/>
          <w:bCs w:val="0"/>
          <w:i w:val="0"/>
          <w:iCs/>
        </w:rPr>
        <w:t xml:space="preserve">β2(Email): </w:t>
      </w:r>
      <w:r w:rsidR="007D53BA" w:rsidRPr="0065691C">
        <w:rPr>
          <w:b w:val="0"/>
          <w:bCs w:val="0"/>
          <w:i w:val="0"/>
          <w:iCs/>
        </w:rPr>
        <w:t>A negative value indicates that as the number of emails increases, the likelihood of churn decreases.</w:t>
      </w:r>
    </w:p>
    <w:p w14:paraId="39270185" w14:textId="618DF306" w:rsidR="00636D20" w:rsidRDefault="007D53BA" w:rsidP="0065691C">
      <w:pPr>
        <w:pStyle w:val="NoIndent"/>
      </w:pPr>
      <w:r>
        <w:t>T</w:t>
      </w:r>
      <w:r w:rsidR="00F713AF">
        <w:t>he statistical and practical significance of the reduced model</w:t>
      </w:r>
    </w:p>
    <w:p w14:paraId="5E8B260D" w14:textId="77777777" w:rsidR="00B1666A" w:rsidRPr="00B1666A" w:rsidRDefault="00636D20" w:rsidP="0065691C">
      <w:pPr>
        <w:pStyle w:val="ListParagraph"/>
        <w:numPr>
          <w:ilvl w:val="1"/>
          <w:numId w:val="9"/>
        </w:numPr>
      </w:pPr>
      <w:r w:rsidRPr="00B1666A">
        <w:t xml:space="preserve">Statistical Significance: </w:t>
      </w:r>
    </w:p>
    <w:p w14:paraId="28722F0C" w14:textId="73440137" w:rsidR="00636D20" w:rsidRPr="00B1666A" w:rsidRDefault="00636D20" w:rsidP="002D76BB">
      <w:pPr>
        <w:ind w:left="2160"/>
      </w:pPr>
      <w:r w:rsidRPr="00B1666A">
        <w:t xml:space="preserve">The reduced model was chosen based on the AIC, which balances the model fit and complexity. The reduced model's lower AIC value compared to the initial model </w:t>
      </w:r>
      <w:r w:rsidR="00DA720D">
        <w:t>shows</w:t>
      </w:r>
      <w:r w:rsidRPr="00B1666A">
        <w:t xml:space="preserve"> it is statistically more efficient.</w:t>
      </w:r>
    </w:p>
    <w:p w14:paraId="75B12E99" w14:textId="77777777" w:rsidR="00B1666A" w:rsidRPr="00B1666A" w:rsidRDefault="00636D20" w:rsidP="0065691C">
      <w:pPr>
        <w:pStyle w:val="ListParagraph"/>
        <w:numPr>
          <w:ilvl w:val="1"/>
          <w:numId w:val="9"/>
        </w:numPr>
      </w:pPr>
      <w:r w:rsidRPr="00B1666A">
        <w:t xml:space="preserve">Practical Significance: </w:t>
      </w:r>
    </w:p>
    <w:p w14:paraId="29FA25AF" w14:textId="013C03FE" w:rsidR="007D53BA" w:rsidRPr="00B1666A" w:rsidRDefault="00636D20" w:rsidP="002D76BB">
      <w:pPr>
        <w:ind w:left="2160"/>
      </w:pPr>
      <w:r w:rsidRPr="00B1666A">
        <w:t xml:space="preserve">The reduced model is simpler, making it easier for stakeholders to understand </w:t>
      </w:r>
      <w:r w:rsidR="000B78CA">
        <w:t xml:space="preserve">what </w:t>
      </w:r>
      <w:r w:rsidR="0014170A">
        <w:t>are the keys that effect</w:t>
      </w:r>
      <w:r w:rsidRPr="00B1666A">
        <w:t xml:space="preserve"> churn. It retains only those variables that contribute most significantly to explaining churn, </w:t>
      </w:r>
      <w:r w:rsidR="0014170A">
        <w:t>making</w:t>
      </w:r>
      <w:r w:rsidRPr="00B1666A">
        <w:t xml:space="preserve"> decision-making </w:t>
      </w:r>
      <w:r w:rsidR="0014170A">
        <w:t>more effectiv</w:t>
      </w:r>
      <w:r w:rsidR="006E0727">
        <w:t>e</w:t>
      </w:r>
      <w:r w:rsidRPr="00B1666A">
        <w:t>.</w:t>
      </w:r>
    </w:p>
    <w:p w14:paraId="51951D55" w14:textId="5E9681EB" w:rsidR="00F713AF" w:rsidRDefault="00F713AF" w:rsidP="0065691C">
      <w:pPr>
        <w:pStyle w:val="NoIndent"/>
      </w:pPr>
      <w:r>
        <w:t>the limitations of the data analysis</w:t>
      </w:r>
    </w:p>
    <w:p w14:paraId="53831E5A" w14:textId="3A532E67" w:rsidR="0030239F" w:rsidRDefault="0030239F" w:rsidP="0065691C">
      <w:pPr>
        <w:pStyle w:val="ListParagraph"/>
        <w:numPr>
          <w:ilvl w:val="1"/>
          <w:numId w:val="9"/>
        </w:numPr>
      </w:pPr>
      <w:r>
        <w:t>Data Quality</w:t>
      </w:r>
    </w:p>
    <w:p w14:paraId="2B141432" w14:textId="729256CF" w:rsidR="0030239F" w:rsidRDefault="0030239F" w:rsidP="00EE186F">
      <w:pPr>
        <w:ind w:left="2160"/>
      </w:pPr>
      <w:r>
        <w:t xml:space="preserve">The analysis </w:t>
      </w:r>
      <w:r w:rsidR="00CC1A07">
        <w:t>could be limited by the quality of the data. Missing values</w:t>
      </w:r>
      <w:r w:rsidR="00184ABF">
        <w:t xml:space="preserve"> and Outliers may have been managed but can still affect the </w:t>
      </w:r>
      <w:r w:rsidR="00EE186F">
        <w:t xml:space="preserve">results due to human error. </w:t>
      </w:r>
    </w:p>
    <w:p w14:paraId="2BFF0F5F" w14:textId="345177DA" w:rsidR="00EE186F" w:rsidRDefault="00D84207" w:rsidP="0065691C">
      <w:pPr>
        <w:pStyle w:val="ListParagraph"/>
        <w:numPr>
          <w:ilvl w:val="1"/>
          <w:numId w:val="9"/>
        </w:numPr>
      </w:pPr>
      <w:r>
        <w:lastRenderedPageBreak/>
        <w:t>Validity</w:t>
      </w:r>
    </w:p>
    <w:p w14:paraId="3B28DD68" w14:textId="0E8F9710" w:rsidR="00D84207" w:rsidRDefault="005723F3" w:rsidP="000D2B68">
      <w:pPr>
        <w:ind w:left="2160"/>
      </w:pPr>
      <w:r>
        <w:t xml:space="preserve">We are only limited to the information on this dataset. </w:t>
      </w:r>
      <w:proofErr w:type="gramStart"/>
      <w:r>
        <w:t>So</w:t>
      </w:r>
      <w:proofErr w:type="gramEnd"/>
      <w:r>
        <w:t xml:space="preserve"> the perf</w:t>
      </w:r>
      <w:r w:rsidR="0038037A">
        <w:t xml:space="preserve">ormance can change </w:t>
      </w:r>
      <w:r w:rsidR="000D2B68">
        <w:t>has more data is added.</w:t>
      </w:r>
    </w:p>
    <w:p w14:paraId="17B53289" w14:textId="1C4C03CA" w:rsidR="00F713AF" w:rsidRDefault="00F713AF" w:rsidP="00B87C3F">
      <w:pPr>
        <w:pStyle w:val="ListParagraph"/>
      </w:pPr>
      <w:r>
        <w:t>Recommend a course of action based on your results.</w:t>
      </w:r>
    </w:p>
    <w:p w14:paraId="55F704B8" w14:textId="0B6A1C43" w:rsidR="00B87C3F" w:rsidRDefault="00F40B01" w:rsidP="00BB7046">
      <w:pPr>
        <w:pStyle w:val="NoIndent"/>
      </w:pPr>
      <w:r>
        <w:t>Reduce Outages</w:t>
      </w:r>
    </w:p>
    <w:p w14:paraId="283B1E04" w14:textId="5A374755" w:rsidR="00831EDD" w:rsidRDefault="00D16391" w:rsidP="00831EDD">
      <w:pPr>
        <w:pStyle w:val="NoIndent"/>
        <w:numPr>
          <w:ilvl w:val="1"/>
          <w:numId w:val="18"/>
        </w:numPr>
      </w:pPr>
      <w:r>
        <w:rPr>
          <w:b w:val="0"/>
          <w:bCs/>
        </w:rPr>
        <w:t xml:space="preserve">They should focus on reducing outages, because the </w:t>
      </w:r>
      <w:r w:rsidR="00831EDD">
        <w:rPr>
          <w:b w:val="0"/>
          <w:bCs/>
        </w:rPr>
        <w:t>outcome shows that outage times are associated with higher churn</w:t>
      </w:r>
    </w:p>
    <w:p w14:paraId="65E6E254" w14:textId="719BE912" w:rsidR="00831EDD" w:rsidRDefault="00915BA1" w:rsidP="00831EDD">
      <w:pPr>
        <w:pStyle w:val="NoIndent"/>
      </w:pPr>
      <w:r w:rsidRPr="00915BA1">
        <w:t>Pricing</w:t>
      </w:r>
    </w:p>
    <w:p w14:paraId="6A787D2E" w14:textId="059F8631" w:rsidR="00915BA1" w:rsidRDefault="001C3BAF" w:rsidP="00915BA1">
      <w:pPr>
        <w:pStyle w:val="NoIndent"/>
        <w:numPr>
          <w:ilvl w:val="1"/>
          <w:numId w:val="18"/>
        </w:numPr>
      </w:pPr>
      <w:r w:rsidRPr="001C3BAF">
        <w:rPr>
          <w:b w:val="0"/>
          <w:bCs/>
        </w:rPr>
        <w:t>Offering discounts for long-tenure customers might help in retaining them</w:t>
      </w:r>
      <w:r w:rsidRPr="001C3BAF">
        <w:t>.</w:t>
      </w:r>
    </w:p>
    <w:p w14:paraId="12C2C667" w14:textId="1B03F8F1" w:rsidR="001C3BAF" w:rsidRDefault="00E632FC" w:rsidP="001C3BAF">
      <w:pPr>
        <w:pStyle w:val="NoIndent"/>
      </w:pPr>
      <w:r w:rsidRPr="00E632FC">
        <w:t>Targeted Interventions</w:t>
      </w:r>
    </w:p>
    <w:p w14:paraId="696407ED" w14:textId="073DE2EC" w:rsidR="00E632FC" w:rsidRDefault="00EC3246" w:rsidP="00E632FC">
      <w:pPr>
        <w:pStyle w:val="NoIndent"/>
        <w:numPr>
          <w:ilvl w:val="1"/>
          <w:numId w:val="18"/>
        </w:numPr>
      </w:pPr>
      <w:r>
        <w:rPr>
          <w:b w:val="0"/>
          <w:bCs/>
        </w:rPr>
        <w:t>Suggest they use</w:t>
      </w:r>
      <w:r w:rsidR="00E632FC">
        <w:rPr>
          <w:b w:val="0"/>
          <w:bCs/>
        </w:rPr>
        <w:t xml:space="preserve"> the </w:t>
      </w:r>
      <w:r w:rsidR="00C87BA0">
        <w:rPr>
          <w:b w:val="0"/>
          <w:bCs/>
        </w:rPr>
        <w:t xml:space="preserve">reduced model to identify at risk customers </w:t>
      </w:r>
      <w:r>
        <w:rPr>
          <w:b w:val="0"/>
          <w:bCs/>
        </w:rPr>
        <w:t xml:space="preserve">and create </w:t>
      </w:r>
      <w:r w:rsidR="000B1C3C">
        <w:rPr>
          <w:b w:val="0"/>
          <w:bCs/>
        </w:rPr>
        <w:t>strategies to retain them.</w:t>
      </w:r>
    </w:p>
    <w:p w14:paraId="71D7AA8B" w14:textId="723EE0C1" w:rsidR="00F713AF" w:rsidRPr="00F713AF" w:rsidRDefault="00F713AF" w:rsidP="00A64FB6">
      <w:pPr>
        <w:pStyle w:val="Heading1"/>
      </w:pPr>
      <w:bookmarkStart w:id="11" w:name="_Toc167820442"/>
      <w:r w:rsidRPr="00F713AF">
        <w:rPr>
          <w:rStyle w:val="Strong"/>
          <w:b/>
          <w:bCs/>
        </w:rPr>
        <w:t>Part VI: Demonstration</w:t>
      </w:r>
      <w:bookmarkEnd w:id="11"/>
    </w:p>
    <w:p w14:paraId="4BDC2E00" w14:textId="0B4C487E" w:rsidR="00F713AF" w:rsidRDefault="00F713AF" w:rsidP="00D13BF4">
      <w:pPr>
        <w:pStyle w:val="Heading2"/>
      </w:pPr>
      <w:bookmarkStart w:id="12" w:name="_Toc167820443"/>
      <w:r w:rsidRPr="00F713AF">
        <w:t>Panopto video</w:t>
      </w:r>
      <w:bookmarkEnd w:id="12"/>
    </w:p>
    <w:p w14:paraId="074540E5" w14:textId="5B765EED" w:rsidR="00566AC6" w:rsidRDefault="00F713AF" w:rsidP="002D76BB">
      <w:r>
        <w:t>Link:</w:t>
      </w:r>
      <w:bookmarkStart w:id="13" w:name="_Toc167820444"/>
      <w:r w:rsidR="00BC63A2">
        <w:t xml:space="preserve"> </w:t>
      </w:r>
      <w:hyperlink r:id="rId21" w:history="1">
        <w:r w:rsidR="00BC63A2" w:rsidRPr="00BC63A2">
          <w:rPr>
            <w:rStyle w:val="Hyperlink"/>
          </w:rPr>
          <w:t>Wed May 29 2024 3:05:15 PM (panopto.com)</w:t>
        </w:r>
      </w:hyperlink>
    </w:p>
    <w:p w14:paraId="0BF37FFA" w14:textId="2B95E86B" w:rsidR="00566AC6" w:rsidRDefault="00566AC6" w:rsidP="00566AC6">
      <w:pPr>
        <w:pStyle w:val="Heading1"/>
      </w:pPr>
      <w:r>
        <w:t>Sources</w:t>
      </w:r>
    </w:p>
    <w:p w14:paraId="4C7E065F" w14:textId="06D7480B" w:rsidR="00F713AF" w:rsidRDefault="00566AC6" w:rsidP="00566AC6">
      <w:pPr>
        <w:pStyle w:val="Heading2"/>
      </w:pPr>
      <w:r>
        <w:t xml:space="preserve"> </w:t>
      </w:r>
      <w:r w:rsidR="00F713AF">
        <w:t>T</w:t>
      </w:r>
      <w:r w:rsidR="00F713AF" w:rsidRPr="00F713AF">
        <w:t>hird-</w:t>
      </w:r>
      <w:r w:rsidR="008B4A5D">
        <w:t>P</w:t>
      </w:r>
      <w:r w:rsidR="00F713AF" w:rsidRPr="00F713AF">
        <w:t xml:space="preserve">arty </w:t>
      </w:r>
      <w:r w:rsidR="00F713AF">
        <w:t>C</w:t>
      </w:r>
      <w:r w:rsidR="00F713AF" w:rsidRPr="00F713AF">
        <w:t>ode</w:t>
      </w:r>
      <w:r w:rsidR="00F713AF">
        <w:t xml:space="preserve"> S</w:t>
      </w:r>
      <w:r w:rsidR="00F713AF" w:rsidRPr="00F713AF">
        <w:t>ources</w:t>
      </w:r>
      <w:r w:rsidR="00F713AF">
        <w:t>:</w:t>
      </w:r>
      <w:bookmarkEnd w:id="13"/>
    </w:p>
    <w:p w14:paraId="0B7019A0" w14:textId="77777777" w:rsidR="000F691B" w:rsidRDefault="000F691B" w:rsidP="000F691B">
      <w:pPr>
        <w:pStyle w:val="Bibliography"/>
        <w:ind w:hanging="720"/>
        <w:rPr>
          <w:noProof/>
          <w:sz w:val="24"/>
          <w:szCs w:val="24"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  <w:r>
        <w:rPr>
          <w:noProof/>
        </w:rPr>
        <w:t xml:space="preserve">Bobbitt, Z. (2019, April 27). </w:t>
      </w:r>
      <w:r>
        <w:rPr>
          <w:i/>
          <w:iCs/>
          <w:noProof/>
        </w:rPr>
        <w:t>A Complete Guide to Stepwise Regression in R</w:t>
      </w:r>
      <w:r>
        <w:rPr>
          <w:noProof/>
        </w:rPr>
        <w:t>. Retrieved from statology: https://www.statology.org/stepwise-regression-r/</w:t>
      </w:r>
    </w:p>
    <w:p w14:paraId="6693CEAA" w14:textId="77777777" w:rsidR="000F691B" w:rsidRDefault="000F691B" w:rsidP="000F691B">
      <w:pPr>
        <w:pStyle w:val="Bibliography"/>
        <w:ind w:hanging="720"/>
        <w:rPr>
          <w:noProof/>
        </w:rPr>
      </w:pPr>
      <w:r>
        <w:rPr>
          <w:noProof/>
        </w:rPr>
        <w:t xml:space="preserve">Bobbitt, Z. (2019, May 11). </w:t>
      </w:r>
      <w:r>
        <w:rPr>
          <w:i/>
          <w:iCs/>
          <w:noProof/>
        </w:rPr>
        <w:t>How to Perform Multiple Linear Regression in R</w:t>
      </w:r>
      <w:r>
        <w:rPr>
          <w:noProof/>
        </w:rPr>
        <w:t>. Retrieved from statology: https://www.statology.org/multiple-linear-regression-r/#:~:text=The%20basic%20syntax%20to%20fit%20a%20multiple%20linear,disp%20%2B%20hp%20%2B%20drat%2C%20data%20%3D%20data%29</w:t>
      </w:r>
    </w:p>
    <w:p w14:paraId="03B2A230" w14:textId="77777777" w:rsidR="000F691B" w:rsidRDefault="000F691B" w:rsidP="000F691B">
      <w:pPr>
        <w:pStyle w:val="Bibliography"/>
        <w:ind w:hanging="720"/>
        <w:rPr>
          <w:noProof/>
        </w:rPr>
      </w:pPr>
      <w:r>
        <w:rPr>
          <w:noProof/>
        </w:rPr>
        <w:t xml:space="preserve">Ganger, K. (2024). </w:t>
      </w:r>
      <w:r>
        <w:rPr>
          <w:i/>
          <w:iCs/>
          <w:noProof/>
        </w:rPr>
        <w:t>Task 1 D206.</w:t>
      </w:r>
      <w:r>
        <w:rPr>
          <w:noProof/>
        </w:rPr>
        <w:t xml:space="preserve"> </w:t>
      </w:r>
    </w:p>
    <w:p w14:paraId="39FA2908" w14:textId="7F59CAA4" w:rsidR="0012502F" w:rsidRPr="00953E9F" w:rsidRDefault="000F691B" w:rsidP="000F691B">
      <w:pPr>
        <w:pStyle w:val="Bibliography"/>
        <w:ind w:hanging="720"/>
        <w:rPr>
          <w:noProof/>
        </w:rPr>
      </w:pPr>
      <w:r>
        <w:fldChar w:fldCharType="end"/>
      </w:r>
    </w:p>
    <w:p w14:paraId="10805FF7" w14:textId="4B98C7BD" w:rsidR="009938FE" w:rsidRDefault="008B4A5D" w:rsidP="00D13BF4">
      <w:pPr>
        <w:pStyle w:val="Heading2"/>
      </w:pPr>
      <w:bookmarkStart w:id="14" w:name="_Toc167820445"/>
      <w:r>
        <w:t>Non-Code R</w:t>
      </w:r>
      <w:r w:rsidRPr="008B4A5D">
        <w:t>eferences</w:t>
      </w:r>
      <w:bookmarkEnd w:id="14"/>
      <w:r>
        <w:t xml:space="preserve"> </w:t>
      </w:r>
    </w:p>
    <w:p w14:paraId="19E0E5C7" w14:textId="77777777" w:rsidR="00953E9F" w:rsidRDefault="009938FE" w:rsidP="00953E9F">
      <w:pPr>
        <w:pStyle w:val="Bibliography"/>
        <w:ind w:hanging="720"/>
        <w:rPr>
          <w:noProof/>
          <w:sz w:val="24"/>
          <w:szCs w:val="24"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  <w:r w:rsidR="00953E9F">
        <w:rPr>
          <w:noProof/>
        </w:rPr>
        <w:t xml:space="preserve">BOBBITT, Z. (2021, November 16). </w:t>
      </w:r>
      <w:r w:rsidR="00953E9F">
        <w:rPr>
          <w:i/>
          <w:iCs/>
          <w:noProof/>
        </w:rPr>
        <w:t>The Five Assumptions of Multiple Linear Regression</w:t>
      </w:r>
      <w:r w:rsidR="00953E9F">
        <w:rPr>
          <w:noProof/>
        </w:rPr>
        <w:t>. Retrieved from statology: https://www.statology.org/multiple-linear-regression-assumptions/</w:t>
      </w:r>
    </w:p>
    <w:p w14:paraId="0312E64C" w14:textId="77777777" w:rsidR="00953E9F" w:rsidRDefault="00953E9F" w:rsidP="00953E9F">
      <w:pPr>
        <w:pStyle w:val="Bibliography"/>
        <w:ind w:hanging="720"/>
        <w:rPr>
          <w:noProof/>
        </w:rPr>
      </w:pPr>
      <w:r>
        <w:rPr>
          <w:noProof/>
        </w:rPr>
        <w:t xml:space="preserve">Harris, J. (2023, September 20). </w:t>
      </w:r>
      <w:r>
        <w:rPr>
          <w:i/>
          <w:iCs/>
          <w:noProof/>
        </w:rPr>
        <w:t>Advantages and Disadvantages of R programming</w:t>
      </w:r>
      <w:r>
        <w:rPr>
          <w:noProof/>
        </w:rPr>
        <w:t>. Retrieved from theknowledgeacademy: https://www.theknowledgeacademy.com/blog/advantages-and-disadvantages-of-r-programming/</w:t>
      </w:r>
    </w:p>
    <w:p w14:paraId="0719A4DD" w14:textId="77777777" w:rsidR="00953E9F" w:rsidRDefault="00953E9F" w:rsidP="00953E9F">
      <w:pPr>
        <w:pStyle w:val="Bibliography"/>
        <w:ind w:hanging="720"/>
        <w:rPr>
          <w:noProof/>
        </w:rPr>
      </w:pPr>
      <w:r>
        <w:rPr>
          <w:noProof/>
        </w:rPr>
        <w:lastRenderedPageBreak/>
        <w:t xml:space="preserve">Solomon, M. (2024, March 21). </w:t>
      </w:r>
      <w:r>
        <w:rPr>
          <w:i/>
          <w:iCs/>
          <w:noProof/>
        </w:rPr>
        <w:t>Beginner’s Guide to Multiple Linear Regression</w:t>
      </w:r>
      <w:r>
        <w:rPr>
          <w:noProof/>
        </w:rPr>
        <w:t>. Retrieved from Martin Solomon, Machine Learning Specialist: https://martinsolomon.io/guides/multiple-linear-regression/#:~:text=Multiple%20linear%20regression%20helps%20predict%20outcomes%20by%20analyzing,making%20it%20an%20essential%20skill%20for%20data%20scientists.</w:t>
      </w:r>
    </w:p>
    <w:p w14:paraId="4D65CED7" w14:textId="1415036B" w:rsidR="576062CF" w:rsidRPr="00006E56" w:rsidRDefault="009938FE" w:rsidP="00953E9F">
      <w:pPr>
        <w:pStyle w:val="References"/>
      </w:pPr>
      <w:r>
        <w:fldChar w:fldCharType="end"/>
      </w:r>
    </w:p>
    <w:p w14:paraId="52D4B5B2" w14:textId="2EF76DB1" w:rsidR="576062CF" w:rsidRDefault="576062CF" w:rsidP="008B4A5D">
      <w:r>
        <w:br w:type="page"/>
      </w:r>
    </w:p>
    <w:sectPr w:rsidR="576062CF" w:rsidSect="009F1864">
      <w:pgSz w:w="12240" w:h="15840"/>
      <w:pgMar w:top="720" w:right="720" w:bottom="720" w:left="720" w:header="720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B19556" w14:textId="77777777" w:rsidR="004329B3" w:rsidRDefault="004329B3">
      <w:pPr>
        <w:spacing w:line="240" w:lineRule="auto"/>
      </w:pPr>
      <w:r>
        <w:separator/>
      </w:r>
    </w:p>
  </w:endnote>
  <w:endnote w:type="continuationSeparator" w:id="0">
    <w:p w14:paraId="477A3BC4" w14:textId="77777777" w:rsidR="004329B3" w:rsidRDefault="004329B3">
      <w:pPr>
        <w:spacing w:line="240" w:lineRule="auto"/>
      </w:pPr>
      <w:r>
        <w:continuationSeparator/>
      </w:r>
    </w:p>
  </w:endnote>
  <w:endnote w:type="continuationNotice" w:id="1">
    <w:p w14:paraId="1EA7A814" w14:textId="77777777" w:rsidR="004329B3" w:rsidRDefault="004329B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743852" w14:textId="77777777" w:rsidR="733B038C" w:rsidRDefault="733B038C" w:rsidP="003423FF">
    <w:pPr>
      <w:pStyle w:val="Footer"/>
      <w:ind w:left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403578AF" w14:textId="77777777" w:rsidTr="733B038C">
      <w:tc>
        <w:tcPr>
          <w:tcW w:w="3120" w:type="dxa"/>
        </w:tcPr>
        <w:p w14:paraId="10896726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0246E557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74D8E77C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5E63AD0F" w14:textId="77777777" w:rsidR="733B038C" w:rsidRDefault="733B038C" w:rsidP="733B0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001131" w14:textId="77777777" w:rsidR="004329B3" w:rsidRDefault="004329B3">
      <w:pPr>
        <w:spacing w:line="240" w:lineRule="auto"/>
      </w:pPr>
      <w:r>
        <w:separator/>
      </w:r>
    </w:p>
  </w:footnote>
  <w:footnote w:type="continuationSeparator" w:id="0">
    <w:p w14:paraId="7E324812" w14:textId="77777777" w:rsidR="004329B3" w:rsidRDefault="004329B3">
      <w:pPr>
        <w:spacing w:line="240" w:lineRule="auto"/>
      </w:pPr>
      <w:r>
        <w:continuationSeparator/>
      </w:r>
    </w:p>
  </w:footnote>
  <w:footnote w:type="continuationNotice" w:id="1">
    <w:p w14:paraId="32B48849" w14:textId="77777777" w:rsidR="004329B3" w:rsidRDefault="004329B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05624248"/>
      <w:docPartObj>
        <w:docPartGallery w:val="Page Numbers (Top of Page)"/>
        <w:docPartUnique/>
      </w:docPartObj>
    </w:sdtPr>
    <w:sdtContent>
      <w:p w14:paraId="580C9C98" w14:textId="77777777" w:rsidR="00864947" w:rsidRDefault="00864947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7D637DE7" w14:textId="1EDC82D9" w:rsidR="733B038C" w:rsidRPr="00A448A1" w:rsidRDefault="733B038C" w:rsidP="00A448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18336367"/>
      <w:docPartObj>
        <w:docPartGallery w:val="Page Numbers (Top of Page)"/>
        <w:docPartUnique/>
      </w:docPartObj>
    </w:sdtPr>
    <w:sdtContent>
      <w:p w14:paraId="2C2D6E52" w14:textId="5AB394D5" w:rsidR="00DF2814" w:rsidRDefault="00864947" w:rsidP="00864947">
        <w:pPr>
          <w:pStyle w:val="Header"/>
          <w:tabs>
            <w:tab w:val="clear" w:pos="9360"/>
            <w:tab w:val="right" w:pos="9000"/>
          </w:tabs>
          <w:ind w:left="0"/>
          <w:jc w:val="right"/>
        </w:pPr>
        <w:r w:rsidRPr="008B4A5D">
          <w:t>NBM3 TASK 1</w:t>
        </w:r>
        <w:r>
          <w:tab/>
        </w:r>
        <w:r>
          <w:tab/>
        </w:r>
        <w:r>
          <w:tab/>
        </w:r>
        <w:r w:rsidR="00DF2814">
          <w:t xml:space="preserve">Page </w:t>
        </w:r>
        <w:r w:rsidR="00DF2814">
          <w:rPr>
            <w:b/>
            <w:bCs/>
            <w:sz w:val="24"/>
            <w:szCs w:val="24"/>
          </w:rPr>
          <w:fldChar w:fldCharType="begin"/>
        </w:r>
        <w:r w:rsidR="00DF2814">
          <w:rPr>
            <w:b/>
            <w:bCs/>
          </w:rPr>
          <w:instrText xml:space="preserve"> PAGE </w:instrText>
        </w:r>
        <w:r w:rsidR="00DF2814">
          <w:rPr>
            <w:b/>
            <w:bCs/>
            <w:sz w:val="24"/>
            <w:szCs w:val="24"/>
          </w:rPr>
          <w:fldChar w:fldCharType="separate"/>
        </w:r>
        <w:r w:rsidR="00DF2814">
          <w:rPr>
            <w:b/>
            <w:bCs/>
            <w:noProof/>
          </w:rPr>
          <w:t>2</w:t>
        </w:r>
        <w:r w:rsidR="00DF2814">
          <w:rPr>
            <w:b/>
            <w:bCs/>
            <w:sz w:val="24"/>
            <w:szCs w:val="24"/>
          </w:rPr>
          <w:fldChar w:fldCharType="end"/>
        </w:r>
        <w:r w:rsidR="00DF2814">
          <w:t xml:space="preserve"> of </w:t>
        </w:r>
        <w:r w:rsidR="00DF2814">
          <w:rPr>
            <w:b/>
            <w:bCs/>
            <w:sz w:val="24"/>
            <w:szCs w:val="24"/>
          </w:rPr>
          <w:fldChar w:fldCharType="begin"/>
        </w:r>
        <w:r w:rsidR="00DF2814">
          <w:rPr>
            <w:b/>
            <w:bCs/>
          </w:rPr>
          <w:instrText xml:space="preserve"> NUMPAGES  </w:instrText>
        </w:r>
        <w:r w:rsidR="00DF2814">
          <w:rPr>
            <w:b/>
            <w:bCs/>
            <w:sz w:val="24"/>
            <w:szCs w:val="24"/>
          </w:rPr>
          <w:fldChar w:fldCharType="separate"/>
        </w:r>
        <w:r w:rsidR="00DF2814">
          <w:rPr>
            <w:b/>
            <w:bCs/>
            <w:noProof/>
          </w:rPr>
          <w:t>2</w:t>
        </w:r>
        <w:r w:rsidR="00DF2814">
          <w:rPr>
            <w:b/>
            <w:bCs/>
            <w:sz w:val="24"/>
            <w:szCs w:val="24"/>
          </w:rPr>
          <w:fldChar w:fldCharType="end"/>
        </w:r>
      </w:p>
    </w:sdtContent>
  </w:sdt>
  <w:p w14:paraId="5041B3FC" w14:textId="0BECBCB5" w:rsidR="733B038C" w:rsidRDefault="733B038C" w:rsidP="00FF59B7">
    <w:pPr>
      <w:pStyle w:val="Header"/>
      <w:tabs>
        <w:tab w:val="clear" w:pos="4680"/>
        <w:tab w:val="clear" w:pos="9360"/>
        <w:tab w:val="center" w:pos="3330"/>
        <w:tab w:val="right" w:pos="9180"/>
      </w:tabs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2088F"/>
    <w:multiLevelType w:val="hybridMultilevel"/>
    <w:tmpl w:val="2160AEB8"/>
    <w:lvl w:ilvl="0" w:tplc="84F67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7E00146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F5263"/>
    <w:multiLevelType w:val="hybridMultilevel"/>
    <w:tmpl w:val="59581E78"/>
    <w:lvl w:ilvl="0" w:tplc="63AC288A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67AE9"/>
    <w:multiLevelType w:val="hybridMultilevel"/>
    <w:tmpl w:val="CD663DC6"/>
    <w:lvl w:ilvl="0" w:tplc="04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3" w15:restartNumberingAfterBreak="0">
    <w:nsid w:val="0FE03559"/>
    <w:multiLevelType w:val="hybridMultilevel"/>
    <w:tmpl w:val="2CB20BDC"/>
    <w:lvl w:ilvl="0" w:tplc="3C9C7C0A">
      <w:start w:val="1"/>
      <w:numFmt w:val="decimal"/>
      <w:lvlText w:val="%1."/>
      <w:lvlJc w:val="left"/>
      <w:pPr>
        <w:ind w:left="117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26776A41"/>
    <w:multiLevelType w:val="hybridMultilevel"/>
    <w:tmpl w:val="9E8CE9B6"/>
    <w:lvl w:ilvl="0" w:tplc="884EA8B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F772B"/>
    <w:multiLevelType w:val="hybridMultilevel"/>
    <w:tmpl w:val="8FD44818"/>
    <w:lvl w:ilvl="0" w:tplc="719A7CC8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578807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752A17"/>
    <w:multiLevelType w:val="hybridMultilevel"/>
    <w:tmpl w:val="63FC47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FE7312C"/>
    <w:multiLevelType w:val="hybridMultilevel"/>
    <w:tmpl w:val="579EC6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6B4017"/>
    <w:multiLevelType w:val="hybridMultilevel"/>
    <w:tmpl w:val="D6644F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9C54735"/>
    <w:multiLevelType w:val="hybridMultilevel"/>
    <w:tmpl w:val="11B6F334"/>
    <w:lvl w:ilvl="0" w:tplc="B44C40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6AC9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788E754">
      <w:start w:val="1"/>
      <w:numFmt w:val="bullet"/>
      <w:pStyle w:val="NoInden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7076FB"/>
    <w:multiLevelType w:val="hybridMultilevel"/>
    <w:tmpl w:val="8876B276"/>
    <w:lvl w:ilvl="0" w:tplc="F2F8CD3A">
      <w:start w:val="1"/>
      <w:numFmt w:val="decimal"/>
      <w:pStyle w:val="ListParagraph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E913FC"/>
    <w:multiLevelType w:val="hybridMultilevel"/>
    <w:tmpl w:val="24B0D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D043B23"/>
    <w:multiLevelType w:val="hybridMultilevel"/>
    <w:tmpl w:val="E19CCB3C"/>
    <w:lvl w:ilvl="0" w:tplc="CE56733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9A51D6"/>
    <w:multiLevelType w:val="hybridMultilevel"/>
    <w:tmpl w:val="B10205CE"/>
    <w:lvl w:ilvl="0" w:tplc="04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14" w15:restartNumberingAfterBreak="0">
    <w:nsid w:val="68640AA5"/>
    <w:multiLevelType w:val="hybridMultilevel"/>
    <w:tmpl w:val="F4DAE20E"/>
    <w:lvl w:ilvl="0" w:tplc="0409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num w:numId="1" w16cid:durableId="166334091">
    <w:abstractNumId w:val="1"/>
  </w:num>
  <w:num w:numId="2" w16cid:durableId="1407193185">
    <w:abstractNumId w:val="0"/>
  </w:num>
  <w:num w:numId="3" w16cid:durableId="249852918">
    <w:abstractNumId w:val="0"/>
    <w:lvlOverride w:ilvl="0">
      <w:startOverride w:val="1"/>
    </w:lvlOverride>
  </w:num>
  <w:num w:numId="4" w16cid:durableId="167988560">
    <w:abstractNumId w:val="0"/>
  </w:num>
  <w:num w:numId="5" w16cid:durableId="171385925">
    <w:abstractNumId w:val="0"/>
    <w:lvlOverride w:ilvl="0">
      <w:startOverride w:val="1"/>
    </w:lvlOverride>
  </w:num>
  <w:num w:numId="6" w16cid:durableId="1597590916">
    <w:abstractNumId w:val="0"/>
  </w:num>
  <w:num w:numId="7" w16cid:durableId="1811433953">
    <w:abstractNumId w:val="0"/>
    <w:lvlOverride w:ilvl="0">
      <w:startOverride w:val="1"/>
    </w:lvlOverride>
  </w:num>
  <w:num w:numId="8" w16cid:durableId="1423724629">
    <w:abstractNumId w:val="0"/>
  </w:num>
  <w:num w:numId="9" w16cid:durableId="1403988382">
    <w:abstractNumId w:val="11"/>
  </w:num>
  <w:num w:numId="10" w16cid:durableId="397018109">
    <w:abstractNumId w:val="8"/>
  </w:num>
  <w:num w:numId="11" w16cid:durableId="1849903513">
    <w:abstractNumId w:val="7"/>
  </w:num>
  <w:num w:numId="12" w16cid:durableId="1335106612">
    <w:abstractNumId w:val="3"/>
  </w:num>
  <w:num w:numId="13" w16cid:durableId="1959138513">
    <w:abstractNumId w:val="6"/>
  </w:num>
  <w:num w:numId="14" w16cid:durableId="495920327">
    <w:abstractNumId w:val="0"/>
    <w:lvlOverride w:ilvl="0">
      <w:startOverride w:val="1"/>
    </w:lvlOverride>
  </w:num>
  <w:num w:numId="15" w16cid:durableId="1276986298">
    <w:abstractNumId w:val="14"/>
  </w:num>
  <w:num w:numId="16" w16cid:durableId="1324162670">
    <w:abstractNumId w:val="5"/>
  </w:num>
  <w:num w:numId="17" w16cid:durableId="129130743">
    <w:abstractNumId w:val="4"/>
  </w:num>
  <w:num w:numId="18" w16cid:durableId="1026323558">
    <w:abstractNumId w:val="9"/>
  </w:num>
  <w:num w:numId="19" w16cid:durableId="1049887739">
    <w:abstractNumId w:val="13"/>
  </w:num>
  <w:num w:numId="20" w16cid:durableId="1971859649">
    <w:abstractNumId w:val="2"/>
  </w:num>
  <w:num w:numId="21" w16cid:durableId="1340961955">
    <w:abstractNumId w:val="12"/>
  </w:num>
  <w:num w:numId="22" w16cid:durableId="852381983">
    <w:abstractNumId w:val="10"/>
  </w:num>
  <w:num w:numId="23" w16cid:durableId="2134051986">
    <w:abstractNumId w:val="10"/>
    <w:lvlOverride w:ilvl="0">
      <w:startOverride w:val="1"/>
    </w:lvlOverride>
  </w:num>
  <w:num w:numId="24" w16cid:durableId="1844541640">
    <w:abstractNumId w:val="10"/>
    <w:lvlOverride w:ilvl="0">
      <w:startOverride w:val="1"/>
    </w:lvlOverride>
  </w:num>
  <w:num w:numId="25" w16cid:durableId="381711173">
    <w:abstractNumId w:val="10"/>
    <w:lvlOverride w:ilvl="0">
      <w:startOverride w:val="1"/>
    </w:lvlOverride>
  </w:num>
  <w:num w:numId="26" w16cid:durableId="621570634">
    <w:abstractNumId w:val="10"/>
    <w:lvlOverride w:ilvl="0">
      <w:startOverride w:val="1"/>
    </w:lvlOverride>
  </w:num>
  <w:num w:numId="27" w16cid:durableId="70996020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removePersonalInformation/>
  <w:removeDateAndTime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14"/>
    <w:rsid w:val="00006E56"/>
    <w:rsid w:val="00010F4C"/>
    <w:rsid w:val="0002229C"/>
    <w:rsid w:val="00022C5B"/>
    <w:rsid w:val="0003038A"/>
    <w:rsid w:val="000321AC"/>
    <w:rsid w:val="00041DBA"/>
    <w:rsid w:val="00044BDB"/>
    <w:rsid w:val="000468A7"/>
    <w:rsid w:val="00052549"/>
    <w:rsid w:val="0009686F"/>
    <w:rsid w:val="000A0C20"/>
    <w:rsid w:val="000B1C3C"/>
    <w:rsid w:val="000B2079"/>
    <w:rsid w:val="000B5D48"/>
    <w:rsid w:val="000B78CA"/>
    <w:rsid w:val="000B7962"/>
    <w:rsid w:val="000C0302"/>
    <w:rsid w:val="000D14AF"/>
    <w:rsid w:val="000D2B68"/>
    <w:rsid w:val="000E1D18"/>
    <w:rsid w:val="000F6716"/>
    <w:rsid w:val="000F691B"/>
    <w:rsid w:val="001079C7"/>
    <w:rsid w:val="001111BD"/>
    <w:rsid w:val="00120CE2"/>
    <w:rsid w:val="00123425"/>
    <w:rsid w:val="0012502F"/>
    <w:rsid w:val="001321BE"/>
    <w:rsid w:val="0014170A"/>
    <w:rsid w:val="00154D95"/>
    <w:rsid w:val="00156582"/>
    <w:rsid w:val="001644A7"/>
    <w:rsid w:val="00184ABF"/>
    <w:rsid w:val="001858FC"/>
    <w:rsid w:val="001B7204"/>
    <w:rsid w:val="001B77FC"/>
    <w:rsid w:val="001C2F1C"/>
    <w:rsid w:val="001C3BAF"/>
    <w:rsid w:val="001D5D9D"/>
    <w:rsid w:val="001D63AC"/>
    <w:rsid w:val="001F28BA"/>
    <w:rsid w:val="0020499C"/>
    <w:rsid w:val="0020598E"/>
    <w:rsid w:val="00210550"/>
    <w:rsid w:val="00215968"/>
    <w:rsid w:val="00231625"/>
    <w:rsid w:val="002339C9"/>
    <w:rsid w:val="00256E1E"/>
    <w:rsid w:val="00271D9A"/>
    <w:rsid w:val="00286DFA"/>
    <w:rsid w:val="002A5391"/>
    <w:rsid w:val="002B3553"/>
    <w:rsid w:val="002C3BE4"/>
    <w:rsid w:val="002C7727"/>
    <w:rsid w:val="002D0E37"/>
    <w:rsid w:val="002D22BB"/>
    <w:rsid w:val="002D76BB"/>
    <w:rsid w:val="002F2500"/>
    <w:rsid w:val="002F7E04"/>
    <w:rsid w:val="0030239F"/>
    <w:rsid w:val="003063E3"/>
    <w:rsid w:val="0031204D"/>
    <w:rsid w:val="00320CAF"/>
    <w:rsid w:val="00326D16"/>
    <w:rsid w:val="00331FEB"/>
    <w:rsid w:val="003423FF"/>
    <w:rsid w:val="00355E0D"/>
    <w:rsid w:val="00360FC8"/>
    <w:rsid w:val="00363E53"/>
    <w:rsid w:val="00370527"/>
    <w:rsid w:val="00371BD9"/>
    <w:rsid w:val="00376546"/>
    <w:rsid w:val="0038037A"/>
    <w:rsid w:val="00384781"/>
    <w:rsid w:val="0039082D"/>
    <w:rsid w:val="00396511"/>
    <w:rsid w:val="003A446D"/>
    <w:rsid w:val="003A6903"/>
    <w:rsid w:val="003B2C28"/>
    <w:rsid w:val="003C1303"/>
    <w:rsid w:val="003C4EC2"/>
    <w:rsid w:val="003E37A2"/>
    <w:rsid w:val="003F550F"/>
    <w:rsid w:val="0040212B"/>
    <w:rsid w:val="00405CA3"/>
    <w:rsid w:val="004128DD"/>
    <w:rsid w:val="0042207D"/>
    <w:rsid w:val="004329B3"/>
    <w:rsid w:val="00437A2D"/>
    <w:rsid w:val="004468E1"/>
    <w:rsid w:val="004520AD"/>
    <w:rsid w:val="00455FC5"/>
    <w:rsid w:val="004756B2"/>
    <w:rsid w:val="0049698B"/>
    <w:rsid w:val="00496A20"/>
    <w:rsid w:val="004C1E4F"/>
    <w:rsid w:val="004C683E"/>
    <w:rsid w:val="004D1D33"/>
    <w:rsid w:val="004D312C"/>
    <w:rsid w:val="004D640F"/>
    <w:rsid w:val="004E17ED"/>
    <w:rsid w:val="004E5389"/>
    <w:rsid w:val="004F01A9"/>
    <w:rsid w:val="004F109C"/>
    <w:rsid w:val="004F4127"/>
    <w:rsid w:val="00500997"/>
    <w:rsid w:val="00501B9C"/>
    <w:rsid w:val="0050244F"/>
    <w:rsid w:val="00506DBC"/>
    <w:rsid w:val="00517FF6"/>
    <w:rsid w:val="00530EF3"/>
    <w:rsid w:val="0054317C"/>
    <w:rsid w:val="00566AC6"/>
    <w:rsid w:val="00571A35"/>
    <w:rsid w:val="005723F3"/>
    <w:rsid w:val="00572980"/>
    <w:rsid w:val="00580FA8"/>
    <w:rsid w:val="0058268F"/>
    <w:rsid w:val="00583C24"/>
    <w:rsid w:val="005936DA"/>
    <w:rsid w:val="00594434"/>
    <w:rsid w:val="005948A1"/>
    <w:rsid w:val="005A0B38"/>
    <w:rsid w:val="005B1E87"/>
    <w:rsid w:val="005B50A0"/>
    <w:rsid w:val="005B7D18"/>
    <w:rsid w:val="005C0233"/>
    <w:rsid w:val="005C0A87"/>
    <w:rsid w:val="005C39D8"/>
    <w:rsid w:val="005C3D27"/>
    <w:rsid w:val="005D01D4"/>
    <w:rsid w:val="005D7D8F"/>
    <w:rsid w:val="005E2D2B"/>
    <w:rsid w:val="005E46F6"/>
    <w:rsid w:val="005F66F6"/>
    <w:rsid w:val="006012CA"/>
    <w:rsid w:val="00604652"/>
    <w:rsid w:val="006064DF"/>
    <w:rsid w:val="0061252A"/>
    <w:rsid w:val="006266DC"/>
    <w:rsid w:val="006268D0"/>
    <w:rsid w:val="00626C77"/>
    <w:rsid w:val="006356C7"/>
    <w:rsid w:val="00635E61"/>
    <w:rsid w:val="00636D20"/>
    <w:rsid w:val="006535A7"/>
    <w:rsid w:val="00656592"/>
    <w:rsid w:val="0065691C"/>
    <w:rsid w:val="00656BBB"/>
    <w:rsid w:val="00683364"/>
    <w:rsid w:val="00687007"/>
    <w:rsid w:val="00692425"/>
    <w:rsid w:val="00692FB5"/>
    <w:rsid w:val="00695CFD"/>
    <w:rsid w:val="006A705E"/>
    <w:rsid w:val="006A7E81"/>
    <w:rsid w:val="006B78E2"/>
    <w:rsid w:val="006C101C"/>
    <w:rsid w:val="006C4CD0"/>
    <w:rsid w:val="006C619F"/>
    <w:rsid w:val="006C7C99"/>
    <w:rsid w:val="006E0727"/>
    <w:rsid w:val="006E0810"/>
    <w:rsid w:val="006E5302"/>
    <w:rsid w:val="006F209F"/>
    <w:rsid w:val="006F4709"/>
    <w:rsid w:val="00702B81"/>
    <w:rsid w:val="007218EF"/>
    <w:rsid w:val="00721CFE"/>
    <w:rsid w:val="007249EC"/>
    <w:rsid w:val="00727711"/>
    <w:rsid w:val="00730CC6"/>
    <w:rsid w:val="00733770"/>
    <w:rsid w:val="0074198B"/>
    <w:rsid w:val="0074264E"/>
    <w:rsid w:val="00762665"/>
    <w:rsid w:val="00771F5A"/>
    <w:rsid w:val="0077258C"/>
    <w:rsid w:val="007844C6"/>
    <w:rsid w:val="00786252"/>
    <w:rsid w:val="00796468"/>
    <w:rsid w:val="007A3C30"/>
    <w:rsid w:val="007D3EF2"/>
    <w:rsid w:val="007D4A2B"/>
    <w:rsid w:val="007D53BA"/>
    <w:rsid w:val="007D57F5"/>
    <w:rsid w:val="007D5879"/>
    <w:rsid w:val="007E2D6A"/>
    <w:rsid w:val="007F0E9C"/>
    <w:rsid w:val="007F6046"/>
    <w:rsid w:val="00800AD1"/>
    <w:rsid w:val="008078FA"/>
    <w:rsid w:val="00820514"/>
    <w:rsid w:val="00821E1D"/>
    <w:rsid w:val="0082248B"/>
    <w:rsid w:val="00822C9E"/>
    <w:rsid w:val="00823731"/>
    <w:rsid w:val="00831EDD"/>
    <w:rsid w:val="008327F9"/>
    <w:rsid w:val="00835A00"/>
    <w:rsid w:val="00837931"/>
    <w:rsid w:val="00864947"/>
    <w:rsid w:val="00865384"/>
    <w:rsid w:val="00866F9E"/>
    <w:rsid w:val="00883230"/>
    <w:rsid w:val="008860F0"/>
    <w:rsid w:val="00896F8C"/>
    <w:rsid w:val="008A19DD"/>
    <w:rsid w:val="008B4A5D"/>
    <w:rsid w:val="008B61EF"/>
    <w:rsid w:val="008B6F6D"/>
    <w:rsid w:val="008C026D"/>
    <w:rsid w:val="008C295F"/>
    <w:rsid w:val="008C3216"/>
    <w:rsid w:val="008C3F12"/>
    <w:rsid w:val="008E3957"/>
    <w:rsid w:val="008F3B21"/>
    <w:rsid w:val="00901EC9"/>
    <w:rsid w:val="00904DBE"/>
    <w:rsid w:val="0090520D"/>
    <w:rsid w:val="0090520E"/>
    <w:rsid w:val="009128F6"/>
    <w:rsid w:val="00915BA1"/>
    <w:rsid w:val="0091786A"/>
    <w:rsid w:val="00931EAF"/>
    <w:rsid w:val="009406E1"/>
    <w:rsid w:val="00943C81"/>
    <w:rsid w:val="009447D5"/>
    <w:rsid w:val="00953E9F"/>
    <w:rsid w:val="0099140D"/>
    <w:rsid w:val="009938FE"/>
    <w:rsid w:val="009A1414"/>
    <w:rsid w:val="009A36FD"/>
    <w:rsid w:val="009B3071"/>
    <w:rsid w:val="009B4B72"/>
    <w:rsid w:val="009B7870"/>
    <w:rsid w:val="009C1751"/>
    <w:rsid w:val="009D2882"/>
    <w:rsid w:val="009E09B9"/>
    <w:rsid w:val="009F1864"/>
    <w:rsid w:val="00A051B0"/>
    <w:rsid w:val="00A163E5"/>
    <w:rsid w:val="00A30FF9"/>
    <w:rsid w:val="00A34A8C"/>
    <w:rsid w:val="00A35CCE"/>
    <w:rsid w:val="00A428F2"/>
    <w:rsid w:val="00A448A1"/>
    <w:rsid w:val="00A62C8C"/>
    <w:rsid w:val="00A6452B"/>
    <w:rsid w:val="00A64FB6"/>
    <w:rsid w:val="00A75901"/>
    <w:rsid w:val="00A864B2"/>
    <w:rsid w:val="00A874AA"/>
    <w:rsid w:val="00A875FF"/>
    <w:rsid w:val="00A91E81"/>
    <w:rsid w:val="00AA06F7"/>
    <w:rsid w:val="00AA0DE4"/>
    <w:rsid w:val="00AC63BB"/>
    <w:rsid w:val="00AC7273"/>
    <w:rsid w:val="00AD732E"/>
    <w:rsid w:val="00B03D55"/>
    <w:rsid w:val="00B1666A"/>
    <w:rsid w:val="00B25C9A"/>
    <w:rsid w:val="00B419C6"/>
    <w:rsid w:val="00B42E8E"/>
    <w:rsid w:val="00B46C82"/>
    <w:rsid w:val="00B46D50"/>
    <w:rsid w:val="00B5233A"/>
    <w:rsid w:val="00B61E32"/>
    <w:rsid w:val="00B6200E"/>
    <w:rsid w:val="00B839B2"/>
    <w:rsid w:val="00B86872"/>
    <w:rsid w:val="00B87C3F"/>
    <w:rsid w:val="00B94DA0"/>
    <w:rsid w:val="00BA6612"/>
    <w:rsid w:val="00BB0D22"/>
    <w:rsid w:val="00BB140C"/>
    <w:rsid w:val="00BB6B04"/>
    <w:rsid w:val="00BB7046"/>
    <w:rsid w:val="00BB7B58"/>
    <w:rsid w:val="00BC3911"/>
    <w:rsid w:val="00BC63A2"/>
    <w:rsid w:val="00BD276E"/>
    <w:rsid w:val="00BD34EB"/>
    <w:rsid w:val="00BE1282"/>
    <w:rsid w:val="00BE3338"/>
    <w:rsid w:val="00BE5B86"/>
    <w:rsid w:val="00C208EF"/>
    <w:rsid w:val="00C26C30"/>
    <w:rsid w:val="00C30534"/>
    <w:rsid w:val="00C47D12"/>
    <w:rsid w:val="00C5394B"/>
    <w:rsid w:val="00C53C57"/>
    <w:rsid w:val="00C628DC"/>
    <w:rsid w:val="00C71D52"/>
    <w:rsid w:val="00C72F63"/>
    <w:rsid w:val="00C81E34"/>
    <w:rsid w:val="00C83806"/>
    <w:rsid w:val="00C852D7"/>
    <w:rsid w:val="00C87067"/>
    <w:rsid w:val="00C873F5"/>
    <w:rsid w:val="00C87BA0"/>
    <w:rsid w:val="00C912BB"/>
    <w:rsid w:val="00C9281E"/>
    <w:rsid w:val="00C936AF"/>
    <w:rsid w:val="00C97617"/>
    <w:rsid w:val="00CA1E31"/>
    <w:rsid w:val="00CA4ADC"/>
    <w:rsid w:val="00CA7CF9"/>
    <w:rsid w:val="00CB6FED"/>
    <w:rsid w:val="00CC1A07"/>
    <w:rsid w:val="00CC52CC"/>
    <w:rsid w:val="00CD14A4"/>
    <w:rsid w:val="00CD5453"/>
    <w:rsid w:val="00CD7F50"/>
    <w:rsid w:val="00D02D8F"/>
    <w:rsid w:val="00D13BF4"/>
    <w:rsid w:val="00D16391"/>
    <w:rsid w:val="00D17D5B"/>
    <w:rsid w:val="00D250A8"/>
    <w:rsid w:val="00D30DF7"/>
    <w:rsid w:val="00D31A67"/>
    <w:rsid w:val="00D600C2"/>
    <w:rsid w:val="00D77480"/>
    <w:rsid w:val="00D813A4"/>
    <w:rsid w:val="00D83603"/>
    <w:rsid w:val="00D84207"/>
    <w:rsid w:val="00D903C9"/>
    <w:rsid w:val="00D94331"/>
    <w:rsid w:val="00D97AF8"/>
    <w:rsid w:val="00DA317E"/>
    <w:rsid w:val="00DA395D"/>
    <w:rsid w:val="00DA6029"/>
    <w:rsid w:val="00DA720D"/>
    <w:rsid w:val="00DA7518"/>
    <w:rsid w:val="00DB5453"/>
    <w:rsid w:val="00DC116A"/>
    <w:rsid w:val="00DC58EE"/>
    <w:rsid w:val="00DC652F"/>
    <w:rsid w:val="00DE4645"/>
    <w:rsid w:val="00DE5812"/>
    <w:rsid w:val="00DF0794"/>
    <w:rsid w:val="00DF0DC5"/>
    <w:rsid w:val="00DF15C3"/>
    <w:rsid w:val="00DF1ADF"/>
    <w:rsid w:val="00DF2814"/>
    <w:rsid w:val="00DF3215"/>
    <w:rsid w:val="00E00C6B"/>
    <w:rsid w:val="00E078FD"/>
    <w:rsid w:val="00E1027D"/>
    <w:rsid w:val="00E20888"/>
    <w:rsid w:val="00E23707"/>
    <w:rsid w:val="00E31BCB"/>
    <w:rsid w:val="00E332BE"/>
    <w:rsid w:val="00E34146"/>
    <w:rsid w:val="00E534FB"/>
    <w:rsid w:val="00E53CDE"/>
    <w:rsid w:val="00E57246"/>
    <w:rsid w:val="00E632FC"/>
    <w:rsid w:val="00E868CD"/>
    <w:rsid w:val="00E87349"/>
    <w:rsid w:val="00E879E7"/>
    <w:rsid w:val="00EB0207"/>
    <w:rsid w:val="00EB4BBA"/>
    <w:rsid w:val="00EB5611"/>
    <w:rsid w:val="00EC3246"/>
    <w:rsid w:val="00ED267C"/>
    <w:rsid w:val="00EE186F"/>
    <w:rsid w:val="00EE3FCD"/>
    <w:rsid w:val="00EE67FA"/>
    <w:rsid w:val="00EF0AF4"/>
    <w:rsid w:val="00EF79D3"/>
    <w:rsid w:val="00F009D0"/>
    <w:rsid w:val="00F32C39"/>
    <w:rsid w:val="00F35C02"/>
    <w:rsid w:val="00F40B01"/>
    <w:rsid w:val="00F43ACD"/>
    <w:rsid w:val="00F54937"/>
    <w:rsid w:val="00F54C2A"/>
    <w:rsid w:val="00F57215"/>
    <w:rsid w:val="00F62D2D"/>
    <w:rsid w:val="00F713AF"/>
    <w:rsid w:val="00F75025"/>
    <w:rsid w:val="00F754B1"/>
    <w:rsid w:val="00F941E8"/>
    <w:rsid w:val="00F96748"/>
    <w:rsid w:val="00FA0688"/>
    <w:rsid w:val="00FA1F87"/>
    <w:rsid w:val="00FA2A84"/>
    <w:rsid w:val="00FA4C9E"/>
    <w:rsid w:val="00FB7D36"/>
    <w:rsid w:val="00FD05FB"/>
    <w:rsid w:val="00FD478C"/>
    <w:rsid w:val="00FF1E90"/>
    <w:rsid w:val="00FF59B7"/>
    <w:rsid w:val="02B84D5B"/>
    <w:rsid w:val="0D043988"/>
    <w:rsid w:val="0F5677D9"/>
    <w:rsid w:val="211A0CBD"/>
    <w:rsid w:val="26E400E3"/>
    <w:rsid w:val="2A8439C5"/>
    <w:rsid w:val="31C3BEDA"/>
    <w:rsid w:val="3A62D598"/>
    <w:rsid w:val="4B67EC07"/>
    <w:rsid w:val="5643BF48"/>
    <w:rsid w:val="576062CF"/>
    <w:rsid w:val="5E87343A"/>
    <w:rsid w:val="6E98F034"/>
    <w:rsid w:val="709762D6"/>
    <w:rsid w:val="717E282B"/>
    <w:rsid w:val="72E609EB"/>
    <w:rsid w:val="733B038C"/>
    <w:rsid w:val="74440036"/>
    <w:rsid w:val="7F8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BD688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8E1"/>
    <w:pPr>
      <w:spacing w:after="0" w:line="360" w:lineRule="auto"/>
      <w:ind w:left="720"/>
    </w:pPr>
  </w:style>
  <w:style w:type="paragraph" w:styleId="Heading1">
    <w:name w:val="heading 1"/>
    <w:basedOn w:val="Normal"/>
    <w:next w:val="Heading2"/>
    <w:link w:val="Heading1Char"/>
    <w:autoRedefine/>
    <w:uiPriority w:val="9"/>
    <w:qFormat/>
    <w:rsid w:val="001321BE"/>
    <w:pPr>
      <w:pBdr>
        <w:top w:val="single" w:sz="4" w:space="1" w:color="auto"/>
        <w:bottom w:val="single" w:sz="4" w:space="1" w:color="auto"/>
      </w:pBdr>
      <w:tabs>
        <w:tab w:val="left" w:pos="3871"/>
      </w:tabs>
      <w:spacing w:before="100" w:beforeAutospacing="1"/>
      <w:ind w:left="0"/>
      <w:outlineLvl w:val="0"/>
    </w:pPr>
    <w:rPr>
      <w:b/>
      <w:bCs/>
      <w:color w:val="000000" w:themeColor="text1"/>
      <w:sz w:val="28"/>
      <w:szCs w:val="21"/>
      <w:shd w:val="clear" w:color="auto" w:fill="FFFFFF"/>
    </w:rPr>
  </w:style>
  <w:style w:type="paragraph" w:styleId="Heading2">
    <w:name w:val="heading 2"/>
    <w:basedOn w:val="Normal"/>
    <w:next w:val="ListParagraph"/>
    <w:link w:val="Heading2Char"/>
    <w:autoRedefine/>
    <w:uiPriority w:val="9"/>
    <w:unhideWhenUsed/>
    <w:qFormat/>
    <w:rsid w:val="00D13BF4"/>
    <w:pPr>
      <w:numPr>
        <w:numId w:val="1"/>
      </w:numPr>
      <w:spacing w:before="100" w:beforeAutospacing="1"/>
      <w:ind w:left="360"/>
      <w:outlineLvl w:val="1"/>
    </w:pPr>
    <w:rPr>
      <w:b/>
      <w:bCs/>
      <w:sz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A2B"/>
    <w:pPr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A2B"/>
    <w:p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A2B"/>
    <w:pPr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9B7870"/>
    <w:pPr>
      <w:spacing w:after="0" w:line="360" w:lineRule="auto"/>
      <w:ind w:left="144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D4A2B"/>
  </w:style>
  <w:style w:type="paragraph" w:styleId="Header">
    <w:name w:val="header"/>
    <w:basedOn w:val="Normal"/>
    <w:link w:val="Head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A2B"/>
  </w:style>
  <w:style w:type="paragraph" w:styleId="Footer">
    <w:name w:val="footer"/>
    <w:basedOn w:val="Normal"/>
    <w:link w:val="Foot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D7F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F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F5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C3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0EF3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30EF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D47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F3"/>
    <w:pPr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530EF3"/>
  </w:style>
  <w:style w:type="paragraph" w:customStyle="1" w:styleId="SectionTitle">
    <w:name w:val="Section Title"/>
    <w:basedOn w:val="Normal"/>
    <w:next w:val="Normal"/>
    <w:uiPriority w:val="12"/>
    <w:qFormat/>
    <w:rsid w:val="00530EF3"/>
    <w:pPr>
      <w:jc w:val="center"/>
    </w:pPr>
    <w:rPr>
      <w:b/>
      <w:bCs/>
    </w:rPr>
  </w:style>
  <w:style w:type="character" w:styleId="Strong">
    <w:name w:val="Strong"/>
    <w:basedOn w:val="DefaultParagraphFont"/>
    <w:uiPriority w:val="22"/>
    <w:qFormat/>
    <w:rsid w:val="005009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321BE"/>
    <w:rPr>
      <w:b/>
      <w:bCs/>
      <w:color w:val="000000" w:themeColor="text1"/>
      <w:sz w:val="28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D13BF4"/>
    <w:rPr>
      <w:b/>
      <w:bCs/>
      <w:sz w:val="24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D4A2B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D4A2B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7D4A2B"/>
    <w:rPr>
      <w:b/>
      <w:bCs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C3BE4"/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2C3BE4"/>
    <w:rPr>
      <w:iCs/>
    </w:rPr>
  </w:style>
  <w:style w:type="paragraph" w:customStyle="1" w:styleId="References">
    <w:name w:val="References"/>
    <w:basedOn w:val="Normal"/>
    <w:uiPriority w:val="29"/>
    <w:qFormat/>
    <w:rsid w:val="007D4A2B"/>
    <w:pPr>
      <w:ind w:hanging="720"/>
    </w:pPr>
  </w:style>
  <w:style w:type="paragraph" w:styleId="Caption">
    <w:name w:val="caption"/>
    <w:basedOn w:val="Normal"/>
    <w:next w:val="Normal"/>
    <w:uiPriority w:val="35"/>
    <w:qFormat/>
    <w:rsid w:val="00530EF3"/>
    <w:rPr>
      <w:i/>
      <w:iCs/>
      <w:szCs w:val="18"/>
    </w:rPr>
  </w:style>
  <w:style w:type="paragraph" w:customStyle="1" w:styleId="TableHeading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type="paragraph" w:customStyle="1" w:styleId="NoIndent">
    <w:name w:val="No Indent"/>
    <w:basedOn w:val="ListParagraph"/>
    <w:autoRedefine/>
    <w:qFormat/>
    <w:rsid w:val="005C39D8"/>
    <w:pPr>
      <w:numPr>
        <w:ilvl w:val="2"/>
        <w:numId w:val="18"/>
      </w:numPr>
      <w:ind w:left="1368"/>
    </w:pPr>
    <w:rPr>
      <w:bCs w:val="0"/>
      <w:i w:val="0"/>
    </w:rPr>
  </w:style>
  <w:style w:type="paragraph" w:customStyle="1" w:styleId="CaptionCallout">
    <w:name w:val="Caption Callout"/>
    <w:basedOn w:val="Normal"/>
    <w:qFormat/>
    <w:rsid w:val="00530EF3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2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OC1">
    <w:name w:val="toc 1"/>
    <w:basedOn w:val="Normal"/>
    <w:next w:val="Normal"/>
    <w:autoRedefine/>
    <w:uiPriority w:val="39"/>
    <w:unhideWhenUsed/>
    <w:rsid w:val="004520AD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20AD"/>
    <w:pPr>
      <w:tabs>
        <w:tab w:val="right" w:leader="dot" w:pos="9350"/>
      </w:tabs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4520AD"/>
    <w:pPr>
      <w:keepNext/>
      <w:keepLines/>
      <w:spacing w:before="240" w:line="259" w:lineRule="auto"/>
      <w:outlineLvl w:val="9"/>
    </w:pPr>
    <w:rPr>
      <w:rFonts w:eastAsiaTheme="majorEastAsia" w:cstheme="majorBidi"/>
      <w:b w:val="0"/>
      <w:bCs w:val="0"/>
      <w:color w:val="2F5496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4520AD"/>
    <w:pPr>
      <w:spacing w:after="100"/>
      <w:ind w:left="440"/>
    </w:pPr>
  </w:style>
  <w:style w:type="paragraph" w:styleId="ListParagraph">
    <w:name w:val="List Paragraph"/>
    <w:basedOn w:val="Normal"/>
    <w:autoRedefine/>
    <w:uiPriority w:val="34"/>
    <w:qFormat/>
    <w:rsid w:val="0065691C"/>
    <w:pPr>
      <w:numPr>
        <w:numId w:val="22"/>
      </w:numPr>
      <w:contextualSpacing/>
    </w:pPr>
    <w:rPr>
      <w:b/>
      <w:bCs/>
      <w:i/>
    </w:rPr>
  </w:style>
  <w:style w:type="paragraph" w:styleId="NormalWeb">
    <w:name w:val="Normal (Web)"/>
    <w:basedOn w:val="Normal"/>
    <w:uiPriority w:val="99"/>
    <w:unhideWhenUsed/>
    <w:rsid w:val="00F71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74198B"/>
  </w:style>
  <w:style w:type="paragraph" w:styleId="IntenseQuote">
    <w:name w:val="Intense Quote"/>
    <w:basedOn w:val="Normal"/>
    <w:next w:val="Normal"/>
    <w:link w:val="IntenseQuoteChar"/>
    <w:uiPriority w:val="30"/>
    <w:qFormat/>
    <w:rsid w:val="00DF079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Cs/>
      <w:color w:val="4472C4" w:themeColor="accent1"/>
      <w:u w:val="sing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794"/>
    <w:rPr>
      <w:iCs/>
      <w:color w:val="4472C4" w:themeColor="accent1"/>
      <w:u w:val="single"/>
    </w:rPr>
  </w:style>
  <w:style w:type="character" w:customStyle="1" w:styleId="mord">
    <w:name w:val="mord"/>
    <w:basedOn w:val="DefaultParagraphFont"/>
    <w:rsid w:val="00901EC9"/>
  </w:style>
  <w:style w:type="character" w:customStyle="1" w:styleId="mrel">
    <w:name w:val="mrel"/>
    <w:basedOn w:val="DefaultParagraphFont"/>
    <w:rsid w:val="00901EC9"/>
  </w:style>
  <w:style w:type="character" w:customStyle="1" w:styleId="vlist-s">
    <w:name w:val="vlist-s"/>
    <w:basedOn w:val="DefaultParagraphFont"/>
    <w:rsid w:val="00901EC9"/>
  </w:style>
  <w:style w:type="character" w:customStyle="1" w:styleId="mbin">
    <w:name w:val="mbin"/>
    <w:basedOn w:val="DefaultParagraphFont"/>
    <w:rsid w:val="00901EC9"/>
  </w:style>
  <w:style w:type="character" w:customStyle="1" w:styleId="katex-mathml">
    <w:name w:val="katex-mathml"/>
    <w:basedOn w:val="DefaultParagraphFont"/>
    <w:rsid w:val="00901EC9"/>
  </w:style>
  <w:style w:type="character" w:customStyle="1" w:styleId="mpunct">
    <w:name w:val="mpunct"/>
    <w:basedOn w:val="DefaultParagraphFont"/>
    <w:rsid w:val="00901EC9"/>
  </w:style>
  <w:style w:type="character" w:customStyle="1" w:styleId="minner">
    <w:name w:val="minner"/>
    <w:basedOn w:val="DefaultParagraphFont"/>
    <w:rsid w:val="00901EC9"/>
  </w:style>
  <w:style w:type="character" w:styleId="BookTitle">
    <w:name w:val="Book Title"/>
    <w:basedOn w:val="DefaultParagraphFont"/>
    <w:uiPriority w:val="33"/>
    <w:qFormat/>
    <w:rsid w:val="002D76BB"/>
    <w:rPr>
      <w:b/>
      <w:bCs/>
      <w:i/>
      <w:iCs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BC6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4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9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3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6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0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40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7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3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9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0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hyperlink" Target="https://wgu.hosted.panopto.com/Panopto/Pages/Viewer.aspx?id=88aa773b-979d-42ca-8614-b17f014b07ce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ara\AppData\Roaming\Microsoft\Templates\Professional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A80877D72BF4F26A0ECF6443FA38A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A3395F-31A4-49BC-BCCB-1443AFC41119}"/>
      </w:docPartPr>
      <w:docPartBody>
        <w:p w:rsidR="005E7594" w:rsidRDefault="005E7594">
          <w:pPr>
            <w:pStyle w:val="8A80877D72BF4F26A0ECF6443FA38A24"/>
          </w:pPr>
          <w:r w:rsidRPr="576062CF">
            <w:t>Author Note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594"/>
    <w:rsid w:val="000938C9"/>
    <w:rsid w:val="00156582"/>
    <w:rsid w:val="00226A3C"/>
    <w:rsid w:val="00355E0D"/>
    <w:rsid w:val="0044018D"/>
    <w:rsid w:val="00496A20"/>
    <w:rsid w:val="005E7594"/>
    <w:rsid w:val="006C7C99"/>
    <w:rsid w:val="0090520E"/>
    <w:rsid w:val="00C75445"/>
    <w:rsid w:val="00E52EDE"/>
    <w:rsid w:val="00EB69B6"/>
    <w:rsid w:val="00EF262D"/>
    <w:rsid w:val="00F3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480" w:lineRule="auto"/>
      <w:jc w:val="center"/>
      <w:outlineLvl w:val="0"/>
    </w:pPr>
    <w:rPr>
      <w:rFonts w:eastAsiaTheme="minorHAnsi"/>
      <w:b/>
      <w:bCs/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after="0" w:line="480" w:lineRule="auto"/>
      <w:outlineLvl w:val="2"/>
    </w:pPr>
    <w:rPr>
      <w:rFonts w:eastAsiaTheme="minorHAnsi"/>
      <w:b/>
      <w:bCs/>
      <w:i/>
      <w:iCs/>
      <w:kern w:val="0"/>
      <w:sz w:val="22"/>
      <w:szCs w:val="22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after="0" w:line="480" w:lineRule="auto"/>
      <w:outlineLvl w:val="3"/>
    </w:pPr>
    <w:rPr>
      <w:rFonts w:eastAsiaTheme="minorHAnsi"/>
      <w:b/>
      <w:bCs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after="0" w:line="480" w:lineRule="auto"/>
      <w:outlineLvl w:val="4"/>
    </w:pPr>
    <w:rPr>
      <w:rFonts w:eastAsiaTheme="minorHAnsi"/>
      <w:b/>
      <w:bCs/>
      <w:i/>
      <w:iCs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A80877D72BF4F26A0ECF6443FA38A24">
    <w:name w:val="8A80877D72BF4F26A0ECF6443FA38A24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HAnsi"/>
      <w:b/>
      <w:bCs/>
      <w:kern w:val="0"/>
      <w:sz w:val="22"/>
      <w:szCs w:val="2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HAnsi"/>
      <w:b/>
      <w:bCs/>
      <w:i/>
      <w:iCs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HAnsi"/>
      <w:b/>
      <w:bCs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inorHAnsi"/>
      <w:b/>
      <w:bCs/>
      <w:i/>
      <w:iCs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280885-36A5-4B48-B0BB-E2633E77CC88}">
  <we:reference id="wa104382008" version="1.1.0.1" store="en-US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Jac23</b:Tag>
    <b:SourceType>InternetSite</b:SourceType>
    <b:Guid>{498457E5-D9C1-4707-A224-CF3C8BA4E9C5}</b:Guid>
    <b:Author>
      <b:Author>
        <b:NameList>
          <b:Person>
            <b:Last>Harris</b:Last>
            <b:First>Jacob</b:First>
          </b:Person>
        </b:NameList>
      </b:Author>
    </b:Author>
    <b:Title>Advantages and Disadvantages of R programming</b:Title>
    <b:InternetSiteTitle>theknowledgeacademy</b:InternetSiteTitle>
    <b:Year>2023</b:Year>
    <b:Month>September</b:Month>
    <b:Day>20</b:Day>
    <b:URL>https://www.theknowledgeacademy.com/blog/advantages-and-disadvantages-of-r-programming/</b:URL>
    <b:RefOrder>2</b:RefOrder>
  </b:Source>
  <b:Source>
    <b:Tag>Mar24</b:Tag>
    <b:SourceType>InternetSite</b:SourceType>
    <b:Guid>{6E4BF5BB-4DE1-4A21-BBDF-0394AF3FF752}</b:Guid>
    <b:Author>
      <b:Author>
        <b:NameList>
          <b:Person>
            <b:Last>Solomon</b:Last>
            <b:First>Martin</b:First>
          </b:Person>
        </b:NameList>
      </b:Author>
    </b:Author>
    <b:Title>Beginner’s Guide to Multiple Linear Regression</b:Title>
    <b:InternetSiteTitle>Martin Solomon, Machine Learning Specialist</b:InternetSiteTitle>
    <b:Year>2024</b:Year>
    <b:Month>March</b:Month>
    <b:Day>21</b:Day>
    <b:URL>https://martinsolomon.io/guides/multiple-linear-regression/#:~:text=Multiple%20linear%20regression%20helps%20predict%20outcomes%20by%20analyzing,making%20it%20an%20essential%20skill%20for%20data%20scientists.</b:URL>
    <b:RefOrder>3</b:RefOrder>
  </b:Source>
  <b:Source>
    <b:Tag>Gan24</b:Tag>
    <b:SourceType>Report</b:SourceType>
    <b:Guid>{089257FB-CD56-466C-8DBA-A2420F5FD770}</b:Guid>
    <b:Author>
      <b:Author>
        <b:NameList>
          <b:Person>
            <b:Last>Ganger</b:Last>
            <b:First>Kiara</b:First>
          </b:Person>
        </b:NameList>
      </b:Author>
    </b:Author>
    <b:Title>Task 1 D206</b:Title>
    <b:Year>2024</b:Year>
    <b:RefOrder>4</b:RefOrder>
  </b:Source>
  <b:Source>
    <b:Tag>Zac19</b:Tag>
    <b:SourceType>InternetSite</b:SourceType>
    <b:Guid>{56570C3D-43E5-4005-905A-22D31D3413DF}</b:Guid>
    <b:Title>How to Perform Multiple Linear Regression in R</b:Title>
    <b:Year>2019</b:Year>
    <b:Author>
      <b:Author>
        <b:NameList>
          <b:Person>
            <b:Last>Bobbitt</b:Last>
            <b:First>Zach</b:First>
          </b:Person>
        </b:NameList>
      </b:Author>
    </b:Author>
    <b:InternetSiteTitle>statology</b:InternetSiteTitle>
    <b:Month>May</b:Month>
    <b:Day>11</b:Day>
    <b:URL>https://www.statology.org/multiple-linear-regression-r/#:~:text=The%20basic%20syntax%20to%20fit%20a%20multiple%20linear,disp%20%2B%20hp%20%2B%20drat%2C%20data%20%3D%20data%29</b:URL>
    <b:RefOrder>5</b:RefOrder>
  </b:Source>
  <b:Source>
    <b:Tag>ZAC21</b:Tag>
    <b:SourceType>InternetSite</b:SourceType>
    <b:Guid>{66199A3F-233D-4364-8040-628102B7AF16}</b:Guid>
    <b:Author>
      <b:Author>
        <b:NameList>
          <b:Person>
            <b:Last>Bobbitt</b:Last>
            <b:First>Zach</b:First>
          </b:Person>
        </b:NameList>
      </b:Author>
    </b:Author>
    <b:Title>The Five Assumptions of Multiple Linear Regression</b:Title>
    <b:InternetSiteTitle>statology</b:InternetSiteTitle>
    <b:Year>2021</b:Year>
    <b:Month>November</b:Month>
    <b:Day>16</b:Day>
    <b:URL>https://www.statology.org/multiple-linear-regression-assumptions/</b:URL>
    <b:RefOrder>1</b:RefOrder>
  </b:Source>
  <b:Source>
    <b:Tag>Zac191</b:Tag>
    <b:SourceType>InternetSite</b:SourceType>
    <b:Guid>{C703A2CE-D129-436F-86DC-63573DE989D0}</b:Guid>
    <b:Author>
      <b:Author>
        <b:NameList>
          <b:Person>
            <b:Last>Bobbitt</b:Last>
            <b:First>Zach</b:First>
          </b:Person>
        </b:NameList>
      </b:Author>
    </b:Author>
    <b:Title>A Complete Guide to Stepwise Regression in R</b:Title>
    <b:InternetSiteTitle>statology</b:InternetSiteTitle>
    <b:Year>2019</b:Year>
    <b:Month>April</b:Month>
    <b:Day>27</b:Day>
    <b:URL>https://www.statology.org/stepwise-regression-r/</b:URL>
    <b:RefOrder>6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C14A5741-8F72-4C9F-8355-90FA877CC1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411A11-DDA3-4BC4-B0BC-14026E6D5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686CB8-6245-413C-A355-156513A377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DCE20C-610A-4626-841D-1F10857B44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APA Style paper 7th edition</Template>
  <TotalTime>0</TotalTime>
  <Pages>12</Pages>
  <Words>2188</Words>
  <Characters>12476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14635</CharactersWithSpaces>
  <SharedDoc>false</SharedDoc>
  <HLinks>
    <vt:vector size="90" baseType="variant">
      <vt:variant>
        <vt:i4>1572916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_Toc167565496</vt:lpwstr>
      </vt:variant>
      <vt:variant>
        <vt:i4>1572916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_Toc167565495</vt:lpwstr>
      </vt:variant>
      <vt:variant>
        <vt:i4>1572916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_Toc167565494</vt:lpwstr>
      </vt:variant>
      <vt:variant>
        <vt:i4>1572916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_Toc167565493</vt:lpwstr>
      </vt:variant>
      <vt:variant>
        <vt:i4>1572916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_Toc167565492</vt:lpwstr>
      </vt:variant>
      <vt:variant>
        <vt:i4>1572916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_Toc167565491</vt:lpwstr>
      </vt:variant>
      <vt:variant>
        <vt:i4>1572916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_Toc167565490</vt:lpwstr>
      </vt:variant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_Toc167565489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_Toc167565488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_Toc167565487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_Toc167565486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_Toc167565485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_Toc167565484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_Toc167565483</vt:lpwstr>
      </vt:variant>
      <vt:variant>
        <vt:i4>1638452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_Toc167565482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2024-05-21T13:08:00Z</dcterms:created>
  <dcterms:modified xsi:type="dcterms:W3CDTF">2024-06-01T15:04:00Z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