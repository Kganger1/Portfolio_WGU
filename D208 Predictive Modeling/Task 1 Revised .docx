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4B2B9" w14:textId="591580D7" w:rsidR="002C79E6" w:rsidRDefault="002C79E6" w:rsidP="002C79E6"/>
    <w:p w14:paraId="7CA93912" w14:textId="77777777" w:rsidR="002C79E6" w:rsidRDefault="002C79E6" w:rsidP="002C79E6"/>
    <w:p w14:paraId="02FF6DE4" w14:textId="77777777" w:rsidR="002C79E6" w:rsidRDefault="002C79E6" w:rsidP="002C79E6"/>
    <w:p w14:paraId="1D497F83" w14:textId="77777777" w:rsidR="00DE4506" w:rsidRDefault="00DE4506" w:rsidP="008830D2"/>
    <w:p w14:paraId="4908A620" w14:textId="77777777" w:rsidR="00DE4506" w:rsidRDefault="00DE4506" w:rsidP="008830D2"/>
    <w:p w14:paraId="256076C1" w14:textId="77777777" w:rsidR="00DE4506" w:rsidRDefault="00DE4506" w:rsidP="008830D2"/>
    <w:p w14:paraId="4517E917" w14:textId="77777777" w:rsidR="00DE4506" w:rsidRDefault="00DE4506" w:rsidP="008830D2"/>
    <w:p w14:paraId="199CE218" w14:textId="77777777" w:rsidR="00DE4506" w:rsidRDefault="00DE4506" w:rsidP="008830D2"/>
    <w:p w14:paraId="6BE45494" w14:textId="77777777" w:rsidR="00DE4506" w:rsidRDefault="00DE4506" w:rsidP="008830D2"/>
    <w:p w14:paraId="22563B43" w14:textId="77777777" w:rsidR="00DE4506" w:rsidRDefault="00DE4506" w:rsidP="008830D2"/>
    <w:p w14:paraId="49AC77FA" w14:textId="77777777" w:rsidR="00DE4506" w:rsidRPr="00DE4506" w:rsidRDefault="00DE4506" w:rsidP="008830D2"/>
    <w:p w14:paraId="1C276B2B" w14:textId="77777777" w:rsidR="002C79E6" w:rsidRDefault="002C79E6" w:rsidP="002C79E6"/>
    <w:p w14:paraId="2F4711F6" w14:textId="77777777" w:rsidR="002C79E6" w:rsidRDefault="002C79E6" w:rsidP="002C79E6"/>
    <w:p w14:paraId="5488E3D5" w14:textId="4C11ACC6" w:rsidR="6A36C4BF" w:rsidRPr="00B863FB" w:rsidRDefault="00CB363B" w:rsidP="00DE4506">
      <w:pPr>
        <w:pStyle w:val="Title"/>
      </w:pPr>
      <w:r w:rsidRPr="00CB363B">
        <w:t>LINEAR REGRESSION MODELING</w:t>
      </w:r>
    </w:p>
    <w:p w14:paraId="22993793" w14:textId="50C43549" w:rsidR="201D26C8" w:rsidRDefault="009C3873" w:rsidP="00DE4506">
      <w:pPr>
        <w:pStyle w:val="Subtitle"/>
      </w:pPr>
      <w:r w:rsidRPr="00CB363B">
        <w:t>TASK 1</w:t>
      </w:r>
    </w:p>
    <w:p w14:paraId="6AF5CA08" w14:textId="17EF8E24" w:rsidR="00A417C1" w:rsidRDefault="00CB363B" w:rsidP="00DE4506">
      <w:pPr>
        <w:pStyle w:val="Subtitle"/>
      </w:pPr>
      <w:r>
        <w:t>Kiara A Ganger</w:t>
      </w:r>
    </w:p>
    <w:p w14:paraId="7254879E" w14:textId="0695383C" w:rsidR="002C79E6" w:rsidRDefault="007010C7" w:rsidP="00DE4506">
      <w:pPr>
        <w:pStyle w:val="Subtitle"/>
      </w:pPr>
      <w:r>
        <w:t>Western Governors University</w:t>
      </w:r>
    </w:p>
    <w:p w14:paraId="2FE3BC33" w14:textId="5F71FC7F" w:rsidR="002C79E6" w:rsidRDefault="006B0FB9" w:rsidP="00DE4506">
      <w:pPr>
        <w:pStyle w:val="Subtitle"/>
      </w:pPr>
      <w:r w:rsidRPr="006B0FB9">
        <w:t>D208</w:t>
      </w:r>
      <w:r>
        <w:t xml:space="preserve"> |</w:t>
      </w:r>
      <w:r w:rsidR="002C79E6">
        <w:t xml:space="preserve"> </w:t>
      </w:r>
      <w:r w:rsidRPr="006B0FB9">
        <w:t>P</w:t>
      </w:r>
      <w:r>
        <w:t>redictive</w:t>
      </w:r>
      <w:r w:rsidRPr="006B0FB9">
        <w:t xml:space="preserve"> M</w:t>
      </w:r>
      <w:r>
        <w:t>odeling</w:t>
      </w:r>
    </w:p>
    <w:p w14:paraId="4EB7B77C" w14:textId="61BAA3A7" w:rsidR="002C79E6" w:rsidRDefault="002C79E6" w:rsidP="002C79E6">
      <w:pPr>
        <w:pStyle w:val="Subtitle"/>
      </w:pPr>
    </w:p>
    <w:p w14:paraId="7906EA68" w14:textId="25CA377D" w:rsidR="201D26C8" w:rsidRDefault="201D26C8" w:rsidP="002C79E6">
      <w:pPr>
        <w:pStyle w:val="Subtitle"/>
      </w:pPr>
    </w:p>
    <w:p w14:paraId="195B9A3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A38AC69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B3B3654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99FE37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5E754B5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6A967DD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623CBF2" w14:textId="7653CE4A" w:rsidR="00C74857" w:rsidRDefault="00C74857">
      <w:pPr>
        <w:rPr>
          <w:rFonts w:eastAsia="Calibri" w:cstheme="minorHAnsi"/>
          <w:i/>
          <w:iCs/>
          <w:noProof/>
          <w:color w:val="000000" w:themeColor="text2"/>
          <w:szCs w:val="22"/>
        </w:rPr>
      </w:pPr>
      <w:r>
        <w:rPr>
          <w:rFonts w:eastAsia="Calibri" w:cstheme="minorHAnsi"/>
          <w:i/>
          <w:iCs/>
          <w:noProof/>
          <w:color w:val="000000" w:themeColor="text2"/>
          <w:szCs w:val="22"/>
        </w:rPr>
        <w:br w:type="page"/>
      </w:r>
    </w:p>
    <w:p w14:paraId="5575632B" w14:textId="35B82A25" w:rsidR="00A311BD" w:rsidRDefault="00A311BD" w:rsidP="0040031D">
      <w:pPr>
        <w:pStyle w:val="Heading1"/>
        <w:rPr>
          <w:noProof/>
        </w:rPr>
      </w:pPr>
      <w:r w:rsidRPr="00A311BD">
        <w:rPr>
          <w:noProof/>
        </w:rPr>
        <w:lastRenderedPageBreak/>
        <w:t>Part I: Research Question</w:t>
      </w:r>
    </w:p>
    <w:p w14:paraId="2970AC5E" w14:textId="45082B23" w:rsidR="00596A1B" w:rsidRPr="00596A1B" w:rsidRDefault="00596A1B" w:rsidP="00452690">
      <w:pPr>
        <w:pStyle w:val="Heading2"/>
      </w:pPr>
      <w:r>
        <w:t>P</w:t>
      </w:r>
      <w:r w:rsidRPr="00A311BD">
        <w:t xml:space="preserve">urpose of </w:t>
      </w:r>
      <w:r>
        <w:t>D</w:t>
      </w:r>
      <w:r w:rsidRPr="00A311BD">
        <w:t xml:space="preserve">ata </w:t>
      </w:r>
      <w:r>
        <w:t>A</w:t>
      </w:r>
      <w:r w:rsidRPr="00A311BD">
        <w:t>nalysis</w:t>
      </w:r>
    </w:p>
    <w:p w14:paraId="114D1D3D" w14:textId="1628CC44" w:rsidR="00E11EC1" w:rsidRDefault="00596A1B" w:rsidP="00E04CF1">
      <w:pPr>
        <w:pStyle w:val="Heading3"/>
      </w:pPr>
      <w:r>
        <w:t>Q</w:t>
      </w:r>
      <w:r w:rsidRPr="00596A1B">
        <w:t>uestion</w:t>
      </w:r>
      <w:r>
        <w:t>:</w:t>
      </w:r>
    </w:p>
    <w:p w14:paraId="0B14FB93" w14:textId="5CD775B3" w:rsidR="00596A1B" w:rsidRDefault="00170F98" w:rsidP="00596A1B">
      <w:r w:rsidRPr="00170F98">
        <w:t>What factors impact the Monthly Charge for customers in a telecommunications company?</w:t>
      </w:r>
    </w:p>
    <w:p w14:paraId="629D4059" w14:textId="28350C62" w:rsidR="00596A1B" w:rsidRDefault="00596A1B" w:rsidP="00E04CF1">
      <w:pPr>
        <w:pStyle w:val="Heading3"/>
      </w:pPr>
      <w:r>
        <w:t>T</w:t>
      </w:r>
      <w:r w:rsidRPr="00596A1B">
        <w:t xml:space="preserve">he goals of </w:t>
      </w:r>
      <w:r>
        <w:t>D</w:t>
      </w:r>
      <w:r w:rsidRPr="00596A1B">
        <w:t xml:space="preserve">ata </w:t>
      </w:r>
      <w:r>
        <w:t>A</w:t>
      </w:r>
      <w:r w:rsidRPr="00596A1B">
        <w:t>nalysis:</w:t>
      </w:r>
    </w:p>
    <w:p w14:paraId="6278422B" w14:textId="34FF35E8" w:rsidR="00423C70" w:rsidRDefault="00596A1B" w:rsidP="009B3221">
      <w:r>
        <w:t>The goals of this analysis are</w:t>
      </w:r>
    </w:p>
    <w:p w14:paraId="79F9C076" w14:textId="1BBC7F75" w:rsidR="00423C70" w:rsidRPr="007A004E" w:rsidRDefault="006A686B" w:rsidP="00D305C2">
      <w:pPr>
        <w:pStyle w:val="ListBullet"/>
      </w:pPr>
      <w:r w:rsidRPr="007A004E">
        <w:t xml:space="preserve">Identify what </w:t>
      </w:r>
      <w:r w:rsidR="00CF43FD" w:rsidRPr="007A004E">
        <w:t>variables</w:t>
      </w:r>
      <w:r w:rsidRPr="007A004E">
        <w:t xml:space="preserve"> contribute to the </w:t>
      </w:r>
      <w:r w:rsidR="00CF43FD" w:rsidRPr="007A004E">
        <w:t>difference</w:t>
      </w:r>
      <w:r w:rsidRPr="007A004E">
        <w:t xml:space="preserve"> </w:t>
      </w:r>
      <w:r w:rsidR="00CF43FD" w:rsidRPr="007A004E">
        <w:t>in</w:t>
      </w:r>
      <w:r w:rsidRPr="007A004E">
        <w:t xml:space="preserve"> Monthly Charge</w:t>
      </w:r>
    </w:p>
    <w:p w14:paraId="03A02C96" w14:textId="237B40E1" w:rsidR="00CF43FD" w:rsidRPr="007A004E" w:rsidRDefault="00153BF7" w:rsidP="00D305C2">
      <w:pPr>
        <w:pStyle w:val="ListBullet"/>
      </w:pPr>
      <w:r w:rsidRPr="007A004E">
        <w:t>Develop a multiple linear regression model to predict Monthly Charge based on customer demographics, account information, and service usage.</w:t>
      </w:r>
    </w:p>
    <w:p w14:paraId="6E8FCEA8" w14:textId="063A99F4" w:rsidR="002A3F3B" w:rsidRPr="007A004E" w:rsidRDefault="002A3F3B" w:rsidP="00D305C2">
      <w:pPr>
        <w:pStyle w:val="ListBullet"/>
      </w:pPr>
      <w:r w:rsidRPr="007A004E">
        <w:t xml:space="preserve">Provide feedback to </w:t>
      </w:r>
      <w:r w:rsidR="00CB0ACB" w:rsidRPr="007A004E">
        <w:t>improve</w:t>
      </w:r>
      <w:r w:rsidRPr="007A004E">
        <w:t xml:space="preserve"> pricing strategies and customer service.</w:t>
      </w:r>
    </w:p>
    <w:p w14:paraId="4249148C" w14:textId="036B70FB" w:rsidR="00D701B2" w:rsidRDefault="00D701B2" w:rsidP="0040031D">
      <w:pPr>
        <w:pStyle w:val="Heading1"/>
      </w:pPr>
      <w:r w:rsidRPr="00D701B2">
        <w:t>Part II: Method Justification</w:t>
      </w:r>
    </w:p>
    <w:p w14:paraId="035B5BF6" w14:textId="495DB495" w:rsidR="00D701B2" w:rsidRDefault="003F33AD" w:rsidP="00452690">
      <w:pPr>
        <w:pStyle w:val="Heading2"/>
      </w:pPr>
      <w:r w:rsidRPr="003F33AD">
        <w:t>Descr</w:t>
      </w:r>
      <w:r>
        <w:t>iption of</w:t>
      </w:r>
      <w:r w:rsidRPr="003F33AD">
        <w:t xml:space="preserve"> multiple linear regression methods</w:t>
      </w:r>
    </w:p>
    <w:p w14:paraId="46794D9B" w14:textId="049D7C00" w:rsidR="003F33AD" w:rsidRDefault="00F620AE" w:rsidP="00E04CF1">
      <w:pPr>
        <w:pStyle w:val="Heading3"/>
        <w:numPr>
          <w:ilvl w:val="0"/>
          <w:numId w:val="14"/>
        </w:numPr>
      </w:pPr>
      <w:r>
        <w:t>A</w:t>
      </w:r>
      <w:r w:rsidR="00D764A6" w:rsidRPr="00D764A6">
        <w:t>ssumptions of multiple linear regression:</w:t>
      </w:r>
    </w:p>
    <w:p w14:paraId="0DD401C0" w14:textId="3F748BC6" w:rsidR="00F51336" w:rsidRDefault="00E02446" w:rsidP="009B3221">
      <w:r>
        <w:t>Summary of four assumptions:</w:t>
      </w:r>
    </w:p>
    <w:p w14:paraId="02376B55" w14:textId="77777777" w:rsidR="00C0676E" w:rsidRPr="00D305C2" w:rsidRDefault="00D764A6" w:rsidP="00D305C2">
      <w:pPr>
        <w:pStyle w:val="ListBullet"/>
      </w:pPr>
      <w:r w:rsidRPr="00D305C2">
        <w:t xml:space="preserve">Linearity: </w:t>
      </w:r>
    </w:p>
    <w:p w14:paraId="71001F8A" w14:textId="36E4CA73" w:rsidR="00D764A6" w:rsidRDefault="00D764A6" w:rsidP="00C0676E">
      <w:pPr>
        <w:ind w:firstLine="360"/>
      </w:pPr>
      <w:r>
        <w:t>The relationship between the dependent variable (Monthly Charge) and the independent variables is linear.</w:t>
      </w:r>
    </w:p>
    <w:p w14:paraId="0788078C" w14:textId="77777777" w:rsidR="00C0676E" w:rsidRDefault="00D764A6" w:rsidP="00D305C2">
      <w:pPr>
        <w:pStyle w:val="ListBullet"/>
      </w:pPr>
      <w:r w:rsidRPr="00E02446">
        <w:t>Independence</w:t>
      </w:r>
      <w:r>
        <w:t xml:space="preserve">: </w:t>
      </w:r>
    </w:p>
    <w:p w14:paraId="2CC6F2D6" w14:textId="3DA53FA9" w:rsidR="00D764A6" w:rsidRDefault="00D764A6" w:rsidP="00C0676E">
      <w:pPr>
        <w:ind w:firstLine="360"/>
      </w:pPr>
      <w:r>
        <w:t>Observations are independent of each other.</w:t>
      </w:r>
    </w:p>
    <w:p w14:paraId="7E6320B7" w14:textId="77777777" w:rsidR="00C0676E" w:rsidRDefault="00D764A6" w:rsidP="00D305C2">
      <w:pPr>
        <w:pStyle w:val="ListBullet"/>
      </w:pPr>
      <w:r w:rsidRPr="00E02446">
        <w:t>Homoscedasticity</w:t>
      </w:r>
      <w:r>
        <w:t xml:space="preserve">: </w:t>
      </w:r>
    </w:p>
    <w:p w14:paraId="675EBF66" w14:textId="379F894D" w:rsidR="00D764A6" w:rsidRDefault="00D764A6" w:rsidP="00C0676E">
      <w:pPr>
        <w:ind w:firstLine="360"/>
      </w:pPr>
      <w:r>
        <w:t xml:space="preserve">The </w:t>
      </w:r>
      <w:r w:rsidRPr="00203B77">
        <w:t>variance</w:t>
      </w:r>
      <w:r>
        <w:t xml:space="preserve"> of residuals is constant across all levels of the independent variables.</w:t>
      </w:r>
    </w:p>
    <w:p w14:paraId="15500354" w14:textId="77777777" w:rsidR="00C0676E" w:rsidRDefault="00D764A6" w:rsidP="00D305C2">
      <w:pPr>
        <w:pStyle w:val="ListBullet"/>
      </w:pPr>
      <w:r w:rsidRPr="00E02446">
        <w:t>Normality</w:t>
      </w:r>
      <w:r>
        <w:t xml:space="preserve">: </w:t>
      </w:r>
    </w:p>
    <w:p w14:paraId="70C58093" w14:textId="53E863F8" w:rsidR="00D764A6" w:rsidRDefault="00D764A6" w:rsidP="00C0676E">
      <w:pPr>
        <w:ind w:firstLine="360"/>
      </w:pPr>
      <w:r>
        <w:t>The residuals are normally distributed.</w:t>
      </w:r>
    </w:p>
    <w:p w14:paraId="41E60E86" w14:textId="521C2C1B" w:rsidR="008F7360" w:rsidRDefault="00000000" w:rsidP="00D305C2">
      <w:pPr>
        <w:pStyle w:val="ListBullet"/>
        <w:numPr>
          <w:ilvl w:val="0"/>
          <w:numId w:val="0"/>
        </w:numPr>
        <w:ind w:left="778"/>
      </w:pPr>
      <w:sdt>
        <w:sdtPr>
          <w:rPr>
            <w:lang w:eastAsia="en-US"/>
          </w:rPr>
          <w:id w:val="-852949117"/>
          <w:citation/>
        </w:sdtPr>
        <w:sdtContent>
          <w:r w:rsidR="004172D5" w:rsidRPr="004172D5">
            <w:rPr>
              <w:lang w:eastAsia="en-US"/>
            </w:rPr>
            <w:fldChar w:fldCharType="begin"/>
          </w:r>
          <w:r w:rsidR="004172D5" w:rsidRPr="004172D5">
            <w:rPr>
              <w:lang w:eastAsia="en-US"/>
            </w:rPr>
            <w:instrText xml:space="preserve">CITATION ZAC21 \l 1033 </w:instrText>
          </w:r>
          <w:r w:rsidR="004172D5" w:rsidRPr="004172D5">
            <w:rPr>
              <w:lang w:eastAsia="en-US"/>
            </w:rPr>
            <w:fldChar w:fldCharType="separate"/>
          </w:r>
          <w:r w:rsidR="00C37719" w:rsidRPr="00C37719">
            <w:rPr>
              <w:noProof/>
              <w:lang w:eastAsia="en-US"/>
            </w:rPr>
            <w:t>(Bobbitt, The Five Assumptions of Multiple Linear Regression, 2021)</w:t>
          </w:r>
          <w:r w:rsidR="004172D5" w:rsidRPr="004172D5">
            <w:rPr>
              <w:lang w:eastAsia="en-US"/>
            </w:rPr>
            <w:fldChar w:fldCharType="end"/>
          </w:r>
        </w:sdtContent>
      </w:sdt>
    </w:p>
    <w:p w14:paraId="74141FC4" w14:textId="07252D49" w:rsidR="009B0D8E" w:rsidRDefault="00F211DA" w:rsidP="00E04CF1">
      <w:pPr>
        <w:pStyle w:val="Heading3"/>
        <w:numPr>
          <w:ilvl w:val="0"/>
          <w:numId w:val="14"/>
        </w:numPr>
      </w:pPr>
      <w:r>
        <w:t>Benefits of using R</w:t>
      </w:r>
    </w:p>
    <w:p w14:paraId="78F6CB2B" w14:textId="17AAC4FC" w:rsidR="00DD62ED" w:rsidRDefault="00A70584" w:rsidP="00D305C2">
      <w:pPr>
        <w:pStyle w:val="ListBullet"/>
      </w:pPr>
      <w:r w:rsidRPr="00A70584">
        <w:t xml:space="preserve">R provides statistical analysis tools and awesome visualization packages such as </w:t>
      </w:r>
      <w:r w:rsidRPr="00A70584">
        <w:rPr>
          <w:i/>
          <w:iCs/>
        </w:rPr>
        <w:t>ggplot2</w:t>
      </w:r>
      <w:r w:rsidRPr="00A70584">
        <w:t xml:space="preserve"> for creating detailed plots and </w:t>
      </w:r>
      <w:r w:rsidRPr="00A70584">
        <w:rPr>
          <w:i/>
          <w:iCs/>
        </w:rPr>
        <w:t>dplyr</w:t>
      </w:r>
      <w:r w:rsidRPr="00A70584">
        <w:t xml:space="preserve"> for data manipulation</w:t>
      </w:r>
    </w:p>
    <w:p w14:paraId="5288A25D" w14:textId="476E57B3" w:rsidR="009B0D8E" w:rsidRDefault="00DD62ED" w:rsidP="00D305C2">
      <w:pPr>
        <w:pStyle w:val="ListBullet"/>
      </w:pPr>
      <w:r w:rsidRPr="00DD62ED">
        <w:t xml:space="preserve">The </w:t>
      </w:r>
      <w:r w:rsidR="004857FF">
        <w:t>‘c</w:t>
      </w:r>
      <w:r w:rsidRPr="004857FF">
        <w:rPr>
          <w:i/>
          <w:iCs/>
        </w:rPr>
        <w:t>aret</w:t>
      </w:r>
      <w:r w:rsidR="004857FF">
        <w:rPr>
          <w:i/>
          <w:iCs/>
        </w:rPr>
        <w:t>’</w:t>
      </w:r>
      <w:r w:rsidRPr="00DD62ED">
        <w:t xml:space="preserve"> package in R is useful for machine learning and model training</w:t>
      </w:r>
      <w:r w:rsidR="00B602CA">
        <w:t>.</w:t>
      </w:r>
    </w:p>
    <w:p w14:paraId="1C44DF25" w14:textId="54573CB4" w:rsidR="004857FF" w:rsidRDefault="004857FF" w:rsidP="00D305C2">
      <w:pPr>
        <w:pStyle w:val="ListBullet"/>
      </w:pPr>
      <w:r w:rsidRPr="004857FF">
        <w:t>R has a large and active community, offering extensive resources and support for troubleshooting and improving analysis techniques.</w:t>
      </w:r>
      <w:r w:rsidR="00EE3FD5">
        <w:t xml:space="preserve"> While will help me in breaking down and better under the code</w:t>
      </w:r>
      <w:r w:rsidR="00A11C42">
        <w:t>s used.</w:t>
      </w:r>
    </w:p>
    <w:p w14:paraId="7ED6A102" w14:textId="2F7B0002" w:rsidR="00B602CA" w:rsidRPr="00B602CA" w:rsidRDefault="00000000" w:rsidP="00D305C2">
      <w:pPr>
        <w:pStyle w:val="ListBullet"/>
        <w:numPr>
          <w:ilvl w:val="0"/>
          <w:numId w:val="0"/>
        </w:numPr>
        <w:ind w:left="720"/>
        <w:rPr>
          <w:b/>
          <w:bCs/>
        </w:rPr>
      </w:pPr>
      <w:sdt>
        <w:sdtPr>
          <w:rPr>
            <w:b/>
            <w:bCs/>
          </w:rPr>
          <w:id w:val="1758324247"/>
          <w:citation/>
        </w:sdtPr>
        <w:sdtContent>
          <w:r w:rsidR="00B602CA">
            <w:rPr>
              <w:b/>
              <w:bCs/>
            </w:rPr>
            <w:fldChar w:fldCharType="begin"/>
          </w:r>
          <w:r w:rsidR="00B602CA">
            <w:instrText xml:space="preserve"> CITATION Jac23 \l 1033 </w:instrText>
          </w:r>
          <w:r w:rsidR="00B602CA">
            <w:rPr>
              <w:b/>
              <w:bCs/>
            </w:rPr>
            <w:fldChar w:fldCharType="separate"/>
          </w:r>
          <w:r w:rsidR="00C37719">
            <w:rPr>
              <w:noProof/>
            </w:rPr>
            <w:t>(Harris, 2023)</w:t>
          </w:r>
          <w:r w:rsidR="00B602CA">
            <w:rPr>
              <w:b/>
              <w:bCs/>
            </w:rPr>
            <w:fldChar w:fldCharType="end"/>
          </w:r>
        </w:sdtContent>
      </w:sdt>
      <w:r w:rsidR="00B602CA">
        <w:rPr>
          <w:b/>
          <w:bCs/>
        </w:rPr>
        <w:t>.</w:t>
      </w:r>
    </w:p>
    <w:p w14:paraId="540C931B" w14:textId="7F861515" w:rsidR="009B0D8E" w:rsidRDefault="00235101" w:rsidP="00E04CF1">
      <w:pPr>
        <w:pStyle w:val="Heading3"/>
        <w:numPr>
          <w:ilvl w:val="0"/>
          <w:numId w:val="14"/>
        </w:numPr>
      </w:pPr>
      <w:r>
        <w:t xml:space="preserve"> </w:t>
      </w:r>
      <w:r w:rsidR="00DD35AA">
        <w:t>W</w:t>
      </w:r>
      <w:r w:rsidR="00DD35AA" w:rsidRPr="00DD35AA">
        <w:t xml:space="preserve">hy </w:t>
      </w:r>
      <w:r w:rsidR="00DD35AA">
        <w:t xml:space="preserve">is </w:t>
      </w:r>
      <w:r w:rsidR="00DD35AA" w:rsidRPr="00DD35AA">
        <w:t>multiple linear regression an appropriate technique</w:t>
      </w:r>
      <w:r w:rsidR="00982EC9">
        <w:t>:</w:t>
      </w:r>
    </w:p>
    <w:p w14:paraId="60ED466B" w14:textId="76E3D828" w:rsidR="00A7747F" w:rsidRDefault="00BC4328" w:rsidP="00474E2C">
      <w:pPr>
        <w:ind w:firstLine="720"/>
      </w:pPr>
      <w:r w:rsidRPr="00BC4328">
        <w:t xml:space="preserve">Multiple linear regression is appropriate </w:t>
      </w:r>
      <w:r w:rsidR="0036072E">
        <w:t xml:space="preserve">because </w:t>
      </w:r>
      <w:r w:rsidRPr="00BC4328">
        <w:t xml:space="preserve"> it </w:t>
      </w:r>
      <w:r w:rsidR="00616D36">
        <w:t>will help</w:t>
      </w:r>
      <w:r w:rsidRPr="00BC4328">
        <w:t xml:space="preserve"> </w:t>
      </w:r>
      <w:r w:rsidR="00616D36">
        <w:t>me</w:t>
      </w:r>
      <w:r w:rsidRPr="00BC4328">
        <w:t xml:space="preserve"> to </w:t>
      </w:r>
      <w:r w:rsidR="00726CD0">
        <w:t>understand</w:t>
      </w:r>
      <w:r w:rsidRPr="00BC4328">
        <w:t xml:space="preserve"> the relationship between the dependent variable </w:t>
      </w:r>
      <w:r w:rsidR="00096146">
        <w:t>‘</w:t>
      </w:r>
      <w:r w:rsidRPr="00096146">
        <w:rPr>
          <w:i/>
          <w:iCs/>
        </w:rPr>
        <w:t>MonthlyCharge</w:t>
      </w:r>
      <w:r w:rsidR="00096146">
        <w:t>’</w:t>
      </w:r>
      <w:r w:rsidRPr="00BC4328">
        <w:t xml:space="preserve"> and multiple independent variables</w:t>
      </w:r>
      <w:r w:rsidR="005B0484">
        <w:t xml:space="preserve"> such as </w:t>
      </w:r>
      <w:r w:rsidR="005B0484" w:rsidRPr="005B0484">
        <w:t>demographic</w:t>
      </w:r>
      <w:r w:rsidR="005B0484">
        <w:t>s</w:t>
      </w:r>
      <w:r w:rsidR="005B0484" w:rsidRPr="005B0484">
        <w:t xml:space="preserve">, account information, </w:t>
      </w:r>
      <w:r w:rsidR="003143B3">
        <w:t xml:space="preserve">and </w:t>
      </w:r>
      <w:r w:rsidR="005B0484" w:rsidRPr="005B0484">
        <w:t>service</w:t>
      </w:r>
      <w:r w:rsidR="00C723E3">
        <w:t>s</w:t>
      </w:r>
      <w:r w:rsidR="005B0484" w:rsidRPr="005B0484">
        <w:t xml:space="preserve"> us</w:t>
      </w:r>
      <w:r w:rsidR="00C723E3">
        <w:t>ed</w:t>
      </w:r>
      <w:r w:rsidR="005B0484">
        <w:t xml:space="preserve"> </w:t>
      </w:r>
      <w:r w:rsidRPr="00BC4328">
        <w:t>. It helps in identifying key factors that significantly influence the Monthly Charge.</w:t>
      </w:r>
      <w:r w:rsidR="001F3465">
        <w:t xml:space="preserve"> Multiple linear regression</w:t>
      </w:r>
      <w:r w:rsidR="001F3465" w:rsidRPr="00405CA3">
        <w:t xml:space="preserve"> is</w:t>
      </w:r>
      <w:r w:rsidR="001F3465">
        <w:t xml:space="preserve"> also</w:t>
      </w:r>
      <w:r w:rsidR="001F3465" w:rsidRPr="00405CA3">
        <w:t xml:space="preserve"> useful for making predictions.</w:t>
      </w:r>
      <w:r w:rsidR="001F3465">
        <w:t xml:space="preserve"> “</w:t>
      </w:r>
      <w:r w:rsidR="001F3465" w:rsidRPr="00E868CD">
        <w:t>Multiple linear regression is preferable when the outcome is influenced by more than one factor because it can account for the impact of multiple variables simultaneously</w:t>
      </w:r>
      <w:r w:rsidR="001F3465">
        <w:t xml:space="preserve">” </w:t>
      </w:r>
      <w:sdt>
        <w:sdtPr>
          <w:id w:val="1098370880"/>
          <w:citation/>
        </w:sdtPr>
        <w:sdtContent>
          <w:r w:rsidR="001F3465">
            <w:fldChar w:fldCharType="begin"/>
          </w:r>
          <w:r w:rsidR="001F3465">
            <w:instrText xml:space="preserve"> CITATION Mar24 \l 1033 </w:instrText>
          </w:r>
          <w:r w:rsidR="001F3465">
            <w:fldChar w:fldCharType="separate"/>
          </w:r>
          <w:r w:rsidR="00C37719">
            <w:rPr>
              <w:noProof/>
            </w:rPr>
            <w:t>(Solomon, 2024)</w:t>
          </w:r>
          <w:r w:rsidR="001F3465">
            <w:fldChar w:fldCharType="end"/>
          </w:r>
        </w:sdtContent>
      </w:sdt>
      <w:r w:rsidR="001F3465">
        <w:t>.</w:t>
      </w:r>
    </w:p>
    <w:p w14:paraId="2A4CD734" w14:textId="6EC85552" w:rsidR="00EC7C21" w:rsidRDefault="00972B78" w:rsidP="0040031D">
      <w:pPr>
        <w:pStyle w:val="Heading1"/>
      </w:pPr>
      <w:r>
        <w:t xml:space="preserve">Part III: Data Preparation </w:t>
      </w:r>
    </w:p>
    <w:p w14:paraId="5A36FBE6" w14:textId="77777777" w:rsidR="00BB68CF" w:rsidRDefault="00BB68CF" w:rsidP="00452690">
      <w:pPr>
        <w:pStyle w:val="Heading2"/>
      </w:pPr>
      <w:bookmarkStart w:id="0" w:name="_Toc167820436"/>
      <w:r>
        <w:t>Summarize The Data Preparation</w:t>
      </w:r>
      <w:bookmarkEnd w:id="0"/>
    </w:p>
    <w:p w14:paraId="580AA026" w14:textId="5D7CDAB9" w:rsidR="00986460" w:rsidRDefault="00983E51" w:rsidP="00E04CF1">
      <w:pPr>
        <w:pStyle w:val="Heading3"/>
        <w:numPr>
          <w:ilvl w:val="0"/>
          <w:numId w:val="16"/>
        </w:numPr>
      </w:pPr>
      <w:r>
        <w:t>Data Cleaning Goals and Steps</w:t>
      </w:r>
      <w:r w:rsidR="00986460" w:rsidRPr="00986460">
        <w:t>:</w:t>
      </w:r>
    </w:p>
    <w:p w14:paraId="0106A1CB" w14:textId="77777777" w:rsidR="00FE6265" w:rsidRPr="00B0705D" w:rsidRDefault="00FE6265" w:rsidP="00B0705D">
      <w:pPr>
        <w:divId w:val="133109572"/>
        <w:rPr>
          <w:color w:val="auto"/>
          <w:shd w:val="clear" w:color="auto" w:fill="FFFFFF"/>
        </w:rPr>
      </w:pPr>
      <w:r w:rsidRPr="00B0705D">
        <w:rPr>
          <w:color w:val="auto"/>
          <w:shd w:val="clear" w:color="auto" w:fill="FFFFFF"/>
        </w:rPr>
        <w:t>Goal for Data Cleaning:</w:t>
      </w:r>
    </w:p>
    <w:p w14:paraId="745515E1" w14:textId="02171D98" w:rsidR="002444F6" w:rsidRDefault="00497AC3" w:rsidP="00D305C2">
      <w:pPr>
        <w:pStyle w:val="ListBullet"/>
      </w:pPr>
      <w:r>
        <w:t>Treat</w:t>
      </w:r>
      <w:r w:rsidR="0035737C">
        <w:t xml:space="preserve"> Any</w:t>
      </w:r>
      <w:r>
        <w:t xml:space="preserve"> duplicates</w:t>
      </w:r>
    </w:p>
    <w:p w14:paraId="499AFBE1" w14:textId="105710A1" w:rsidR="00497AC3" w:rsidRDefault="00497AC3" w:rsidP="00D305C2">
      <w:pPr>
        <w:pStyle w:val="ListBullet"/>
      </w:pPr>
      <w:r>
        <w:t xml:space="preserve">Treat </w:t>
      </w:r>
      <w:r w:rsidR="0035737C">
        <w:t xml:space="preserve">Any </w:t>
      </w:r>
      <w:r>
        <w:t>Missing Values</w:t>
      </w:r>
      <w:r w:rsidR="00F23C0D">
        <w:t xml:space="preserve"> including NULLS</w:t>
      </w:r>
    </w:p>
    <w:p w14:paraId="3C3BAD57" w14:textId="2AB4888D" w:rsidR="00F23C0D" w:rsidRDefault="00F23C0D" w:rsidP="00D305C2">
      <w:pPr>
        <w:pStyle w:val="ListBullet"/>
      </w:pPr>
      <w:r>
        <w:t>Treat</w:t>
      </w:r>
      <w:r w:rsidR="0035737C">
        <w:t xml:space="preserve"> Any</w:t>
      </w:r>
      <w:r>
        <w:t xml:space="preserve"> Outliers</w:t>
      </w:r>
    </w:p>
    <w:p w14:paraId="7DE2BEA1" w14:textId="76AE30D8" w:rsidR="00F242E8" w:rsidRDefault="00F348F1" w:rsidP="00D305C2">
      <w:pPr>
        <w:pStyle w:val="ListBullet"/>
      </w:pPr>
      <w:r>
        <w:t>C</w:t>
      </w:r>
      <w:r w:rsidRPr="00F348F1">
        <w:t xml:space="preserve">orrect </w:t>
      </w:r>
      <w:r w:rsidR="0035737C">
        <w:t>D</w:t>
      </w:r>
      <w:r w:rsidRPr="00F348F1">
        <w:t xml:space="preserve">ata </w:t>
      </w:r>
      <w:r w:rsidR="0035737C">
        <w:t>T</w:t>
      </w:r>
      <w:r w:rsidRPr="00F348F1">
        <w:t>ypes</w:t>
      </w:r>
    </w:p>
    <w:p w14:paraId="34EC41BF" w14:textId="7A023BCD" w:rsidR="00F348F1" w:rsidRDefault="00F348F1" w:rsidP="00D305C2">
      <w:pPr>
        <w:pStyle w:val="ListBullet"/>
      </w:pPr>
      <w:r>
        <w:t xml:space="preserve">Ensure </w:t>
      </w:r>
      <w:r w:rsidR="0035737C">
        <w:t>Data C</w:t>
      </w:r>
      <w:r>
        <w:t>onsistency</w:t>
      </w:r>
    </w:p>
    <w:p w14:paraId="06167F2C" w14:textId="6F0F545B" w:rsidR="00986460" w:rsidRPr="00AD6C60" w:rsidRDefault="00986460" w:rsidP="009B3221">
      <w:pPr>
        <w:rPr>
          <w:b/>
          <w:bCs/>
          <w:i/>
          <w:iCs/>
        </w:rPr>
      </w:pPr>
      <w:r w:rsidRPr="00AD6C60">
        <w:rPr>
          <w:b/>
          <w:bCs/>
          <w:i/>
          <w:iCs/>
        </w:rPr>
        <w:lastRenderedPageBreak/>
        <w:t xml:space="preserve">The steps used to </w:t>
      </w:r>
      <w:r w:rsidR="001968AF" w:rsidRPr="00AD6C60">
        <w:rPr>
          <w:b/>
          <w:bCs/>
          <w:i/>
          <w:iCs/>
        </w:rPr>
        <w:t>achieve the goals:</w:t>
      </w:r>
    </w:p>
    <w:p w14:paraId="5F05AA9F" w14:textId="66F53C1C" w:rsidR="00BE1BF9" w:rsidRDefault="00EB14DE" w:rsidP="00D305C2">
      <w:pPr>
        <w:ind w:firstLine="720"/>
      </w:pPr>
      <w:r>
        <w:t>Here I</w:t>
      </w:r>
      <w:r w:rsidR="00B81F9D">
        <w:t xml:space="preserve"> used codes from my Task 1 in D206</w:t>
      </w:r>
      <w:r w:rsidR="00B03B85">
        <w:t xml:space="preserve">. </w:t>
      </w:r>
      <w:r>
        <w:t xml:space="preserve">I ran codes to </w:t>
      </w:r>
      <w:r w:rsidR="00D40687">
        <w:t>dedicate</w:t>
      </w:r>
      <w:r>
        <w:t xml:space="preserve"> any duplicates, to find missing values and</w:t>
      </w:r>
      <w:r w:rsidR="00E843E1">
        <w:t xml:space="preserve"> </w:t>
      </w:r>
      <w:r w:rsidR="00D40687">
        <w:t>outliers</w:t>
      </w:r>
      <w:r w:rsidR="00D17415">
        <w:t xml:space="preserve"> and then treated any of the problems found. For </w:t>
      </w:r>
      <w:r w:rsidR="00D40687">
        <w:t>example,</w:t>
      </w:r>
      <w:r w:rsidR="00D17415">
        <w:t xml:space="preserve"> I treated the outliers </w:t>
      </w:r>
      <w:r w:rsidR="00C52C1A">
        <w:t>with</w:t>
      </w:r>
      <w:r w:rsidR="004A09E3">
        <w:t xml:space="preserve"> the </w:t>
      </w:r>
      <w:r w:rsidR="00D40687">
        <w:t>z-</w:t>
      </w:r>
      <w:r w:rsidR="004A09E3">
        <w:t>score</w:t>
      </w:r>
      <w:r w:rsidR="0024352E">
        <w:t xml:space="preserve"> using statistical method. By doing this, it allowed the distribution of the variable to not be affected. </w:t>
      </w:r>
      <w:r w:rsidR="00152CAD">
        <w:t xml:space="preserve">I dropped </w:t>
      </w:r>
      <w:r w:rsidR="006C4F87">
        <w:t>the population</w:t>
      </w:r>
      <w:r w:rsidR="003E5E38">
        <w:t xml:space="preserve"> of 0 because it was less than 1%</w:t>
      </w:r>
      <w:r w:rsidR="006C7FC9">
        <w:t xml:space="preserve">. Then </w:t>
      </w:r>
      <w:r w:rsidR="006C4F87">
        <w:t>converted all the categorical variables</w:t>
      </w:r>
      <w:r w:rsidR="001F2105">
        <w:t xml:space="preserve"> I will be using</w:t>
      </w:r>
      <w:r w:rsidR="006C4F87">
        <w:t xml:space="preserve"> into factors.</w:t>
      </w:r>
      <w:r w:rsidR="001F2105">
        <w:t xml:space="preserve"> </w:t>
      </w:r>
      <w:r w:rsidR="004E6A29">
        <w:t>“</w:t>
      </w:r>
      <w:r w:rsidR="004E6A29" w:rsidRPr="004E6A29">
        <w:t>When performing regression analysis or any statistical modeling in R, factors ensure that categorical variables are correctly interpreted, allowing models to account for categorical variations in the data</w:t>
      </w:r>
      <w:r w:rsidR="004E6A29">
        <w:t xml:space="preserve">” </w:t>
      </w:r>
      <w:sdt>
        <w:sdtPr>
          <w:id w:val="226965817"/>
          <w:citation/>
        </w:sdtPr>
        <w:sdtContent>
          <w:r w:rsidR="004E6A29">
            <w:fldChar w:fldCharType="begin"/>
          </w:r>
          <w:r w:rsidR="004E6A29">
            <w:instrText xml:space="preserve"> CITATION MFa24 \l 1033 </w:instrText>
          </w:r>
          <w:r w:rsidR="004E6A29">
            <w:fldChar w:fldCharType="separate"/>
          </w:r>
          <w:r w:rsidR="00C37719">
            <w:rPr>
              <w:noProof/>
            </w:rPr>
            <w:t>(Tüzen, 2024)</w:t>
          </w:r>
          <w:r w:rsidR="004E6A29">
            <w:fldChar w:fldCharType="end"/>
          </w:r>
        </w:sdtContent>
      </w:sdt>
      <w:r w:rsidR="00DF51E6">
        <w:t>. I renamed the Iteam1, Iteam2…</w:t>
      </w:r>
      <w:r w:rsidR="00E849E4">
        <w:t xml:space="preserve"> Iteam</w:t>
      </w:r>
      <w:r w:rsidR="00DF51E6">
        <w:t xml:space="preserve">8 columns </w:t>
      </w:r>
      <w:r w:rsidR="00341AB8">
        <w:t xml:space="preserve">for better understanding, and added </w:t>
      </w:r>
      <w:r w:rsidR="002E4D44">
        <w:t>Zeros to the beginning of the values in the Zip column, because they were missing.</w:t>
      </w:r>
    </w:p>
    <w:p w14:paraId="12425C20" w14:textId="1B89CAB1" w:rsidR="002E4D44" w:rsidRDefault="00AD6C60" w:rsidP="009B3221">
      <w:pPr>
        <w:rPr>
          <w:b/>
          <w:bCs/>
          <w:i/>
          <w:iCs/>
        </w:rPr>
      </w:pPr>
      <w:r w:rsidRPr="00C70793">
        <w:t>Code</w:t>
      </w:r>
      <w:r>
        <w:rPr>
          <w:b/>
          <w:bCs/>
          <w:i/>
          <w:iCs/>
        </w:rPr>
        <w:t>:</w:t>
      </w:r>
    </w:p>
    <w:p w14:paraId="30E6C9E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 1. </w:t>
      </w:r>
      <w:r w:rsidRPr="00474E2C">
        <w:rPr>
          <w:rFonts w:ascii="Consolas" w:hAnsi="Consolas" w:cs="Courier New"/>
          <w:color w:val="880000"/>
          <w:sz w:val="14"/>
          <w:szCs w:val="14"/>
        </w:rPr>
        <w:t>#Part C1.</w:t>
      </w:r>
    </w:p>
    <w:p w14:paraId="20DBFD4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 2. </w:t>
      </w:r>
      <w:r w:rsidRPr="00474E2C">
        <w:rPr>
          <w:rFonts w:ascii="Consolas" w:hAnsi="Consolas" w:cs="Courier New"/>
          <w:color w:val="880000"/>
          <w:sz w:val="14"/>
          <w:szCs w:val="14"/>
        </w:rPr>
        <w:t># Install the tidyverse package</w:t>
      </w:r>
    </w:p>
    <w:p w14:paraId="32916C2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 3. </w:t>
      </w:r>
      <w:r w:rsidRPr="00474E2C">
        <w:rPr>
          <w:rFonts w:ascii="Consolas" w:hAnsi="Consolas" w:cs="Courier New"/>
          <w:color w:val="000000"/>
          <w:sz w:val="14"/>
          <w:szCs w:val="14"/>
        </w:rPr>
        <w:t>install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packages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"tidyverse"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0FEE232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 4. </w:t>
      </w:r>
      <w:r w:rsidRPr="00474E2C">
        <w:rPr>
          <w:rFonts w:ascii="Consolas" w:hAnsi="Consolas" w:cs="Courier New"/>
          <w:color w:val="000000"/>
          <w:sz w:val="14"/>
          <w:szCs w:val="14"/>
        </w:rPr>
        <w:t>install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packages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"caret"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3DC8527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 5.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4911306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 6. </w:t>
      </w:r>
      <w:r w:rsidRPr="00474E2C">
        <w:rPr>
          <w:rFonts w:ascii="Consolas" w:hAnsi="Consolas" w:cs="Courier New"/>
          <w:color w:val="880000"/>
          <w:sz w:val="14"/>
          <w:szCs w:val="14"/>
        </w:rPr>
        <w:t>#Load the ggplot2 and tidyverse library</w:t>
      </w:r>
    </w:p>
    <w:p w14:paraId="337B5CC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 7. </w:t>
      </w:r>
      <w:r w:rsidRPr="00474E2C">
        <w:rPr>
          <w:rFonts w:ascii="Consolas" w:hAnsi="Consolas" w:cs="Courier New"/>
          <w:color w:val="000000"/>
          <w:sz w:val="14"/>
          <w:szCs w:val="14"/>
        </w:rPr>
        <w:t>library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tidyverse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1EA2107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 8. </w:t>
      </w:r>
      <w:r w:rsidRPr="00474E2C">
        <w:rPr>
          <w:rFonts w:ascii="Consolas" w:hAnsi="Consolas" w:cs="Courier New"/>
          <w:color w:val="000000"/>
          <w:sz w:val="14"/>
          <w:szCs w:val="14"/>
        </w:rPr>
        <w:t>library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ggplot2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4A5E491F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 9. </w:t>
      </w:r>
      <w:r w:rsidRPr="00474E2C">
        <w:rPr>
          <w:rFonts w:ascii="Consolas" w:hAnsi="Consolas" w:cs="Courier New"/>
          <w:color w:val="000000"/>
          <w:sz w:val="14"/>
          <w:szCs w:val="14"/>
        </w:rPr>
        <w:t>library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caret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1E28045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10. </w:t>
      </w:r>
      <w:r w:rsidRPr="00474E2C">
        <w:rPr>
          <w:rFonts w:ascii="Consolas" w:hAnsi="Consolas" w:cs="Courier New"/>
          <w:color w:val="000000"/>
          <w:sz w:val="14"/>
          <w:szCs w:val="14"/>
        </w:rPr>
        <w:t>library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magrittr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003ACAB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11. </w:t>
      </w:r>
      <w:r w:rsidRPr="00474E2C">
        <w:rPr>
          <w:rFonts w:ascii="Consolas" w:hAnsi="Consolas" w:cs="Courier New"/>
          <w:color w:val="000000"/>
          <w:sz w:val="14"/>
          <w:szCs w:val="14"/>
        </w:rPr>
        <w:t>library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readr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6A8034F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12. </w:t>
      </w:r>
      <w:r w:rsidRPr="00474E2C">
        <w:rPr>
          <w:rFonts w:ascii="Consolas" w:hAnsi="Consolas" w:cs="Courier New"/>
          <w:color w:val="000000"/>
          <w:sz w:val="14"/>
          <w:szCs w:val="14"/>
        </w:rPr>
        <w:t>library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car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537C90B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13.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6CC8B26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14. </w:t>
      </w:r>
      <w:r w:rsidRPr="00474E2C">
        <w:rPr>
          <w:rFonts w:ascii="Consolas" w:hAnsi="Consolas" w:cs="Courier New"/>
          <w:color w:val="880000"/>
          <w:sz w:val="14"/>
          <w:szCs w:val="14"/>
        </w:rPr>
        <w:t>#Import the churn data</w:t>
      </w:r>
    </w:p>
    <w:p w14:paraId="6A7188F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15.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</w:p>
    <w:p w14:paraId="20A03A5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16.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read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csv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"C:/Users/kiara/OneDrive/WGU MSDA/churn_clean.csv"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3DEA971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17. </w:t>
      </w:r>
      <w:r w:rsidRPr="00474E2C">
        <w:rPr>
          <w:rFonts w:ascii="Consolas" w:hAnsi="Consolas" w:cs="Courier New"/>
          <w:color w:val="660066"/>
          <w:sz w:val="14"/>
          <w:szCs w:val="14"/>
        </w:rPr>
        <w:t>View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6BB3EAE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18.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7047A90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19. </w:t>
      </w:r>
      <w:r w:rsidRPr="00474E2C">
        <w:rPr>
          <w:rFonts w:ascii="Consolas" w:hAnsi="Consolas" w:cs="Courier New"/>
          <w:color w:val="880000"/>
          <w:sz w:val="14"/>
          <w:szCs w:val="14"/>
        </w:rPr>
        <w:t>#Getting to know the DATA</w:t>
      </w:r>
    </w:p>
    <w:p w14:paraId="082CA7B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20. </w:t>
      </w:r>
      <w:r w:rsidRPr="00474E2C">
        <w:rPr>
          <w:rFonts w:ascii="Consolas" w:hAnsi="Consolas" w:cs="Courier New"/>
          <w:color w:val="000000"/>
          <w:sz w:val="14"/>
          <w:szCs w:val="14"/>
        </w:rPr>
        <w:t>summary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342A210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21.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4F418FF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22. </w:t>
      </w:r>
      <w:r w:rsidRPr="00474E2C">
        <w:rPr>
          <w:rFonts w:ascii="Consolas" w:hAnsi="Consolas" w:cs="Courier New"/>
          <w:color w:val="880000"/>
          <w:sz w:val="14"/>
          <w:szCs w:val="14"/>
        </w:rPr>
        <w:t># Detecting Duplicates</w:t>
      </w:r>
    </w:p>
    <w:p w14:paraId="213DA83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23.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duplicates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duplicated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556B0E8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24.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duplicate_count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sum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duplicates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07188AD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25. </w:t>
      </w:r>
      <w:r w:rsidRPr="00474E2C">
        <w:rPr>
          <w:rFonts w:ascii="Consolas" w:hAnsi="Consolas" w:cs="Courier New"/>
          <w:color w:val="880000"/>
          <w:sz w:val="14"/>
          <w:szCs w:val="14"/>
        </w:rPr>
        <w:t>#Print the results</w:t>
      </w:r>
    </w:p>
    <w:p w14:paraId="5393060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26. </w:t>
      </w:r>
      <w:r w:rsidRPr="00474E2C">
        <w:rPr>
          <w:rFonts w:ascii="Consolas" w:hAnsi="Consolas" w:cs="Courier New"/>
          <w:color w:val="000088"/>
          <w:sz w:val="14"/>
          <w:szCs w:val="14"/>
        </w:rPr>
        <w:t>print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duplicate_count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4A5A8BD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27.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0EB470E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28. </w:t>
      </w:r>
      <w:r w:rsidRPr="00474E2C">
        <w:rPr>
          <w:rFonts w:ascii="Consolas" w:hAnsi="Consolas" w:cs="Courier New"/>
          <w:color w:val="880000"/>
          <w:sz w:val="14"/>
          <w:szCs w:val="14"/>
        </w:rPr>
        <w:t># Missing count per column</w:t>
      </w:r>
    </w:p>
    <w:p w14:paraId="3B5C430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29. </w:t>
      </w:r>
      <w:r w:rsidRPr="00474E2C">
        <w:rPr>
          <w:rFonts w:ascii="Consolas" w:hAnsi="Consolas" w:cs="Courier New"/>
          <w:color w:val="000000"/>
          <w:sz w:val="14"/>
          <w:szCs w:val="14"/>
        </w:rPr>
        <w:t>colSums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88"/>
          <w:sz w:val="14"/>
          <w:szCs w:val="14"/>
        </w:rPr>
        <w:t>is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na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5D84601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30. </w:t>
      </w:r>
      <w:r w:rsidRPr="00474E2C">
        <w:rPr>
          <w:rFonts w:ascii="Consolas" w:hAnsi="Consolas" w:cs="Courier New"/>
          <w:color w:val="880000"/>
          <w:sz w:val="14"/>
          <w:szCs w:val="14"/>
        </w:rPr>
        <w:t>#treating hidden missing values</w:t>
      </w:r>
    </w:p>
    <w:p w14:paraId="3A668E6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31.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pop_percentage_of_zeros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sum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churn$Population </w:t>
      </w:r>
      <w:r w:rsidRPr="00474E2C">
        <w:rPr>
          <w:rFonts w:ascii="Consolas" w:hAnsi="Consolas" w:cs="Courier New"/>
          <w:color w:val="666600"/>
          <w:sz w:val="14"/>
          <w:szCs w:val="14"/>
        </w:rPr>
        <w:t>==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6666"/>
          <w:sz w:val="14"/>
          <w:szCs w:val="14"/>
        </w:rPr>
        <w:t>0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/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nrow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*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6666"/>
          <w:sz w:val="14"/>
          <w:szCs w:val="14"/>
        </w:rPr>
        <w:t>100</w:t>
      </w:r>
    </w:p>
    <w:p w14:paraId="0B719C3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32. </w:t>
      </w:r>
      <w:r w:rsidRPr="00474E2C">
        <w:rPr>
          <w:rFonts w:ascii="Consolas" w:hAnsi="Consolas" w:cs="Courier New"/>
          <w:color w:val="000088"/>
          <w:sz w:val="14"/>
          <w:szCs w:val="14"/>
        </w:rPr>
        <w:t>print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pop_percentage_of_zeros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20820C6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33. </w:t>
      </w:r>
      <w:r w:rsidRPr="00474E2C">
        <w:rPr>
          <w:rFonts w:ascii="Consolas" w:hAnsi="Consolas" w:cs="Courier New"/>
          <w:color w:val="880000"/>
          <w:sz w:val="14"/>
          <w:szCs w:val="14"/>
        </w:rPr>
        <w:t>#since under 1% drop</w:t>
      </w:r>
    </w:p>
    <w:p w14:paraId="38225D8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34.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subset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Population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!=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6666"/>
          <w:sz w:val="14"/>
          <w:szCs w:val="14"/>
        </w:rPr>
        <w:t>0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196BC26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35.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560E2E5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36. </w:t>
      </w:r>
      <w:r w:rsidRPr="00474E2C">
        <w:rPr>
          <w:rFonts w:ascii="Consolas" w:hAnsi="Consolas" w:cs="Courier New"/>
          <w:color w:val="880000"/>
          <w:sz w:val="14"/>
          <w:szCs w:val="14"/>
        </w:rPr>
        <w:t># Remove outliers</w:t>
      </w:r>
    </w:p>
    <w:p w14:paraId="791433D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37.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convars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</w:p>
    <w:p w14:paraId="1715AB7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38.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'Tenure'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355F4DC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39.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'Children'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2438379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40.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'Age'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1BBA7E3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41.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'Income'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5C87F6D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42.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'Email'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671481A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43.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'Population'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18BF83D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44.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'Outage_sec_perweek'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0631BF9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45.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'Contacts'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3D8F368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46.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'Yearly_equip_failure'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3A2BC7D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47.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'Bandwidth_GB_Year'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3C9F359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48.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'MonthlyCharge'</w:t>
      </w:r>
    </w:p>
    <w:p w14:paraId="42D6ABB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49. 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408602C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50.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churn </w:t>
      </w:r>
      <w:r w:rsidRPr="00474E2C">
        <w:rPr>
          <w:rFonts w:ascii="Consolas" w:hAnsi="Consolas" w:cs="Courier New"/>
          <w:color w:val="666600"/>
          <w:sz w:val="14"/>
          <w:szCs w:val="14"/>
        </w:rPr>
        <w:t>%&gt;%</w:t>
      </w:r>
    </w:p>
    <w:p w14:paraId="7025D68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51.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filter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if_any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all_of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convars</w:t>
      </w:r>
      <w:r w:rsidRPr="00474E2C">
        <w:rPr>
          <w:rFonts w:ascii="Consolas" w:hAnsi="Consolas" w:cs="Courier New"/>
          <w:color w:val="666600"/>
          <w:sz w:val="14"/>
          <w:szCs w:val="14"/>
        </w:rPr>
        <w:t>),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~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abs</w:t>
      </w:r>
      <w:r w:rsidRPr="00474E2C">
        <w:rPr>
          <w:rFonts w:ascii="Consolas" w:hAnsi="Consolas" w:cs="Courier New"/>
          <w:color w:val="666600"/>
          <w:sz w:val="14"/>
          <w:szCs w:val="14"/>
        </w:rPr>
        <w:t>(.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mean</w:t>
      </w:r>
      <w:r w:rsidRPr="00474E2C">
        <w:rPr>
          <w:rFonts w:ascii="Consolas" w:hAnsi="Consolas" w:cs="Courier New"/>
          <w:color w:val="666600"/>
          <w:sz w:val="14"/>
          <w:szCs w:val="14"/>
        </w:rPr>
        <w:t>(.))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&lt;=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6666"/>
          <w:sz w:val="14"/>
          <w:szCs w:val="14"/>
        </w:rPr>
        <w:t>3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*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sd</w:t>
      </w:r>
      <w:r w:rsidRPr="00474E2C">
        <w:rPr>
          <w:rFonts w:ascii="Consolas" w:hAnsi="Consolas" w:cs="Courier New"/>
          <w:color w:val="666600"/>
          <w:sz w:val="14"/>
          <w:szCs w:val="14"/>
        </w:rPr>
        <w:t>(.)))</w:t>
      </w:r>
    </w:p>
    <w:p w14:paraId="76A3B60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52.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018B4BB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53. </w:t>
      </w:r>
      <w:r w:rsidRPr="00474E2C">
        <w:rPr>
          <w:rFonts w:ascii="Consolas" w:hAnsi="Consolas" w:cs="Courier New"/>
          <w:color w:val="880000"/>
          <w:sz w:val="14"/>
          <w:szCs w:val="14"/>
        </w:rPr>
        <w:t>#the renaming of the survey columns Item1, Item2 etc.</w:t>
      </w:r>
    </w:p>
    <w:p w14:paraId="57E47A3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54.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474E2C">
        <w:rPr>
          <w:rFonts w:ascii="Consolas" w:hAnsi="Consolas" w:cs="Courier New"/>
          <w:color w:val="666600"/>
          <w:sz w:val="14"/>
          <w:szCs w:val="14"/>
        </w:rPr>
        <w:t>%&lt;&gt;%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rename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</w:p>
    <w:p w14:paraId="7331FF9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55.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0066"/>
          <w:sz w:val="14"/>
          <w:szCs w:val="14"/>
        </w:rPr>
        <w:t>Timely_Response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Item1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602797E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56.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0066"/>
          <w:sz w:val="14"/>
          <w:szCs w:val="14"/>
        </w:rPr>
        <w:t>Timely_Fixes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Item2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69FB548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57.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0066"/>
          <w:sz w:val="14"/>
          <w:szCs w:val="14"/>
        </w:rPr>
        <w:t>Timely_Replacements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Item3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69E7AB0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58.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0066"/>
          <w:sz w:val="14"/>
          <w:szCs w:val="14"/>
        </w:rPr>
        <w:t>Reliability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Item4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7799AE9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59.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0066"/>
          <w:sz w:val="14"/>
          <w:szCs w:val="14"/>
        </w:rPr>
        <w:t>Options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Item5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5DCAEE4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60.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0066"/>
          <w:sz w:val="14"/>
          <w:szCs w:val="14"/>
        </w:rPr>
        <w:t>Respectful_Response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Item6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4D231DF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61.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0066"/>
          <w:sz w:val="14"/>
          <w:szCs w:val="14"/>
        </w:rPr>
        <w:t>Courteous_Exchange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Item7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5740505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62.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0066"/>
          <w:sz w:val="14"/>
          <w:szCs w:val="14"/>
        </w:rPr>
        <w:t>Active_Listening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Item8</w:t>
      </w:r>
    </w:p>
    <w:p w14:paraId="5957C0E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63. 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16900B7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64. </w:t>
      </w:r>
      <w:r w:rsidRPr="00474E2C">
        <w:rPr>
          <w:rFonts w:ascii="Consolas" w:hAnsi="Consolas" w:cs="Courier New"/>
          <w:color w:val="880000"/>
          <w:sz w:val="14"/>
          <w:szCs w:val="14"/>
        </w:rPr>
        <w:t>#Zip formatted as a five-digit string with leading zeros if necessary</w:t>
      </w:r>
    </w:p>
    <w:p w14:paraId="2F150B9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65.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churn$Zip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sprintf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"%05d"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churn$Zip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556A18D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66.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6246BA8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67. </w:t>
      </w:r>
      <w:r w:rsidRPr="00474E2C">
        <w:rPr>
          <w:rFonts w:ascii="Consolas" w:hAnsi="Consolas" w:cs="Courier New"/>
          <w:color w:val="880000"/>
          <w:sz w:val="14"/>
          <w:szCs w:val="14"/>
        </w:rPr>
        <w:t># Convert categorical variables to factors</w:t>
      </w:r>
    </w:p>
    <w:p w14:paraId="4E6FAF0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68.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churn$Area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churn$Area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2D9995E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69.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churn$Gender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churn$Gender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78187EE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70.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churn$Contract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churn$Contract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5EC968C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71.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churn$Port_modem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churn$Port_modem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6FC502F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lastRenderedPageBreak/>
        <w:t xml:space="preserve"> 72.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churn$Tablet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churn$Tablet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7410914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73.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churn$InternetService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churn$InternetService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3AA33EA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74.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churn$Phone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churn$Phone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23A7FE2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75.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churn$Multiple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churn$Multiple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7ECE552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76.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churn$OnlineSecurity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churn$OnlineSecurity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4CA535A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77.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churn$OnlineBackup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churn$OnlineBackup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7907E69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78.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churn$DeviceProtection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churn$DeviceProtection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3F26EF8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79.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churn$TechSupport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churn$TechSupport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53C0B7E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80.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churn$StreamingTV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churn$StreamingTV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235B33C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81.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churn$StreamingMovies </w:t>
      </w:r>
      <w:r w:rsidRPr="00474E2C">
        <w:rPr>
          <w:rFonts w:ascii="Consolas" w:hAnsi="Consolas" w:cs="Courier New"/>
          <w:color w:val="666600"/>
          <w:sz w:val="14"/>
          <w:szCs w:val="14"/>
        </w:rPr>
        <w:t>&lt;-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0088"/>
          <w:sz w:val="14"/>
          <w:szCs w:val="14"/>
        </w:rPr>
        <w:t>as</w:t>
      </w:r>
      <w:r w:rsidRPr="00474E2C">
        <w:rPr>
          <w:rFonts w:ascii="Consolas" w:hAnsi="Consolas" w:cs="Courier New"/>
          <w:color w:val="666600"/>
          <w:sz w:val="14"/>
          <w:szCs w:val="14"/>
        </w:rPr>
        <w:t>.</w:t>
      </w:r>
      <w:r w:rsidRPr="00474E2C">
        <w:rPr>
          <w:rFonts w:ascii="Consolas" w:hAnsi="Consolas" w:cs="Courier New"/>
          <w:color w:val="000000"/>
          <w:sz w:val="14"/>
          <w:szCs w:val="14"/>
        </w:rPr>
        <w:t>factor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churn$StreamingMovies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7CDDB7C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82.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60E105E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83. </w:t>
      </w:r>
      <w:r w:rsidRPr="00474E2C">
        <w:rPr>
          <w:rFonts w:ascii="Consolas" w:hAnsi="Consolas" w:cs="Courier New"/>
          <w:color w:val="880000"/>
          <w:sz w:val="14"/>
          <w:szCs w:val="14"/>
        </w:rPr>
        <w:t>#Part C2.</w:t>
      </w:r>
    </w:p>
    <w:p w14:paraId="33ABF48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84. </w:t>
      </w:r>
      <w:r w:rsidRPr="00474E2C">
        <w:rPr>
          <w:rFonts w:ascii="Consolas" w:hAnsi="Consolas" w:cs="Courier New"/>
          <w:color w:val="000000"/>
          <w:sz w:val="14"/>
          <w:szCs w:val="14"/>
        </w:rPr>
        <w:t>summary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churn$MonthlyCharge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66D11D8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85. </w:t>
      </w:r>
      <w:r w:rsidRPr="00474E2C">
        <w:rPr>
          <w:rFonts w:ascii="Consolas" w:hAnsi="Consolas" w:cs="Courier New"/>
          <w:color w:val="000000"/>
          <w:sz w:val="14"/>
          <w:szCs w:val="14"/>
        </w:rPr>
        <w:t>summary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[</w:t>
      </w:r>
      <w:r w:rsidRPr="00474E2C">
        <w:rPr>
          <w:rFonts w:ascii="Consolas" w:hAnsi="Consolas" w:cs="Courier New"/>
          <w:color w:val="000000"/>
          <w:sz w:val="14"/>
          <w:szCs w:val="14"/>
        </w:rPr>
        <w:t>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</w:p>
    <w:p w14:paraId="7F65FA1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86.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"Tenure"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0638137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87.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"Children"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3050285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88.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"Age"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0E2805C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89.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"Email"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3072159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90.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"Population"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23B2C5C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91.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"Bandwidth_GB_Year"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1C5941A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92.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"Port_modem"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2739450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93.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"Tablet"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5B1A7D8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94.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"InternetService"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224D94C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95.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"Phone"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15518B1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96.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"OnlineSecurity"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74526B7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97.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"OnlineBackup"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18F19A3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98.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"DeviceProtection"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07B5C55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 99.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"TechSupport"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6360452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100.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"StreamingTV"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7F4A3CB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101.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008800"/>
          <w:sz w:val="14"/>
          <w:szCs w:val="14"/>
        </w:rPr>
        <w:t>"StreamingMovies"</w:t>
      </w:r>
    </w:p>
    <w:p w14:paraId="5E07235F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102. </w:t>
      </w:r>
      <w:r w:rsidRPr="00474E2C">
        <w:rPr>
          <w:rFonts w:ascii="Consolas" w:hAnsi="Consolas" w:cs="Courier New"/>
          <w:color w:val="666600"/>
          <w:sz w:val="14"/>
          <w:szCs w:val="14"/>
        </w:rPr>
        <w:t>)])</w:t>
      </w:r>
    </w:p>
    <w:p w14:paraId="52E4E20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103.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31C023A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104. </w:t>
      </w:r>
      <w:r w:rsidRPr="00474E2C">
        <w:rPr>
          <w:rFonts w:ascii="Consolas" w:hAnsi="Consolas" w:cs="Courier New"/>
          <w:color w:val="880000"/>
          <w:sz w:val="14"/>
          <w:szCs w:val="14"/>
        </w:rPr>
        <w:t>#Part C3.</w:t>
      </w:r>
    </w:p>
    <w:p w14:paraId="3325645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105. </w:t>
      </w:r>
      <w:r w:rsidRPr="00474E2C">
        <w:rPr>
          <w:rFonts w:ascii="Consolas" w:hAnsi="Consolas" w:cs="Courier New"/>
          <w:color w:val="880000"/>
          <w:sz w:val="14"/>
          <w:szCs w:val="14"/>
        </w:rPr>
        <w:t># Univariate Visualization</w:t>
      </w:r>
    </w:p>
    <w:p w14:paraId="3C88065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106.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9675D0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107.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geom_histogram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binwidth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6666"/>
          <w:sz w:val="14"/>
          <w:szCs w:val="14"/>
        </w:rPr>
        <w:t>5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1D684B8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108.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         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"#7AC5CD"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452560A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109.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          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"black"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5FA3A9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110.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Monthly Charge"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2BA59A3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111.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0B1A7CD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112.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Tenure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233E87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113.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geom_histogram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binwidth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6666"/>
          <w:sz w:val="14"/>
          <w:szCs w:val="14"/>
        </w:rPr>
        <w:t>5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6C693AE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114.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         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"salmon"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1C0663F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115.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          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"black"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3C3530A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116.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Tenure"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5F9751A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117.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4B2534B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118.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Children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6D64F6C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119.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geom_histogram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binwidth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6666"/>
          <w:sz w:val="14"/>
          <w:szCs w:val="14"/>
        </w:rPr>
        <w:t>1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555CDC8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120.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         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"#7FFFD4"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668520F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121.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          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"black"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C4DF86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122.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Children"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7640218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123.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1552E6C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124.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Age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86D072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125.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geom_histogram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binwidth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6666"/>
          <w:sz w:val="14"/>
          <w:szCs w:val="14"/>
        </w:rPr>
        <w:t>5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79B79A2F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126.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         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"burlywood"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13A3006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127.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          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"black"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6F54191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128.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Age"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085413E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129.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1C8C386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130.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Email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A5C4C5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131.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geom_histogram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</w:p>
    <w:p w14:paraId="51EA652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132.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binwidth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6666"/>
          <w:sz w:val="14"/>
          <w:szCs w:val="14"/>
        </w:rPr>
        <w:t>5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28383D9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133.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"darkseagreen"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109EFC2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134.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"black"</w:t>
      </w:r>
    </w:p>
    <w:p w14:paraId="3E3C568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135.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BCF9A1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136.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Email"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5657F8B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137.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07EC73F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138.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Population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528D5FF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139.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geom_histogram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binwidth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6666"/>
          <w:sz w:val="14"/>
          <w:szCs w:val="14"/>
        </w:rPr>
        <w:t>10000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5AA64B4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140.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         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"chocolate"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38A228F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141.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          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"black"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009C36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142.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Population"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519AFB9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143.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41B1FB1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144.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Bandwidth_GB_Year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63FB50A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145.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geom_histogram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</w:p>
    <w:p w14:paraId="3B526E6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146.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binwidth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6666"/>
          <w:sz w:val="14"/>
          <w:szCs w:val="14"/>
        </w:rPr>
        <w:t>200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6461A3A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147.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"darkslategray"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10CF454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148.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"black"</w:t>
      </w:r>
    </w:p>
    <w:p w14:paraId="7AA0D2C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149.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06C352BF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150.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Bandwidth GB Year"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0E4A284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151.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4DF7084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152.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Port_modem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Port_modem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9063EC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153.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geom_bar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FA312B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154.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Port Modem"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E12AA3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155.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"deepskyblue"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"deepskyblue4"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3D18B36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156.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77A6814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157.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Tablet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Tablet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9BB6AD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158.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geom_bar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35FED4AF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159.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Tablet"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0C320CD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160.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"honeydew"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"honeydew4"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7723C16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161.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31BFDE8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lastRenderedPageBreak/>
        <w:t xml:space="preserve">162.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InternetService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InternetService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8C8541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163.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geom_bar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84E733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164.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Internet Service"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64A6A05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165.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</w:p>
    <w:p w14:paraId="67619BD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166.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</w:p>
    <w:p w14:paraId="26A390F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167.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</w:t>
      </w:r>
      <w:r w:rsidRPr="00474E2C">
        <w:rPr>
          <w:rFonts w:ascii="Consolas" w:hAnsi="Consolas" w:cs="Courier New"/>
          <w:color w:val="008800"/>
          <w:sz w:val="14"/>
          <w:szCs w:val="14"/>
        </w:rPr>
        <w:t>"DSL"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"lemonchiffon3"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6BFC5C9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168.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</w:t>
      </w:r>
      <w:r w:rsidRPr="00474E2C">
        <w:rPr>
          <w:rFonts w:ascii="Consolas" w:hAnsi="Consolas" w:cs="Courier New"/>
          <w:color w:val="008800"/>
          <w:sz w:val="14"/>
          <w:szCs w:val="14"/>
        </w:rPr>
        <w:t>"None"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"lemonchiffon"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4B79146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169.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</w:t>
      </w:r>
      <w:r w:rsidRPr="00474E2C">
        <w:rPr>
          <w:rFonts w:ascii="Consolas" w:hAnsi="Consolas" w:cs="Courier New"/>
          <w:color w:val="008800"/>
          <w:sz w:val="14"/>
          <w:szCs w:val="14"/>
        </w:rPr>
        <w:t>"Fiber Optic"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"lemonchiffon4"</w:t>
      </w:r>
    </w:p>
    <w:p w14:paraId="7F107D8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170.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36AC49CF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171.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0A9852A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172.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10A7C35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173.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Phone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Phone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0EFC841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174.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geom_bar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086450C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175.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Phone"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0B7AD34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176.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</w:p>
    <w:p w14:paraId="020747F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177.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"lavenderblush"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6C60C96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178.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"lavenderblush4"</w:t>
      </w:r>
    </w:p>
    <w:p w14:paraId="581AC21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179.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1593F4B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180.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681F276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181.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OnlineSecurity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OnlineSecurity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0E388DD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182.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geom_bar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AA633A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183.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Online Security"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517FFC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184.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"pink"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"pink4"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44BD6AE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185.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31BA534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186.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OnlineBackup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OnlineBackup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5419388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187.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geom_bar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6699C72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188.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Online Backup"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347989D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189.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"goldenrod1"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"goldenrod4"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35A9EE2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190.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5322EB7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191.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DeviceProtection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DeviceProtection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7DB134F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192.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geom_bar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24A9D3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193.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Device Protection"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537CF4C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194.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"green"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"green4"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7BC86FC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195.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5375298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196.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TechSupport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TechSupport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50C783E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197.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geom_bar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11BF68F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198.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Tech Support"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78CE83E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199.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"snow"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"snow4"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25A7C28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200.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2FDDE40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201.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StreamingTV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StreamingTV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6E826CA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202.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geom_bar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C8E7F9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203.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Streaming TV"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1C247C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204.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"purple"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"purple4"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3548A1C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205.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3E72BB7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206.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StreamingMovies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StreamingMovies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528D8C5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207.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geom_bar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B4E62A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208.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"Distribution of Streaming Movies"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92AF06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209.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"aquamarine4"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"aquamarine"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6F55ED3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210.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4E7B627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211. </w:t>
      </w:r>
      <w:r w:rsidRPr="00474E2C">
        <w:rPr>
          <w:rFonts w:ascii="Consolas" w:hAnsi="Consolas" w:cs="Courier New"/>
          <w:color w:val="880000"/>
          <w:sz w:val="14"/>
          <w:szCs w:val="14"/>
        </w:rPr>
        <w:t># Bivariate Visualizations between MonthlyCharge and other variables</w:t>
      </w:r>
    </w:p>
    <w:p w14:paraId="6E7CCA9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212.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Tenure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474E38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213.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geom_point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"#7AC5CD"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5348FEB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214.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Tenure"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3260A26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215.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4043F14F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216.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Children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098D490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217.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geom_point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"#7FFFD4"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0C36750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218.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Children"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2034098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219.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075D2E5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220.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Age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CC6C9D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221.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geom_point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"burlywood"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139427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222.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Age"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5CB7025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223.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73E228F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224.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Email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64A3F4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225.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geom_point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"darkseagreen"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96A85C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226.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Email"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769BB86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227.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4EFD2FD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228.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Population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6221136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229.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geom_point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"chocolate"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9F287D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230.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Population"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58526E7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231.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6D64B4E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232.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Bandwidth_GB_Year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B7BF9E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233.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geom_point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color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"darkslategray"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6E2FB90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234.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Bandwidth GB Year"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37D97F9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235.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2E013D2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236.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Port_modem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Port_modem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0093742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237.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geom_boxplot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33DAFEF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238.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Port Modem"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73740F9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239.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"deepskyblue"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"deepskyblue4"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4685F7B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240.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1C7E0FF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241.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Tablet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Tablet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B37255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242.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geom_boxplot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7DA02D5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243.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Tablet"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04F7EE9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244.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"honeydew"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"honeydew4"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3689197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245.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44A267F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246.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257BF72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247.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InternetService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InternetService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FC56D6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248.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geom_boxplot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740216C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249.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Internet Service"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0F2FAEE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250.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</w:p>
    <w:p w14:paraId="33557DC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251.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</w:p>
    <w:p w14:paraId="71C80FE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lastRenderedPageBreak/>
        <w:t xml:space="preserve">252.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</w:t>
      </w:r>
      <w:r w:rsidRPr="00474E2C">
        <w:rPr>
          <w:rFonts w:ascii="Consolas" w:hAnsi="Consolas" w:cs="Courier New"/>
          <w:color w:val="008800"/>
          <w:sz w:val="14"/>
          <w:szCs w:val="14"/>
        </w:rPr>
        <w:t>"DSL"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"lemonchiffon3"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23177A2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253.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</w:t>
      </w:r>
      <w:r w:rsidRPr="00474E2C">
        <w:rPr>
          <w:rFonts w:ascii="Consolas" w:hAnsi="Consolas" w:cs="Courier New"/>
          <w:color w:val="008800"/>
          <w:sz w:val="14"/>
          <w:szCs w:val="14"/>
        </w:rPr>
        <w:t>"None"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"lemonchiffon"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56B6AEB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254.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</w:t>
      </w:r>
      <w:r w:rsidRPr="00474E2C">
        <w:rPr>
          <w:rFonts w:ascii="Consolas" w:hAnsi="Consolas" w:cs="Courier New"/>
          <w:color w:val="008800"/>
          <w:sz w:val="14"/>
          <w:szCs w:val="14"/>
        </w:rPr>
        <w:t>"Fiber Optic"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"lemonchiffon4"</w:t>
      </w:r>
    </w:p>
    <w:p w14:paraId="3958ABC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255.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19C36F6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256.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</w:p>
    <w:p w14:paraId="79948D8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257.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5306D4E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258.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Phone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Phone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8227FC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259.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geom_boxplot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6E8DCC2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260.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Phone"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50DE484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261.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</w:p>
    <w:p w14:paraId="7A88216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262.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"lavenderblush"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5376B3E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263.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"lavenderblush4"</w:t>
      </w:r>
    </w:p>
    <w:p w14:paraId="0BDF869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264.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193B567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265.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1471575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266.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5B2FA5D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267.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OnlineSecurity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OnlineSecurity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4DF982F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268.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geom_boxplot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78222C7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269.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Online Security"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521109A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270.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"pink"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"pink4"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72AB401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271.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2EC609E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272.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7E766CBB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273.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OnlineBackup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OnlineBackup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0363A4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274.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geom_boxplot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5B66381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275.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Online Backup"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7B83A29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276.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"goldenrod1"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"goldenrod4"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0400CCC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277.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2DBCAD02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278.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3A4600D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279.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DeviceProtection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DeviceProtection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A9B0D27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280.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geom_boxplot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9544AD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281.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Device Protection"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51C8D4E1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282.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"green"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"green4"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209B985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283.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0C307BA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284.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TechSupport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TechSupport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3B04900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285.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geom_boxplot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39165EF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286.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Tech Support"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A47192E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287.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"snow"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"snow4"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049DCA90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288.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3470A96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289.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StreamingTV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StreamingTV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61201CB3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290.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geom_boxplot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27F9ED06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291.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Streaming TV"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3A06CB88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292.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"purple"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"purple4"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31BAFDC5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293.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6DA62E7A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294. </w:t>
      </w:r>
      <w:r w:rsidRPr="00474E2C">
        <w:rPr>
          <w:rFonts w:ascii="Consolas" w:hAnsi="Consolas" w:cs="Courier New"/>
          <w:color w:val="000000"/>
          <w:sz w:val="14"/>
          <w:szCs w:val="14"/>
        </w:rPr>
        <w:t>ggplot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>churn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</w:p>
    <w:p w14:paraId="1B51FC34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295.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     aes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StreamingMovies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y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MonthlyCharge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0066"/>
          <w:sz w:val="14"/>
          <w:szCs w:val="14"/>
        </w:rPr>
        <w:t>StreamingMovies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3345105D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296.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geom_boxplot</w:t>
      </w:r>
      <w:r w:rsidRPr="00474E2C">
        <w:rPr>
          <w:rFonts w:ascii="Consolas" w:hAnsi="Consolas" w:cs="Courier New"/>
          <w:color w:val="666600"/>
          <w:sz w:val="14"/>
          <w:szCs w:val="14"/>
        </w:rPr>
        <w:t>()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7B917F79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297.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ggtitle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"Monthly Charge vs Streaming Movies"</w:t>
      </w:r>
      <w:r w:rsidRPr="00474E2C">
        <w:rPr>
          <w:rFonts w:ascii="Consolas" w:hAnsi="Consolas" w:cs="Courier New"/>
          <w:color w:val="666600"/>
          <w:sz w:val="14"/>
          <w:szCs w:val="14"/>
        </w:rPr>
        <w:t>)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+</w:t>
      </w:r>
    </w:p>
    <w:p w14:paraId="17D42DEF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298. 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 scale_fill_manual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474E2C">
        <w:rPr>
          <w:rFonts w:ascii="Consolas" w:hAnsi="Consolas" w:cs="Courier New"/>
          <w:color w:val="666600"/>
          <w:sz w:val="14"/>
          <w:szCs w:val="14"/>
        </w:rPr>
        <w:t>(</w:t>
      </w:r>
      <w:r w:rsidRPr="00474E2C">
        <w:rPr>
          <w:rFonts w:ascii="Consolas" w:hAnsi="Consolas" w:cs="Courier New"/>
          <w:color w:val="008800"/>
          <w:sz w:val="14"/>
          <w:szCs w:val="14"/>
        </w:rPr>
        <w:t>"Yes"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"aquamarine4"</w:t>
      </w:r>
      <w:r w:rsidRPr="00474E2C">
        <w:rPr>
          <w:rFonts w:ascii="Consolas" w:hAnsi="Consolas" w:cs="Courier New"/>
          <w:color w:val="666600"/>
          <w:sz w:val="14"/>
          <w:szCs w:val="14"/>
        </w:rPr>
        <w:t>,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"No"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666600"/>
          <w:sz w:val="14"/>
          <w:szCs w:val="14"/>
        </w:rPr>
        <w:t>=</w:t>
      </w:r>
      <w:r w:rsidRPr="00474E2C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474E2C">
        <w:rPr>
          <w:rFonts w:ascii="Consolas" w:hAnsi="Consolas" w:cs="Courier New"/>
          <w:color w:val="008800"/>
          <w:sz w:val="14"/>
          <w:szCs w:val="14"/>
        </w:rPr>
        <w:t>"aquamarine"</w:t>
      </w:r>
      <w:r w:rsidRPr="00474E2C">
        <w:rPr>
          <w:rFonts w:ascii="Consolas" w:hAnsi="Consolas" w:cs="Courier New"/>
          <w:color w:val="666600"/>
          <w:sz w:val="14"/>
          <w:szCs w:val="14"/>
        </w:rPr>
        <w:t>))</w:t>
      </w:r>
    </w:p>
    <w:p w14:paraId="41F2EFBC" w14:textId="77777777" w:rsidR="00340DBF" w:rsidRPr="00474E2C" w:rsidRDefault="00340DBF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621376071"/>
        <w:rPr>
          <w:rFonts w:ascii="Consolas" w:hAnsi="Consolas" w:cs="Courier New"/>
          <w:sz w:val="14"/>
          <w:szCs w:val="14"/>
        </w:rPr>
      </w:pPr>
      <w:r w:rsidRPr="00474E2C">
        <w:rPr>
          <w:rFonts w:ascii="Consolas" w:hAnsi="Consolas" w:cs="Courier New"/>
          <w:sz w:val="14"/>
          <w:szCs w:val="14"/>
        </w:rPr>
        <w:t xml:space="preserve">299. </w:t>
      </w:r>
      <w:r w:rsidRPr="00474E2C">
        <w:rPr>
          <w:rFonts w:ascii="Consolas" w:hAnsi="Consolas" w:cs="Courier New"/>
          <w:color w:val="000000"/>
          <w:sz w:val="14"/>
          <w:szCs w:val="14"/>
        </w:rPr>
        <w:t> </w:t>
      </w:r>
    </w:p>
    <w:p w14:paraId="7FC36DC9" w14:textId="77777777" w:rsidR="00DD6AF8" w:rsidRDefault="00DD6AF8" w:rsidP="00E04CF1">
      <w:pPr>
        <w:pStyle w:val="Heading3"/>
        <w:numPr>
          <w:ilvl w:val="0"/>
          <w:numId w:val="16"/>
        </w:numPr>
      </w:pPr>
      <w:r w:rsidRPr="00DD6AF8">
        <w:t>Summary Statistics of Variables</w:t>
      </w:r>
    </w:p>
    <w:p w14:paraId="3DBB4BAC" w14:textId="07FD4528" w:rsidR="00DF4B55" w:rsidRDefault="00433BEA" w:rsidP="00E86361">
      <w:r>
        <w:t xml:space="preserve">To see the summary of </w:t>
      </w:r>
      <w:r w:rsidR="00233603">
        <w:t xml:space="preserve">each </w:t>
      </w:r>
      <w:r w:rsidR="009047C1">
        <w:t xml:space="preserve">variable being </w:t>
      </w:r>
      <w:r w:rsidR="00721A68">
        <w:t>used</w:t>
      </w:r>
      <w:r w:rsidR="00BF6173">
        <w:t xml:space="preserve"> I use the </w:t>
      </w:r>
      <w:r w:rsidR="00BF6173" w:rsidRPr="00C71D1D">
        <w:rPr>
          <w:i/>
          <w:iCs/>
        </w:rPr>
        <w:t>summary()</w:t>
      </w:r>
      <w:r w:rsidR="00BF6173">
        <w:t xml:space="preserve"> function. This provided me with the mean, </w:t>
      </w:r>
      <w:r w:rsidR="001958A0">
        <w:t>min, max, standard deviation etc.</w:t>
      </w:r>
    </w:p>
    <w:p w14:paraId="4DDDD677" w14:textId="77777777" w:rsidR="00435FD4" w:rsidRDefault="00DA0656" w:rsidP="00D305C2">
      <w:pPr>
        <w:pStyle w:val="ListBullet"/>
      </w:pPr>
      <w:r w:rsidRPr="001B1C69">
        <w:t>Dependent Variable</w:t>
      </w:r>
      <w:r w:rsidRPr="00071CDF">
        <w:t xml:space="preserve">: </w:t>
      </w:r>
    </w:p>
    <w:p w14:paraId="6DA67203" w14:textId="2D414675" w:rsidR="00C506C3" w:rsidRDefault="00DA0656" w:rsidP="000339F8">
      <w:pPr>
        <w:ind w:firstLine="360"/>
      </w:pPr>
      <w:r w:rsidRPr="00071CDF">
        <w:t>Monthly Charge</w:t>
      </w:r>
      <w:r w:rsidRPr="00DA0656">
        <w:t>.</w:t>
      </w:r>
    </w:p>
    <w:p w14:paraId="6A475585" w14:textId="01E66F28" w:rsidR="000339F8" w:rsidRPr="000339F8" w:rsidRDefault="00EE33C9" w:rsidP="000339F8">
      <w:r>
        <w:rPr>
          <w:noProof/>
        </w:rPr>
        <w:drawing>
          <wp:inline distT="0" distB="0" distL="0" distR="0" wp14:anchorId="004308E8" wp14:editId="000C7DC0">
            <wp:extent cx="2772461" cy="276518"/>
            <wp:effectExtent l="19050" t="19050" r="8890" b="28575"/>
            <wp:docPr id="157783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31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3922" cy="2876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1D9753" w14:textId="77777777" w:rsidR="00435FD4" w:rsidRDefault="00920CF6" w:rsidP="00D305C2">
      <w:pPr>
        <w:pStyle w:val="ListBullet"/>
      </w:pPr>
      <w:r w:rsidRPr="00CB27B2">
        <w:t>Independent</w:t>
      </w:r>
      <w:r w:rsidRPr="00E849E4">
        <w:rPr>
          <w:b/>
          <w:bCs/>
        </w:rPr>
        <w:t xml:space="preserve"> </w:t>
      </w:r>
      <w:r w:rsidRPr="00CB27B2">
        <w:t>Variables</w:t>
      </w:r>
      <w:r w:rsidRPr="00E849E4">
        <w:rPr>
          <w:b/>
          <w:bCs/>
        </w:rPr>
        <w:t>:</w:t>
      </w:r>
      <w:r w:rsidRPr="00920CF6">
        <w:t xml:space="preserve"> </w:t>
      </w:r>
    </w:p>
    <w:p w14:paraId="7C7F51A0" w14:textId="0E0AB51C" w:rsidR="00BD61BD" w:rsidRDefault="00920CF6" w:rsidP="000339F8">
      <w:pPr>
        <w:ind w:left="1080"/>
      </w:pPr>
      <w:r w:rsidRPr="00920CF6">
        <w:t>Tenure</w:t>
      </w:r>
      <w:r>
        <w:t xml:space="preserve">, </w:t>
      </w:r>
      <w:r w:rsidR="00A75B06">
        <w:t>C</w:t>
      </w:r>
      <w:r w:rsidR="00F60831">
        <w:t xml:space="preserve">hildren, </w:t>
      </w:r>
      <w:r w:rsidR="00424D88">
        <w:t xml:space="preserve">Age, </w:t>
      </w:r>
      <w:r w:rsidR="00534A43">
        <w:t xml:space="preserve">Email, </w:t>
      </w:r>
      <w:r w:rsidR="00424D88">
        <w:t>Pop</w:t>
      </w:r>
      <w:r w:rsidR="001B0736">
        <w:t>ulation</w:t>
      </w:r>
      <w:r w:rsidR="00534A43">
        <w:t>,</w:t>
      </w:r>
      <w:r w:rsidR="001B0736">
        <w:t xml:space="preserve"> Bandwidth_GB_Year,</w:t>
      </w:r>
      <w:r w:rsidR="00E90133">
        <w:t xml:space="preserve"> Port</w:t>
      </w:r>
      <w:r w:rsidR="00740DDE">
        <w:t xml:space="preserve"> M</w:t>
      </w:r>
      <w:r w:rsidR="00E90133">
        <w:t xml:space="preserve">odem, Tablet, </w:t>
      </w:r>
      <w:r w:rsidR="00203718">
        <w:t xml:space="preserve">Internet </w:t>
      </w:r>
      <w:r w:rsidR="007A0F94">
        <w:t>Service</w:t>
      </w:r>
      <w:r w:rsidR="00203718">
        <w:t>,</w:t>
      </w:r>
      <w:r w:rsidR="000213D4">
        <w:t xml:space="preserve"> Phone, </w:t>
      </w:r>
      <w:r w:rsidR="00497CC1">
        <w:t>Online</w:t>
      </w:r>
      <w:r w:rsidR="007A0F94">
        <w:t xml:space="preserve"> </w:t>
      </w:r>
      <w:r w:rsidR="00497CC1">
        <w:t>Security,</w:t>
      </w:r>
      <w:r w:rsidR="007A0F94">
        <w:t xml:space="preserve"> Online Backup, Device Protection, </w:t>
      </w:r>
      <w:r w:rsidR="00C26C3E">
        <w:t xml:space="preserve">Tech Support, Streaming TV, </w:t>
      </w:r>
      <w:r w:rsidR="00BB2756">
        <w:t xml:space="preserve">and </w:t>
      </w:r>
      <w:r w:rsidR="00C26C3E">
        <w:t>Streaming Movies</w:t>
      </w:r>
      <w:r w:rsidR="00740DDE">
        <w:t>.</w:t>
      </w:r>
    </w:p>
    <w:p w14:paraId="5905942D" w14:textId="7F37AF56" w:rsidR="00526CEE" w:rsidRPr="009D0249" w:rsidRDefault="00526CEE" w:rsidP="009D0249">
      <w:r>
        <w:rPr>
          <w:noProof/>
        </w:rPr>
        <w:drawing>
          <wp:inline distT="0" distB="0" distL="0" distR="0" wp14:anchorId="1E72226B" wp14:editId="02CDB442">
            <wp:extent cx="4023360" cy="2396895"/>
            <wp:effectExtent l="19050" t="19050" r="15240" b="22860"/>
            <wp:docPr id="1559081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190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3968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AF542C" w14:textId="77777777" w:rsidR="004F5FAA" w:rsidRDefault="004F5FAA" w:rsidP="00E04CF1">
      <w:pPr>
        <w:pStyle w:val="Heading3"/>
        <w:numPr>
          <w:ilvl w:val="0"/>
          <w:numId w:val="16"/>
        </w:numPr>
      </w:pPr>
      <w:r w:rsidRPr="004F5FAA">
        <w:lastRenderedPageBreak/>
        <w:t xml:space="preserve">Univariate and Bivariate Visualizations: </w:t>
      </w:r>
    </w:p>
    <w:p w14:paraId="5E4D7279" w14:textId="6E7A1692" w:rsidR="00A20565" w:rsidRDefault="000019F1" w:rsidP="000137EB">
      <w:r w:rsidRPr="00E86361">
        <w:t>Univariate Visualizations</w:t>
      </w:r>
    </w:p>
    <w:p w14:paraId="75F3B2B4" w14:textId="0EA0A9B1" w:rsidR="00526CEE" w:rsidRPr="00526CEE" w:rsidRDefault="00DD52A2" w:rsidP="00884F5F">
      <w:pPr>
        <w:spacing w:line="240" w:lineRule="auto"/>
      </w:pPr>
      <w:r>
        <w:rPr>
          <w:noProof/>
        </w:rPr>
        <w:drawing>
          <wp:inline distT="0" distB="0" distL="0" distR="0" wp14:anchorId="21FB4046" wp14:editId="1BCCD04E">
            <wp:extent cx="1828800" cy="1435608"/>
            <wp:effectExtent l="0" t="0" r="0" b="0"/>
            <wp:docPr id="1740680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35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EE905" wp14:editId="67C38C5A">
            <wp:extent cx="1828800" cy="1435608"/>
            <wp:effectExtent l="0" t="0" r="0" b="0"/>
            <wp:docPr id="755814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35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C6706">
        <w:rPr>
          <w:noProof/>
        </w:rPr>
        <w:drawing>
          <wp:inline distT="0" distB="0" distL="0" distR="0" wp14:anchorId="51FA0275" wp14:editId="0B8ED1FA">
            <wp:extent cx="1828800" cy="1435608"/>
            <wp:effectExtent l="0" t="0" r="0" b="0"/>
            <wp:docPr id="1986806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35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E3CA2">
        <w:rPr>
          <w:noProof/>
        </w:rPr>
        <w:drawing>
          <wp:inline distT="0" distB="0" distL="0" distR="0" wp14:anchorId="2DE2A278" wp14:editId="72106D4F">
            <wp:extent cx="1828800" cy="1435608"/>
            <wp:effectExtent l="0" t="0" r="0" b="0"/>
            <wp:docPr id="1872351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35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E3CA2">
        <w:rPr>
          <w:noProof/>
        </w:rPr>
        <w:drawing>
          <wp:inline distT="0" distB="0" distL="0" distR="0" wp14:anchorId="26825203" wp14:editId="433B29D1">
            <wp:extent cx="1828800" cy="1435608"/>
            <wp:effectExtent l="0" t="0" r="0" b="0"/>
            <wp:docPr id="1999332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35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F7FBD">
        <w:rPr>
          <w:noProof/>
        </w:rPr>
        <w:drawing>
          <wp:inline distT="0" distB="0" distL="0" distR="0" wp14:anchorId="0FBC2B25" wp14:editId="3BC6EC97">
            <wp:extent cx="1828800" cy="1435608"/>
            <wp:effectExtent l="0" t="0" r="0" b="0"/>
            <wp:docPr id="311224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35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63FF">
        <w:rPr>
          <w:noProof/>
        </w:rPr>
        <w:drawing>
          <wp:inline distT="0" distB="0" distL="0" distR="0" wp14:anchorId="0A1FF2DE" wp14:editId="72EA5BA6">
            <wp:extent cx="1828800" cy="1435608"/>
            <wp:effectExtent l="0" t="0" r="0" b="0"/>
            <wp:docPr id="10493120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35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7379">
        <w:rPr>
          <w:noProof/>
        </w:rPr>
        <w:drawing>
          <wp:inline distT="0" distB="0" distL="0" distR="0" wp14:anchorId="1CE2C2EC" wp14:editId="08CF4709">
            <wp:extent cx="1920240" cy="1510189"/>
            <wp:effectExtent l="0" t="0" r="3810" b="0"/>
            <wp:docPr id="14237297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10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7379">
        <w:rPr>
          <w:noProof/>
        </w:rPr>
        <w:drawing>
          <wp:inline distT="0" distB="0" distL="0" distR="0" wp14:anchorId="5FB0445A" wp14:editId="3222052D">
            <wp:extent cx="1920240" cy="1510189"/>
            <wp:effectExtent l="0" t="0" r="3810" b="0"/>
            <wp:docPr id="1395975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10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7379">
        <w:rPr>
          <w:noProof/>
        </w:rPr>
        <w:drawing>
          <wp:inline distT="0" distB="0" distL="0" distR="0" wp14:anchorId="7445C161" wp14:editId="6073C21F">
            <wp:extent cx="1920240" cy="1510189"/>
            <wp:effectExtent l="0" t="0" r="3810" b="0"/>
            <wp:docPr id="10976151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10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D1CEB" w:rsidRPr="001D1CEB">
        <w:t xml:space="preserve"> </w:t>
      </w:r>
      <w:r w:rsidR="001D1CEB">
        <w:rPr>
          <w:noProof/>
        </w:rPr>
        <w:drawing>
          <wp:inline distT="0" distB="0" distL="0" distR="0" wp14:anchorId="52D16E4E" wp14:editId="1D4DE80F">
            <wp:extent cx="1920240" cy="1510189"/>
            <wp:effectExtent l="0" t="0" r="3810" b="0"/>
            <wp:docPr id="877964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10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D1CEB">
        <w:rPr>
          <w:noProof/>
        </w:rPr>
        <w:drawing>
          <wp:inline distT="0" distB="0" distL="0" distR="0" wp14:anchorId="1FCCB82D" wp14:editId="01D16387">
            <wp:extent cx="1920240" cy="1510189"/>
            <wp:effectExtent l="0" t="0" r="3810" b="0"/>
            <wp:docPr id="15861014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10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D1CEB">
        <w:rPr>
          <w:noProof/>
        </w:rPr>
        <w:drawing>
          <wp:inline distT="0" distB="0" distL="0" distR="0" wp14:anchorId="6731930B" wp14:editId="34852512">
            <wp:extent cx="1920240" cy="1510189"/>
            <wp:effectExtent l="0" t="0" r="3810" b="0"/>
            <wp:docPr id="3394610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10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D1EB1">
        <w:rPr>
          <w:noProof/>
        </w:rPr>
        <w:drawing>
          <wp:inline distT="0" distB="0" distL="0" distR="0" wp14:anchorId="682123F9" wp14:editId="4403771D">
            <wp:extent cx="1920240" cy="1510189"/>
            <wp:effectExtent l="0" t="0" r="3810" b="0"/>
            <wp:docPr id="17594238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10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D1EB1">
        <w:rPr>
          <w:noProof/>
        </w:rPr>
        <w:drawing>
          <wp:inline distT="0" distB="0" distL="0" distR="0" wp14:anchorId="4684FBD6" wp14:editId="77E7CC1A">
            <wp:extent cx="1920240" cy="1510189"/>
            <wp:effectExtent l="0" t="0" r="3810" b="0"/>
            <wp:docPr id="18730850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10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D1EB1">
        <w:rPr>
          <w:noProof/>
        </w:rPr>
        <w:drawing>
          <wp:inline distT="0" distB="0" distL="0" distR="0" wp14:anchorId="714F2A13" wp14:editId="0A346B55">
            <wp:extent cx="1920240" cy="1510189"/>
            <wp:effectExtent l="0" t="0" r="3810" b="0"/>
            <wp:docPr id="6573678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10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A152A">
        <w:rPr>
          <w:noProof/>
        </w:rPr>
        <w:drawing>
          <wp:inline distT="0" distB="0" distL="0" distR="0" wp14:anchorId="54430032" wp14:editId="68DE8353">
            <wp:extent cx="1920240" cy="1510189"/>
            <wp:effectExtent l="0" t="0" r="3810" b="0"/>
            <wp:docPr id="19249377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10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3BD3AE" w14:textId="7223DD41" w:rsidR="00DC5082" w:rsidRDefault="0065119F" w:rsidP="000137EB">
      <w:r w:rsidRPr="0091360C">
        <w:lastRenderedPageBreak/>
        <w:t>Bivariate Visualizations</w:t>
      </w:r>
    </w:p>
    <w:p w14:paraId="6C28EC1F" w14:textId="5679DA36" w:rsidR="009F411C" w:rsidRPr="009F411C" w:rsidRDefault="00BE2A5B" w:rsidP="009F411C">
      <w:r>
        <w:rPr>
          <w:noProof/>
        </w:rPr>
        <w:drawing>
          <wp:inline distT="0" distB="0" distL="0" distR="0" wp14:anchorId="2D8A7BE2" wp14:editId="6ABC891A">
            <wp:extent cx="1920240" cy="1370171"/>
            <wp:effectExtent l="0" t="0" r="3810" b="1905"/>
            <wp:docPr id="16013953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370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C67B7">
        <w:rPr>
          <w:noProof/>
        </w:rPr>
        <w:drawing>
          <wp:inline distT="0" distB="0" distL="0" distR="0" wp14:anchorId="50BE6A87" wp14:editId="0BED9612">
            <wp:extent cx="1920240" cy="1372346"/>
            <wp:effectExtent l="0" t="0" r="3810" b="0"/>
            <wp:docPr id="2885170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372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C67B7">
        <w:rPr>
          <w:noProof/>
        </w:rPr>
        <w:drawing>
          <wp:inline distT="0" distB="0" distL="0" distR="0" wp14:anchorId="7BA24125" wp14:editId="71D8AD43">
            <wp:extent cx="1920240" cy="1372346"/>
            <wp:effectExtent l="0" t="0" r="3810" b="0"/>
            <wp:docPr id="10073246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372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E4FB2">
        <w:rPr>
          <w:noProof/>
        </w:rPr>
        <w:drawing>
          <wp:inline distT="0" distB="0" distL="0" distR="0" wp14:anchorId="39780692" wp14:editId="23277133">
            <wp:extent cx="1920240" cy="1372346"/>
            <wp:effectExtent l="0" t="0" r="3810" b="0"/>
            <wp:docPr id="21321723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372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E4FB2">
        <w:rPr>
          <w:noProof/>
        </w:rPr>
        <w:drawing>
          <wp:inline distT="0" distB="0" distL="0" distR="0" wp14:anchorId="1078E93A" wp14:editId="28D874A5">
            <wp:extent cx="1920240" cy="1372346"/>
            <wp:effectExtent l="0" t="0" r="3810" b="0"/>
            <wp:docPr id="20463240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372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E4FB2">
        <w:rPr>
          <w:noProof/>
        </w:rPr>
        <w:drawing>
          <wp:inline distT="0" distB="0" distL="0" distR="0" wp14:anchorId="23AFC087" wp14:editId="40610CFF">
            <wp:extent cx="1920240" cy="1372346"/>
            <wp:effectExtent l="0" t="0" r="3810" b="0"/>
            <wp:docPr id="11421124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372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7838">
        <w:rPr>
          <w:noProof/>
        </w:rPr>
        <w:drawing>
          <wp:inline distT="0" distB="0" distL="0" distR="0" wp14:anchorId="5D6B605F" wp14:editId="4F5C4AC2">
            <wp:extent cx="2103120" cy="1503046"/>
            <wp:effectExtent l="0" t="0" r="0" b="1905"/>
            <wp:docPr id="10533279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50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7838">
        <w:rPr>
          <w:noProof/>
        </w:rPr>
        <w:drawing>
          <wp:inline distT="0" distB="0" distL="0" distR="0" wp14:anchorId="5B7BE469" wp14:editId="12A48BE1">
            <wp:extent cx="2103120" cy="1503046"/>
            <wp:effectExtent l="0" t="0" r="0" b="1905"/>
            <wp:docPr id="3236199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50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805FE">
        <w:rPr>
          <w:noProof/>
        </w:rPr>
        <w:drawing>
          <wp:inline distT="0" distB="0" distL="0" distR="0" wp14:anchorId="387891A4" wp14:editId="2C676F23">
            <wp:extent cx="2103120" cy="1503046"/>
            <wp:effectExtent l="0" t="0" r="0" b="1905"/>
            <wp:docPr id="18471588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50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805FE">
        <w:rPr>
          <w:noProof/>
        </w:rPr>
        <w:drawing>
          <wp:inline distT="0" distB="0" distL="0" distR="0" wp14:anchorId="6A4160EF" wp14:editId="0F58A0BF">
            <wp:extent cx="2103120" cy="1503046"/>
            <wp:effectExtent l="0" t="0" r="0" b="1905"/>
            <wp:docPr id="2988971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50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805FE">
        <w:rPr>
          <w:noProof/>
        </w:rPr>
        <w:drawing>
          <wp:inline distT="0" distB="0" distL="0" distR="0" wp14:anchorId="321F9C28" wp14:editId="0DF9A200">
            <wp:extent cx="2103120" cy="1503046"/>
            <wp:effectExtent l="0" t="0" r="0" b="1905"/>
            <wp:docPr id="7307000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50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80407">
        <w:rPr>
          <w:noProof/>
        </w:rPr>
        <w:drawing>
          <wp:inline distT="0" distB="0" distL="0" distR="0" wp14:anchorId="69E9CA78" wp14:editId="784FBCFE">
            <wp:extent cx="2103120" cy="1503046"/>
            <wp:effectExtent l="0" t="0" r="0" b="1905"/>
            <wp:docPr id="9561198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50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80407">
        <w:rPr>
          <w:noProof/>
        </w:rPr>
        <w:drawing>
          <wp:inline distT="0" distB="0" distL="0" distR="0" wp14:anchorId="3041C266" wp14:editId="70066EAD">
            <wp:extent cx="2103120" cy="1503046"/>
            <wp:effectExtent l="0" t="0" r="0" b="1905"/>
            <wp:docPr id="2898408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50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80407">
        <w:rPr>
          <w:noProof/>
        </w:rPr>
        <w:drawing>
          <wp:inline distT="0" distB="0" distL="0" distR="0" wp14:anchorId="6982C13F" wp14:editId="19A47F4E">
            <wp:extent cx="2103120" cy="1503046"/>
            <wp:effectExtent l="0" t="0" r="0" b="1905"/>
            <wp:docPr id="4779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50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47FA5">
        <w:rPr>
          <w:noProof/>
        </w:rPr>
        <w:drawing>
          <wp:inline distT="0" distB="0" distL="0" distR="0" wp14:anchorId="6995B4C5" wp14:editId="5CB4DBB0">
            <wp:extent cx="2103120" cy="1503046"/>
            <wp:effectExtent l="0" t="0" r="0" b="1905"/>
            <wp:docPr id="10351590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50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47FA5">
        <w:rPr>
          <w:noProof/>
        </w:rPr>
        <w:drawing>
          <wp:inline distT="0" distB="0" distL="0" distR="0" wp14:anchorId="162EFFC9" wp14:editId="11C47E33">
            <wp:extent cx="2103120" cy="1503046"/>
            <wp:effectExtent l="0" t="0" r="0" b="1905"/>
            <wp:docPr id="131076302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50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42ED7F" w14:textId="68796062" w:rsidR="008C73AF" w:rsidRDefault="008C73AF" w:rsidP="00E04CF1">
      <w:pPr>
        <w:pStyle w:val="Heading3"/>
        <w:numPr>
          <w:ilvl w:val="0"/>
          <w:numId w:val="16"/>
        </w:numPr>
      </w:pPr>
      <w:r w:rsidRPr="008C73AF">
        <w:lastRenderedPageBreak/>
        <w:t>Describe your data transformation goals and steps.</w:t>
      </w:r>
    </w:p>
    <w:p w14:paraId="5DF33832" w14:textId="77777777" w:rsidR="00E476E8" w:rsidRDefault="00E476E8" w:rsidP="00E476E8">
      <w:r w:rsidRPr="00915C88">
        <w:rPr>
          <w:b/>
          <w:bCs/>
          <w:i/>
          <w:iCs/>
        </w:rPr>
        <w:t>Goals for Data Transformation</w:t>
      </w:r>
      <w:r>
        <w:t>:</w:t>
      </w:r>
    </w:p>
    <w:p w14:paraId="1D626E2D" w14:textId="5E48D2A6" w:rsidR="003C4F32" w:rsidRDefault="003C4F32" w:rsidP="00D305C2">
      <w:pPr>
        <w:pStyle w:val="ListBullet"/>
      </w:pPr>
      <w:r>
        <w:t xml:space="preserve">Make the model’s </w:t>
      </w:r>
      <w:r w:rsidR="009738D8">
        <w:t>preditors</w:t>
      </w:r>
      <w:r>
        <w:t xml:space="preserve"> more interpretable.</w:t>
      </w:r>
    </w:p>
    <w:p w14:paraId="64296CD7" w14:textId="1B6C961B" w:rsidR="003C4F32" w:rsidRDefault="009738D8" w:rsidP="00D305C2">
      <w:pPr>
        <w:pStyle w:val="ListBullet"/>
      </w:pPr>
      <w:r>
        <w:t>To m</w:t>
      </w:r>
      <w:r w:rsidR="003C4F32">
        <w:t>eet the model’s assumption (such as linearity, equal variance and normality of the residuals).</w:t>
      </w:r>
    </w:p>
    <w:p w14:paraId="37379D1B" w14:textId="77777777" w:rsidR="003C4F32" w:rsidRDefault="003C4F32" w:rsidP="00D305C2">
      <w:pPr>
        <w:pStyle w:val="ListBullet"/>
      </w:pPr>
      <w:r>
        <w:t>Improve the model’s generalizability and predictive power.</w:t>
      </w:r>
    </w:p>
    <w:p w14:paraId="41DCBE74" w14:textId="5F095141" w:rsidR="00F449C6" w:rsidRDefault="00FA08D1" w:rsidP="00D305C2">
      <w:pPr>
        <w:pStyle w:val="ListBullet"/>
      </w:pPr>
      <w:r>
        <w:t xml:space="preserve">Use encoding to </w:t>
      </w:r>
      <w:r w:rsidR="00D94319">
        <w:t>change categorical data into nominal data</w:t>
      </w:r>
      <w:r w:rsidR="00F449C6" w:rsidRPr="00F449C6">
        <w:t xml:space="preserve">. </w:t>
      </w:r>
    </w:p>
    <w:p w14:paraId="7F58A248" w14:textId="403DE80B" w:rsidR="003C4F32" w:rsidRDefault="00000000" w:rsidP="00D305C2">
      <w:pPr>
        <w:pStyle w:val="ListBullet"/>
        <w:numPr>
          <w:ilvl w:val="0"/>
          <w:numId w:val="0"/>
        </w:numPr>
        <w:ind w:left="778"/>
      </w:pPr>
      <w:sdt>
        <w:sdtPr>
          <w:id w:val="-1690444659"/>
          <w:citation/>
        </w:sdtPr>
        <w:sdtContent>
          <w:r w:rsidR="00C1495F">
            <w:fldChar w:fldCharType="begin"/>
          </w:r>
          <w:r w:rsidR="00C1495F">
            <w:instrText xml:space="preserve"> CITATION Geo21 \l 1033 </w:instrText>
          </w:r>
          <w:r w:rsidR="00C1495F">
            <w:fldChar w:fldCharType="separate"/>
          </w:r>
          <w:r w:rsidR="00C37719">
            <w:rPr>
              <w:noProof/>
            </w:rPr>
            <w:t>(Choueiry, 2021)</w:t>
          </w:r>
          <w:r w:rsidR="00C1495F">
            <w:fldChar w:fldCharType="end"/>
          </w:r>
        </w:sdtContent>
      </w:sdt>
    </w:p>
    <w:p w14:paraId="6580AE77" w14:textId="77777777" w:rsidR="00A92470" w:rsidRPr="00A92470" w:rsidRDefault="00A92470" w:rsidP="00DA5F45">
      <w:pPr>
        <w:ind w:left="0" w:firstLine="720"/>
        <w:rPr>
          <w:b/>
          <w:bCs/>
        </w:rPr>
      </w:pPr>
      <w:r w:rsidRPr="00A92470">
        <w:rPr>
          <w:b/>
          <w:bCs/>
          <w:i/>
          <w:iCs/>
        </w:rPr>
        <w:t>Steps used to transform the Data</w:t>
      </w:r>
      <w:r w:rsidRPr="00A92470">
        <w:rPr>
          <w:b/>
          <w:bCs/>
        </w:rPr>
        <w:t>:</w:t>
      </w:r>
    </w:p>
    <w:p w14:paraId="5715DB0D" w14:textId="098F032A" w:rsidR="0019728F" w:rsidRPr="0019728F" w:rsidRDefault="00C12DD9" w:rsidP="001E133B">
      <w:pPr>
        <w:ind w:firstLine="720"/>
      </w:pPr>
      <w:r>
        <w:t xml:space="preserve">The steps I took to transform the </w:t>
      </w:r>
      <w:r w:rsidR="00CB5EDB">
        <w:t>data</w:t>
      </w:r>
      <w:r w:rsidR="001B18FB">
        <w:t xml:space="preserve"> </w:t>
      </w:r>
      <w:r w:rsidR="00CB5EDB">
        <w:t>was</w:t>
      </w:r>
      <w:r w:rsidR="001B18FB">
        <w:t xml:space="preserve"> </w:t>
      </w:r>
      <w:r w:rsidR="00D94319">
        <w:t>using</w:t>
      </w:r>
      <w:r w:rsidR="002E21E9">
        <w:t xml:space="preserve"> </w:t>
      </w:r>
      <w:r w:rsidR="005434D1">
        <w:t>Ordinal</w:t>
      </w:r>
      <w:r w:rsidR="002E21E9">
        <w:t xml:space="preserve"> </w:t>
      </w:r>
      <w:r w:rsidR="00A16761">
        <w:t>E</w:t>
      </w:r>
      <w:r w:rsidR="002E21E9">
        <w:t xml:space="preserve">ncoding to transform the </w:t>
      </w:r>
      <w:r w:rsidR="00CB5EDB">
        <w:t>columns</w:t>
      </w:r>
      <w:r w:rsidR="002E21E9">
        <w:t xml:space="preserve"> </w:t>
      </w:r>
      <w:r w:rsidR="0008400F">
        <w:t xml:space="preserve">that had a </w:t>
      </w:r>
      <w:r w:rsidR="00A05B0D">
        <w:t>binary</w:t>
      </w:r>
      <w:r w:rsidR="0008400F">
        <w:t xml:space="preserve"> value of yes and no. </w:t>
      </w:r>
      <w:r w:rsidR="00FB79EB">
        <w:t xml:space="preserve">I then finished off with One Hot Encoding for the columns </w:t>
      </w:r>
      <w:r w:rsidR="00F77FA5">
        <w:t xml:space="preserve">Internet Service, Gender, Area, and </w:t>
      </w:r>
      <w:r w:rsidR="00A05B0D">
        <w:t>Contract</w:t>
      </w:r>
      <w:r w:rsidR="00F77FA5">
        <w:t>, because those columns had more then two options and were not</w:t>
      </w:r>
      <w:r w:rsidR="009E71B7">
        <w:t xml:space="preserve"> ordinal</w:t>
      </w:r>
      <w:r w:rsidR="00CB5EDB">
        <w:t>.</w:t>
      </w:r>
      <w:r w:rsidR="00AD26DF">
        <w:t xml:space="preserve"> I edited the c</w:t>
      </w:r>
      <w:r w:rsidR="00C1223E">
        <w:t>olumn’s name that were affected by the encoding for eas</w:t>
      </w:r>
      <w:r w:rsidR="007767B2">
        <w:t xml:space="preserve">y of coding. And created a subset of the data to separate the variables I will be using for the </w:t>
      </w:r>
      <w:r w:rsidR="0019728F">
        <w:t xml:space="preserve">liner regression analysis. </w:t>
      </w:r>
      <w:r w:rsidR="00001A28">
        <w:t xml:space="preserve">Making sure to exclude </w:t>
      </w:r>
      <w:r w:rsidR="003E3E52">
        <w:t>one column from each the columns created by the One Hot Encoding</w:t>
      </w:r>
      <w:r w:rsidR="006318B8">
        <w:t>. Those columns bei</w:t>
      </w:r>
      <w:r w:rsidR="00E07724">
        <w:t>ng Contract_One_Year, InterService_None, Gender</w:t>
      </w:r>
      <w:r w:rsidR="001E137B">
        <w:t>_Non</w:t>
      </w:r>
      <w:r w:rsidR="00825800">
        <w:t>binary and Area_Urban.</w:t>
      </w:r>
    </w:p>
    <w:p w14:paraId="39BB6800" w14:textId="1DB5707E" w:rsidR="00D039FA" w:rsidRDefault="00CD1F1F" w:rsidP="00654CB4">
      <w:pPr>
        <w:spacing w:line="240" w:lineRule="auto"/>
      </w:pPr>
      <w:r w:rsidRPr="009D6A36">
        <w:t>Code</w:t>
      </w:r>
      <w:r>
        <w:t>:</w:t>
      </w:r>
    </w:p>
    <w:p w14:paraId="6DEC59C6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 1. </w:t>
      </w:r>
      <w:r w:rsidRPr="00E54927">
        <w:rPr>
          <w:rFonts w:ascii="Consolas" w:hAnsi="Consolas" w:cs="Courier New"/>
          <w:color w:val="880000"/>
          <w:sz w:val="16"/>
          <w:szCs w:val="16"/>
        </w:rPr>
        <w:t># Part C4.</w:t>
      </w:r>
    </w:p>
    <w:p w14:paraId="1F3CF8F8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 2. </w:t>
      </w:r>
      <w:r w:rsidRPr="00E54927">
        <w:rPr>
          <w:rFonts w:ascii="Consolas" w:hAnsi="Consolas" w:cs="Courier New"/>
          <w:color w:val="880000"/>
          <w:sz w:val="16"/>
          <w:szCs w:val="16"/>
        </w:rPr>
        <w:t># Apply label encoding to other categorical variables</w:t>
      </w:r>
    </w:p>
    <w:p w14:paraId="01280C34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 3.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churn </w:t>
      </w:r>
      <w:r w:rsidRPr="00E54927">
        <w:rPr>
          <w:rFonts w:ascii="Consolas" w:hAnsi="Consolas" w:cs="Courier New"/>
          <w:color w:val="666600"/>
          <w:sz w:val="16"/>
          <w:szCs w:val="16"/>
        </w:rPr>
        <w:t>&lt;-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churn </w:t>
      </w:r>
      <w:r w:rsidRPr="00E54927">
        <w:rPr>
          <w:rFonts w:ascii="Consolas" w:hAnsi="Consolas" w:cs="Courier New"/>
          <w:color w:val="666600"/>
          <w:sz w:val="16"/>
          <w:szCs w:val="16"/>
        </w:rPr>
        <w:t>%&gt;%</w:t>
      </w:r>
    </w:p>
    <w:p w14:paraId="7868CCA7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 4.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mutate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</w:p>
    <w:p w14:paraId="6780117C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 5.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Port_modem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ifelse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660066"/>
          <w:sz w:val="16"/>
          <w:szCs w:val="16"/>
        </w:rPr>
        <w:t>Port_modem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"Yes"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1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0</w:t>
      </w:r>
      <w:r w:rsidRPr="00E54927">
        <w:rPr>
          <w:rFonts w:ascii="Consolas" w:hAnsi="Consolas" w:cs="Courier New"/>
          <w:color w:val="666600"/>
          <w:sz w:val="16"/>
          <w:szCs w:val="16"/>
        </w:rPr>
        <w:t>),</w:t>
      </w:r>
    </w:p>
    <w:p w14:paraId="372BC04D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 6.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Tablet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ifelse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660066"/>
          <w:sz w:val="16"/>
          <w:szCs w:val="16"/>
        </w:rPr>
        <w:t>Tablet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"Yes"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1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0</w:t>
      </w:r>
      <w:r w:rsidRPr="00E54927">
        <w:rPr>
          <w:rFonts w:ascii="Consolas" w:hAnsi="Consolas" w:cs="Courier New"/>
          <w:color w:val="666600"/>
          <w:sz w:val="16"/>
          <w:szCs w:val="16"/>
        </w:rPr>
        <w:t>),</w:t>
      </w:r>
    </w:p>
    <w:p w14:paraId="247D2649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 7.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Phone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ifelse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660066"/>
          <w:sz w:val="16"/>
          <w:szCs w:val="16"/>
        </w:rPr>
        <w:t>Phone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"Yes"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1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0</w:t>
      </w:r>
      <w:r w:rsidRPr="00E54927">
        <w:rPr>
          <w:rFonts w:ascii="Consolas" w:hAnsi="Consolas" w:cs="Courier New"/>
          <w:color w:val="666600"/>
          <w:sz w:val="16"/>
          <w:szCs w:val="16"/>
        </w:rPr>
        <w:t>),</w:t>
      </w:r>
    </w:p>
    <w:p w14:paraId="70328FF7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 8.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ifelse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"Yes"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1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0</w:t>
      </w:r>
      <w:r w:rsidRPr="00E54927">
        <w:rPr>
          <w:rFonts w:ascii="Consolas" w:hAnsi="Consolas" w:cs="Courier New"/>
          <w:color w:val="666600"/>
          <w:sz w:val="16"/>
          <w:szCs w:val="16"/>
        </w:rPr>
        <w:t>),</w:t>
      </w:r>
    </w:p>
    <w:p w14:paraId="5EC9E194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 9.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ifelse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"Yes"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1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0</w:t>
      </w:r>
      <w:r w:rsidRPr="00E54927">
        <w:rPr>
          <w:rFonts w:ascii="Consolas" w:hAnsi="Consolas" w:cs="Courier New"/>
          <w:color w:val="666600"/>
          <w:sz w:val="16"/>
          <w:szCs w:val="16"/>
        </w:rPr>
        <w:t>),</w:t>
      </w:r>
    </w:p>
    <w:p w14:paraId="01DFC582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10.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ifelse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"Yes"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1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0</w:t>
      </w:r>
      <w:r w:rsidRPr="00E54927">
        <w:rPr>
          <w:rFonts w:ascii="Consolas" w:hAnsi="Consolas" w:cs="Courier New"/>
          <w:color w:val="666600"/>
          <w:sz w:val="16"/>
          <w:szCs w:val="16"/>
        </w:rPr>
        <w:t>),</w:t>
      </w:r>
    </w:p>
    <w:p w14:paraId="00A8BE6F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11.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TechSupport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ifelse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660066"/>
          <w:sz w:val="16"/>
          <w:szCs w:val="16"/>
        </w:rPr>
        <w:t>TechSupport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"Yes"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1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0</w:t>
      </w:r>
      <w:r w:rsidRPr="00E54927">
        <w:rPr>
          <w:rFonts w:ascii="Consolas" w:hAnsi="Consolas" w:cs="Courier New"/>
          <w:color w:val="666600"/>
          <w:sz w:val="16"/>
          <w:szCs w:val="16"/>
        </w:rPr>
        <w:t>),</w:t>
      </w:r>
    </w:p>
    <w:p w14:paraId="649E5043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12.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StreamingTV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ifelse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660066"/>
          <w:sz w:val="16"/>
          <w:szCs w:val="16"/>
        </w:rPr>
        <w:t>StreamingTV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"Yes"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1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0</w:t>
      </w:r>
      <w:r w:rsidRPr="00E54927">
        <w:rPr>
          <w:rFonts w:ascii="Consolas" w:hAnsi="Consolas" w:cs="Courier New"/>
          <w:color w:val="666600"/>
          <w:sz w:val="16"/>
          <w:szCs w:val="16"/>
        </w:rPr>
        <w:t>),</w:t>
      </w:r>
    </w:p>
    <w:p w14:paraId="287A040F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13.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ifelse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"Yes"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1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0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04E02F02" w14:textId="5D3A4EDD" w:rsidR="006C4F89" w:rsidRPr="00E54927" w:rsidRDefault="006C4F89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14.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27781980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16. </w:t>
      </w:r>
      <w:r w:rsidRPr="00E54927">
        <w:rPr>
          <w:rFonts w:ascii="Consolas" w:hAnsi="Consolas" w:cs="Courier New"/>
          <w:color w:val="880000"/>
          <w:sz w:val="16"/>
          <w:szCs w:val="16"/>
        </w:rPr>
        <w:t># One Hot Encode</w:t>
      </w:r>
    </w:p>
    <w:p w14:paraId="4576F8B3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17.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internet_dummies </w:t>
      </w:r>
      <w:r w:rsidRPr="00E54927">
        <w:rPr>
          <w:rFonts w:ascii="Consolas" w:hAnsi="Consolas" w:cs="Courier New"/>
          <w:color w:val="666600"/>
          <w:sz w:val="16"/>
          <w:szCs w:val="16"/>
        </w:rPr>
        <w:t>&lt;-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model</w:t>
      </w:r>
      <w:r w:rsidRPr="00E54927">
        <w:rPr>
          <w:rFonts w:ascii="Consolas" w:hAnsi="Consolas" w:cs="Courier New"/>
          <w:color w:val="666600"/>
          <w:sz w:val="16"/>
          <w:szCs w:val="16"/>
        </w:rPr>
        <w:t>.</w:t>
      </w:r>
      <w:r w:rsidRPr="00E54927">
        <w:rPr>
          <w:rFonts w:ascii="Consolas" w:hAnsi="Consolas" w:cs="Courier New"/>
          <w:color w:val="000000"/>
          <w:sz w:val="16"/>
          <w:szCs w:val="16"/>
        </w:rPr>
        <w:t>matrix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~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InternetService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-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6666"/>
          <w:sz w:val="16"/>
          <w:szCs w:val="16"/>
        </w:rPr>
        <w:t>1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data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churn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002FC386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18.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churn </w:t>
      </w:r>
      <w:r w:rsidRPr="00E54927">
        <w:rPr>
          <w:rFonts w:ascii="Consolas" w:hAnsi="Consolas" w:cs="Courier New"/>
          <w:color w:val="666600"/>
          <w:sz w:val="16"/>
          <w:szCs w:val="16"/>
        </w:rPr>
        <w:t>&lt;-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cbind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000000"/>
          <w:sz w:val="16"/>
          <w:szCs w:val="16"/>
        </w:rPr>
        <w:t>churn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internet_dummies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365C9326" w14:textId="6C6EA589" w:rsidR="006C4F89" w:rsidRPr="00E54927" w:rsidRDefault="006C4F89" w:rsidP="005D5E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19.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churn </w:t>
      </w:r>
      <w:r w:rsidRPr="00E54927">
        <w:rPr>
          <w:rFonts w:ascii="Consolas" w:hAnsi="Consolas" w:cs="Courier New"/>
          <w:color w:val="666600"/>
          <w:sz w:val="16"/>
          <w:szCs w:val="16"/>
        </w:rPr>
        <w:t>&lt;-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churn </w:t>
      </w:r>
      <w:r w:rsidRPr="00E54927">
        <w:rPr>
          <w:rFonts w:ascii="Consolas" w:hAnsi="Consolas" w:cs="Courier New"/>
          <w:color w:val="666600"/>
          <w:sz w:val="16"/>
          <w:szCs w:val="16"/>
        </w:rPr>
        <w:t>%&gt;%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0088"/>
          <w:sz w:val="16"/>
          <w:szCs w:val="16"/>
        </w:rPr>
        <w:t>select</w:t>
      </w:r>
      <w:r w:rsidRPr="00E54927">
        <w:rPr>
          <w:rFonts w:ascii="Consolas" w:hAnsi="Consolas" w:cs="Courier New"/>
          <w:color w:val="666600"/>
          <w:sz w:val="16"/>
          <w:szCs w:val="16"/>
        </w:rPr>
        <w:t>(-</w:t>
      </w:r>
      <w:r w:rsidRPr="00E54927">
        <w:rPr>
          <w:rFonts w:ascii="Consolas" w:hAnsi="Consolas" w:cs="Courier New"/>
          <w:color w:val="660066"/>
          <w:sz w:val="16"/>
          <w:szCs w:val="16"/>
        </w:rPr>
        <w:t>InternetService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1885EEAD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21. </w:t>
      </w:r>
      <w:r w:rsidRPr="00E54927">
        <w:rPr>
          <w:rFonts w:ascii="Consolas" w:hAnsi="Consolas" w:cs="Courier New"/>
          <w:color w:val="880000"/>
          <w:sz w:val="16"/>
          <w:szCs w:val="16"/>
        </w:rPr>
        <w:t># Rename the column for better coding</w:t>
      </w:r>
    </w:p>
    <w:p w14:paraId="65221C77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22.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churn </w:t>
      </w:r>
      <w:r w:rsidRPr="00E54927">
        <w:rPr>
          <w:rFonts w:ascii="Consolas" w:hAnsi="Consolas" w:cs="Courier New"/>
          <w:color w:val="666600"/>
          <w:sz w:val="16"/>
          <w:szCs w:val="16"/>
        </w:rPr>
        <w:t>&lt;-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churn </w:t>
      </w:r>
      <w:r w:rsidRPr="00E54927">
        <w:rPr>
          <w:rFonts w:ascii="Consolas" w:hAnsi="Consolas" w:cs="Courier New"/>
          <w:color w:val="666600"/>
          <w:sz w:val="16"/>
          <w:szCs w:val="16"/>
        </w:rPr>
        <w:t>%&gt;%</w:t>
      </w:r>
    </w:p>
    <w:p w14:paraId="68AAF538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23.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rename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</w:p>
    <w:p w14:paraId="018E4615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24.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InternetService_None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`InternetServiceNone`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4A2333D9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25.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`InternetServiceFiber Optic`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4388E9B8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26.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`InternetServiceDSL`</w:t>
      </w:r>
    </w:p>
    <w:p w14:paraId="69C6FF3A" w14:textId="60DD360A" w:rsidR="006C4F89" w:rsidRPr="00E54927" w:rsidRDefault="006C4F89" w:rsidP="00474E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27.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123A4C2F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29. </w:t>
      </w:r>
      <w:r w:rsidRPr="00E54927">
        <w:rPr>
          <w:rFonts w:ascii="Consolas" w:hAnsi="Consolas" w:cs="Courier New"/>
          <w:color w:val="880000"/>
          <w:sz w:val="16"/>
          <w:szCs w:val="16"/>
        </w:rPr>
        <w:t># Subset of the Dataset with the variables for my initial model</w:t>
      </w:r>
    </w:p>
    <w:p w14:paraId="61896111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30. </w:t>
      </w:r>
      <w:r w:rsidRPr="00E54927">
        <w:rPr>
          <w:rFonts w:ascii="Consolas" w:hAnsi="Consolas" w:cs="Courier New"/>
          <w:color w:val="880000"/>
          <w:sz w:val="16"/>
          <w:szCs w:val="16"/>
        </w:rPr>
        <w:t># Exclude reference categories for dummy variables</w:t>
      </w:r>
    </w:p>
    <w:p w14:paraId="6E5DB9A4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31.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variables_used </w:t>
      </w:r>
      <w:r w:rsidRPr="00E54927">
        <w:rPr>
          <w:rFonts w:ascii="Consolas" w:hAnsi="Consolas" w:cs="Courier New"/>
          <w:color w:val="666600"/>
          <w:sz w:val="16"/>
          <w:szCs w:val="16"/>
        </w:rPr>
        <w:t>&lt;-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c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</w:p>
    <w:p w14:paraId="1CA7BB12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32.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"MonthlyCharge"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69C069FE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33.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"Tenure"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15AF27EB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34.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"Children"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7B9B1266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35.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"Age"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071DBD75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36.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"Email"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1AF9E249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37.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"Population"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7F6AC782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38.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"Bandwidth_GB_Year"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3E74C0E2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39.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"Port_modem"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20188548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40.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"Tablet"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67BDD333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41.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"InternetService_Fiber_Optic"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785C46A2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42.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"InternetService_DSL"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070E9F67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43.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"Phone"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5705F148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44.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"OnlineSecurity"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1A064035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45.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"OnlineBackup"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7CD9FE0D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46.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"DeviceProtection"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51F43FE4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47.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"TechSupport"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224401BF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48.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"StreamingTV"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2603AFCA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49.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008800"/>
          <w:sz w:val="16"/>
          <w:szCs w:val="16"/>
        </w:rPr>
        <w:t>"StreamingMovies"</w:t>
      </w:r>
    </w:p>
    <w:p w14:paraId="767BA315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50. 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002C6082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51.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task_1 </w:t>
      </w:r>
      <w:r w:rsidRPr="00E54927">
        <w:rPr>
          <w:rFonts w:ascii="Consolas" w:hAnsi="Consolas" w:cs="Courier New"/>
          <w:color w:val="666600"/>
          <w:sz w:val="16"/>
          <w:szCs w:val="16"/>
        </w:rPr>
        <w:t>&lt;-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churn</w:t>
      </w:r>
      <w:r w:rsidRPr="00E54927">
        <w:rPr>
          <w:rFonts w:ascii="Consolas" w:hAnsi="Consolas" w:cs="Courier New"/>
          <w:color w:val="666600"/>
          <w:sz w:val="16"/>
          <w:szCs w:val="16"/>
        </w:rPr>
        <w:t>[</w:t>
      </w:r>
      <w:r w:rsidRPr="00E54927">
        <w:rPr>
          <w:rFonts w:ascii="Consolas" w:hAnsi="Consolas" w:cs="Courier New"/>
          <w:color w:val="000000"/>
          <w:sz w:val="16"/>
          <w:szCs w:val="16"/>
        </w:rPr>
        <w:t>variables_used</w:t>
      </w:r>
      <w:r w:rsidRPr="00E54927">
        <w:rPr>
          <w:rFonts w:ascii="Consolas" w:hAnsi="Consolas" w:cs="Courier New"/>
          <w:color w:val="666600"/>
          <w:sz w:val="16"/>
          <w:szCs w:val="16"/>
        </w:rPr>
        <w:t>]</w:t>
      </w:r>
    </w:p>
    <w:p w14:paraId="417F02B7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52. </w:t>
      </w:r>
      <w:r w:rsidRPr="00E54927">
        <w:rPr>
          <w:rFonts w:ascii="Consolas" w:hAnsi="Consolas" w:cs="Courier New"/>
          <w:color w:val="000000"/>
          <w:sz w:val="16"/>
          <w:szCs w:val="16"/>
        </w:rPr>
        <w:t>write</w:t>
      </w:r>
      <w:r w:rsidRPr="00E54927">
        <w:rPr>
          <w:rFonts w:ascii="Consolas" w:hAnsi="Consolas" w:cs="Courier New"/>
          <w:color w:val="666600"/>
          <w:sz w:val="16"/>
          <w:szCs w:val="16"/>
        </w:rPr>
        <w:t>.</w:t>
      </w:r>
      <w:r w:rsidRPr="00E54927">
        <w:rPr>
          <w:rFonts w:ascii="Consolas" w:hAnsi="Consolas" w:cs="Courier New"/>
          <w:color w:val="000000"/>
          <w:sz w:val="16"/>
          <w:szCs w:val="16"/>
        </w:rPr>
        <w:t>csv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000000"/>
          <w:sz w:val="16"/>
          <w:szCs w:val="16"/>
        </w:rPr>
        <w:t>task_1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file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008800"/>
          <w:sz w:val="16"/>
          <w:szCs w:val="16"/>
        </w:rPr>
        <w:t>"C:/Users/kiara/OneDrive/WGU MSDA/D208/task_2.csv"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row</w:t>
      </w:r>
      <w:r w:rsidRPr="00E54927">
        <w:rPr>
          <w:rFonts w:ascii="Consolas" w:hAnsi="Consolas" w:cs="Courier New"/>
          <w:color w:val="666600"/>
          <w:sz w:val="16"/>
          <w:szCs w:val="16"/>
        </w:rPr>
        <w:t>.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names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FALSE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4097F5C2" w14:textId="77777777" w:rsidR="006C4F89" w:rsidRPr="00E54927" w:rsidRDefault="006C4F89" w:rsidP="00BA7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53.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task_1 </w:t>
      </w:r>
      <w:r w:rsidRPr="00E54927">
        <w:rPr>
          <w:rFonts w:ascii="Consolas" w:hAnsi="Consolas" w:cs="Courier New"/>
          <w:color w:val="666600"/>
          <w:sz w:val="16"/>
          <w:szCs w:val="16"/>
        </w:rPr>
        <w:t>&lt;-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read</w:t>
      </w:r>
      <w:r w:rsidRPr="00E54927">
        <w:rPr>
          <w:rFonts w:ascii="Consolas" w:hAnsi="Consolas" w:cs="Courier New"/>
          <w:color w:val="666600"/>
          <w:sz w:val="16"/>
          <w:szCs w:val="16"/>
        </w:rPr>
        <w:t>.</w:t>
      </w:r>
      <w:r w:rsidRPr="00E54927">
        <w:rPr>
          <w:rFonts w:ascii="Consolas" w:hAnsi="Consolas" w:cs="Courier New"/>
          <w:color w:val="000000"/>
          <w:sz w:val="16"/>
          <w:szCs w:val="16"/>
        </w:rPr>
        <w:t>csv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008800"/>
          <w:sz w:val="16"/>
          <w:szCs w:val="16"/>
        </w:rPr>
        <w:t>"C:/Users/kiara/OneDrive/WGU MSDA/D208/task_2.csv"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61F6EBD7" w14:textId="61642C80" w:rsidR="006C4F89" w:rsidRPr="00E54927" w:rsidRDefault="006C4F89" w:rsidP="005D5E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01803624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54. </w:t>
      </w:r>
      <w:r w:rsidRPr="00E54927">
        <w:rPr>
          <w:rFonts w:ascii="Consolas" w:hAnsi="Consolas" w:cs="Courier New"/>
          <w:color w:val="000000"/>
          <w:sz w:val="16"/>
          <w:szCs w:val="16"/>
        </w:rPr>
        <w:t>view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000000"/>
          <w:sz w:val="16"/>
          <w:szCs w:val="16"/>
        </w:rPr>
        <w:t>task_1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2587794F" w14:textId="0CA1A08D" w:rsidR="00DD6AF8" w:rsidRDefault="00DC142C" w:rsidP="00E04CF1">
      <w:pPr>
        <w:pStyle w:val="Heading3"/>
        <w:numPr>
          <w:ilvl w:val="0"/>
          <w:numId w:val="16"/>
        </w:numPr>
      </w:pPr>
      <w:r w:rsidRPr="00DC142C">
        <w:lastRenderedPageBreak/>
        <w:t xml:space="preserve">Prepared data set </w:t>
      </w:r>
    </w:p>
    <w:p w14:paraId="52F2FC7A" w14:textId="77CB3CEB" w:rsidR="00777940" w:rsidRDefault="007A0269" w:rsidP="0040031D">
      <w:pPr>
        <w:spacing w:line="240" w:lineRule="auto"/>
        <w:rPr>
          <w:rStyle w:val="Hyperlink"/>
        </w:rPr>
      </w:pPr>
      <w:r>
        <w:t xml:space="preserve">File: </w:t>
      </w:r>
      <w:r w:rsidR="005D5E71">
        <w:rPr>
          <w:rStyle w:val="Hyperlink"/>
        </w:rPr>
        <w:t>task_1</w:t>
      </w:r>
    </w:p>
    <w:p w14:paraId="4350BE9A" w14:textId="3956B9BA" w:rsidR="00AA7A7C" w:rsidRPr="00AA7A7C" w:rsidRDefault="008E54EB" w:rsidP="0040031D">
      <w:pPr>
        <w:pStyle w:val="Heading1"/>
      </w:pPr>
      <w:r w:rsidRPr="008E54EB">
        <w:t>Part IV: Model Comparison and Analysis</w:t>
      </w:r>
    </w:p>
    <w:p w14:paraId="77D55D94" w14:textId="77777777" w:rsidR="00440D13" w:rsidRDefault="00440D13" w:rsidP="00452690">
      <w:pPr>
        <w:pStyle w:val="Heading2"/>
      </w:pPr>
      <w:r w:rsidRPr="00440D13">
        <w:t>Compare an initial and a reduced linear regression model</w:t>
      </w:r>
    </w:p>
    <w:p w14:paraId="443A3B2F" w14:textId="39909079" w:rsidR="00D86658" w:rsidRDefault="00FB2717" w:rsidP="00E04CF1">
      <w:pPr>
        <w:pStyle w:val="Heading3"/>
        <w:numPr>
          <w:ilvl w:val="0"/>
          <w:numId w:val="17"/>
        </w:numPr>
      </w:pPr>
      <w:r>
        <w:t>I</w:t>
      </w:r>
      <w:r w:rsidR="00D86658" w:rsidRPr="00D86658">
        <w:t>nitial multiple linear regression model</w:t>
      </w:r>
    </w:p>
    <w:p w14:paraId="60B31F46" w14:textId="70F830A0" w:rsidR="00C87221" w:rsidRDefault="00A85730" w:rsidP="00704BD3">
      <w:pPr>
        <w:spacing w:line="240" w:lineRule="auto"/>
      </w:pPr>
      <w:r>
        <w:t xml:space="preserve">To </w:t>
      </w:r>
      <w:r w:rsidR="004D20BB">
        <w:t xml:space="preserve">construct </w:t>
      </w:r>
      <w:r w:rsidR="00140279">
        <w:t>an</w:t>
      </w:r>
      <w:r w:rsidR="00C87221" w:rsidRPr="00C87221">
        <w:t xml:space="preserve"> initial multiple linear regression model</w:t>
      </w:r>
      <w:r w:rsidR="00140279">
        <w:t>, I will be</w:t>
      </w:r>
      <w:r w:rsidR="00967A5F">
        <w:t xml:space="preserve"> us</w:t>
      </w:r>
      <w:r w:rsidR="00140279">
        <w:t>ing</w:t>
      </w:r>
      <w:r w:rsidR="00967A5F">
        <w:t xml:space="preserve"> the following cod</w:t>
      </w:r>
      <w:r w:rsidR="00BC1C77">
        <w:t xml:space="preserve">ing formula </w:t>
      </w:r>
      <w:r w:rsidR="00967A5F">
        <w:t>.</w:t>
      </w:r>
      <w:r w:rsidR="00C37719" w:rsidRPr="00C37719">
        <w:t xml:space="preserve"> </w:t>
      </w:r>
      <w:r w:rsidR="00BC1C77">
        <w:t>“</w:t>
      </w:r>
      <w:r w:rsidR="00722C6D" w:rsidRPr="00722C6D">
        <w:t>lm(response_variable ~ predictor_variable1 + predictor_variable2 + ..., data = data)</w:t>
      </w:r>
      <w:r w:rsidR="007024F9">
        <w:t>”</w:t>
      </w:r>
      <w:sdt>
        <w:sdtPr>
          <w:id w:val="1408965483"/>
          <w:citation/>
        </w:sdtPr>
        <w:sdtContent>
          <w:r w:rsidR="00C87221" w:rsidRPr="00C87221">
            <w:fldChar w:fldCharType="begin"/>
          </w:r>
          <w:r w:rsidR="00C87221" w:rsidRPr="00C87221">
            <w:instrText xml:space="preserve"> CITATION Zac19 \l 1033 </w:instrText>
          </w:r>
          <w:r w:rsidR="00C87221" w:rsidRPr="00C87221">
            <w:fldChar w:fldCharType="separate"/>
          </w:r>
          <w:r w:rsidR="00C37719">
            <w:rPr>
              <w:noProof/>
            </w:rPr>
            <w:t xml:space="preserve"> (Bobbitt, How to Perform Multiple Linear Regression in R, 2019)</w:t>
          </w:r>
          <w:r w:rsidR="00C87221" w:rsidRPr="00C87221">
            <w:fldChar w:fldCharType="end"/>
          </w:r>
        </w:sdtContent>
      </w:sdt>
    </w:p>
    <w:p w14:paraId="3E8B5D43" w14:textId="5D0614BA" w:rsidR="004914D5" w:rsidRDefault="00A85730" w:rsidP="00704BD3">
      <w:pPr>
        <w:spacing w:line="240" w:lineRule="auto"/>
      </w:pPr>
      <w:r w:rsidRPr="00202F61">
        <w:t>Code</w:t>
      </w:r>
      <w:r>
        <w:t>:</w:t>
      </w:r>
    </w:p>
    <w:p w14:paraId="630AA9EE" w14:textId="77777777" w:rsidR="000E1EE5" w:rsidRPr="00E54927" w:rsidRDefault="000E1EE5" w:rsidP="004003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472336623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1. </w:t>
      </w:r>
      <w:r w:rsidRPr="00E54927">
        <w:rPr>
          <w:rFonts w:ascii="Consolas" w:hAnsi="Consolas" w:cs="Courier New"/>
          <w:color w:val="880000"/>
          <w:sz w:val="16"/>
          <w:szCs w:val="16"/>
        </w:rPr>
        <w:t># Part D1.</w:t>
      </w:r>
    </w:p>
    <w:p w14:paraId="2B25ED59" w14:textId="77777777" w:rsidR="000E1EE5" w:rsidRPr="00E54927" w:rsidRDefault="000E1EE5" w:rsidP="004003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472336623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2.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initial_model </w:t>
      </w:r>
      <w:r w:rsidRPr="00E54927">
        <w:rPr>
          <w:rFonts w:ascii="Consolas" w:hAnsi="Consolas" w:cs="Courier New"/>
          <w:color w:val="666600"/>
          <w:sz w:val="16"/>
          <w:szCs w:val="16"/>
        </w:rPr>
        <w:t>&lt;-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lm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</w:p>
    <w:p w14:paraId="690F39A9" w14:textId="77777777" w:rsidR="000E1EE5" w:rsidRPr="00E54927" w:rsidRDefault="000E1EE5" w:rsidP="004003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472336623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3.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E54927">
        <w:rPr>
          <w:rFonts w:ascii="Consolas" w:hAnsi="Consolas" w:cs="Courier New"/>
          <w:color w:val="660066"/>
          <w:sz w:val="16"/>
          <w:szCs w:val="16"/>
        </w:rPr>
        <w:t>MonthlyCharge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~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Tenure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Children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Age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Email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Population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Bandwidth_GB_Year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Port_modem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Tablet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</w:p>
    <w:p w14:paraId="0823E96E" w14:textId="77777777" w:rsidR="000E1EE5" w:rsidRPr="00E54927" w:rsidRDefault="000E1EE5" w:rsidP="004003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472336623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4.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Phone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</w:p>
    <w:p w14:paraId="64BEDD0D" w14:textId="77777777" w:rsidR="000E1EE5" w:rsidRPr="00E54927" w:rsidRDefault="000E1EE5" w:rsidP="004003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472336623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5.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E54927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TechSupport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StreamingTV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6600"/>
          <w:sz w:val="16"/>
          <w:szCs w:val="16"/>
        </w:rPr>
        <w:t>+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E54927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E54927">
        <w:rPr>
          <w:rFonts w:ascii="Consolas" w:hAnsi="Consolas" w:cs="Courier New"/>
          <w:color w:val="666600"/>
          <w:sz w:val="16"/>
          <w:szCs w:val="16"/>
        </w:rPr>
        <w:t>,</w:t>
      </w:r>
    </w:p>
    <w:p w14:paraId="09332F7E" w14:textId="77777777" w:rsidR="000E1EE5" w:rsidRPr="00E54927" w:rsidRDefault="000E1EE5" w:rsidP="004003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472336623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6. 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E54927">
        <w:rPr>
          <w:rFonts w:ascii="Consolas" w:hAnsi="Consolas" w:cs="Courier New"/>
          <w:color w:val="666600"/>
          <w:sz w:val="16"/>
          <w:szCs w:val="16"/>
        </w:rPr>
        <w:t>=</w:t>
      </w:r>
      <w:r w:rsidRPr="00E54927">
        <w:rPr>
          <w:rFonts w:ascii="Consolas" w:hAnsi="Consolas" w:cs="Courier New"/>
          <w:color w:val="000000"/>
          <w:sz w:val="16"/>
          <w:szCs w:val="16"/>
        </w:rPr>
        <w:t xml:space="preserve"> task_1</w:t>
      </w:r>
    </w:p>
    <w:p w14:paraId="0BB19A3E" w14:textId="77777777" w:rsidR="000E1EE5" w:rsidRPr="00E54927" w:rsidRDefault="000E1EE5" w:rsidP="004003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472336623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7. 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3776E91B" w14:textId="77777777" w:rsidR="000E1EE5" w:rsidRPr="00E54927" w:rsidRDefault="000E1EE5" w:rsidP="004003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472336623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8. </w:t>
      </w:r>
      <w:r w:rsidRPr="00E54927">
        <w:rPr>
          <w:rFonts w:ascii="Consolas" w:hAnsi="Consolas" w:cs="Courier New"/>
          <w:color w:val="000000"/>
          <w:sz w:val="16"/>
          <w:szCs w:val="16"/>
        </w:rPr>
        <w:t>summary</w:t>
      </w:r>
      <w:r w:rsidRPr="00E54927">
        <w:rPr>
          <w:rFonts w:ascii="Consolas" w:hAnsi="Consolas" w:cs="Courier New"/>
          <w:color w:val="666600"/>
          <w:sz w:val="16"/>
          <w:szCs w:val="16"/>
        </w:rPr>
        <w:t>(</w:t>
      </w:r>
      <w:r w:rsidRPr="00E54927">
        <w:rPr>
          <w:rFonts w:ascii="Consolas" w:hAnsi="Consolas" w:cs="Courier New"/>
          <w:color w:val="000000"/>
          <w:sz w:val="16"/>
          <w:szCs w:val="16"/>
        </w:rPr>
        <w:t>initial_model</w:t>
      </w:r>
      <w:r w:rsidRPr="00E54927">
        <w:rPr>
          <w:rFonts w:ascii="Consolas" w:hAnsi="Consolas" w:cs="Courier New"/>
          <w:color w:val="666600"/>
          <w:sz w:val="16"/>
          <w:szCs w:val="16"/>
        </w:rPr>
        <w:t>)</w:t>
      </w:r>
    </w:p>
    <w:p w14:paraId="67D98D91" w14:textId="37ECF225" w:rsidR="000E1EE5" w:rsidRPr="00E54927" w:rsidRDefault="000E1EE5" w:rsidP="004003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472336623"/>
        <w:rPr>
          <w:rFonts w:ascii="Consolas" w:hAnsi="Consolas" w:cs="Courier New"/>
          <w:sz w:val="16"/>
          <w:szCs w:val="16"/>
        </w:rPr>
      </w:pPr>
      <w:r w:rsidRPr="00E54927">
        <w:rPr>
          <w:rFonts w:ascii="Consolas" w:hAnsi="Consolas" w:cs="Courier New"/>
          <w:sz w:val="16"/>
          <w:szCs w:val="16"/>
        </w:rPr>
        <w:t xml:space="preserve">9. </w:t>
      </w:r>
      <w:r w:rsidR="006C3184" w:rsidRPr="00E54927">
        <w:rPr>
          <w:rFonts w:ascii="Consolas" w:hAnsi="Consolas" w:cs="Courier New"/>
          <w:sz w:val="16"/>
          <w:szCs w:val="16"/>
        </w:rPr>
        <w:t>vif(initial_model)</w:t>
      </w:r>
      <w:r w:rsidR="0068463E" w:rsidRPr="00E54927">
        <w:rPr>
          <w:noProof/>
          <w:sz w:val="16"/>
          <w:szCs w:val="16"/>
        </w:rPr>
        <w:t xml:space="preserve"> </w:t>
      </w:r>
    </w:p>
    <w:p w14:paraId="398657FC" w14:textId="02FD6AD9" w:rsidR="008773D7" w:rsidRDefault="0068463E" w:rsidP="000E1E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472336623"/>
        <w:rPr>
          <w:rFonts w:ascii="Consolas" w:hAnsi="Consolas" w:cs="Courier New"/>
          <w:sz w:val="14"/>
          <w:szCs w:val="14"/>
        </w:rPr>
      </w:pPr>
      <w:r w:rsidRPr="00E54927">
        <w:rPr>
          <w:rFonts w:ascii="Consolas" w:hAnsi="Consolas" w:cs="Courier New"/>
          <w:sz w:val="16"/>
          <w:szCs w:val="16"/>
        </w:rPr>
        <w:tab/>
      </w:r>
      <w:r w:rsidR="00BA7161">
        <w:rPr>
          <w:noProof/>
        </w:rPr>
        <w:drawing>
          <wp:inline distT="0" distB="0" distL="0" distR="0" wp14:anchorId="4EF8C7A5" wp14:editId="7EC657B7">
            <wp:extent cx="3657600" cy="4365201"/>
            <wp:effectExtent l="0" t="0" r="0" b="0"/>
            <wp:docPr id="7575300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30076" name="Picture 1" descr="A screenshot of a computer program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6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8064" w14:textId="1E455CF2" w:rsidR="006C33F2" w:rsidRDefault="006C33F2" w:rsidP="00E04CF1">
      <w:pPr>
        <w:pStyle w:val="Heading3"/>
        <w:numPr>
          <w:ilvl w:val="0"/>
          <w:numId w:val="17"/>
        </w:numPr>
      </w:pPr>
      <w:r w:rsidRPr="006C33F2">
        <w:t>Feature Selection Procedure</w:t>
      </w:r>
    </w:p>
    <w:p w14:paraId="516C7FDB" w14:textId="5813E551" w:rsidR="00776815" w:rsidRDefault="00DF6233" w:rsidP="00983A92">
      <w:pPr>
        <w:ind w:firstLine="720"/>
      </w:pPr>
      <w:r w:rsidRPr="00DF6233">
        <w:t xml:space="preserve">For </w:t>
      </w:r>
      <w:r w:rsidR="00DF2E5C">
        <w:t>feature selection</w:t>
      </w:r>
      <w:r w:rsidRPr="00DF6233">
        <w:t xml:space="preserve">, I used </w:t>
      </w:r>
      <w:r w:rsidR="00F36882" w:rsidRPr="00DF6233">
        <w:t xml:space="preserve">VIF </w:t>
      </w:r>
      <w:r w:rsidR="00F36882">
        <w:t>and</w:t>
      </w:r>
      <w:r w:rsidRPr="00DF6233">
        <w:t xml:space="preserve"> Backward Stepwise Elimination method to refine the initial model. I started by </w:t>
      </w:r>
      <w:r w:rsidR="005D771A">
        <w:t xml:space="preserve">removing the predictor with the highest vif value first and </w:t>
      </w:r>
      <w:r w:rsidR="00906C14">
        <w:t>repeating the process until all the vif values are under 10.</w:t>
      </w:r>
      <w:r w:rsidR="004006A7">
        <w:t xml:space="preserve"> In this case it wilk be the predictor </w:t>
      </w:r>
      <w:r w:rsidR="00183A72">
        <w:t>Bandwidth GB Year.</w:t>
      </w:r>
      <w:r w:rsidR="00906C14">
        <w:t xml:space="preserve"> Once that is taken care </w:t>
      </w:r>
      <w:r w:rsidR="00FC2FF1">
        <w:t>of,</w:t>
      </w:r>
      <w:r w:rsidR="00906C14">
        <w:t xml:space="preserve"> </w:t>
      </w:r>
      <w:r w:rsidR="00E1172D">
        <w:t xml:space="preserve">I started removing based on p-value. Here I did the same process of removing one at a time and repeating the code. </w:t>
      </w:r>
      <w:r w:rsidR="00AC5E1A">
        <w:t xml:space="preserve">This method is justified, because it keeps the </w:t>
      </w:r>
      <w:r w:rsidR="00D37996">
        <w:t xml:space="preserve">predictors that have a statistical significance to the </w:t>
      </w:r>
      <w:r w:rsidR="00983A92">
        <w:t>dependent variable.</w:t>
      </w:r>
    </w:p>
    <w:p w14:paraId="5899552D" w14:textId="3A0A6DD0" w:rsidR="00CD3433" w:rsidRDefault="003E0D86" w:rsidP="006C2434">
      <w:pPr>
        <w:pStyle w:val="Heading3"/>
        <w:numPr>
          <w:ilvl w:val="0"/>
          <w:numId w:val="17"/>
        </w:numPr>
      </w:pPr>
      <w:r>
        <w:t>R</w:t>
      </w:r>
      <w:r w:rsidR="00423424" w:rsidRPr="00423424">
        <w:t xml:space="preserve">educed </w:t>
      </w:r>
      <w:r>
        <w:t>L</w:t>
      </w:r>
      <w:r w:rsidR="00423424" w:rsidRPr="00423424">
        <w:t xml:space="preserve">inear </w:t>
      </w:r>
      <w:r>
        <w:t>R</w:t>
      </w:r>
      <w:r w:rsidR="00423424" w:rsidRPr="00423424">
        <w:t xml:space="preserve">egression </w:t>
      </w:r>
      <w:r>
        <w:t>M</w:t>
      </w:r>
      <w:r w:rsidR="00423424" w:rsidRPr="00423424">
        <w:t>ode</w:t>
      </w:r>
      <w:r>
        <w:t>l</w:t>
      </w:r>
    </w:p>
    <w:p w14:paraId="3200A361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 1. </w:t>
      </w:r>
      <w:r w:rsidRPr="000417D3">
        <w:rPr>
          <w:rFonts w:ascii="Consolas" w:hAnsi="Consolas" w:cs="Courier New"/>
          <w:color w:val="880000"/>
          <w:sz w:val="16"/>
          <w:szCs w:val="16"/>
        </w:rPr>
        <w:t># Part D3.</w:t>
      </w:r>
    </w:p>
    <w:p w14:paraId="5D889249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 2. </w:t>
      </w:r>
      <w:r w:rsidRPr="000417D3">
        <w:rPr>
          <w:rFonts w:ascii="Consolas" w:hAnsi="Consolas" w:cs="Courier New"/>
          <w:color w:val="880000"/>
          <w:sz w:val="16"/>
          <w:szCs w:val="16"/>
        </w:rPr>
        <w:t># Remove Bandwidth_GB_Year</w:t>
      </w:r>
    </w:p>
    <w:p w14:paraId="5B60D063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 3.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red_mod_01 </w:t>
      </w:r>
      <w:r w:rsidRPr="000417D3">
        <w:rPr>
          <w:rFonts w:ascii="Consolas" w:hAnsi="Consolas" w:cs="Courier New"/>
          <w:color w:val="666600"/>
          <w:sz w:val="16"/>
          <w:szCs w:val="16"/>
        </w:rPr>
        <w:t>&lt;-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lm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</w:p>
    <w:p w14:paraId="2C2745F3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 4.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0417D3">
        <w:rPr>
          <w:rFonts w:ascii="Consolas" w:hAnsi="Consolas" w:cs="Courier New"/>
          <w:color w:val="660066"/>
          <w:sz w:val="16"/>
          <w:szCs w:val="16"/>
        </w:rPr>
        <w:t>MonthlyCharge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~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Tenure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Children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Age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Email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Population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Port_modem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Tablet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79B348E6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 5.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Phone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6E00A6A6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 6.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TechSupport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StreamingTV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0417D3">
        <w:rPr>
          <w:rFonts w:ascii="Consolas" w:hAnsi="Consolas" w:cs="Courier New"/>
          <w:color w:val="666600"/>
          <w:sz w:val="16"/>
          <w:szCs w:val="16"/>
        </w:rPr>
        <w:t>,</w:t>
      </w:r>
    </w:p>
    <w:p w14:paraId="2A061B54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lastRenderedPageBreak/>
        <w:t xml:space="preserve"> 7.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0417D3">
        <w:rPr>
          <w:rFonts w:ascii="Consolas" w:hAnsi="Consolas" w:cs="Courier New"/>
          <w:color w:val="666600"/>
          <w:sz w:val="16"/>
          <w:szCs w:val="16"/>
        </w:rPr>
        <w:t>=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task_1</w:t>
      </w:r>
    </w:p>
    <w:p w14:paraId="47532415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 8. 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5B9C06CE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 9. </w:t>
      </w:r>
      <w:r w:rsidRPr="000417D3">
        <w:rPr>
          <w:rFonts w:ascii="Consolas" w:hAnsi="Consolas" w:cs="Courier New"/>
          <w:color w:val="000000"/>
          <w:sz w:val="16"/>
          <w:szCs w:val="16"/>
        </w:rPr>
        <w:t>summary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red_mod_01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0BBDEA20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10. </w:t>
      </w:r>
      <w:r w:rsidRPr="000417D3">
        <w:rPr>
          <w:rFonts w:ascii="Consolas" w:hAnsi="Consolas" w:cs="Courier New"/>
          <w:color w:val="000000"/>
          <w:sz w:val="16"/>
          <w:szCs w:val="16"/>
        </w:rPr>
        <w:t>vif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red_mod_01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0FCB8693" w14:textId="71375C05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11. </w:t>
      </w:r>
      <w:r w:rsidR="00403C7E" w:rsidRPr="000417D3">
        <w:rPr>
          <w:noProof/>
          <w:sz w:val="16"/>
          <w:szCs w:val="16"/>
        </w:rPr>
        <w:drawing>
          <wp:inline distT="0" distB="0" distL="0" distR="0" wp14:anchorId="73D21370" wp14:editId="37CBA273">
            <wp:extent cx="3200400" cy="3780643"/>
            <wp:effectExtent l="0" t="0" r="0" b="0"/>
            <wp:docPr id="17007647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64708" name="Picture 1" descr="A screenshot of a computer program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6AAE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12. </w:t>
      </w:r>
      <w:r w:rsidRPr="000417D3">
        <w:rPr>
          <w:rFonts w:ascii="Consolas" w:hAnsi="Consolas" w:cs="Courier New"/>
          <w:color w:val="880000"/>
          <w:sz w:val="16"/>
          <w:szCs w:val="16"/>
        </w:rPr>
        <w:t># Remove Population</w:t>
      </w:r>
    </w:p>
    <w:p w14:paraId="41674E4E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13.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red_mod_02 </w:t>
      </w:r>
      <w:r w:rsidRPr="000417D3">
        <w:rPr>
          <w:rFonts w:ascii="Consolas" w:hAnsi="Consolas" w:cs="Courier New"/>
          <w:color w:val="666600"/>
          <w:sz w:val="16"/>
          <w:szCs w:val="16"/>
        </w:rPr>
        <w:t>&lt;-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lm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</w:p>
    <w:p w14:paraId="3333EFE9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14.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0417D3">
        <w:rPr>
          <w:rFonts w:ascii="Consolas" w:hAnsi="Consolas" w:cs="Courier New"/>
          <w:color w:val="660066"/>
          <w:sz w:val="16"/>
          <w:szCs w:val="16"/>
        </w:rPr>
        <w:t>MonthlyCharge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~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Tenure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Children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Age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Email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Port_modem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Tablet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6A8794DC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15.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Phone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6E66A63E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16.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TechSupport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StreamingTV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0417D3">
        <w:rPr>
          <w:rFonts w:ascii="Consolas" w:hAnsi="Consolas" w:cs="Courier New"/>
          <w:color w:val="666600"/>
          <w:sz w:val="16"/>
          <w:szCs w:val="16"/>
        </w:rPr>
        <w:t>,</w:t>
      </w:r>
    </w:p>
    <w:p w14:paraId="73048F0F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17.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0417D3">
        <w:rPr>
          <w:rFonts w:ascii="Consolas" w:hAnsi="Consolas" w:cs="Courier New"/>
          <w:color w:val="666600"/>
          <w:sz w:val="16"/>
          <w:szCs w:val="16"/>
        </w:rPr>
        <w:t>=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task_1</w:t>
      </w:r>
    </w:p>
    <w:p w14:paraId="10F11A14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18. 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0C822CD6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19. </w:t>
      </w:r>
      <w:r w:rsidRPr="000417D3">
        <w:rPr>
          <w:rFonts w:ascii="Consolas" w:hAnsi="Consolas" w:cs="Courier New"/>
          <w:color w:val="000000"/>
          <w:sz w:val="16"/>
          <w:szCs w:val="16"/>
        </w:rPr>
        <w:t>summary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red_mod_02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78FED0BA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20. </w:t>
      </w:r>
      <w:r w:rsidRPr="000417D3">
        <w:rPr>
          <w:rFonts w:ascii="Consolas" w:hAnsi="Consolas" w:cs="Courier New"/>
          <w:color w:val="000000"/>
          <w:sz w:val="16"/>
          <w:szCs w:val="16"/>
        </w:rPr>
        <w:t>vif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red_mod_02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629A583E" w14:textId="71081D0F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21. </w:t>
      </w:r>
      <w:r w:rsidR="00E426AA" w:rsidRPr="000417D3">
        <w:rPr>
          <w:noProof/>
          <w:sz w:val="16"/>
          <w:szCs w:val="16"/>
        </w:rPr>
        <w:drawing>
          <wp:inline distT="0" distB="0" distL="0" distR="0" wp14:anchorId="5F4FB16C" wp14:editId="09D80027">
            <wp:extent cx="3200400" cy="3491345"/>
            <wp:effectExtent l="0" t="0" r="0" b="0"/>
            <wp:docPr id="13510410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41052" name="Picture 1" descr="A screenshot of a computer program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4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3949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22. </w:t>
      </w:r>
      <w:r w:rsidRPr="000417D3">
        <w:rPr>
          <w:rFonts w:ascii="Consolas" w:hAnsi="Consolas" w:cs="Courier New"/>
          <w:color w:val="880000"/>
          <w:sz w:val="16"/>
          <w:szCs w:val="16"/>
        </w:rPr>
        <w:t># Remove Age</w:t>
      </w:r>
    </w:p>
    <w:p w14:paraId="45FA7B8A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23.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red_mod_03 </w:t>
      </w:r>
      <w:r w:rsidRPr="000417D3">
        <w:rPr>
          <w:rFonts w:ascii="Consolas" w:hAnsi="Consolas" w:cs="Courier New"/>
          <w:color w:val="666600"/>
          <w:sz w:val="16"/>
          <w:szCs w:val="16"/>
        </w:rPr>
        <w:t>&lt;-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lm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</w:p>
    <w:p w14:paraId="356224B1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24.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0417D3">
        <w:rPr>
          <w:rFonts w:ascii="Consolas" w:hAnsi="Consolas" w:cs="Courier New"/>
          <w:color w:val="660066"/>
          <w:sz w:val="16"/>
          <w:szCs w:val="16"/>
        </w:rPr>
        <w:t>MonthlyCharge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~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Tenure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Children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Email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Port_modem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Tablet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11265FB0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25.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Phone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08319E0F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lastRenderedPageBreak/>
        <w:t xml:space="preserve">26.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TechSupport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StreamingTV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0417D3">
        <w:rPr>
          <w:rFonts w:ascii="Consolas" w:hAnsi="Consolas" w:cs="Courier New"/>
          <w:color w:val="666600"/>
          <w:sz w:val="16"/>
          <w:szCs w:val="16"/>
        </w:rPr>
        <w:t>,</w:t>
      </w:r>
    </w:p>
    <w:p w14:paraId="728964FC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27.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0417D3">
        <w:rPr>
          <w:rFonts w:ascii="Consolas" w:hAnsi="Consolas" w:cs="Courier New"/>
          <w:color w:val="666600"/>
          <w:sz w:val="16"/>
          <w:szCs w:val="16"/>
        </w:rPr>
        <w:t>=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task_1</w:t>
      </w:r>
    </w:p>
    <w:p w14:paraId="1BF418F3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28. 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7E6DF06D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29. </w:t>
      </w:r>
      <w:r w:rsidRPr="000417D3">
        <w:rPr>
          <w:rFonts w:ascii="Consolas" w:hAnsi="Consolas" w:cs="Courier New"/>
          <w:color w:val="000000"/>
          <w:sz w:val="16"/>
          <w:szCs w:val="16"/>
        </w:rPr>
        <w:t>summary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red_mod_03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5AAD70BE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30. </w:t>
      </w:r>
      <w:r w:rsidRPr="000417D3">
        <w:rPr>
          <w:rFonts w:ascii="Consolas" w:hAnsi="Consolas" w:cs="Courier New"/>
          <w:color w:val="000000"/>
          <w:sz w:val="16"/>
          <w:szCs w:val="16"/>
        </w:rPr>
        <w:t>vif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red_mod_03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4ACB1FA2" w14:textId="7688B40B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31. </w:t>
      </w:r>
      <w:r w:rsidR="00F83591" w:rsidRPr="000417D3">
        <w:rPr>
          <w:noProof/>
          <w:sz w:val="16"/>
          <w:szCs w:val="16"/>
        </w:rPr>
        <w:drawing>
          <wp:inline distT="0" distB="0" distL="0" distR="0" wp14:anchorId="756FEF4C" wp14:editId="604551A0">
            <wp:extent cx="3200400" cy="3399295"/>
            <wp:effectExtent l="0" t="0" r="0" b="0"/>
            <wp:docPr id="15297483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8396" name="Picture 1" descr="A screenshot of a computer program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9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784B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32. </w:t>
      </w:r>
      <w:r w:rsidRPr="000417D3">
        <w:rPr>
          <w:rFonts w:ascii="Consolas" w:hAnsi="Consolas" w:cs="Courier New"/>
          <w:color w:val="880000"/>
          <w:sz w:val="16"/>
          <w:szCs w:val="16"/>
        </w:rPr>
        <w:t># Remove Email</w:t>
      </w:r>
    </w:p>
    <w:p w14:paraId="4DD8CB68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33.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red_mod_04 </w:t>
      </w:r>
      <w:r w:rsidRPr="000417D3">
        <w:rPr>
          <w:rFonts w:ascii="Consolas" w:hAnsi="Consolas" w:cs="Courier New"/>
          <w:color w:val="666600"/>
          <w:sz w:val="16"/>
          <w:szCs w:val="16"/>
        </w:rPr>
        <w:t>&lt;-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lm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</w:p>
    <w:p w14:paraId="11003FDB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34.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0417D3">
        <w:rPr>
          <w:rFonts w:ascii="Consolas" w:hAnsi="Consolas" w:cs="Courier New"/>
          <w:color w:val="660066"/>
          <w:sz w:val="16"/>
          <w:szCs w:val="16"/>
        </w:rPr>
        <w:t>MonthlyCharge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~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Tenure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Children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Port_modem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Tablet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519E7DB0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35.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Phone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4848AD91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36.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TechSupport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StreamingTV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0417D3">
        <w:rPr>
          <w:rFonts w:ascii="Consolas" w:hAnsi="Consolas" w:cs="Courier New"/>
          <w:color w:val="666600"/>
          <w:sz w:val="16"/>
          <w:szCs w:val="16"/>
        </w:rPr>
        <w:t>,</w:t>
      </w:r>
    </w:p>
    <w:p w14:paraId="27376B58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37.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0417D3">
        <w:rPr>
          <w:rFonts w:ascii="Consolas" w:hAnsi="Consolas" w:cs="Courier New"/>
          <w:color w:val="666600"/>
          <w:sz w:val="16"/>
          <w:szCs w:val="16"/>
        </w:rPr>
        <w:t>=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task_1</w:t>
      </w:r>
    </w:p>
    <w:p w14:paraId="141DD661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38. 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57B5FEAF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39. </w:t>
      </w:r>
      <w:r w:rsidRPr="000417D3">
        <w:rPr>
          <w:rFonts w:ascii="Consolas" w:hAnsi="Consolas" w:cs="Courier New"/>
          <w:color w:val="000000"/>
          <w:sz w:val="16"/>
          <w:szCs w:val="16"/>
        </w:rPr>
        <w:t>summary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red_mod_04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7BF8694B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40. </w:t>
      </w:r>
      <w:r w:rsidRPr="000417D3">
        <w:rPr>
          <w:rFonts w:ascii="Consolas" w:hAnsi="Consolas" w:cs="Courier New"/>
          <w:color w:val="000000"/>
          <w:sz w:val="16"/>
          <w:szCs w:val="16"/>
        </w:rPr>
        <w:t>vif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red_mod_04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03EC6DC4" w14:textId="0D5A3C40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41. </w:t>
      </w:r>
      <w:r w:rsidR="00F26D04" w:rsidRPr="000417D3">
        <w:rPr>
          <w:noProof/>
          <w:sz w:val="16"/>
          <w:szCs w:val="16"/>
        </w:rPr>
        <w:drawing>
          <wp:inline distT="0" distB="0" distL="0" distR="0" wp14:anchorId="59C61048" wp14:editId="36B8DB5D">
            <wp:extent cx="3200400" cy="3345460"/>
            <wp:effectExtent l="0" t="0" r="0" b="7620"/>
            <wp:docPr id="127934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438" name="Picture 1" descr="A screenshot of a computer program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B413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42. </w:t>
      </w:r>
      <w:r w:rsidRPr="000417D3">
        <w:rPr>
          <w:rFonts w:ascii="Consolas" w:hAnsi="Consolas" w:cs="Courier New"/>
          <w:color w:val="880000"/>
          <w:sz w:val="16"/>
          <w:szCs w:val="16"/>
        </w:rPr>
        <w:t># Remove Phone</w:t>
      </w:r>
    </w:p>
    <w:p w14:paraId="2D77F566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43.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red_mod_05 </w:t>
      </w:r>
      <w:r w:rsidRPr="000417D3">
        <w:rPr>
          <w:rFonts w:ascii="Consolas" w:hAnsi="Consolas" w:cs="Courier New"/>
          <w:color w:val="666600"/>
          <w:sz w:val="16"/>
          <w:szCs w:val="16"/>
        </w:rPr>
        <w:t>&lt;-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lm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</w:p>
    <w:p w14:paraId="6E0E223E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44.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0417D3">
        <w:rPr>
          <w:rFonts w:ascii="Consolas" w:hAnsi="Consolas" w:cs="Courier New"/>
          <w:color w:val="660066"/>
          <w:sz w:val="16"/>
          <w:szCs w:val="16"/>
        </w:rPr>
        <w:t>MonthlyCharge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~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Tenure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Children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Port_modem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Tablet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2F449CB6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45.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763CB314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46.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TechSupport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StreamingTV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0417D3">
        <w:rPr>
          <w:rFonts w:ascii="Consolas" w:hAnsi="Consolas" w:cs="Courier New"/>
          <w:color w:val="666600"/>
          <w:sz w:val="16"/>
          <w:szCs w:val="16"/>
        </w:rPr>
        <w:t>,</w:t>
      </w:r>
    </w:p>
    <w:p w14:paraId="11AEF29D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47.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0417D3">
        <w:rPr>
          <w:rFonts w:ascii="Consolas" w:hAnsi="Consolas" w:cs="Courier New"/>
          <w:color w:val="666600"/>
          <w:sz w:val="16"/>
          <w:szCs w:val="16"/>
        </w:rPr>
        <w:t>=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task_1</w:t>
      </w:r>
    </w:p>
    <w:p w14:paraId="7F9E3DAF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48. 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74B15BCE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49. </w:t>
      </w:r>
      <w:r w:rsidRPr="000417D3">
        <w:rPr>
          <w:rFonts w:ascii="Consolas" w:hAnsi="Consolas" w:cs="Courier New"/>
          <w:color w:val="000000"/>
          <w:sz w:val="16"/>
          <w:szCs w:val="16"/>
        </w:rPr>
        <w:t>summary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red_mod_05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531BEA24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lastRenderedPageBreak/>
        <w:t xml:space="preserve">50. </w:t>
      </w:r>
      <w:r w:rsidRPr="000417D3">
        <w:rPr>
          <w:rFonts w:ascii="Consolas" w:hAnsi="Consolas" w:cs="Courier New"/>
          <w:color w:val="000000"/>
          <w:sz w:val="16"/>
          <w:szCs w:val="16"/>
        </w:rPr>
        <w:t>vif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red_mod_05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70F24E1A" w14:textId="330E1D2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51. </w:t>
      </w:r>
      <w:r w:rsidR="00EC785C" w:rsidRPr="000417D3">
        <w:rPr>
          <w:noProof/>
          <w:sz w:val="16"/>
          <w:szCs w:val="16"/>
        </w:rPr>
        <w:drawing>
          <wp:inline distT="0" distB="0" distL="0" distR="0" wp14:anchorId="3F81359D" wp14:editId="24653444">
            <wp:extent cx="3566160" cy="3465137"/>
            <wp:effectExtent l="0" t="0" r="0" b="2540"/>
            <wp:docPr id="208010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086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46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3249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52. </w:t>
      </w:r>
      <w:r w:rsidRPr="000417D3">
        <w:rPr>
          <w:rFonts w:ascii="Consolas" w:hAnsi="Consolas" w:cs="Courier New"/>
          <w:color w:val="880000"/>
          <w:sz w:val="16"/>
          <w:szCs w:val="16"/>
        </w:rPr>
        <w:t># Remove Port_modem</w:t>
      </w:r>
    </w:p>
    <w:p w14:paraId="34B4D14B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53.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red_mod_06 </w:t>
      </w:r>
      <w:r w:rsidRPr="000417D3">
        <w:rPr>
          <w:rFonts w:ascii="Consolas" w:hAnsi="Consolas" w:cs="Courier New"/>
          <w:color w:val="666600"/>
          <w:sz w:val="16"/>
          <w:szCs w:val="16"/>
        </w:rPr>
        <w:t>&lt;-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lm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</w:p>
    <w:p w14:paraId="17CDFB9F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54.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0417D3">
        <w:rPr>
          <w:rFonts w:ascii="Consolas" w:hAnsi="Consolas" w:cs="Courier New"/>
          <w:color w:val="660066"/>
          <w:sz w:val="16"/>
          <w:szCs w:val="16"/>
        </w:rPr>
        <w:t>MonthlyCharge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~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Tenure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Children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Tablet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543AC047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55.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6CEF4280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56.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TechSupport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StreamingTV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0417D3">
        <w:rPr>
          <w:rFonts w:ascii="Consolas" w:hAnsi="Consolas" w:cs="Courier New"/>
          <w:color w:val="666600"/>
          <w:sz w:val="16"/>
          <w:szCs w:val="16"/>
        </w:rPr>
        <w:t>,</w:t>
      </w:r>
    </w:p>
    <w:p w14:paraId="31D7191E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57.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0417D3">
        <w:rPr>
          <w:rFonts w:ascii="Consolas" w:hAnsi="Consolas" w:cs="Courier New"/>
          <w:color w:val="666600"/>
          <w:sz w:val="16"/>
          <w:szCs w:val="16"/>
        </w:rPr>
        <w:t>=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task_1</w:t>
      </w:r>
    </w:p>
    <w:p w14:paraId="23EB6E0A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58. 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19E93CD1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59. </w:t>
      </w:r>
      <w:r w:rsidRPr="000417D3">
        <w:rPr>
          <w:rFonts w:ascii="Consolas" w:hAnsi="Consolas" w:cs="Courier New"/>
          <w:color w:val="000000"/>
          <w:sz w:val="16"/>
          <w:szCs w:val="16"/>
        </w:rPr>
        <w:t>summary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red_mod_06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23CEE6D5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60. </w:t>
      </w:r>
      <w:r w:rsidRPr="000417D3">
        <w:rPr>
          <w:rFonts w:ascii="Consolas" w:hAnsi="Consolas" w:cs="Courier New"/>
          <w:color w:val="000000"/>
          <w:sz w:val="16"/>
          <w:szCs w:val="16"/>
        </w:rPr>
        <w:t>vif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red_mod_06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537A491A" w14:textId="0982E3DE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61. </w:t>
      </w:r>
      <w:r w:rsidR="00FF2FE0" w:rsidRPr="000417D3">
        <w:rPr>
          <w:noProof/>
          <w:sz w:val="16"/>
          <w:szCs w:val="16"/>
        </w:rPr>
        <w:drawing>
          <wp:inline distT="0" distB="0" distL="0" distR="0" wp14:anchorId="7D6C83BA" wp14:editId="1580EEF7">
            <wp:extent cx="3840480" cy="3411436"/>
            <wp:effectExtent l="0" t="0" r="7620" b="0"/>
            <wp:docPr id="4876264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26477" name="Picture 1" descr="A screenshot of a computer program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4E7A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62. </w:t>
      </w:r>
      <w:r w:rsidRPr="000417D3">
        <w:rPr>
          <w:rFonts w:ascii="Consolas" w:hAnsi="Consolas" w:cs="Courier New"/>
          <w:color w:val="880000"/>
          <w:sz w:val="16"/>
          <w:szCs w:val="16"/>
        </w:rPr>
        <w:t># Remove Tenure</w:t>
      </w:r>
    </w:p>
    <w:p w14:paraId="37F6649B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63.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red_mod_07 </w:t>
      </w:r>
      <w:r w:rsidRPr="000417D3">
        <w:rPr>
          <w:rFonts w:ascii="Consolas" w:hAnsi="Consolas" w:cs="Courier New"/>
          <w:color w:val="666600"/>
          <w:sz w:val="16"/>
          <w:szCs w:val="16"/>
        </w:rPr>
        <w:t>&lt;-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lm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</w:p>
    <w:p w14:paraId="027E5053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64.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0417D3">
        <w:rPr>
          <w:rFonts w:ascii="Consolas" w:hAnsi="Consolas" w:cs="Courier New"/>
          <w:color w:val="660066"/>
          <w:sz w:val="16"/>
          <w:szCs w:val="16"/>
        </w:rPr>
        <w:t>MonthlyCharge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~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Children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Tablet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42DC349A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65.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14DAD77C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66.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TechSupport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StreamingTV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0417D3">
        <w:rPr>
          <w:rFonts w:ascii="Consolas" w:hAnsi="Consolas" w:cs="Courier New"/>
          <w:color w:val="666600"/>
          <w:sz w:val="16"/>
          <w:szCs w:val="16"/>
        </w:rPr>
        <w:t>,</w:t>
      </w:r>
    </w:p>
    <w:p w14:paraId="2A896ADE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67.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0417D3">
        <w:rPr>
          <w:rFonts w:ascii="Consolas" w:hAnsi="Consolas" w:cs="Courier New"/>
          <w:color w:val="666600"/>
          <w:sz w:val="16"/>
          <w:szCs w:val="16"/>
        </w:rPr>
        <w:t>=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task_1</w:t>
      </w:r>
    </w:p>
    <w:p w14:paraId="74D590AD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68. 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401C285F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69. </w:t>
      </w:r>
      <w:r w:rsidRPr="000417D3">
        <w:rPr>
          <w:rFonts w:ascii="Consolas" w:hAnsi="Consolas" w:cs="Courier New"/>
          <w:color w:val="000000"/>
          <w:sz w:val="16"/>
          <w:szCs w:val="16"/>
        </w:rPr>
        <w:t>summary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red_mod_07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1345912B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70. </w:t>
      </w:r>
      <w:r w:rsidRPr="000417D3">
        <w:rPr>
          <w:rFonts w:ascii="Consolas" w:hAnsi="Consolas" w:cs="Courier New"/>
          <w:color w:val="000000"/>
          <w:sz w:val="16"/>
          <w:szCs w:val="16"/>
        </w:rPr>
        <w:t>vif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red_mod_07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6EDECB20" w14:textId="466D6730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lastRenderedPageBreak/>
        <w:t xml:space="preserve">71. </w:t>
      </w:r>
      <w:r w:rsidR="00BB2759" w:rsidRPr="000417D3">
        <w:rPr>
          <w:noProof/>
          <w:sz w:val="16"/>
          <w:szCs w:val="16"/>
        </w:rPr>
        <w:drawing>
          <wp:inline distT="0" distB="0" distL="0" distR="0" wp14:anchorId="6E1C8795" wp14:editId="1E5F0995">
            <wp:extent cx="3749040" cy="3366703"/>
            <wp:effectExtent l="0" t="0" r="3810" b="5715"/>
            <wp:docPr id="1427092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2179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36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86C7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72. </w:t>
      </w:r>
      <w:r w:rsidRPr="000417D3">
        <w:rPr>
          <w:rFonts w:ascii="Consolas" w:hAnsi="Consolas" w:cs="Courier New"/>
          <w:color w:val="880000"/>
          <w:sz w:val="16"/>
          <w:szCs w:val="16"/>
        </w:rPr>
        <w:t># Remove Children</w:t>
      </w:r>
    </w:p>
    <w:p w14:paraId="11F67FC0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73.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red_mod_08 </w:t>
      </w:r>
      <w:r w:rsidRPr="000417D3">
        <w:rPr>
          <w:rFonts w:ascii="Consolas" w:hAnsi="Consolas" w:cs="Courier New"/>
          <w:color w:val="666600"/>
          <w:sz w:val="16"/>
          <w:szCs w:val="16"/>
        </w:rPr>
        <w:t>&lt;-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lm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</w:p>
    <w:p w14:paraId="388F9B2D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74.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0417D3">
        <w:rPr>
          <w:rFonts w:ascii="Consolas" w:hAnsi="Consolas" w:cs="Courier New"/>
          <w:color w:val="660066"/>
          <w:sz w:val="16"/>
          <w:szCs w:val="16"/>
        </w:rPr>
        <w:t>MonthlyCharge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~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Tablet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7840F08D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75.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6E593DF1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76.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TechSupport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StreamingTV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0417D3">
        <w:rPr>
          <w:rFonts w:ascii="Consolas" w:hAnsi="Consolas" w:cs="Courier New"/>
          <w:color w:val="666600"/>
          <w:sz w:val="16"/>
          <w:szCs w:val="16"/>
        </w:rPr>
        <w:t>,</w:t>
      </w:r>
    </w:p>
    <w:p w14:paraId="70AA35F7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77.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0417D3">
        <w:rPr>
          <w:rFonts w:ascii="Consolas" w:hAnsi="Consolas" w:cs="Courier New"/>
          <w:color w:val="666600"/>
          <w:sz w:val="16"/>
          <w:szCs w:val="16"/>
        </w:rPr>
        <w:t>=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task_1</w:t>
      </w:r>
    </w:p>
    <w:p w14:paraId="4CE548D4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78. 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1327CFD9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79. </w:t>
      </w:r>
      <w:r w:rsidRPr="000417D3">
        <w:rPr>
          <w:rFonts w:ascii="Consolas" w:hAnsi="Consolas" w:cs="Courier New"/>
          <w:color w:val="000000"/>
          <w:sz w:val="16"/>
          <w:szCs w:val="16"/>
        </w:rPr>
        <w:t>summary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red_mod_08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795D81B5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80. </w:t>
      </w:r>
      <w:r w:rsidRPr="000417D3">
        <w:rPr>
          <w:rFonts w:ascii="Consolas" w:hAnsi="Consolas" w:cs="Courier New"/>
          <w:color w:val="000000"/>
          <w:sz w:val="16"/>
          <w:szCs w:val="16"/>
        </w:rPr>
        <w:t>vif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red_mod_08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134600B5" w14:textId="24C449E5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81. </w:t>
      </w:r>
      <w:r w:rsidR="00D87913" w:rsidRPr="000417D3">
        <w:rPr>
          <w:noProof/>
          <w:sz w:val="16"/>
          <w:szCs w:val="16"/>
        </w:rPr>
        <w:drawing>
          <wp:inline distT="0" distB="0" distL="0" distR="0" wp14:anchorId="1953ACBC" wp14:editId="698C539F">
            <wp:extent cx="3657600" cy="3044535"/>
            <wp:effectExtent l="0" t="0" r="0" b="3810"/>
            <wp:docPr id="927089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89719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CE48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82. </w:t>
      </w:r>
      <w:r w:rsidRPr="000417D3">
        <w:rPr>
          <w:rFonts w:ascii="Consolas" w:hAnsi="Consolas" w:cs="Courier New"/>
          <w:color w:val="880000"/>
          <w:sz w:val="16"/>
          <w:szCs w:val="16"/>
        </w:rPr>
        <w:t># Remove Tablet</w:t>
      </w:r>
    </w:p>
    <w:p w14:paraId="311798A4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83.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red_mod_09 </w:t>
      </w:r>
      <w:r w:rsidRPr="000417D3">
        <w:rPr>
          <w:rFonts w:ascii="Consolas" w:hAnsi="Consolas" w:cs="Courier New"/>
          <w:color w:val="666600"/>
          <w:sz w:val="16"/>
          <w:szCs w:val="16"/>
        </w:rPr>
        <w:t>&lt;-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lm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</w:p>
    <w:p w14:paraId="7147A869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84.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0417D3">
        <w:rPr>
          <w:rFonts w:ascii="Consolas" w:hAnsi="Consolas" w:cs="Courier New"/>
          <w:color w:val="660066"/>
          <w:sz w:val="16"/>
          <w:szCs w:val="16"/>
        </w:rPr>
        <w:t>MonthlyCharge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~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</w:p>
    <w:p w14:paraId="6514C65E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85.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0417D3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TechSupport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StreamingTV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6600"/>
          <w:sz w:val="16"/>
          <w:szCs w:val="16"/>
        </w:rPr>
        <w:t>+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417D3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0417D3">
        <w:rPr>
          <w:rFonts w:ascii="Consolas" w:hAnsi="Consolas" w:cs="Courier New"/>
          <w:color w:val="666600"/>
          <w:sz w:val="16"/>
          <w:szCs w:val="16"/>
        </w:rPr>
        <w:t>,</w:t>
      </w:r>
    </w:p>
    <w:p w14:paraId="690AF8A9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86. 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0417D3">
        <w:rPr>
          <w:rFonts w:ascii="Consolas" w:hAnsi="Consolas" w:cs="Courier New"/>
          <w:color w:val="666600"/>
          <w:sz w:val="16"/>
          <w:szCs w:val="16"/>
        </w:rPr>
        <w:t>=</w:t>
      </w:r>
      <w:r w:rsidRPr="000417D3">
        <w:rPr>
          <w:rFonts w:ascii="Consolas" w:hAnsi="Consolas" w:cs="Courier New"/>
          <w:color w:val="000000"/>
          <w:sz w:val="16"/>
          <w:szCs w:val="16"/>
        </w:rPr>
        <w:t xml:space="preserve"> task_1</w:t>
      </w:r>
    </w:p>
    <w:p w14:paraId="64F2568A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87. 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3FEEE298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88. </w:t>
      </w:r>
      <w:r w:rsidRPr="000417D3">
        <w:rPr>
          <w:rFonts w:ascii="Consolas" w:hAnsi="Consolas" w:cs="Courier New"/>
          <w:color w:val="000000"/>
          <w:sz w:val="16"/>
          <w:szCs w:val="16"/>
        </w:rPr>
        <w:t>summary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red_mod_09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4A77C1BA" w14:textId="77777777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t xml:space="preserve">89. </w:t>
      </w:r>
      <w:r w:rsidRPr="000417D3">
        <w:rPr>
          <w:rFonts w:ascii="Consolas" w:hAnsi="Consolas" w:cs="Courier New"/>
          <w:color w:val="000000"/>
          <w:sz w:val="16"/>
          <w:szCs w:val="16"/>
        </w:rPr>
        <w:t>vif</w:t>
      </w:r>
      <w:r w:rsidRPr="000417D3">
        <w:rPr>
          <w:rFonts w:ascii="Consolas" w:hAnsi="Consolas" w:cs="Courier New"/>
          <w:color w:val="666600"/>
          <w:sz w:val="16"/>
          <w:szCs w:val="16"/>
        </w:rPr>
        <w:t>(</w:t>
      </w:r>
      <w:r w:rsidRPr="000417D3">
        <w:rPr>
          <w:rFonts w:ascii="Consolas" w:hAnsi="Consolas" w:cs="Courier New"/>
          <w:color w:val="000000"/>
          <w:sz w:val="16"/>
          <w:szCs w:val="16"/>
        </w:rPr>
        <w:t>red_mod_09</w:t>
      </w:r>
      <w:r w:rsidRPr="000417D3">
        <w:rPr>
          <w:rFonts w:ascii="Consolas" w:hAnsi="Consolas" w:cs="Courier New"/>
          <w:color w:val="666600"/>
          <w:sz w:val="16"/>
          <w:szCs w:val="16"/>
        </w:rPr>
        <w:t>)</w:t>
      </w:r>
    </w:p>
    <w:p w14:paraId="6F4FD49C" w14:textId="4BBAE6FE" w:rsidR="006002E7" w:rsidRPr="000417D3" w:rsidRDefault="006002E7" w:rsidP="00600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886381530"/>
        <w:rPr>
          <w:rFonts w:ascii="Consolas" w:hAnsi="Consolas" w:cs="Courier New"/>
          <w:sz w:val="16"/>
          <w:szCs w:val="16"/>
        </w:rPr>
      </w:pPr>
      <w:r w:rsidRPr="000417D3">
        <w:rPr>
          <w:rFonts w:ascii="Consolas" w:hAnsi="Consolas" w:cs="Courier New"/>
          <w:sz w:val="16"/>
          <w:szCs w:val="16"/>
        </w:rPr>
        <w:lastRenderedPageBreak/>
        <w:t xml:space="preserve">90. </w:t>
      </w:r>
      <w:r w:rsidR="00291723">
        <w:rPr>
          <w:noProof/>
        </w:rPr>
        <w:drawing>
          <wp:inline distT="0" distB="0" distL="0" distR="0" wp14:anchorId="5C3C87B2" wp14:editId="02AA0547">
            <wp:extent cx="3840480" cy="3090423"/>
            <wp:effectExtent l="0" t="0" r="7620" b="0"/>
            <wp:docPr id="12556139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13965" name="Picture 1" descr="A screenshot of a computer program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FD81" w14:textId="4EC30DF6" w:rsidR="00A247A2" w:rsidRPr="00A247A2" w:rsidRDefault="00A247A2" w:rsidP="00452690">
      <w:pPr>
        <w:pStyle w:val="Heading2"/>
      </w:pPr>
      <w:r w:rsidRPr="00A247A2">
        <w:t>Analyze the data set using your reduced linear regression model</w:t>
      </w:r>
    </w:p>
    <w:p w14:paraId="31207952" w14:textId="016CD36A" w:rsidR="00F32D3B" w:rsidRDefault="00F53B86" w:rsidP="00E04CF1">
      <w:pPr>
        <w:pStyle w:val="Heading3"/>
        <w:numPr>
          <w:ilvl w:val="0"/>
          <w:numId w:val="18"/>
        </w:numPr>
      </w:pPr>
      <w:r>
        <w:t>Compare the models</w:t>
      </w:r>
      <w:r w:rsidR="00F32D3B" w:rsidRPr="00F32D3B">
        <w:t>.</w:t>
      </w:r>
    </w:p>
    <w:p w14:paraId="40C394C4" w14:textId="72F5457E" w:rsidR="008F35EC" w:rsidRDefault="005D53CE" w:rsidP="009666D0">
      <w:r>
        <w:t>Number of Predictors</w:t>
      </w:r>
      <w:r w:rsidR="00EB3CB3">
        <w:t>:</w:t>
      </w:r>
    </w:p>
    <w:p w14:paraId="1329232A" w14:textId="7FE8EE09" w:rsidR="00261C3C" w:rsidRDefault="005D53CE" w:rsidP="009666D0">
      <w:pPr>
        <w:ind w:firstLine="360"/>
      </w:pPr>
      <w:r>
        <w:t>I</w:t>
      </w:r>
      <w:r w:rsidR="00264B30">
        <w:t>nitial Model</w:t>
      </w:r>
      <w:r w:rsidR="004B5656">
        <w:t>:</w:t>
      </w:r>
      <w:r w:rsidR="00261C3C">
        <w:t xml:space="preserve"> </w:t>
      </w:r>
      <w:r w:rsidR="00BA0D78">
        <w:t>1</w:t>
      </w:r>
      <w:r w:rsidR="00C8298E">
        <w:t>7</w:t>
      </w:r>
      <w:r w:rsidR="00261C3C">
        <w:t xml:space="preserve"> predictors</w:t>
      </w:r>
    </w:p>
    <w:p w14:paraId="0D1B0357" w14:textId="7135AA1C" w:rsidR="002E27DA" w:rsidRDefault="004B5656" w:rsidP="004B5656">
      <w:pPr>
        <w:ind w:firstLine="360"/>
      </w:pPr>
      <w:r>
        <w:t>Final</w:t>
      </w:r>
      <w:r w:rsidR="002E27DA" w:rsidRPr="004115B8">
        <w:t xml:space="preserve"> </w:t>
      </w:r>
      <w:r>
        <w:t xml:space="preserve">Model: </w:t>
      </w:r>
      <w:r w:rsidR="00574936">
        <w:t>8</w:t>
      </w:r>
      <w:r>
        <w:t xml:space="preserve"> Predictors</w:t>
      </w:r>
    </w:p>
    <w:p w14:paraId="202BF07C" w14:textId="77777777" w:rsidR="00E54E0C" w:rsidRDefault="00374D66" w:rsidP="004B5656">
      <w:r>
        <w:t xml:space="preserve"> </w:t>
      </w:r>
      <w:r w:rsidR="00EB3CB3" w:rsidRPr="004115B8">
        <w:t>Model Evaluation Metric</w:t>
      </w:r>
      <w:r w:rsidR="00EB3CB3" w:rsidRPr="00EB3CB3">
        <w:t>:</w:t>
      </w:r>
    </w:p>
    <w:p w14:paraId="1967B654" w14:textId="77777777" w:rsidR="007741C4" w:rsidRDefault="00EB3CB3" w:rsidP="00D305C2">
      <w:pPr>
        <w:pStyle w:val="ListBullet"/>
      </w:pPr>
      <w:r w:rsidRPr="004115B8">
        <w:t>Adjusted R-squared</w:t>
      </w:r>
      <w:r w:rsidRPr="00EB3CB3">
        <w:t>:</w:t>
      </w:r>
    </w:p>
    <w:p w14:paraId="65C6516D" w14:textId="77777777" w:rsidR="007741C4" w:rsidRDefault="00B54D9B" w:rsidP="007741C4">
      <w:r>
        <w:t xml:space="preserve">This adjusts the R-squared value </w:t>
      </w:r>
      <w:r w:rsidR="008E0C22">
        <w:t>based</w:t>
      </w:r>
      <w:r>
        <w:t xml:space="preserve"> on the number of predicators</w:t>
      </w:r>
      <w:r w:rsidR="00F25F60">
        <w:t>.</w:t>
      </w:r>
    </w:p>
    <w:p w14:paraId="0225586F" w14:textId="190F4BE1" w:rsidR="007741C4" w:rsidRDefault="00F25F60" w:rsidP="007741C4">
      <w:pPr>
        <w:ind w:firstLine="360"/>
      </w:pPr>
      <w:r>
        <w:t xml:space="preserve">Initial Model: </w:t>
      </w:r>
      <w:r w:rsidR="00AB0FBB" w:rsidRPr="00AB0FBB">
        <w:t>0.9282</w:t>
      </w:r>
    </w:p>
    <w:p w14:paraId="3A7A494C" w14:textId="3FEE86D5" w:rsidR="00F25F60" w:rsidRDefault="00F25F60" w:rsidP="007741C4">
      <w:pPr>
        <w:ind w:firstLine="360"/>
      </w:pPr>
      <w:r>
        <w:t xml:space="preserve">Reduced Model: </w:t>
      </w:r>
      <w:r w:rsidR="00087685" w:rsidRPr="00087685">
        <w:t>0.8146</w:t>
      </w:r>
    </w:p>
    <w:p w14:paraId="2EEA19E5" w14:textId="11735F99" w:rsidR="00F37EC0" w:rsidRDefault="00F42CA8" w:rsidP="00D305C2">
      <w:pPr>
        <w:pStyle w:val="ListBullet"/>
      </w:pPr>
      <w:r>
        <w:t>M</w:t>
      </w:r>
      <w:r w:rsidR="004D7270">
        <w:t xml:space="preserve">ultiple </w:t>
      </w:r>
      <w:r w:rsidR="00687FDA">
        <w:t>R-</w:t>
      </w:r>
      <w:r w:rsidR="004A5114">
        <w:t>squared</w:t>
      </w:r>
      <w:r w:rsidR="00F42807">
        <w:t>:</w:t>
      </w:r>
    </w:p>
    <w:p w14:paraId="0AB9D141" w14:textId="7C692C8E" w:rsidR="003A615F" w:rsidRDefault="003A615F" w:rsidP="00EE7B15">
      <w:pPr>
        <w:ind w:left="1080"/>
      </w:pPr>
      <w:r>
        <w:t xml:space="preserve">Initial Model: </w:t>
      </w:r>
      <w:r w:rsidR="00AB0FBB" w:rsidRPr="00AB0FBB">
        <w:t>0.9283</w:t>
      </w:r>
    </w:p>
    <w:p w14:paraId="159D7312" w14:textId="3C8D0841" w:rsidR="003A615F" w:rsidRDefault="003A615F" w:rsidP="00EE7B15">
      <w:pPr>
        <w:ind w:left="1080"/>
      </w:pPr>
      <w:r>
        <w:t xml:space="preserve">Reduced Model: </w:t>
      </w:r>
      <w:r w:rsidR="0007765B" w:rsidRPr="0007765B">
        <w:t>0.8148</w:t>
      </w:r>
    </w:p>
    <w:p w14:paraId="2EAB5ADE" w14:textId="77777777" w:rsidR="000819B6" w:rsidRDefault="003A0198" w:rsidP="00D305C2">
      <w:pPr>
        <w:pStyle w:val="ListBullet"/>
      </w:pPr>
      <w:r w:rsidRPr="004115B8">
        <w:t>Residual Standard Error</w:t>
      </w:r>
      <w:r>
        <w:t>:</w:t>
      </w:r>
    </w:p>
    <w:p w14:paraId="317421CF" w14:textId="0D631F10" w:rsidR="004115B8" w:rsidRDefault="00C53B65" w:rsidP="00796112">
      <w:r>
        <w:t xml:space="preserve">This measured the standard </w:t>
      </w:r>
      <w:r w:rsidR="002E5547">
        <w:t>deviation of the residuals. Giving insight into the accuracy of the predictions</w:t>
      </w:r>
    </w:p>
    <w:p w14:paraId="4F4DD739" w14:textId="493B85D8" w:rsidR="004115B8" w:rsidRDefault="00D32182" w:rsidP="00796112">
      <w:pPr>
        <w:ind w:firstLine="360"/>
      </w:pPr>
      <w:r>
        <w:t xml:space="preserve">Initial Model: </w:t>
      </w:r>
      <w:r w:rsidR="00AB0D50">
        <w:t>11.51</w:t>
      </w:r>
    </w:p>
    <w:p w14:paraId="018D393D" w14:textId="64197F4E" w:rsidR="0053198C" w:rsidRDefault="00772D88" w:rsidP="00796112">
      <w:pPr>
        <w:ind w:firstLine="360"/>
      </w:pPr>
      <w:r w:rsidRPr="00772D88">
        <w:t xml:space="preserve">Reduced Model: </w:t>
      </w:r>
      <w:r w:rsidR="0007765B" w:rsidRPr="0007765B">
        <w:t>18.48</w:t>
      </w:r>
    </w:p>
    <w:p w14:paraId="6875C817" w14:textId="453F8C6D" w:rsidR="00772D88" w:rsidRDefault="003E50AF" w:rsidP="00796112">
      <w:pPr>
        <w:ind w:firstLine="360"/>
      </w:pPr>
      <w:r w:rsidRPr="003E50AF">
        <w:t xml:space="preserve">The RSE values </w:t>
      </w:r>
      <w:r w:rsidR="000366C9">
        <w:t>have a .001</w:t>
      </w:r>
      <w:r w:rsidR="009545B6">
        <w:t xml:space="preserve"> difference</w:t>
      </w:r>
      <w:r w:rsidRPr="003E50AF">
        <w:t xml:space="preserve">, </w:t>
      </w:r>
      <w:r w:rsidR="009545B6">
        <w:t>meaning</w:t>
      </w:r>
      <w:r w:rsidRPr="003E50AF">
        <w:t xml:space="preserve"> that both models have similar predictive</w:t>
      </w:r>
      <w:r w:rsidR="0053198C">
        <w:t xml:space="preserve"> </w:t>
      </w:r>
      <w:r w:rsidRPr="003E50AF">
        <w:t>accuracy.</w:t>
      </w:r>
    </w:p>
    <w:p w14:paraId="5F7E3FCE" w14:textId="7691FD82" w:rsidR="004115B8" w:rsidRDefault="000366C9" w:rsidP="00D305C2">
      <w:pPr>
        <w:pStyle w:val="ListBullet"/>
      </w:pPr>
      <w:r w:rsidRPr="004115B8">
        <w:t>Variance Inflation Factor</w:t>
      </w:r>
      <w:r>
        <w:t>:</w:t>
      </w:r>
    </w:p>
    <w:p w14:paraId="08EED7FE" w14:textId="2D5F3FF8" w:rsidR="004115B8" w:rsidRDefault="00DF4EF0" w:rsidP="00796112">
      <w:pPr>
        <w:ind w:firstLine="360"/>
      </w:pPr>
      <w:r w:rsidRPr="00DF4EF0">
        <w:t xml:space="preserve">Assesses multicollinearity </w:t>
      </w:r>
      <w:r>
        <w:t>in the</w:t>
      </w:r>
      <w:r w:rsidRPr="00DF4EF0">
        <w:t xml:space="preserve"> predictors. A VIF value </w:t>
      </w:r>
      <w:r>
        <w:t>&gt;</w:t>
      </w:r>
      <w:r w:rsidRPr="00DF4EF0">
        <w:t xml:space="preserve"> 10 indicates problematic multicollinearity.</w:t>
      </w:r>
    </w:p>
    <w:p w14:paraId="6186366A" w14:textId="4478D005" w:rsidR="004115B8" w:rsidRDefault="00413A6A" w:rsidP="00796112">
      <w:pPr>
        <w:ind w:firstLine="360"/>
      </w:pPr>
      <w:r w:rsidRPr="00413A6A">
        <w:t xml:space="preserve">Initial Model: </w:t>
      </w:r>
      <w:r w:rsidR="003445B6">
        <w:t>Two</w:t>
      </w:r>
      <w:r w:rsidRPr="00413A6A">
        <w:t xml:space="preserve"> predictors had VIF values greater than 10</w:t>
      </w:r>
      <w:r w:rsidR="002A46EC">
        <w:t xml:space="preserve"> </w:t>
      </w:r>
      <w:r w:rsidR="002A46EC" w:rsidRPr="002A46EC">
        <w:t>Tenure and Bandwidth_GB_Year</w:t>
      </w:r>
    </w:p>
    <w:p w14:paraId="368DD82F" w14:textId="4F41ADD5" w:rsidR="004A7895" w:rsidRDefault="004A7895" w:rsidP="00796112">
      <w:pPr>
        <w:ind w:firstLine="360"/>
      </w:pPr>
      <w:r w:rsidRPr="004A7895">
        <w:t xml:space="preserve">Reduced Model: All VIF values are close to 1, </w:t>
      </w:r>
      <w:r>
        <w:t>meaning</w:t>
      </w:r>
      <w:r w:rsidRPr="004A7895">
        <w:t xml:space="preserve"> no multicollinearity issues.</w:t>
      </w:r>
    </w:p>
    <w:p w14:paraId="1E507EB9" w14:textId="294103D6" w:rsidR="007851C7" w:rsidRPr="004A7895" w:rsidRDefault="009A02C3" w:rsidP="003D35FF">
      <w:r>
        <w:t>The final model is simpler</w:t>
      </w:r>
      <w:r w:rsidR="006425BB">
        <w:t xml:space="preserve"> since it has less predictors. This makes it easier to interpret and use. All the predictors are statistically significant. </w:t>
      </w:r>
      <w:r w:rsidR="00A0352C">
        <w:t xml:space="preserve">And VIF values are low. </w:t>
      </w:r>
    </w:p>
    <w:p w14:paraId="38A15FBD" w14:textId="45AE5BC9" w:rsidR="00C84FB9" w:rsidRDefault="00C364F1" w:rsidP="00287C23">
      <w:pPr>
        <w:pStyle w:val="Heading3"/>
        <w:numPr>
          <w:ilvl w:val="0"/>
          <w:numId w:val="18"/>
        </w:numPr>
      </w:pPr>
      <w:r w:rsidRPr="00C364F1">
        <w:t>Provide the output and calculations of the analysis.</w:t>
      </w:r>
    </w:p>
    <w:p w14:paraId="51F5A3C0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 1. </w:t>
      </w:r>
      <w:r w:rsidRPr="00644F61">
        <w:rPr>
          <w:rFonts w:ascii="Consolas" w:hAnsi="Consolas" w:cs="Courier New"/>
          <w:color w:val="880000"/>
          <w:sz w:val="16"/>
          <w:szCs w:val="16"/>
        </w:rPr>
        <w:t># Part E2.</w:t>
      </w:r>
    </w:p>
    <w:p w14:paraId="5797E86C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 2.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final_model </w:t>
      </w:r>
      <w:r w:rsidRPr="00644F61">
        <w:rPr>
          <w:rFonts w:ascii="Consolas" w:hAnsi="Consolas" w:cs="Courier New"/>
          <w:color w:val="666600"/>
          <w:sz w:val="16"/>
          <w:szCs w:val="16"/>
        </w:rPr>
        <w:t>&lt;-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lm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</w:p>
    <w:p w14:paraId="79BC51BF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 3.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644F61">
        <w:rPr>
          <w:rFonts w:ascii="Consolas" w:hAnsi="Consolas" w:cs="Courier New"/>
          <w:color w:val="660066"/>
          <w:sz w:val="16"/>
          <w:szCs w:val="16"/>
        </w:rPr>
        <w:t>MonthlyCharge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~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0066"/>
          <w:sz w:val="16"/>
          <w:szCs w:val="16"/>
        </w:rPr>
        <w:t>InternetService_Fiber_Optic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0066"/>
          <w:sz w:val="16"/>
          <w:szCs w:val="16"/>
        </w:rPr>
        <w:t>InternetService_DSL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0066"/>
          <w:sz w:val="16"/>
          <w:szCs w:val="16"/>
        </w:rPr>
        <w:t>OnlineSecurity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0066"/>
          <w:sz w:val="16"/>
          <w:szCs w:val="16"/>
        </w:rPr>
        <w:t>OnlineBackup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</w:p>
    <w:p w14:paraId="4898F669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 4.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644F61">
        <w:rPr>
          <w:rFonts w:ascii="Consolas" w:hAnsi="Consolas" w:cs="Courier New"/>
          <w:color w:val="660066"/>
          <w:sz w:val="16"/>
          <w:szCs w:val="16"/>
        </w:rPr>
        <w:t>DeviceProtection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0066"/>
          <w:sz w:val="16"/>
          <w:szCs w:val="16"/>
        </w:rPr>
        <w:t>TechSupport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0066"/>
          <w:sz w:val="16"/>
          <w:szCs w:val="16"/>
        </w:rPr>
        <w:t>StreamingTV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0066"/>
          <w:sz w:val="16"/>
          <w:szCs w:val="16"/>
        </w:rPr>
        <w:t>StreamingMovies</w:t>
      </w:r>
      <w:r w:rsidRPr="00644F61">
        <w:rPr>
          <w:rFonts w:ascii="Consolas" w:hAnsi="Consolas" w:cs="Courier New"/>
          <w:color w:val="666600"/>
          <w:sz w:val="16"/>
          <w:szCs w:val="16"/>
        </w:rPr>
        <w:t>,</w:t>
      </w:r>
    </w:p>
    <w:p w14:paraId="2F31F4E2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 5.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task_1</w:t>
      </w:r>
    </w:p>
    <w:p w14:paraId="2A8C5AAB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 6. </w:t>
      </w:r>
      <w:r w:rsidRPr="00644F61">
        <w:rPr>
          <w:rFonts w:ascii="Consolas" w:hAnsi="Consolas" w:cs="Courier New"/>
          <w:color w:val="666600"/>
          <w:sz w:val="16"/>
          <w:szCs w:val="16"/>
        </w:rPr>
        <w:t>)</w:t>
      </w:r>
    </w:p>
    <w:p w14:paraId="657F206B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 7. </w:t>
      </w:r>
      <w:r w:rsidRPr="00644F61">
        <w:rPr>
          <w:rFonts w:ascii="Consolas" w:hAnsi="Consolas" w:cs="Courier New"/>
          <w:color w:val="000000"/>
          <w:sz w:val="16"/>
          <w:szCs w:val="16"/>
        </w:rPr>
        <w:t>summary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>final_model</w:t>
      </w:r>
      <w:r w:rsidRPr="00644F61">
        <w:rPr>
          <w:rFonts w:ascii="Consolas" w:hAnsi="Consolas" w:cs="Courier New"/>
          <w:color w:val="666600"/>
          <w:sz w:val="16"/>
          <w:szCs w:val="16"/>
        </w:rPr>
        <w:t>)</w:t>
      </w:r>
    </w:p>
    <w:p w14:paraId="590BA1F4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 8. </w:t>
      </w:r>
      <w:r w:rsidRPr="00644F61">
        <w:rPr>
          <w:rFonts w:ascii="Consolas" w:hAnsi="Consolas" w:cs="Courier New"/>
          <w:color w:val="000000"/>
          <w:sz w:val="16"/>
          <w:szCs w:val="16"/>
        </w:rPr>
        <w:t>vif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>final_model</w:t>
      </w:r>
      <w:r w:rsidRPr="00644F61">
        <w:rPr>
          <w:rFonts w:ascii="Consolas" w:hAnsi="Consolas" w:cs="Courier New"/>
          <w:color w:val="666600"/>
          <w:sz w:val="16"/>
          <w:szCs w:val="16"/>
        </w:rPr>
        <w:t>)</w:t>
      </w:r>
    </w:p>
    <w:p w14:paraId="2E50FBDD" w14:textId="4C4F41EB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lastRenderedPageBreak/>
        <w:t xml:space="preserve"> 9. </w:t>
      </w:r>
      <w:r w:rsidR="001C354A">
        <w:rPr>
          <w:noProof/>
        </w:rPr>
        <w:drawing>
          <wp:inline distT="0" distB="0" distL="0" distR="0" wp14:anchorId="17A0B482" wp14:editId="2A9368F0">
            <wp:extent cx="4846320" cy="614187"/>
            <wp:effectExtent l="0" t="0" r="0" b="0"/>
            <wp:docPr id="1216757903" name="Picture 1" descr="A black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57903" name="Picture 1" descr="A black and white text&#10;&#10;Description automatically generated with medium confidenc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1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082D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10. </w:t>
      </w:r>
      <w:r w:rsidRPr="00644F61">
        <w:rPr>
          <w:rFonts w:ascii="Consolas" w:hAnsi="Consolas" w:cs="Courier New"/>
          <w:color w:val="880000"/>
          <w:sz w:val="16"/>
          <w:szCs w:val="16"/>
        </w:rPr>
        <w:t># Create the residual plot for the reduced model</w:t>
      </w:r>
    </w:p>
    <w:p w14:paraId="34D59DB6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11. </w:t>
      </w:r>
      <w:r w:rsidRPr="00644F61">
        <w:rPr>
          <w:rFonts w:ascii="Consolas" w:hAnsi="Consolas" w:cs="Courier New"/>
          <w:color w:val="000000"/>
          <w:sz w:val="16"/>
          <w:szCs w:val="16"/>
        </w:rPr>
        <w:t>plot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>fitted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>final_model</w:t>
      </w:r>
      <w:r w:rsidRPr="00644F61">
        <w:rPr>
          <w:rFonts w:ascii="Consolas" w:hAnsi="Consolas" w:cs="Courier New"/>
          <w:color w:val="666600"/>
          <w:sz w:val="16"/>
          <w:szCs w:val="16"/>
        </w:rPr>
        <w:t>),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residuals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>final_model</w:t>
      </w:r>
      <w:r w:rsidRPr="00644F61">
        <w:rPr>
          <w:rFonts w:ascii="Consolas" w:hAnsi="Consolas" w:cs="Courier New"/>
          <w:color w:val="666600"/>
          <w:sz w:val="16"/>
          <w:szCs w:val="16"/>
        </w:rPr>
        <w:t>),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</w:p>
    <w:p w14:paraId="0210103C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12.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   main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008800"/>
          <w:sz w:val="16"/>
          <w:szCs w:val="16"/>
        </w:rPr>
        <w:t>"Residual Plot for Reduced Model"</w:t>
      </w:r>
      <w:r w:rsidRPr="00644F61">
        <w:rPr>
          <w:rFonts w:ascii="Consolas" w:hAnsi="Consolas" w:cs="Courier New"/>
          <w:color w:val="666600"/>
          <w:sz w:val="16"/>
          <w:szCs w:val="16"/>
        </w:rPr>
        <w:t>,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</w:p>
    <w:p w14:paraId="3D4B7B5B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13.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   xlab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008800"/>
          <w:sz w:val="16"/>
          <w:szCs w:val="16"/>
        </w:rPr>
        <w:t>"Fitted Values"</w:t>
      </w:r>
      <w:r w:rsidRPr="00644F61">
        <w:rPr>
          <w:rFonts w:ascii="Consolas" w:hAnsi="Consolas" w:cs="Courier New"/>
          <w:color w:val="666600"/>
          <w:sz w:val="16"/>
          <w:szCs w:val="16"/>
        </w:rPr>
        <w:t>,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</w:p>
    <w:p w14:paraId="13C81653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14.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   ylab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008800"/>
          <w:sz w:val="16"/>
          <w:szCs w:val="16"/>
        </w:rPr>
        <w:t>"Residuals"</w:t>
      </w:r>
      <w:r w:rsidRPr="00644F61">
        <w:rPr>
          <w:rFonts w:ascii="Consolas" w:hAnsi="Consolas" w:cs="Courier New"/>
          <w:color w:val="666600"/>
          <w:sz w:val="16"/>
          <w:szCs w:val="16"/>
        </w:rPr>
        <w:t>,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</w:p>
    <w:p w14:paraId="7E0D2479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15.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   pch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006666"/>
          <w:sz w:val="16"/>
          <w:szCs w:val="16"/>
        </w:rPr>
        <w:t>20</w:t>
      </w:r>
      <w:r w:rsidRPr="00644F61">
        <w:rPr>
          <w:rFonts w:ascii="Consolas" w:hAnsi="Consolas" w:cs="Courier New"/>
          <w:color w:val="666600"/>
          <w:sz w:val="16"/>
          <w:szCs w:val="16"/>
        </w:rPr>
        <w:t>,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col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008800"/>
          <w:sz w:val="16"/>
          <w:szCs w:val="16"/>
        </w:rPr>
        <w:t>"blue"</w:t>
      </w:r>
      <w:r w:rsidRPr="00644F61">
        <w:rPr>
          <w:rFonts w:ascii="Consolas" w:hAnsi="Consolas" w:cs="Courier New"/>
          <w:color w:val="666600"/>
          <w:sz w:val="16"/>
          <w:szCs w:val="16"/>
        </w:rPr>
        <w:t>)</w:t>
      </w:r>
    </w:p>
    <w:p w14:paraId="593D2A3F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16. </w:t>
      </w:r>
      <w:r w:rsidRPr="00644F61">
        <w:rPr>
          <w:rFonts w:ascii="Consolas" w:hAnsi="Consolas" w:cs="Courier New"/>
          <w:color w:val="000000"/>
          <w:sz w:val="16"/>
          <w:szCs w:val="16"/>
        </w:rPr>
        <w:t>abline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h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006666"/>
          <w:sz w:val="16"/>
          <w:szCs w:val="16"/>
        </w:rPr>
        <w:t>0</w:t>
      </w:r>
      <w:r w:rsidRPr="00644F61">
        <w:rPr>
          <w:rFonts w:ascii="Consolas" w:hAnsi="Consolas" w:cs="Courier New"/>
          <w:color w:val="666600"/>
          <w:sz w:val="16"/>
          <w:szCs w:val="16"/>
        </w:rPr>
        <w:t>,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lty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006666"/>
          <w:sz w:val="16"/>
          <w:szCs w:val="16"/>
        </w:rPr>
        <w:t>2</w:t>
      </w:r>
      <w:r w:rsidRPr="00644F61">
        <w:rPr>
          <w:rFonts w:ascii="Consolas" w:hAnsi="Consolas" w:cs="Courier New"/>
          <w:color w:val="666600"/>
          <w:sz w:val="16"/>
          <w:szCs w:val="16"/>
        </w:rPr>
        <w:t>,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col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008800"/>
          <w:sz w:val="16"/>
          <w:szCs w:val="16"/>
        </w:rPr>
        <w:t>"red"</w:t>
      </w:r>
      <w:r w:rsidRPr="00644F61">
        <w:rPr>
          <w:rFonts w:ascii="Consolas" w:hAnsi="Consolas" w:cs="Courier New"/>
          <w:color w:val="666600"/>
          <w:sz w:val="16"/>
          <w:szCs w:val="16"/>
        </w:rPr>
        <w:t>)</w:t>
      </w:r>
    </w:p>
    <w:p w14:paraId="1A8A8922" w14:textId="524095F3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17. </w:t>
      </w:r>
      <w:r w:rsidR="001E4E55">
        <w:rPr>
          <w:rFonts w:ascii="Consolas" w:hAnsi="Consolas" w:cs="Courier New"/>
          <w:noProof/>
          <w:sz w:val="16"/>
          <w:szCs w:val="16"/>
        </w:rPr>
        <w:drawing>
          <wp:inline distT="0" distB="0" distL="0" distR="0" wp14:anchorId="038A57C7" wp14:editId="5B365351">
            <wp:extent cx="2560320" cy="2661720"/>
            <wp:effectExtent l="0" t="0" r="0" b="5715"/>
            <wp:docPr id="37422049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66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BB9373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18. </w:t>
      </w:r>
      <w:r w:rsidRPr="00644F61">
        <w:rPr>
          <w:rFonts w:ascii="Consolas" w:hAnsi="Consolas" w:cs="Courier New"/>
          <w:color w:val="880000"/>
          <w:sz w:val="16"/>
          <w:szCs w:val="16"/>
        </w:rPr>
        <w:t># Generate the residuals from the final reduced model</w:t>
      </w:r>
    </w:p>
    <w:p w14:paraId="6A148229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19.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residuals_final_model </w:t>
      </w:r>
      <w:r w:rsidRPr="00644F61">
        <w:rPr>
          <w:rFonts w:ascii="Consolas" w:hAnsi="Consolas" w:cs="Courier New"/>
          <w:color w:val="666600"/>
          <w:sz w:val="16"/>
          <w:szCs w:val="16"/>
        </w:rPr>
        <w:t>&lt;-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residuals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>final_model</w:t>
      </w:r>
      <w:r w:rsidRPr="00644F61">
        <w:rPr>
          <w:rFonts w:ascii="Consolas" w:hAnsi="Consolas" w:cs="Courier New"/>
          <w:color w:val="666600"/>
          <w:sz w:val="16"/>
          <w:szCs w:val="16"/>
        </w:rPr>
        <w:t>)</w:t>
      </w:r>
    </w:p>
    <w:p w14:paraId="5CCAB26E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24. </w:t>
      </w:r>
      <w:r w:rsidRPr="00644F61">
        <w:rPr>
          <w:rFonts w:ascii="Consolas" w:hAnsi="Consolas" w:cs="Courier New"/>
          <w:color w:val="880000"/>
          <w:sz w:val="16"/>
          <w:szCs w:val="16"/>
        </w:rPr>
        <w:t># Create Q-Q plot for residuals</w:t>
      </w:r>
    </w:p>
    <w:p w14:paraId="672BFEF9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25.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qqplot </w:t>
      </w:r>
      <w:r w:rsidRPr="00644F61">
        <w:rPr>
          <w:rFonts w:ascii="Consolas" w:hAnsi="Consolas" w:cs="Courier New"/>
          <w:color w:val="666600"/>
          <w:sz w:val="16"/>
          <w:szCs w:val="16"/>
        </w:rPr>
        <w:t>&lt;-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ggplot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data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data</w:t>
      </w:r>
      <w:r w:rsidRPr="00644F61">
        <w:rPr>
          <w:rFonts w:ascii="Consolas" w:hAnsi="Consolas" w:cs="Courier New"/>
          <w:color w:val="666600"/>
          <w:sz w:val="16"/>
          <w:szCs w:val="16"/>
        </w:rPr>
        <w:t>.</w:t>
      </w:r>
      <w:r w:rsidRPr="00644F61">
        <w:rPr>
          <w:rFonts w:ascii="Consolas" w:hAnsi="Consolas" w:cs="Courier New"/>
          <w:color w:val="000000"/>
          <w:sz w:val="16"/>
          <w:szCs w:val="16"/>
        </w:rPr>
        <w:t>frame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residuals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residuals_final_model</w:t>
      </w:r>
      <w:r w:rsidRPr="00644F61">
        <w:rPr>
          <w:rFonts w:ascii="Consolas" w:hAnsi="Consolas" w:cs="Courier New"/>
          <w:color w:val="666600"/>
          <w:sz w:val="16"/>
          <w:szCs w:val="16"/>
        </w:rPr>
        <w:t>),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aes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sample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residuals</w:t>
      </w:r>
      <w:r w:rsidRPr="00644F61">
        <w:rPr>
          <w:rFonts w:ascii="Consolas" w:hAnsi="Consolas" w:cs="Courier New"/>
          <w:color w:val="666600"/>
          <w:sz w:val="16"/>
          <w:szCs w:val="16"/>
        </w:rPr>
        <w:t>))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</w:p>
    <w:p w14:paraId="1DE18E92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26.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stat_qq</w:t>
      </w:r>
      <w:r w:rsidRPr="00644F61">
        <w:rPr>
          <w:rFonts w:ascii="Consolas" w:hAnsi="Consolas" w:cs="Courier New"/>
          <w:color w:val="666600"/>
          <w:sz w:val="16"/>
          <w:szCs w:val="16"/>
        </w:rPr>
        <w:t>()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</w:p>
    <w:p w14:paraId="71273108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27.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stat_qq_line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color </w:t>
      </w:r>
      <w:r w:rsidRPr="00644F61">
        <w:rPr>
          <w:rFonts w:ascii="Consolas" w:hAnsi="Consolas" w:cs="Courier New"/>
          <w:color w:val="666600"/>
          <w:sz w:val="16"/>
          <w:szCs w:val="16"/>
        </w:rPr>
        <w:t>=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008800"/>
          <w:sz w:val="16"/>
          <w:szCs w:val="16"/>
        </w:rPr>
        <w:t>"red"</w:t>
      </w:r>
      <w:r w:rsidRPr="00644F61">
        <w:rPr>
          <w:rFonts w:ascii="Consolas" w:hAnsi="Consolas" w:cs="Courier New"/>
          <w:color w:val="666600"/>
          <w:sz w:val="16"/>
          <w:szCs w:val="16"/>
        </w:rPr>
        <w:t>)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</w:p>
    <w:p w14:paraId="0790F061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28.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ggtitle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8800"/>
          <w:sz w:val="16"/>
          <w:szCs w:val="16"/>
        </w:rPr>
        <w:t>"Q-Q Plot of Residuals"</w:t>
      </w:r>
      <w:r w:rsidRPr="00644F61">
        <w:rPr>
          <w:rFonts w:ascii="Consolas" w:hAnsi="Consolas" w:cs="Courier New"/>
          <w:color w:val="666600"/>
          <w:sz w:val="16"/>
          <w:szCs w:val="16"/>
        </w:rPr>
        <w:t>)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</w:p>
    <w:p w14:paraId="5E625F13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29.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xlab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8800"/>
          <w:sz w:val="16"/>
          <w:szCs w:val="16"/>
        </w:rPr>
        <w:t>"Theoretical Quantiles"</w:t>
      </w:r>
      <w:r w:rsidRPr="00644F61">
        <w:rPr>
          <w:rFonts w:ascii="Consolas" w:hAnsi="Consolas" w:cs="Courier New"/>
          <w:color w:val="666600"/>
          <w:sz w:val="16"/>
          <w:szCs w:val="16"/>
        </w:rPr>
        <w:t>)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644F61">
        <w:rPr>
          <w:rFonts w:ascii="Consolas" w:hAnsi="Consolas" w:cs="Courier New"/>
          <w:color w:val="666600"/>
          <w:sz w:val="16"/>
          <w:szCs w:val="16"/>
        </w:rPr>
        <w:t>+</w:t>
      </w:r>
    </w:p>
    <w:p w14:paraId="64D8BB74" w14:textId="671636C8" w:rsidR="00212C31" w:rsidRPr="00644F61" w:rsidRDefault="00212C31" w:rsidP="004D49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30. </w:t>
      </w:r>
      <w:r w:rsidRPr="00644F61">
        <w:rPr>
          <w:rFonts w:ascii="Consolas" w:hAnsi="Consolas" w:cs="Courier New"/>
          <w:color w:val="000000"/>
          <w:sz w:val="16"/>
          <w:szCs w:val="16"/>
        </w:rPr>
        <w:t xml:space="preserve">  ylab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8800"/>
          <w:sz w:val="16"/>
          <w:szCs w:val="16"/>
        </w:rPr>
        <w:t>"Sample Quantiles"</w:t>
      </w:r>
      <w:r w:rsidRPr="00644F61">
        <w:rPr>
          <w:rFonts w:ascii="Consolas" w:hAnsi="Consolas" w:cs="Courier New"/>
          <w:color w:val="666600"/>
          <w:sz w:val="16"/>
          <w:szCs w:val="16"/>
        </w:rPr>
        <w:t>)</w:t>
      </w:r>
    </w:p>
    <w:p w14:paraId="699C4E58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32. </w:t>
      </w:r>
      <w:r w:rsidRPr="00644F61">
        <w:rPr>
          <w:rFonts w:ascii="Consolas" w:hAnsi="Consolas" w:cs="Courier New"/>
          <w:color w:val="880000"/>
          <w:sz w:val="16"/>
          <w:szCs w:val="16"/>
        </w:rPr>
        <w:t># Print the Q-Q plot</w:t>
      </w:r>
    </w:p>
    <w:p w14:paraId="2C7673D1" w14:textId="77777777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33. </w:t>
      </w:r>
      <w:r w:rsidRPr="00644F61">
        <w:rPr>
          <w:rFonts w:ascii="Consolas" w:hAnsi="Consolas" w:cs="Courier New"/>
          <w:color w:val="000088"/>
          <w:sz w:val="16"/>
          <w:szCs w:val="16"/>
        </w:rPr>
        <w:t>print</w:t>
      </w:r>
      <w:r w:rsidRPr="00644F61">
        <w:rPr>
          <w:rFonts w:ascii="Consolas" w:hAnsi="Consolas" w:cs="Courier New"/>
          <w:color w:val="666600"/>
          <w:sz w:val="16"/>
          <w:szCs w:val="16"/>
        </w:rPr>
        <w:t>(</w:t>
      </w:r>
      <w:r w:rsidRPr="00644F61">
        <w:rPr>
          <w:rFonts w:ascii="Consolas" w:hAnsi="Consolas" w:cs="Courier New"/>
          <w:color w:val="000000"/>
          <w:sz w:val="16"/>
          <w:szCs w:val="16"/>
        </w:rPr>
        <w:t>qqplot</w:t>
      </w:r>
      <w:r w:rsidRPr="00644F61">
        <w:rPr>
          <w:rFonts w:ascii="Consolas" w:hAnsi="Consolas" w:cs="Courier New"/>
          <w:color w:val="666600"/>
          <w:sz w:val="16"/>
          <w:szCs w:val="16"/>
        </w:rPr>
        <w:t>)</w:t>
      </w:r>
    </w:p>
    <w:p w14:paraId="5745D757" w14:textId="42DE2625" w:rsidR="00212C31" w:rsidRPr="00644F61" w:rsidRDefault="00212C31" w:rsidP="001C35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711442"/>
        <w:rPr>
          <w:rFonts w:ascii="Consolas" w:hAnsi="Consolas" w:cs="Courier New"/>
          <w:sz w:val="16"/>
          <w:szCs w:val="16"/>
        </w:rPr>
      </w:pPr>
      <w:r w:rsidRPr="00644F61">
        <w:rPr>
          <w:rFonts w:ascii="Consolas" w:hAnsi="Consolas" w:cs="Courier New"/>
          <w:sz w:val="16"/>
          <w:szCs w:val="16"/>
        </w:rPr>
        <w:t xml:space="preserve">34. </w:t>
      </w:r>
      <w:r w:rsidR="004D4952">
        <w:rPr>
          <w:rFonts w:ascii="Consolas" w:hAnsi="Consolas" w:cs="Courier New"/>
          <w:noProof/>
          <w:sz w:val="16"/>
          <w:szCs w:val="16"/>
        </w:rPr>
        <w:drawing>
          <wp:inline distT="0" distB="0" distL="0" distR="0" wp14:anchorId="1FA6724A" wp14:editId="41F0818F">
            <wp:extent cx="3383280" cy="3517210"/>
            <wp:effectExtent l="0" t="0" r="7620" b="7620"/>
            <wp:docPr id="1706615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517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173273" w14:textId="358C837C" w:rsidR="001F5A37" w:rsidRDefault="001F5A37" w:rsidP="00E04CF1">
      <w:pPr>
        <w:pStyle w:val="Heading3"/>
      </w:pPr>
      <w:r w:rsidRPr="001F5A37">
        <w:lastRenderedPageBreak/>
        <w:t>Provide an executable error-free copy of the code.</w:t>
      </w:r>
    </w:p>
    <w:p w14:paraId="1FA915D8" w14:textId="0638CD5E" w:rsidR="005510DC" w:rsidRDefault="005510DC" w:rsidP="005510DC">
      <w:pPr>
        <w:rPr>
          <w:rStyle w:val="Hyperlink"/>
        </w:rPr>
      </w:pPr>
      <w:r>
        <w:t xml:space="preserve">File: </w:t>
      </w:r>
      <w:r w:rsidRPr="00E453E8">
        <w:rPr>
          <w:rStyle w:val="Hyperlink"/>
        </w:rPr>
        <w:t>Task 1</w:t>
      </w:r>
      <w:r w:rsidR="00E453E8" w:rsidRPr="00E453E8">
        <w:rPr>
          <w:rStyle w:val="Hyperlink"/>
        </w:rPr>
        <w:t xml:space="preserve"> Code.2.R</w:t>
      </w:r>
    </w:p>
    <w:p w14:paraId="7D788FBB" w14:textId="1BF26EE7" w:rsidR="00972B78" w:rsidRDefault="00DB6D70" w:rsidP="0040031D">
      <w:pPr>
        <w:pStyle w:val="Heading1"/>
      </w:pPr>
      <w:r w:rsidRPr="00DB6D70">
        <w:t>Part V: Data Summary and Implications</w:t>
      </w:r>
    </w:p>
    <w:p w14:paraId="1B640BD4" w14:textId="1BA31891" w:rsidR="00A034F3" w:rsidRDefault="00A034F3" w:rsidP="00452690">
      <w:pPr>
        <w:pStyle w:val="Heading2"/>
      </w:pPr>
      <w:r w:rsidRPr="00A034F3">
        <w:t>Summarize your findings and assumptions</w:t>
      </w:r>
    </w:p>
    <w:p w14:paraId="154FB81E" w14:textId="17561031" w:rsidR="002B4769" w:rsidRPr="002B4769" w:rsidRDefault="002B4769" w:rsidP="00E04CF1">
      <w:pPr>
        <w:pStyle w:val="Heading3"/>
        <w:numPr>
          <w:ilvl w:val="0"/>
          <w:numId w:val="19"/>
        </w:numPr>
      </w:pPr>
      <w:r w:rsidRPr="002B4769">
        <w:t>Discuss the results of your data analysis, including the following elements:</w:t>
      </w:r>
    </w:p>
    <w:p w14:paraId="3CF4A707" w14:textId="6E0D4E1B" w:rsidR="00F0712E" w:rsidRDefault="00F0712E" w:rsidP="00D305C2">
      <w:pPr>
        <w:pStyle w:val="ListBullet"/>
      </w:pPr>
      <w:r w:rsidRPr="004230E9">
        <w:t>The regression equation for the reduced model is</w:t>
      </w:r>
      <w:r>
        <w:t>:</w:t>
      </w:r>
    </w:p>
    <w:p w14:paraId="583DF4CF" w14:textId="19712752" w:rsidR="005946CD" w:rsidRDefault="004D4F02" w:rsidP="004D4F02">
      <w:pPr>
        <w:ind w:left="0"/>
      </w:pPr>
      <m:oMathPara>
        <m:oMath>
          <m:r>
            <w:rPr>
              <w:rStyle w:val="PlaceholderText"/>
              <w:rFonts w:ascii="Cambria Math" w:hAnsi="Cambria Math"/>
              <w:color w:val="7030A0"/>
            </w:rPr>
            <m:t>MonthlyCharge = β0+ β1+ β2+ β3+ β4+β5+ β6+ β7+ β8</m:t>
          </m:r>
        </m:oMath>
      </m:oMathPara>
    </w:p>
    <w:p w14:paraId="4359CEE0" w14:textId="1BCA7993" w:rsidR="00CD7E8F" w:rsidRDefault="00000000" w:rsidP="004F141F">
      <w:pPr>
        <w:ind w:left="1080"/>
      </w:pPr>
      <w:sdt>
        <w:sdtPr>
          <w:id w:val="-195316106"/>
          <w:citation/>
        </w:sdtPr>
        <w:sdtContent>
          <w:r w:rsidR="00756173">
            <w:fldChar w:fldCharType="begin"/>
          </w:r>
          <w:r w:rsidR="00756173">
            <w:instrText xml:space="preserve"> CITATION Zac192 \l 1033 </w:instrText>
          </w:r>
          <w:r w:rsidR="00756173">
            <w:fldChar w:fldCharType="separate"/>
          </w:r>
          <w:r w:rsidR="00756173">
            <w:rPr>
              <w:noProof/>
            </w:rPr>
            <w:t>(Bobbitt, How to Read and Interpret a Regression Table, 2019)</w:t>
          </w:r>
          <w:r w:rsidR="00756173">
            <w:fldChar w:fldCharType="end"/>
          </w:r>
        </w:sdtContent>
      </w:sdt>
    </w:p>
    <w:p w14:paraId="442987AB" w14:textId="7A996200" w:rsidR="005D25E9" w:rsidRDefault="00F66110" w:rsidP="00D305C2">
      <w:pPr>
        <w:pStyle w:val="ListBullet"/>
      </w:pPr>
      <w:r w:rsidRPr="004230E9">
        <w:t>Interpretation of the Coefficients</w:t>
      </w:r>
      <w:r w:rsidRPr="00F66110">
        <w:t>:</w:t>
      </w:r>
    </w:p>
    <w:p w14:paraId="097E72C9" w14:textId="2F008150" w:rsidR="00EE4DEE" w:rsidRDefault="003B62CA" w:rsidP="004F141F">
      <w:r w:rsidRPr="00EE4DEE">
        <w:rPr>
          <w:b/>
          <w:bCs/>
        </w:rPr>
        <w:t>Y-</w:t>
      </w:r>
      <w:r w:rsidR="00587B34" w:rsidRPr="00EE4DEE">
        <w:rPr>
          <w:b/>
          <w:bCs/>
        </w:rPr>
        <w:t>Intercept</w:t>
      </w:r>
      <w:r w:rsidR="00587B34">
        <w:t xml:space="preserve"> (</w:t>
      </w:r>
      <w:r w:rsidR="00521C99" w:rsidRPr="00521C99">
        <w:t>85.3686</w:t>
      </w:r>
      <w:r w:rsidR="00587B34">
        <w:t xml:space="preserve">): </w:t>
      </w:r>
      <w:r w:rsidR="00521C99">
        <w:rPr>
          <w:rFonts w:cstheme="minorHAnsi"/>
        </w:rPr>
        <w:t>β</w:t>
      </w:r>
      <w:r w:rsidR="00521C99">
        <w:t>0</w:t>
      </w:r>
      <w:r w:rsidR="003D0E83">
        <w:t xml:space="preserve"> </w:t>
      </w:r>
      <w:r w:rsidR="00587B34">
        <w:t>This is the estimated base monthly charge when all other predictor variables are zero.</w:t>
      </w:r>
      <w:r w:rsidR="005D25E9">
        <w:t xml:space="preserve"> </w:t>
      </w:r>
    </w:p>
    <w:p w14:paraId="0766D88E" w14:textId="2762B05B" w:rsidR="003D0E83" w:rsidRDefault="003D0E83" w:rsidP="003D0E83">
      <w:r>
        <w:rPr>
          <w:b/>
          <w:bCs/>
        </w:rPr>
        <w:t>Internet</w:t>
      </w:r>
      <w:r w:rsidR="00AA6DD4">
        <w:rPr>
          <w:b/>
          <w:bCs/>
        </w:rPr>
        <w:t xml:space="preserve"> </w:t>
      </w:r>
      <w:r>
        <w:rPr>
          <w:b/>
          <w:bCs/>
        </w:rPr>
        <w:t>Service</w:t>
      </w:r>
      <w:r w:rsidR="00AA6DD4">
        <w:rPr>
          <w:b/>
          <w:bCs/>
        </w:rPr>
        <w:t xml:space="preserve"> </w:t>
      </w:r>
      <w:r w:rsidR="00135E5F">
        <w:rPr>
          <w:b/>
          <w:bCs/>
        </w:rPr>
        <w:t>Fiber</w:t>
      </w:r>
      <w:r w:rsidR="00AA6DD4">
        <w:rPr>
          <w:b/>
          <w:bCs/>
        </w:rPr>
        <w:t xml:space="preserve"> </w:t>
      </w:r>
      <w:r w:rsidR="00135E5F">
        <w:rPr>
          <w:b/>
          <w:bCs/>
        </w:rPr>
        <w:t xml:space="preserve">Optic </w:t>
      </w:r>
      <w:r w:rsidR="00135E5F">
        <w:t xml:space="preserve">(33.6186): </w:t>
      </w:r>
      <w:r w:rsidR="00135E5F">
        <w:rPr>
          <w:rFonts w:cstheme="minorHAnsi"/>
        </w:rPr>
        <w:t>β</w:t>
      </w:r>
      <w:r w:rsidR="00135E5F">
        <w:t xml:space="preserve">1 </w:t>
      </w:r>
      <w:r w:rsidR="00D261A7">
        <w:t>Having Fiber Optic increases monthly bill by 33.6$</w:t>
      </w:r>
    </w:p>
    <w:p w14:paraId="12202F12" w14:textId="3ECC1F07" w:rsidR="00D261A7" w:rsidRDefault="00274E46" w:rsidP="00D261A7">
      <w:r w:rsidRPr="005C3129">
        <w:rPr>
          <w:b/>
          <w:bCs/>
        </w:rPr>
        <w:t>Internet</w:t>
      </w:r>
      <w:r w:rsidR="00AA6DD4" w:rsidRPr="005C3129">
        <w:rPr>
          <w:b/>
          <w:bCs/>
        </w:rPr>
        <w:t xml:space="preserve"> </w:t>
      </w:r>
      <w:r w:rsidRPr="005C3129">
        <w:rPr>
          <w:b/>
          <w:bCs/>
        </w:rPr>
        <w:t>Service</w:t>
      </w:r>
      <w:r w:rsidR="00AA6DD4" w:rsidRPr="005C3129">
        <w:rPr>
          <w:b/>
          <w:bCs/>
        </w:rPr>
        <w:t xml:space="preserve"> </w:t>
      </w:r>
      <w:r w:rsidRPr="005C3129">
        <w:rPr>
          <w:b/>
          <w:bCs/>
        </w:rPr>
        <w:t>DSL</w:t>
      </w:r>
      <w:r w:rsidR="005D285B">
        <w:t xml:space="preserve"> (</w:t>
      </w:r>
      <w:r w:rsidR="005D285B" w:rsidRPr="005D285B">
        <w:t>13.8624</w:t>
      </w:r>
      <w:r w:rsidR="005D285B">
        <w:t>)</w:t>
      </w:r>
      <w:r w:rsidR="005C3129">
        <w:t xml:space="preserve">: </w:t>
      </w:r>
      <w:r w:rsidR="005C3129">
        <w:rPr>
          <w:rFonts w:cstheme="minorHAnsi"/>
        </w:rPr>
        <w:t>β2</w:t>
      </w:r>
      <w:r w:rsidR="004F085F">
        <w:rPr>
          <w:rFonts w:cstheme="minorHAnsi"/>
        </w:rPr>
        <w:t xml:space="preserve"> DSL increases monthly bill by </w:t>
      </w:r>
      <w:r w:rsidR="004D6534">
        <w:rPr>
          <w:rFonts w:cstheme="minorHAnsi"/>
        </w:rPr>
        <w:t>13$</w:t>
      </w:r>
    </w:p>
    <w:p w14:paraId="552D32D0" w14:textId="45E5635A" w:rsidR="00274E46" w:rsidRDefault="00B36951" w:rsidP="00274E46">
      <w:r w:rsidRPr="005C3129">
        <w:rPr>
          <w:b/>
          <w:bCs/>
        </w:rPr>
        <w:t>Online</w:t>
      </w:r>
      <w:r w:rsidR="00AA6DD4" w:rsidRPr="005C3129">
        <w:rPr>
          <w:b/>
          <w:bCs/>
        </w:rPr>
        <w:t xml:space="preserve"> </w:t>
      </w:r>
      <w:r w:rsidRPr="005C3129">
        <w:rPr>
          <w:b/>
          <w:bCs/>
        </w:rPr>
        <w:t>Security</w:t>
      </w:r>
      <w:r w:rsidR="005D285B">
        <w:t xml:space="preserve"> </w:t>
      </w:r>
      <w:r w:rsidR="000C6C20">
        <w:t>(</w:t>
      </w:r>
      <w:r w:rsidR="000C6C20" w:rsidRPr="000C6C20">
        <w:t>2.5867</w:t>
      </w:r>
      <w:r w:rsidR="000C6C20">
        <w:t>)</w:t>
      </w:r>
      <w:r w:rsidR="00187BD7">
        <w:t xml:space="preserve">: </w:t>
      </w:r>
      <w:r w:rsidR="005C3129">
        <w:rPr>
          <w:rFonts w:cstheme="minorHAnsi"/>
        </w:rPr>
        <w:t>β3</w:t>
      </w:r>
      <w:r w:rsidR="004D6534">
        <w:rPr>
          <w:rFonts w:cstheme="minorHAnsi"/>
        </w:rPr>
        <w:t xml:space="preserve"> Online Security increases monthly bill by 2.5$</w:t>
      </w:r>
    </w:p>
    <w:p w14:paraId="496D4C02" w14:textId="0C215C99" w:rsidR="00B36951" w:rsidRDefault="00B36951" w:rsidP="00B36951">
      <w:r w:rsidRPr="005C3129">
        <w:rPr>
          <w:b/>
          <w:bCs/>
        </w:rPr>
        <w:t>Online</w:t>
      </w:r>
      <w:r w:rsidR="00AA6DD4" w:rsidRPr="005C3129">
        <w:rPr>
          <w:b/>
          <w:bCs/>
        </w:rPr>
        <w:t xml:space="preserve"> </w:t>
      </w:r>
      <w:r w:rsidRPr="005C3129">
        <w:rPr>
          <w:b/>
          <w:bCs/>
        </w:rPr>
        <w:t>Backup</w:t>
      </w:r>
      <w:r w:rsidR="000C6C20">
        <w:t xml:space="preserve"> (</w:t>
      </w:r>
      <w:r w:rsidR="000C6C20" w:rsidRPr="000C6C20">
        <w:t>22.4532</w:t>
      </w:r>
      <w:r w:rsidR="000C6C20">
        <w:t>)</w:t>
      </w:r>
      <w:r w:rsidR="00187BD7">
        <w:t>:</w:t>
      </w:r>
      <w:r w:rsidR="005C3129">
        <w:t xml:space="preserve"> </w:t>
      </w:r>
      <w:r w:rsidR="005C3129">
        <w:rPr>
          <w:rFonts w:cstheme="minorHAnsi"/>
        </w:rPr>
        <w:t>β4</w:t>
      </w:r>
      <w:r w:rsidR="004D6534">
        <w:rPr>
          <w:rFonts w:cstheme="minorHAnsi"/>
        </w:rPr>
        <w:t xml:space="preserve"> Online B</w:t>
      </w:r>
      <w:r w:rsidR="00D80B30">
        <w:rPr>
          <w:rFonts w:cstheme="minorHAnsi"/>
        </w:rPr>
        <w:t>ackup increases monthly bill by 22.45$</w:t>
      </w:r>
    </w:p>
    <w:p w14:paraId="443631F1" w14:textId="76EA1872" w:rsidR="00B36951" w:rsidRDefault="00B36951" w:rsidP="00B36951">
      <w:r w:rsidRPr="005C3129">
        <w:rPr>
          <w:b/>
          <w:bCs/>
        </w:rPr>
        <w:t>Device</w:t>
      </w:r>
      <w:r w:rsidR="00AA6DD4" w:rsidRPr="005C3129">
        <w:rPr>
          <w:b/>
          <w:bCs/>
        </w:rPr>
        <w:t xml:space="preserve"> </w:t>
      </w:r>
      <w:r w:rsidRPr="005C3129">
        <w:rPr>
          <w:b/>
          <w:bCs/>
        </w:rPr>
        <w:t>Protection</w:t>
      </w:r>
      <w:r w:rsidR="000C6C20">
        <w:t xml:space="preserve"> (</w:t>
      </w:r>
      <w:r w:rsidR="000C6C20" w:rsidRPr="000C6C20">
        <w:t>12.6062</w:t>
      </w:r>
      <w:r w:rsidR="000C6C20">
        <w:t>)</w:t>
      </w:r>
      <w:r w:rsidR="00187BD7">
        <w:t>:</w:t>
      </w:r>
      <w:r w:rsidR="005C3129">
        <w:t xml:space="preserve"> </w:t>
      </w:r>
      <w:r w:rsidR="005C3129">
        <w:rPr>
          <w:rFonts w:cstheme="minorHAnsi"/>
        </w:rPr>
        <w:t>β5</w:t>
      </w:r>
      <w:r w:rsidR="00D80B30">
        <w:rPr>
          <w:rFonts w:cstheme="minorHAnsi"/>
        </w:rPr>
        <w:t xml:space="preserve"> Device Protection increases monthly bill by </w:t>
      </w:r>
      <w:r w:rsidR="00187BD7">
        <w:rPr>
          <w:rFonts w:cstheme="minorHAnsi"/>
        </w:rPr>
        <w:t>12.60$</w:t>
      </w:r>
    </w:p>
    <w:p w14:paraId="6DE4A9B3" w14:textId="3AD58835" w:rsidR="00AA6DD4" w:rsidRDefault="00AA6DD4" w:rsidP="00AA6DD4">
      <w:r w:rsidRPr="005C3129">
        <w:rPr>
          <w:b/>
          <w:bCs/>
        </w:rPr>
        <w:t>Tech Support</w:t>
      </w:r>
      <w:r w:rsidR="000C6C20">
        <w:t xml:space="preserve"> </w:t>
      </w:r>
      <w:r w:rsidR="005C3129">
        <w:t>(</w:t>
      </w:r>
      <w:r w:rsidR="005C3129" w:rsidRPr="005C3129">
        <w:t>12.2553</w:t>
      </w:r>
      <w:r w:rsidR="005C3129">
        <w:t>)</w:t>
      </w:r>
      <w:r w:rsidR="00187BD7">
        <w:t>:</w:t>
      </w:r>
      <w:r w:rsidR="005C3129">
        <w:t xml:space="preserve"> </w:t>
      </w:r>
      <w:r w:rsidR="005C3129">
        <w:rPr>
          <w:rFonts w:cstheme="minorHAnsi"/>
        </w:rPr>
        <w:t>β6</w:t>
      </w:r>
      <w:r w:rsidR="00187BD7">
        <w:rPr>
          <w:rFonts w:cstheme="minorHAnsi"/>
        </w:rPr>
        <w:t xml:space="preserve"> Tech Support </w:t>
      </w:r>
      <w:r w:rsidR="00D9619B">
        <w:rPr>
          <w:rFonts w:cstheme="minorHAnsi"/>
        </w:rPr>
        <w:t>increases monthly bill by 12.25$</w:t>
      </w:r>
    </w:p>
    <w:p w14:paraId="59037547" w14:textId="4464C5A9" w:rsidR="00AA6DD4" w:rsidRDefault="00AA6DD4" w:rsidP="00AA6DD4">
      <w:r w:rsidRPr="005C3129">
        <w:rPr>
          <w:b/>
          <w:bCs/>
        </w:rPr>
        <w:t>Streaming TV</w:t>
      </w:r>
      <w:r w:rsidR="005C3129">
        <w:t xml:space="preserve"> (</w:t>
      </w:r>
      <w:r w:rsidR="005C3129" w:rsidRPr="005C3129">
        <w:t>42.2886</w:t>
      </w:r>
      <w:r w:rsidR="005C3129">
        <w:t>)</w:t>
      </w:r>
      <w:r w:rsidR="00187BD7">
        <w:t>:</w:t>
      </w:r>
      <w:r w:rsidR="005C3129">
        <w:t xml:space="preserve"> </w:t>
      </w:r>
      <w:r w:rsidR="005C3129">
        <w:rPr>
          <w:rFonts w:cstheme="minorHAnsi"/>
        </w:rPr>
        <w:t>β7</w:t>
      </w:r>
      <w:r w:rsidR="00D9619B">
        <w:rPr>
          <w:rFonts w:cstheme="minorHAnsi"/>
        </w:rPr>
        <w:t xml:space="preserve"> TV streaming services increase monthly bill by 42.28</w:t>
      </w:r>
      <w:r w:rsidR="00FB3375">
        <w:rPr>
          <w:rFonts w:cstheme="minorHAnsi"/>
        </w:rPr>
        <w:t>$</w:t>
      </w:r>
    </w:p>
    <w:p w14:paraId="7B23B9B8" w14:textId="68FFCC18" w:rsidR="00AA6DD4" w:rsidRPr="00AA6DD4" w:rsidRDefault="005D285B" w:rsidP="005D285B">
      <w:r w:rsidRPr="005C3129">
        <w:rPr>
          <w:b/>
          <w:bCs/>
        </w:rPr>
        <w:t>Streaming Movies</w:t>
      </w:r>
      <w:r w:rsidR="005C3129">
        <w:t xml:space="preserve"> (</w:t>
      </w:r>
      <w:r w:rsidR="005C3129" w:rsidRPr="005C3129">
        <w:t>52.4252</w:t>
      </w:r>
      <w:r w:rsidR="005C3129">
        <w:t>)</w:t>
      </w:r>
      <w:r w:rsidR="00187BD7">
        <w:t>:</w:t>
      </w:r>
      <w:r w:rsidR="005C3129">
        <w:t xml:space="preserve"> </w:t>
      </w:r>
      <w:r w:rsidR="005C3129">
        <w:rPr>
          <w:rFonts w:cstheme="minorHAnsi"/>
        </w:rPr>
        <w:t>β8</w:t>
      </w:r>
      <w:r w:rsidR="00D9619B">
        <w:rPr>
          <w:rFonts w:cstheme="minorHAnsi"/>
        </w:rPr>
        <w:t xml:space="preserve"> Movie streaming services increase monthly bill by 52.42</w:t>
      </w:r>
      <w:r w:rsidR="00FB3375">
        <w:rPr>
          <w:rFonts w:cstheme="minorHAnsi"/>
        </w:rPr>
        <w:t>$</w:t>
      </w:r>
    </w:p>
    <w:p w14:paraId="65002C30" w14:textId="7E9D8592" w:rsidR="005B5CB4" w:rsidRDefault="00AC4B91" w:rsidP="00D305C2">
      <w:pPr>
        <w:pStyle w:val="ListBullet"/>
      </w:pPr>
      <w:r w:rsidRPr="004230E9">
        <w:t>Statistical and Practical Significance</w:t>
      </w:r>
      <w:r>
        <w:t>:</w:t>
      </w:r>
    </w:p>
    <w:p w14:paraId="11F83DDD" w14:textId="779C81C4" w:rsidR="00AC4B91" w:rsidRDefault="00AC4B91" w:rsidP="00FB3375">
      <w:pPr>
        <w:ind w:left="1080"/>
      </w:pPr>
      <w:r w:rsidRPr="00EE4DEE">
        <w:rPr>
          <w:b/>
          <w:bCs/>
        </w:rPr>
        <w:t>St</w:t>
      </w:r>
      <w:r w:rsidR="00A0422E" w:rsidRPr="00EE4DEE">
        <w:rPr>
          <w:b/>
          <w:bCs/>
        </w:rPr>
        <w:t>atistical Significance</w:t>
      </w:r>
      <w:r w:rsidR="00A0422E">
        <w:t xml:space="preserve">- </w:t>
      </w:r>
      <w:r w:rsidR="00B20EFD">
        <w:t>The p-values for all the predicat</w:t>
      </w:r>
      <w:r w:rsidR="00B26BAC">
        <w:t>ors are below 0.0</w:t>
      </w:r>
      <w:r w:rsidR="003657FE">
        <w:t>5</w:t>
      </w:r>
      <w:r w:rsidR="00B26BAC">
        <w:t xml:space="preserve">. </w:t>
      </w:r>
      <w:r w:rsidR="009616E0">
        <w:t>M</w:t>
      </w:r>
      <w:r w:rsidR="00B26BAC">
        <w:t xml:space="preserve">eaning they are </w:t>
      </w:r>
      <w:r w:rsidR="00E356F9">
        <w:t>statistically significant</w:t>
      </w:r>
      <w:r w:rsidR="003657FE">
        <w:t>.</w:t>
      </w:r>
      <w:r w:rsidR="00371BF1">
        <w:t xml:space="preserve"> </w:t>
      </w:r>
      <w:r w:rsidR="009D6B31">
        <w:t>Making</w:t>
      </w:r>
      <w:r w:rsidR="003E506A">
        <w:t xml:space="preserve"> </w:t>
      </w:r>
      <w:r w:rsidR="009616E0">
        <w:t>t</w:t>
      </w:r>
      <w:r w:rsidR="003E506A">
        <w:t>he model Statistically significant.</w:t>
      </w:r>
    </w:p>
    <w:p w14:paraId="7F6D661B" w14:textId="0C1F7081" w:rsidR="00765E52" w:rsidRDefault="00765E52" w:rsidP="00FB3375">
      <w:pPr>
        <w:ind w:left="1080"/>
      </w:pPr>
      <w:r w:rsidRPr="004230E9">
        <w:rPr>
          <w:b/>
          <w:bCs/>
        </w:rPr>
        <w:t>Practical Significance</w:t>
      </w:r>
      <w:r>
        <w:t xml:space="preserve">- </w:t>
      </w:r>
      <w:r w:rsidR="00454695" w:rsidRPr="00454695">
        <w:t xml:space="preserve">The coefficients </w:t>
      </w:r>
      <w:r w:rsidR="00454695">
        <w:t>show</w:t>
      </w:r>
      <w:r w:rsidR="00454695" w:rsidRPr="00454695">
        <w:t xml:space="preserve"> how much each factor contributes to the monthly charge. For example, </w:t>
      </w:r>
      <w:r w:rsidR="00454695">
        <w:t>the services</w:t>
      </w:r>
      <w:r w:rsidR="00454695" w:rsidRPr="00454695">
        <w:t xml:space="preserve"> streaming movies and TV have </w:t>
      </w:r>
      <w:r w:rsidR="0077575C">
        <w:t>a</w:t>
      </w:r>
      <w:r w:rsidR="00454695" w:rsidRPr="00454695">
        <w:t xml:space="preserve"> </w:t>
      </w:r>
      <w:r w:rsidR="008A7B4A" w:rsidRPr="00454695">
        <w:t>positive impact</w:t>
      </w:r>
      <w:r w:rsidR="00454695" w:rsidRPr="00454695">
        <w:t xml:space="preserve"> on the monthly charge, highlighting their importance in determining customer billing.</w:t>
      </w:r>
      <w:r w:rsidR="0077575C">
        <w:t xml:space="preserve"> The model is practically sign</w:t>
      </w:r>
      <w:r w:rsidR="008A7B4A">
        <w:t>ificant.</w:t>
      </w:r>
    </w:p>
    <w:p w14:paraId="0DE579A7" w14:textId="09547F61" w:rsidR="00A034F3" w:rsidRPr="004230E9" w:rsidRDefault="00EC1329" w:rsidP="00D305C2">
      <w:pPr>
        <w:pStyle w:val="ListBullet"/>
      </w:pPr>
      <w:r w:rsidRPr="004230E9">
        <w:t>Limitations of the Data Analysis</w:t>
      </w:r>
      <w:r w:rsidR="004230E9">
        <w:t>:</w:t>
      </w:r>
    </w:p>
    <w:p w14:paraId="78EF3CD3" w14:textId="68985ED2" w:rsidR="00EC1329" w:rsidRDefault="007277B6" w:rsidP="00FB3375">
      <w:pPr>
        <w:ind w:left="1080"/>
      </w:pPr>
      <w:r>
        <w:t xml:space="preserve">The data quality can be a limitation, because of human error. </w:t>
      </w:r>
      <w:r w:rsidR="001531F2">
        <w:t xml:space="preserve">If the data isn’t treated correctly or </w:t>
      </w:r>
      <w:r w:rsidR="00352911">
        <w:t>too</w:t>
      </w:r>
      <w:r w:rsidR="001531F2">
        <w:t xml:space="preserve"> much is removed it can </w:t>
      </w:r>
      <w:r w:rsidR="00352911">
        <w:t>affect</w:t>
      </w:r>
      <w:r w:rsidR="001531F2">
        <w:t xml:space="preserve"> the </w:t>
      </w:r>
      <w:r w:rsidR="00AC42FB">
        <w:t xml:space="preserve">model’s reliability. This data doesn’t </w:t>
      </w:r>
      <w:r w:rsidR="003A494B">
        <w:t xml:space="preserve">take into account </w:t>
      </w:r>
      <w:r w:rsidR="00313756">
        <w:t>external</w:t>
      </w:r>
      <w:r w:rsidR="003A494B">
        <w:t xml:space="preserve"> factors </w:t>
      </w:r>
      <w:r w:rsidR="00535FC8">
        <w:t>like</w:t>
      </w:r>
      <w:r w:rsidR="003A494B">
        <w:t xml:space="preserve"> </w:t>
      </w:r>
      <w:r w:rsidR="00313756">
        <w:t>taxes</w:t>
      </w:r>
      <w:r w:rsidR="003A494B">
        <w:t xml:space="preserve">, promotions, or discounts. </w:t>
      </w:r>
      <w:r w:rsidR="00535FC8">
        <w:t xml:space="preserve">So, </w:t>
      </w:r>
      <w:r w:rsidR="00706DB6">
        <w:t>customers’</w:t>
      </w:r>
      <w:r w:rsidR="00535FC8">
        <w:t xml:space="preserve"> bills are not </w:t>
      </w:r>
      <w:r w:rsidR="00AD26D1">
        <w:t>accurately</w:t>
      </w:r>
      <w:r w:rsidR="00B524EE">
        <w:t xml:space="preserve"> represented.</w:t>
      </w:r>
      <w:r w:rsidR="006874FC">
        <w:t xml:space="preserve"> Although VIF values in the final model are low, it was a problem in the initial model and </w:t>
      </w:r>
      <w:r w:rsidR="00C00893">
        <w:t xml:space="preserve">to some extent </w:t>
      </w:r>
      <w:r w:rsidR="00DB017B">
        <w:t xml:space="preserve">can still </w:t>
      </w:r>
      <w:r w:rsidR="00352911">
        <w:t>exist</w:t>
      </w:r>
      <w:r w:rsidR="00DB017B">
        <w:t xml:space="preserve">. </w:t>
      </w:r>
    </w:p>
    <w:p w14:paraId="3DC6AAE0" w14:textId="027F807C" w:rsidR="00B75A5E" w:rsidRDefault="00313756" w:rsidP="00E04CF1">
      <w:pPr>
        <w:pStyle w:val="Heading3"/>
        <w:numPr>
          <w:ilvl w:val="0"/>
          <w:numId w:val="19"/>
        </w:numPr>
      </w:pPr>
      <w:r w:rsidRPr="00313756">
        <w:t>Recommended Course of Action</w:t>
      </w:r>
    </w:p>
    <w:p w14:paraId="71D712FA" w14:textId="5FF268AF" w:rsidR="009A2F4D" w:rsidRDefault="009A2F4D" w:rsidP="008A57DD">
      <w:pPr>
        <w:ind w:firstLine="720"/>
        <w:rPr>
          <w:shd w:val="clear" w:color="auto" w:fill="FFFFFF"/>
        </w:rPr>
      </w:pPr>
      <w:r>
        <w:rPr>
          <w:shd w:val="clear" w:color="auto" w:fill="FFFFFF"/>
        </w:rPr>
        <w:t xml:space="preserve">Based on the results, I would </w:t>
      </w:r>
      <w:r w:rsidR="00B524EE">
        <w:rPr>
          <w:shd w:val="clear" w:color="auto" w:fill="FFFFFF"/>
        </w:rPr>
        <w:t>recommend</w:t>
      </w:r>
      <w:r>
        <w:rPr>
          <w:shd w:val="clear" w:color="auto" w:fill="FFFFFF"/>
        </w:rPr>
        <w:t xml:space="preserve"> that they focus on </w:t>
      </w:r>
      <w:r w:rsidR="00B524EE">
        <w:rPr>
          <w:shd w:val="clear" w:color="auto" w:fill="FFFFFF"/>
        </w:rPr>
        <w:t>promoting</w:t>
      </w:r>
      <w:r w:rsidR="000E3F35">
        <w:rPr>
          <w:shd w:val="clear" w:color="auto" w:fill="FFFFFF"/>
        </w:rPr>
        <w:t xml:space="preserve"> </w:t>
      </w:r>
      <w:r w:rsidR="00B524EE">
        <w:rPr>
          <w:shd w:val="clear" w:color="auto" w:fill="FFFFFF"/>
        </w:rPr>
        <w:t>services</w:t>
      </w:r>
      <w:r w:rsidR="000E3F35">
        <w:rPr>
          <w:shd w:val="clear" w:color="auto" w:fill="FFFFFF"/>
        </w:rPr>
        <w:t xml:space="preserve"> like Streaming TV and Streaming Movies, because they significantly inc</w:t>
      </w:r>
      <w:r w:rsidR="00382BDE">
        <w:rPr>
          <w:shd w:val="clear" w:color="auto" w:fill="FFFFFF"/>
        </w:rPr>
        <w:t>rease the monthly charge.</w:t>
      </w:r>
      <w:r w:rsidR="000C5CB2">
        <w:rPr>
          <w:shd w:val="clear" w:color="auto" w:fill="FFFFFF"/>
        </w:rPr>
        <w:t xml:space="preserve"> They can use a process </w:t>
      </w:r>
      <w:r w:rsidR="004230E9">
        <w:rPr>
          <w:shd w:val="clear" w:color="auto" w:fill="FFFFFF"/>
        </w:rPr>
        <w:t>called</w:t>
      </w:r>
      <w:r w:rsidR="000C5CB2">
        <w:rPr>
          <w:shd w:val="clear" w:color="auto" w:fill="FFFFFF"/>
        </w:rPr>
        <w:t xml:space="preserve"> Customer Segmentation</w:t>
      </w:r>
      <w:r w:rsidR="00085987">
        <w:rPr>
          <w:shd w:val="clear" w:color="auto" w:fill="FFFFFF"/>
        </w:rPr>
        <w:t xml:space="preserve">. This is when customers are split into </w:t>
      </w:r>
      <w:r w:rsidR="00A0382B">
        <w:rPr>
          <w:shd w:val="clear" w:color="auto" w:fill="FFFFFF"/>
        </w:rPr>
        <w:t>groups</w:t>
      </w:r>
      <w:r w:rsidR="00085987">
        <w:rPr>
          <w:shd w:val="clear" w:color="auto" w:fill="FFFFFF"/>
        </w:rPr>
        <w:t xml:space="preserve"> </w:t>
      </w:r>
      <w:r w:rsidR="00A0382B">
        <w:rPr>
          <w:shd w:val="clear" w:color="auto" w:fill="FFFFFF"/>
        </w:rPr>
        <w:t>based</w:t>
      </w:r>
      <w:r w:rsidR="00085987">
        <w:rPr>
          <w:shd w:val="clear" w:color="auto" w:fill="FFFFFF"/>
        </w:rPr>
        <w:t xml:space="preserve"> on similarities. </w:t>
      </w:r>
      <w:r w:rsidR="00830FB7">
        <w:rPr>
          <w:shd w:val="clear" w:color="auto" w:fill="FFFFFF"/>
        </w:rPr>
        <w:t xml:space="preserve">For </w:t>
      </w:r>
      <w:r w:rsidR="004230E9">
        <w:rPr>
          <w:shd w:val="clear" w:color="auto" w:fill="FFFFFF"/>
        </w:rPr>
        <w:t>example,</w:t>
      </w:r>
      <w:r w:rsidR="00830FB7">
        <w:rPr>
          <w:shd w:val="clear" w:color="auto" w:fill="FFFFFF"/>
        </w:rPr>
        <w:t xml:space="preserve"> customer</w:t>
      </w:r>
      <w:r w:rsidR="004230E9">
        <w:rPr>
          <w:shd w:val="clear" w:color="auto" w:fill="FFFFFF"/>
        </w:rPr>
        <w:t>s</w:t>
      </w:r>
      <w:r w:rsidR="00830FB7">
        <w:rPr>
          <w:shd w:val="clear" w:color="auto" w:fill="FFFFFF"/>
        </w:rPr>
        <w:t xml:space="preserve"> who love to stream movies or TV </w:t>
      </w:r>
      <w:r w:rsidR="00DD455F">
        <w:rPr>
          <w:shd w:val="clear" w:color="auto" w:fill="FFFFFF"/>
        </w:rPr>
        <w:t xml:space="preserve">will likely want higher internet speeds </w:t>
      </w:r>
      <w:r w:rsidR="00A0382B">
        <w:rPr>
          <w:shd w:val="clear" w:color="auto" w:fill="FFFFFF"/>
        </w:rPr>
        <w:t>so knowing how to advertise to groups will help the company.</w:t>
      </w:r>
      <w:r w:rsidR="00D64D46">
        <w:rPr>
          <w:shd w:val="clear" w:color="auto" w:fill="FFFFFF"/>
        </w:rPr>
        <w:t xml:space="preserve"> </w:t>
      </w:r>
      <w:r w:rsidR="000E5DA6" w:rsidRPr="000E5DA6">
        <w:rPr>
          <w:shd w:val="clear" w:color="auto" w:fill="FFFFFF"/>
        </w:rPr>
        <w:t xml:space="preserve">Conduct a more analysis of non-linear relationships and </w:t>
      </w:r>
      <w:r w:rsidR="000E5DA6">
        <w:rPr>
          <w:shd w:val="clear" w:color="auto" w:fill="FFFFFF"/>
        </w:rPr>
        <w:t xml:space="preserve">how </w:t>
      </w:r>
      <w:r w:rsidR="000E5DA6" w:rsidRPr="000E5DA6">
        <w:rPr>
          <w:shd w:val="clear" w:color="auto" w:fill="FFFFFF"/>
        </w:rPr>
        <w:t>potential interaction</w:t>
      </w:r>
      <w:r w:rsidR="000E5DA6">
        <w:rPr>
          <w:shd w:val="clear" w:color="auto" w:fill="FFFFFF"/>
        </w:rPr>
        <w:t>s</w:t>
      </w:r>
      <w:r w:rsidR="000E5DA6" w:rsidRPr="000E5DA6">
        <w:rPr>
          <w:shd w:val="clear" w:color="auto" w:fill="FFFFFF"/>
        </w:rPr>
        <w:t xml:space="preserve"> effects variables.</w:t>
      </w:r>
      <w:r w:rsidR="000E5DA6">
        <w:rPr>
          <w:shd w:val="clear" w:color="auto" w:fill="FFFFFF"/>
        </w:rPr>
        <w:t xml:space="preserve"> </w:t>
      </w:r>
      <w:r w:rsidR="001B754C" w:rsidRPr="001B754C">
        <w:rPr>
          <w:shd w:val="clear" w:color="auto" w:fill="FFFFFF"/>
        </w:rPr>
        <w:t>Regularly update the model with new data</w:t>
      </w:r>
      <w:r w:rsidR="001B754C">
        <w:rPr>
          <w:shd w:val="clear" w:color="auto" w:fill="FFFFFF"/>
        </w:rPr>
        <w:t xml:space="preserve">. </w:t>
      </w:r>
    </w:p>
    <w:p w14:paraId="67605F90" w14:textId="7070CD3E" w:rsidR="00B75A5E" w:rsidRPr="00B75A5E" w:rsidRDefault="00C22132" w:rsidP="0040031D">
      <w:pPr>
        <w:pStyle w:val="Heading1"/>
      </w:pPr>
      <w:r w:rsidRPr="00C22132">
        <w:t>Part VI: Demonstration</w:t>
      </w:r>
    </w:p>
    <w:p w14:paraId="3E686FCC" w14:textId="77777777" w:rsidR="00E57BA7" w:rsidRDefault="00E57BA7" w:rsidP="00452690">
      <w:pPr>
        <w:pStyle w:val="Heading2"/>
      </w:pPr>
      <w:r w:rsidRPr="00E57BA7">
        <w:t>Panopto video</w:t>
      </w:r>
    </w:p>
    <w:p w14:paraId="2E5E6C5B" w14:textId="3B1264A7" w:rsidR="00E57BA7" w:rsidRDefault="00E57BA7" w:rsidP="00E57BA7">
      <w:r>
        <w:t>Link:</w:t>
      </w:r>
      <w:r w:rsidR="000763C5" w:rsidRPr="000763C5">
        <w:t xml:space="preserve"> </w:t>
      </w:r>
      <w:hyperlink r:id="rId59" w:history="1">
        <w:r w:rsidR="008A57DD" w:rsidRPr="008A57DD">
          <w:rPr>
            <w:rStyle w:val="Hyperlink"/>
            <w:color w:val="7030A0"/>
          </w:rPr>
          <w:t>https://wgu.hosted.panopto.com/Panopto/Pages/Viewer.aspx?id=16074b17-5a5a-42e3-b564-b195013aba1e</w:t>
        </w:r>
      </w:hyperlink>
    </w:p>
    <w:p w14:paraId="1F2DD7C1" w14:textId="40FB17FA" w:rsidR="00E57BA7" w:rsidRPr="00E57BA7" w:rsidRDefault="00E52AB9" w:rsidP="0040031D">
      <w:pPr>
        <w:pStyle w:val="Heading1"/>
      </w:pPr>
      <w:r w:rsidRPr="00E52AB9">
        <w:t>Sources</w:t>
      </w:r>
    </w:p>
    <w:p w14:paraId="424D76B8" w14:textId="77777777" w:rsidR="00921EC4" w:rsidRDefault="00921EC4" w:rsidP="00452690">
      <w:pPr>
        <w:pStyle w:val="Heading2"/>
      </w:pPr>
      <w:r w:rsidRPr="00921EC4">
        <w:t>Third-Party Code Sources:</w:t>
      </w:r>
    </w:p>
    <w:p w14:paraId="293C6B44" w14:textId="77777777" w:rsidR="00B27D08" w:rsidRDefault="00B27D08" w:rsidP="00B27D08">
      <w:pPr>
        <w:pStyle w:val="Bibliography"/>
        <w:rPr>
          <w:noProof/>
          <w:sz w:val="24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  <w:r>
        <w:rPr>
          <w:noProof/>
        </w:rPr>
        <w:t xml:space="preserve">Bobbitt, Z. (2019, May 11). </w:t>
      </w:r>
      <w:r>
        <w:rPr>
          <w:i/>
          <w:iCs/>
          <w:noProof/>
        </w:rPr>
        <w:t>How to Perform Multiple Linear Regression in R</w:t>
      </w:r>
      <w:r>
        <w:rPr>
          <w:noProof/>
        </w:rPr>
        <w:t>. Retrieved from statology: https://www.statology.org/multiple-linear-regression-r/#:~:text=The%20basic%20syntax%20to%20fit%20a%20multiple%20linear,disp%20%2B%20hp%20%2B%20drat%2C%20data%20%3D%20data%29</w:t>
      </w:r>
    </w:p>
    <w:p w14:paraId="0DEBD10B" w14:textId="77777777" w:rsidR="00B27D08" w:rsidRDefault="00B27D08" w:rsidP="00B27D08">
      <w:pPr>
        <w:pStyle w:val="Bibliography"/>
        <w:rPr>
          <w:noProof/>
        </w:rPr>
      </w:pPr>
      <w:r>
        <w:rPr>
          <w:noProof/>
        </w:rPr>
        <w:lastRenderedPageBreak/>
        <w:t xml:space="preserve">Bobbitt, Z. (2019, March 20). </w:t>
      </w:r>
      <w:r>
        <w:rPr>
          <w:i/>
          <w:iCs/>
          <w:noProof/>
        </w:rPr>
        <w:t>How to Read and Interpret a Regression Table</w:t>
      </w:r>
      <w:r>
        <w:rPr>
          <w:noProof/>
        </w:rPr>
        <w:t>. Retrieved from Statology: https://www.statology.org/read-interpret-regression-table/</w:t>
      </w:r>
    </w:p>
    <w:p w14:paraId="093E47C4" w14:textId="77777777" w:rsidR="00B27D08" w:rsidRDefault="00B27D08" w:rsidP="00B27D08">
      <w:pPr>
        <w:pStyle w:val="Bibliography"/>
        <w:rPr>
          <w:noProof/>
        </w:rPr>
      </w:pPr>
      <w:bookmarkStart w:id="1" w:name="_Hlk168393611"/>
      <w:r>
        <w:rPr>
          <w:noProof/>
        </w:rPr>
        <w:t xml:space="preserve">Choueiry, G. (2021). </w:t>
      </w:r>
      <w:r>
        <w:rPr>
          <w:i/>
          <w:iCs/>
          <w:noProof/>
        </w:rPr>
        <w:t>5 Variable Transformations to Improve Your Regression Model</w:t>
      </w:r>
      <w:r>
        <w:rPr>
          <w:noProof/>
        </w:rPr>
        <w:t>. Retrieved from QUANTIFYING HEALTH: https://quantifyinghealth.com/variable-transformations-in-regression/#:~:text=Compared%20to%20fitting%20a%20model%20using%20variables%20in,assessment%20of%20their%20relative%20importance%20in%20the%20model</w:t>
      </w:r>
      <w:bookmarkEnd w:id="1"/>
      <w:r>
        <w:rPr>
          <w:noProof/>
        </w:rPr>
        <w:t>.</w:t>
      </w:r>
    </w:p>
    <w:p w14:paraId="592687EA" w14:textId="17535464" w:rsidR="004C1C37" w:rsidRPr="004C1C37" w:rsidRDefault="00B27D08" w:rsidP="006E67CF">
      <w:pPr>
        <w:pStyle w:val="Bibliography"/>
        <w:ind w:left="0" w:firstLine="0"/>
      </w:pPr>
      <w:r>
        <w:fldChar w:fldCharType="end"/>
      </w:r>
    </w:p>
    <w:p w14:paraId="47E8FBBE" w14:textId="0DAC3AA6" w:rsidR="00DB6D70" w:rsidRDefault="004C1C37" w:rsidP="00452690">
      <w:pPr>
        <w:pStyle w:val="Heading2"/>
      </w:pPr>
      <w:r w:rsidRPr="004C1C37">
        <w:t xml:space="preserve">Non-Code References </w:t>
      </w:r>
    </w:p>
    <w:p w14:paraId="2AC7EC6B" w14:textId="36A9640B" w:rsidR="005B19C1" w:rsidRPr="00F1221C" w:rsidRDefault="009E4589" w:rsidP="00F1221C">
      <w:pPr>
        <w:pStyle w:val="Bibliography"/>
        <w:rPr>
          <w:color w:val="5F5F5F" w:themeColor="hyperlink"/>
          <w:u w:val="single"/>
        </w:rPr>
      </w:pPr>
      <w:r w:rsidRPr="009E4589">
        <w:t xml:space="preserve">Bobbitt, Z. (2021, November 16). The Five Assumptions of Multiple Linear Regression. Retrieved from </w:t>
      </w:r>
      <w:r w:rsidR="004D5B35">
        <w:t>S</w:t>
      </w:r>
      <w:r w:rsidRPr="009E4589">
        <w:t xml:space="preserve">tatology: </w:t>
      </w:r>
      <w:hyperlink r:id="rId60" w:history="1">
        <w:r w:rsidR="00E31EAC" w:rsidRPr="00BD7ECB">
          <w:rPr>
            <w:rStyle w:val="Hyperlink"/>
          </w:rPr>
          <w:t>https://www.statology.org/multiple-linear-regression-assumptions/</w:t>
        </w:r>
      </w:hyperlink>
      <w:r w:rsidR="005B19C1">
        <w:fldChar w:fldCharType="begin"/>
      </w:r>
      <w:r w:rsidR="005B19C1">
        <w:instrText xml:space="preserve"> BIBLIOGRAPHY  \l 1033 </w:instrText>
      </w:r>
      <w:r w:rsidR="005B19C1">
        <w:fldChar w:fldCharType="separate"/>
      </w:r>
    </w:p>
    <w:p w14:paraId="055464AE" w14:textId="3D5E6001" w:rsidR="00617404" w:rsidRPr="00617404" w:rsidRDefault="005B19C1" w:rsidP="005B19C1">
      <w:pPr>
        <w:pStyle w:val="Bibliography"/>
        <w:rPr>
          <w:noProof/>
        </w:rPr>
      </w:pPr>
      <w:r>
        <w:rPr>
          <w:noProof/>
        </w:rPr>
        <w:t xml:space="preserve">Bobbitt, Z. (2019, February 23). </w:t>
      </w:r>
      <w:r>
        <w:rPr>
          <w:i/>
          <w:iCs/>
          <w:noProof/>
        </w:rPr>
        <w:t>Understanding Heteroscedasticity in Regression Analysis</w:t>
      </w:r>
      <w:r>
        <w:rPr>
          <w:noProof/>
        </w:rPr>
        <w:t>. Retrieved from Statology: https://www.statology.org/heteroscedasticity-regression/</w:t>
      </w:r>
      <w:r>
        <w:fldChar w:fldCharType="end"/>
      </w:r>
    </w:p>
    <w:p w14:paraId="3BF7DA5D" w14:textId="39E66486" w:rsidR="00E31EAC" w:rsidRDefault="00E31EAC" w:rsidP="00E31EAC">
      <w:pPr>
        <w:pStyle w:val="Bibliography"/>
        <w:rPr>
          <w:noProof/>
        </w:rPr>
      </w:pPr>
      <w:r>
        <w:rPr>
          <w:noProof/>
        </w:rPr>
        <w:t xml:space="preserve">Harris, J. (2023, September 20). </w:t>
      </w:r>
      <w:r>
        <w:rPr>
          <w:i/>
          <w:iCs/>
          <w:noProof/>
        </w:rPr>
        <w:t>Advantages and Disadvantages of R programming</w:t>
      </w:r>
      <w:r>
        <w:rPr>
          <w:noProof/>
        </w:rPr>
        <w:t>. Retrieved from theknowledgeacademy: https://www.theknowledgeacademy.com/blog/advantages-and-disadvantages-of-r-programming/</w:t>
      </w:r>
    </w:p>
    <w:p w14:paraId="6D65C245" w14:textId="7F309E08" w:rsidR="00E31EAC" w:rsidRDefault="006E67CF" w:rsidP="006E67CF">
      <w:pPr>
        <w:pStyle w:val="Bibliography"/>
      </w:pPr>
      <w:r w:rsidRPr="006E67CF">
        <w:t xml:space="preserve">Solomon, M. (2024, March 21). Beginner’s Guide to Multiple Linear Regression. Retrieved from Martin Solomon, Machine Learning Specialist: </w:t>
      </w:r>
      <w:hyperlink r:id="rId61" w:anchor=":~:text=Multiple%20linear%20regression%20helps%20predict%20outcomes%20by%20analyzing,making%20it%20an%20essential%20skill%20for%20data%20scientists" w:history="1">
        <w:r w:rsidRPr="00BD7ECB">
          <w:rPr>
            <w:rStyle w:val="Hyperlink"/>
          </w:rPr>
          <w:t>https://martinsolomon.io/guides/multiple-linear-regression/#:~:text=Multiple%20linear%20regression%20helps%20predict%20outcomes%20by%20analyzing,making%20it%20an%20essential%20skill%20for%20data%20scientists</w:t>
        </w:r>
      </w:hyperlink>
      <w:r w:rsidRPr="006E67CF">
        <w:t>.</w:t>
      </w:r>
    </w:p>
    <w:p w14:paraId="269A98D3" w14:textId="00080107" w:rsidR="006E67CF" w:rsidRPr="006E67CF" w:rsidRDefault="006E67CF" w:rsidP="006E67CF">
      <w:pPr>
        <w:pStyle w:val="Bibliography"/>
      </w:pPr>
      <w:r w:rsidRPr="006E67CF">
        <w:t xml:space="preserve">Tüzen, M. F. (2024, Janaury 10). </w:t>
      </w:r>
      <w:r w:rsidRPr="006E67CF">
        <w:rPr>
          <w:i/>
          <w:iCs/>
        </w:rPr>
        <w:t>Cracking the Code of Categorical Data: A Guide to Factors in R</w:t>
      </w:r>
      <w:r w:rsidRPr="006E67CF">
        <w:t xml:space="preserve">. Retrieved from R-bloggers: </w:t>
      </w:r>
      <w:hyperlink r:id="rId62" w:history="1">
        <w:r w:rsidRPr="006E67CF">
          <w:rPr>
            <w:rStyle w:val="Hyperlink"/>
          </w:rPr>
          <w:t>https://www.r-bloggers.com/2024/01/cracking-the-code-of-categorical-data-a-guide-to-factors-in-r/#:~:text=Statistical%20models%20often%20require%20categorical%20variables%20to%20be,to%20account%20for%20categorical%20variations%20in%20the%20data</w:t>
        </w:r>
      </w:hyperlink>
      <w:r w:rsidRPr="006E67CF">
        <w:t>.</w:t>
      </w:r>
    </w:p>
    <w:sectPr w:rsidR="006E67CF" w:rsidRPr="006E67CF" w:rsidSect="00704BD3">
      <w:headerReference w:type="default" r:id="rId63"/>
      <w:footnotePr>
        <w:pos w:val="beneathText"/>
      </w:footnotePr>
      <w:pgSz w:w="12240" w:h="15840" w:code="1"/>
      <w:pgMar w:top="360" w:right="720" w:bottom="360" w:left="720" w:header="360" w:footer="144" w:gutter="0"/>
      <w:pgNumType w:start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7214B6" w14:textId="77777777" w:rsidR="00DF6AB2" w:rsidRDefault="00DF6AB2">
      <w:pPr>
        <w:spacing w:line="240" w:lineRule="auto"/>
      </w:pPr>
      <w:r>
        <w:separator/>
      </w:r>
    </w:p>
    <w:p w14:paraId="25914101" w14:textId="77777777" w:rsidR="00DF6AB2" w:rsidRDefault="00DF6AB2"/>
    <w:p w14:paraId="50778C01" w14:textId="77777777" w:rsidR="00DF6AB2" w:rsidRDefault="00DF6AB2"/>
    <w:p w14:paraId="1542F33F" w14:textId="77777777" w:rsidR="00DF6AB2" w:rsidRDefault="00DF6AB2"/>
  </w:endnote>
  <w:endnote w:type="continuationSeparator" w:id="0">
    <w:p w14:paraId="28477705" w14:textId="77777777" w:rsidR="00DF6AB2" w:rsidRDefault="00DF6AB2">
      <w:pPr>
        <w:spacing w:line="240" w:lineRule="auto"/>
      </w:pPr>
      <w:r>
        <w:continuationSeparator/>
      </w:r>
    </w:p>
    <w:p w14:paraId="58ADB3E9" w14:textId="77777777" w:rsidR="00DF6AB2" w:rsidRDefault="00DF6AB2"/>
    <w:p w14:paraId="1ADBDB39" w14:textId="77777777" w:rsidR="00DF6AB2" w:rsidRDefault="00DF6AB2"/>
    <w:p w14:paraId="7F75CA8F" w14:textId="77777777" w:rsidR="00DF6AB2" w:rsidRDefault="00DF6A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CAE47B" w14:textId="77777777" w:rsidR="00DF6AB2" w:rsidRDefault="00DF6AB2">
      <w:pPr>
        <w:spacing w:line="240" w:lineRule="auto"/>
      </w:pPr>
      <w:r>
        <w:separator/>
      </w:r>
    </w:p>
    <w:p w14:paraId="49AC407D" w14:textId="77777777" w:rsidR="00DF6AB2" w:rsidRDefault="00DF6AB2"/>
    <w:p w14:paraId="7032D459" w14:textId="77777777" w:rsidR="00DF6AB2" w:rsidRDefault="00DF6AB2"/>
    <w:p w14:paraId="69094B79" w14:textId="77777777" w:rsidR="00DF6AB2" w:rsidRDefault="00DF6AB2"/>
  </w:footnote>
  <w:footnote w:type="continuationSeparator" w:id="0">
    <w:p w14:paraId="59F76328" w14:textId="77777777" w:rsidR="00DF6AB2" w:rsidRDefault="00DF6AB2">
      <w:pPr>
        <w:spacing w:line="240" w:lineRule="auto"/>
      </w:pPr>
      <w:r>
        <w:continuationSeparator/>
      </w:r>
    </w:p>
    <w:p w14:paraId="02A3E34E" w14:textId="77777777" w:rsidR="00DF6AB2" w:rsidRDefault="00DF6AB2"/>
    <w:p w14:paraId="6453DEC8" w14:textId="77777777" w:rsidR="00DF6AB2" w:rsidRDefault="00DF6AB2"/>
    <w:p w14:paraId="00968863" w14:textId="77777777" w:rsidR="00DF6AB2" w:rsidRDefault="00DF6A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8336367"/>
      <w:docPartObj>
        <w:docPartGallery w:val="Page Numbers (Top of Page)"/>
        <w:docPartUnique/>
      </w:docPartObj>
    </w:sdtPr>
    <w:sdtContent>
      <w:p w14:paraId="0B49540E" w14:textId="4470DB4D" w:rsidR="00FA59C4" w:rsidRDefault="00423C70" w:rsidP="00884F5F">
        <w:pPr>
          <w:pStyle w:val="Header"/>
          <w:ind w:left="-270" w:hanging="360"/>
          <w:jc w:val="right"/>
        </w:pPr>
        <w:r w:rsidRPr="00423C70">
          <w:t>NBM3 TASK 1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t xml:space="preserve">Page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42EC1C"/>
    <w:lvl w:ilvl="0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</w:abstractNum>
  <w:abstractNum w:abstractNumId="9" w15:restartNumberingAfterBreak="0">
    <w:nsid w:val="FFFFFF89"/>
    <w:multiLevelType w:val="singleLevel"/>
    <w:tmpl w:val="255825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FE03559"/>
    <w:multiLevelType w:val="hybridMultilevel"/>
    <w:tmpl w:val="2CB20BDC"/>
    <w:lvl w:ilvl="0" w:tplc="3C9C7C0A">
      <w:start w:val="1"/>
      <w:numFmt w:val="decimal"/>
      <w:lvlText w:val="%1."/>
      <w:lvlJc w:val="left"/>
      <w:pPr>
        <w:ind w:left="117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2502709C"/>
    <w:multiLevelType w:val="hybridMultilevel"/>
    <w:tmpl w:val="21B8D998"/>
    <w:lvl w:ilvl="0" w:tplc="175EC856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56708B"/>
    <w:multiLevelType w:val="multilevel"/>
    <w:tmpl w:val="ABE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E45644"/>
    <w:multiLevelType w:val="hybridMultilevel"/>
    <w:tmpl w:val="D4F8EB78"/>
    <w:lvl w:ilvl="0" w:tplc="956019F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ECC8BD8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7394FD3"/>
    <w:multiLevelType w:val="hybridMultilevel"/>
    <w:tmpl w:val="F050B3D8"/>
    <w:lvl w:ilvl="0" w:tplc="13367D0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1E647A0"/>
    <w:multiLevelType w:val="hybridMultilevel"/>
    <w:tmpl w:val="6AE2F03C"/>
    <w:lvl w:ilvl="0" w:tplc="EBDA87FC">
      <w:start w:val="1"/>
      <w:numFmt w:val="upperLetter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8278F"/>
    <w:multiLevelType w:val="hybridMultilevel"/>
    <w:tmpl w:val="74DA3E88"/>
    <w:lvl w:ilvl="0" w:tplc="33968BF0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632789628">
    <w:abstractNumId w:val="15"/>
  </w:num>
  <w:num w:numId="13" w16cid:durableId="487332821">
    <w:abstractNumId w:val="16"/>
  </w:num>
  <w:num w:numId="14" w16cid:durableId="802964587">
    <w:abstractNumId w:val="16"/>
    <w:lvlOverride w:ilvl="0">
      <w:startOverride w:val="1"/>
    </w:lvlOverride>
  </w:num>
  <w:num w:numId="15" w16cid:durableId="1335106612">
    <w:abstractNumId w:val="10"/>
  </w:num>
  <w:num w:numId="16" w16cid:durableId="848443282">
    <w:abstractNumId w:val="16"/>
    <w:lvlOverride w:ilvl="0">
      <w:startOverride w:val="1"/>
    </w:lvlOverride>
  </w:num>
  <w:num w:numId="17" w16cid:durableId="464279472">
    <w:abstractNumId w:val="16"/>
    <w:lvlOverride w:ilvl="0">
      <w:startOverride w:val="1"/>
    </w:lvlOverride>
  </w:num>
  <w:num w:numId="18" w16cid:durableId="629944849">
    <w:abstractNumId w:val="16"/>
    <w:lvlOverride w:ilvl="0">
      <w:startOverride w:val="1"/>
    </w:lvlOverride>
  </w:num>
  <w:num w:numId="19" w16cid:durableId="1621449606">
    <w:abstractNumId w:val="16"/>
    <w:lvlOverride w:ilvl="0">
      <w:startOverride w:val="1"/>
    </w:lvlOverride>
  </w:num>
  <w:num w:numId="20" w16cid:durableId="573927869">
    <w:abstractNumId w:val="12"/>
  </w:num>
  <w:num w:numId="21" w16cid:durableId="443618222">
    <w:abstractNumId w:val="14"/>
  </w:num>
  <w:num w:numId="22" w16cid:durableId="1444499248">
    <w:abstractNumId w:val="13"/>
  </w:num>
  <w:num w:numId="23" w16cid:durableId="15988997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removeDateAndTime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57"/>
    <w:rsid w:val="000019F1"/>
    <w:rsid w:val="00001A28"/>
    <w:rsid w:val="00002544"/>
    <w:rsid w:val="000137EB"/>
    <w:rsid w:val="00015821"/>
    <w:rsid w:val="000213D4"/>
    <w:rsid w:val="000238FB"/>
    <w:rsid w:val="00023AFE"/>
    <w:rsid w:val="000339F8"/>
    <w:rsid w:val="0003610A"/>
    <w:rsid w:val="000366C9"/>
    <w:rsid w:val="00037210"/>
    <w:rsid w:val="00037413"/>
    <w:rsid w:val="000417D3"/>
    <w:rsid w:val="0004263E"/>
    <w:rsid w:val="00043E22"/>
    <w:rsid w:val="00052FD5"/>
    <w:rsid w:val="00054B0D"/>
    <w:rsid w:val="00054C53"/>
    <w:rsid w:val="00062461"/>
    <w:rsid w:val="000640E8"/>
    <w:rsid w:val="00065178"/>
    <w:rsid w:val="00071CDF"/>
    <w:rsid w:val="00073D12"/>
    <w:rsid w:val="000763C5"/>
    <w:rsid w:val="0007765B"/>
    <w:rsid w:val="00080407"/>
    <w:rsid w:val="000819B6"/>
    <w:rsid w:val="000836F3"/>
    <w:rsid w:val="0008400F"/>
    <w:rsid w:val="00085987"/>
    <w:rsid w:val="00086BD0"/>
    <w:rsid w:val="00087685"/>
    <w:rsid w:val="000925CA"/>
    <w:rsid w:val="00094ED0"/>
    <w:rsid w:val="00096146"/>
    <w:rsid w:val="000A3BF4"/>
    <w:rsid w:val="000A3D9B"/>
    <w:rsid w:val="000A548F"/>
    <w:rsid w:val="000B5D3A"/>
    <w:rsid w:val="000C5CB2"/>
    <w:rsid w:val="000C67B7"/>
    <w:rsid w:val="000C6C20"/>
    <w:rsid w:val="000C7825"/>
    <w:rsid w:val="000D4642"/>
    <w:rsid w:val="000D539D"/>
    <w:rsid w:val="000E1EE5"/>
    <w:rsid w:val="000E3F35"/>
    <w:rsid w:val="000E5DA6"/>
    <w:rsid w:val="000F090A"/>
    <w:rsid w:val="000F1E64"/>
    <w:rsid w:val="000F4575"/>
    <w:rsid w:val="001001AD"/>
    <w:rsid w:val="00100EE8"/>
    <w:rsid w:val="0011350B"/>
    <w:rsid w:val="001147B4"/>
    <w:rsid w:val="00116273"/>
    <w:rsid w:val="0012000D"/>
    <w:rsid w:val="00135E5F"/>
    <w:rsid w:val="00137D63"/>
    <w:rsid w:val="00140279"/>
    <w:rsid w:val="00140290"/>
    <w:rsid w:val="00152CAD"/>
    <w:rsid w:val="001531F2"/>
    <w:rsid w:val="00153BF7"/>
    <w:rsid w:val="00154BEA"/>
    <w:rsid w:val="0016321A"/>
    <w:rsid w:val="00170E59"/>
    <w:rsid w:val="00170F98"/>
    <w:rsid w:val="00171032"/>
    <w:rsid w:val="001736AE"/>
    <w:rsid w:val="00183A72"/>
    <w:rsid w:val="00187BD7"/>
    <w:rsid w:val="00192852"/>
    <w:rsid w:val="001958A0"/>
    <w:rsid w:val="001968AF"/>
    <w:rsid w:val="0019728F"/>
    <w:rsid w:val="001A5397"/>
    <w:rsid w:val="001A64DB"/>
    <w:rsid w:val="001B0736"/>
    <w:rsid w:val="001B18FB"/>
    <w:rsid w:val="001B1C0E"/>
    <w:rsid w:val="001B1C69"/>
    <w:rsid w:val="001B754C"/>
    <w:rsid w:val="001B7918"/>
    <w:rsid w:val="001C2105"/>
    <w:rsid w:val="001C354A"/>
    <w:rsid w:val="001C5AE7"/>
    <w:rsid w:val="001C6748"/>
    <w:rsid w:val="001D1CEB"/>
    <w:rsid w:val="001D70DF"/>
    <w:rsid w:val="001D72A0"/>
    <w:rsid w:val="001E0DBE"/>
    <w:rsid w:val="001E133B"/>
    <w:rsid w:val="001E137B"/>
    <w:rsid w:val="001E4E55"/>
    <w:rsid w:val="001F0F37"/>
    <w:rsid w:val="001F2105"/>
    <w:rsid w:val="001F3465"/>
    <w:rsid w:val="001F4EC8"/>
    <w:rsid w:val="001F5A37"/>
    <w:rsid w:val="001F6B8F"/>
    <w:rsid w:val="001F75D3"/>
    <w:rsid w:val="00202F61"/>
    <w:rsid w:val="00203718"/>
    <w:rsid w:val="00203B77"/>
    <w:rsid w:val="00203FDE"/>
    <w:rsid w:val="00212C31"/>
    <w:rsid w:val="00221CB6"/>
    <w:rsid w:val="00230F9C"/>
    <w:rsid w:val="00233603"/>
    <w:rsid w:val="00235101"/>
    <w:rsid w:val="00235348"/>
    <w:rsid w:val="002402B9"/>
    <w:rsid w:val="0024352E"/>
    <w:rsid w:val="00243C19"/>
    <w:rsid w:val="002444F6"/>
    <w:rsid w:val="002525D5"/>
    <w:rsid w:val="00257DF8"/>
    <w:rsid w:val="00261C3C"/>
    <w:rsid w:val="00264B30"/>
    <w:rsid w:val="00264CB6"/>
    <w:rsid w:val="0027455E"/>
    <w:rsid w:val="00274E46"/>
    <w:rsid w:val="0027518C"/>
    <w:rsid w:val="002755B1"/>
    <w:rsid w:val="00275833"/>
    <w:rsid w:val="00287C23"/>
    <w:rsid w:val="00291723"/>
    <w:rsid w:val="00291ACF"/>
    <w:rsid w:val="002A03C5"/>
    <w:rsid w:val="002A271B"/>
    <w:rsid w:val="002A2F30"/>
    <w:rsid w:val="002A3F3B"/>
    <w:rsid w:val="002A46EC"/>
    <w:rsid w:val="002B0266"/>
    <w:rsid w:val="002B23C6"/>
    <w:rsid w:val="002B4769"/>
    <w:rsid w:val="002C63BA"/>
    <w:rsid w:val="002C6C8D"/>
    <w:rsid w:val="002C79E6"/>
    <w:rsid w:val="002D4958"/>
    <w:rsid w:val="002E21E9"/>
    <w:rsid w:val="002E27DA"/>
    <w:rsid w:val="002E419F"/>
    <w:rsid w:val="002E4D44"/>
    <w:rsid w:val="002E5547"/>
    <w:rsid w:val="002F0749"/>
    <w:rsid w:val="002F3AE9"/>
    <w:rsid w:val="0030004E"/>
    <w:rsid w:val="00300D25"/>
    <w:rsid w:val="00301102"/>
    <w:rsid w:val="00301F38"/>
    <w:rsid w:val="00305D94"/>
    <w:rsid w:val="003125A2"/>
    <w:rsid w:val="00313756"/>
    <w:rsid w:val="0031398F"/>
    <w:rsid w:val="003143B3"/>
    <w:rsid w:val="00324D99"/>
    <w:rsid w:val="003339E1"/>
    <w:rsid w:val="00340DBF"/>
    <w:rsid w:val="00341AB8"/>
    <w:rsid w:val="00343CE2"/>
    <w:rsid w:val="003445B6"/>
    <w:rsid w:val="00352911"/>
    <w:rsid w:val="00355659"/>
    <w:rsid w:val="0035737C"/>
    <w:rsid w:val="0036072E"/>
    <w:rsid w:val="003657FE"/>
    <w:rsid w:val="00371BF1"/>
    <w:rsid w:val="00373FB8"/>
    <w:rsid w:val="00374D66"/>
    <w:rsid w:val="003760A4"/>
    <w:rsid w:val="00380429"/>
    <w:rsid w:val="003804CC"/>
    <w:rsid w:val="00382BDE"/>
    <w:rsid w:val="00382EAA"/>
    <w:rsid w:val="00383F0A"/>
    <w:rsid w:val="00384451"/>
    <w:rsid w:val="0038649A"/>
    <w:rsid w:val="0039047A"/>
    <w:rsid w:val="00390A46"/>
    <w:rsid w:val="0039211F"/>
    <w:rsid w:val="003938D2"/>
    <w:rsid w:val="00396045"/>
    <w:rsid w:val="003A0198"/>
    <w:rsid w:val="003A494B"/>
    <w:rsid w:val="003A615F"/>
    <w:rsid w:val="003A702F"/>
    <w:rsid w:val="003B3B49"/>
    <w:rsid w:val="003B62CA"/>
    <w:rsid w:val="003C2C44"/>
    <w:rsid w:val="003C2CFC"/>
    <w:rsid w:val="003C4F32"/>
    <w:rsid w:val="003C6139"/>
    <w:rsid w:val="003C6706"/>
    <w:rsid w:val="003D07A4"/>
    <w:rsid w:val="003D0E83"/>
    <w:rsid w:val="003D35FF"/>
    <w:rsid w:val="003D4D32"/>
    <w:rsid w:val="003D72EA"/>
    <w:rsid w:val="003E0C31"/>
    <w:rsid w:val="003E0D86"/>
    <w:rsid w:val="003E1F4C"/>
    <w:rsid w:val="003E3E52"/>
    <w:rsid w:val="003E490F"/>
    <w:rsid w:val="003E506A"/>
    <w:rsid w:val="003E50AF"/>
    <w:rsid w:val="003E5E38"/>
    <w:rsid w:val="003F33AD"/>
    <w:rsid w:val="0040031D"/>
    <w:rsid w:val="004006A7"/>
    <w:rsid w:val="00403C7E"/>
    <w:rsid w:val="004063A9"/>
    <w:rsid w:val="00407026"/>
    <w:rsid w:val="004115B8"/>
    <w:rsid w:val="004120FB"/>
    <w:rsid w:val="00413A6A"/>
    <w:rsid w:val="00416669"/>
    <w:rsid w:val="004172D5"/>
    <w:rsid w:val="004230E9"/>
    <w:rsid w:val="00423424"/>
    <w:rsid w:val="00423C70"/>
    <w:rsid w:val="00424D88"/>
    <w:rsid w:val="004266FD"/>
    <w:rsid w:val="00433BEA"/>
    <w:rsid w:val="00435FD4"/>
    <w:rsid w:val="00440D13"/>
    <w:rsid w:val="00442AB4"/>
    <w:rsid w:val="00443B89"/>
    <w:rsid w:val="00447FA5"/>
    <w:rsid w:val="00452690"/>
    <w:rsid w:val="00454695"/>
    <w:rsid w:val="00456429"/>
    <w:rsid w:val="0046384E"/>
    <w:rsid w:val="00467EBA"/>
    <w:rsid w:val="00474E2C"/>
    <w:rsid w:val="00475840"/>
    <w:rsid w:val="004762A1"/>
    <w:rsid w:val="0048383A"/>
    <w:rsid w:val="004857FF"/>
    <w:rsid w:val="004914D5"/>
    <w:rsid w:val="00491C06"/>
    <w:rsid w:val="00496D6C"/>
    <w:rsid w:val="00497AC3"/>
    <w:rsid w:val="00497CC1"/>
    <w:rsid w:val="004A09E3"/>
    <w:rsid w:val="004A5114"/>
    <w:rsid w:val="004A7895"/>
    <w:rsid w:val="004B0394"/>
    <w:rsid w:val="004B5656"/>
    <w:rsid w:val="004C1C37"/>
    <w:rsid w:val="004C5336"/>
    <w:rsid w:val="004C573F"/>
    <w:rsid w:val="004C7D58"/>
    <w:rsid w:val="004D0924"/>
    <w:rsid w:val="004D1EB1"/>
    <w:rsid w:val="004D20BB"/>
    <w:rsid w:val="004D2F0B"/>
    <w:rsid w:val="004D3D20"/>
    <w:rsid w:val="004D4952"/>
    <w:rsid w:val="004D4F02"/>
    <w:rsid w:val="004D5B35"/>
    <w:rsid w:val="004D6534"/>
    <w:rsid w:val="004D7270"/>
    <w:rsid w:val="004E0762"/>
    <w:rsid w:val="004E36AA"/>
    <w:rsid w:val="004E3F06"/>
    <w:rsid w:val="004E6A29"/>
    <w:rsid w:val="004F03D7"/>
    <w:rsid w:val="004F085F"/>
    <w:rsid w:val="004F141F"/>
    <w:rsid w:val="004F2FDD"/>
    <w:rsid w:val="004F5DE9"/>
    <w:rsid w:val="004F5FAA"/>
    <w:rsid w:val="00504CFE"/>
    <w:rsid w:val="00506836"/>
    <w:rsid w:val="0051635D"/>
    <w:rsid w:val="00516663"/>
    <w:rsid w:val="00516BAE"/>
    <w:rsid w:val="00521C99"/>
    <w:rsid w:val="00526C41"/>
    <w:rsid w:val="00526CEE"/>
    <w:rsid w:val="0053198C"/>
    <w:rsid w:val="00534A43"/>
    <w:rsid w:val="00535FC8"/>
    <w:rsid w:val="0053794C"/>
    <w:rsid w:val="00537D57"/>
    <w:rsid w:val="005434D1"/>
    <w:rsid w:val="005465F6"/>
    <w:rsid w:val="00547D08"/>
    <w:rsid w:val="00547F66"/>
    <w:rsid w:val="005510DC"/>
    <w:rsid w:val="005575E7"/>
    <w:rsid w:val="00563601"/>
    <w:rsid w:val="00566E93"/>
    <w:rsid w:val="00574936"/>
    <w:rsid w:val="00575A42"/>
    <w:rsid w:val="00577D1F"/>
    <w:rsid w:val="005858B2"/>
    <w:rsid w:val="00587262"/>
    <w:rsid w:val="00587B34"/>
    <w:rsid w:val="00592F6F"/>
    <w:rsid w:val="005946CD"/>
    <w:rsid w:val="00596A1B"/>
    <w:rsid w:val="005A0665"/>
    <w:rsid w:val="005A7060"/>
    <w:rsid w:val="005B0484"/>
    <w:rsid w:val="005B06CE"/>
    <w:rsid w:val="005B13FE"/>
    <w:rsid w:val="005B1665"/>
    <w:rsid w:val="005B19C1"/>
    <w:rsid w:val="005B218E"/>
    <w:rsid w:val="005B5CB4"/>
    <w:rsid w:val="005C199E"/>
    <w:rsid w:val="005C3129"/>
    <w:rsid w:val="005C65DD"/>
    <w:rsid w:val="005C7379"/>
    <w:rsid w:val="005D25E9"/>
    <w:rsid w:val="005D285B"/>
    <w:rsid w:val="005D53CE"/>
    <w:rsid w:val="005D5E71"/>
    <w:rsid w:val="005D771A"/>
    <w:rsid w:val="005E04FC"/>
    <w:rsid w:val="005F105F"/>
    <w:rsid w:val="006002E7"/>
    <w:rsid w:val="0060082B"/>
    <w:rsid w:val="00600C25"/>
    <w:rsid w:val="0060475B"/>
    <w:rsid w:val="00605851"/>
    <w:rsid w:val="00606A3E"/>
    <w:rsid w:val="006116DA"/>
    <w:rsid w:val="00616D36"/>
    <w:rsid w:val="00617404"/>
    <w:rsid w:val="006176D9"/>
    <w:rsid w:val="00621827"/>
    <w:rsid w:val="00622334"/>
    <w:rsid w:val="006318B8"/>
    <w:rsid w:val="00637918"/>
    <w:rsid w:val="006425BB"/>
    <w:rsid w:val="006437A1"/>
    <w:rsid w:val="00644F61"/>
    <w:rsid w:val="0064520E"/>
    <w:rsid w:val="00647284"/>
    <w:rsid w:val="00650417"/>
    <w:rsid w:val="0065119F"/>
    <w:rsid w:val="00654CB4"/>
    <w:rsid w:val="00656E0A"/>
    <w:rsid w:val="00662873"/>
    <w:rsid w:val="0066390C"/>
    <w:rsid w:val="00664C1A"/>
    <w:rsid w:val="00666F59"/>
    <w:rsid w:val="00675A37"/>
    <w:rsid w:val="0068463E"/>
    <w:rsid w:val="0068638C"/>
    <w:rsid w:val="006874FC"/>
    <w:rsid w:val="00687FDA"/>
    <w:rsid w:val="00696320"/>
    <w:rsid w:val="006A152A"/>
    <w:rsid w:val="006A1A92"/>
    <w:rsid w:val="006A686B"/>
    <w:rsid w:val="006B0FB9"/>
    <w:rsid w:val="006B4CBC"/>
    <w:rsid w:val="006B6E5D"/>
    <w:rsid w:val="006B7692"/>
    <w:rsid w:val="006C2434"/>
    <w:rsid w:val="006C3184"/>
    <w:rsid w:val="006C33F2"/>
    <w:rsid w:val="006C4F87"/>
    <w:rsid w:val="006C4F89"/>
    <w:rsid w:val="006C69F3"/>
    <w:rsid w:val="006C7FC9"/>
    <w:rsid w:val="006D3960"/>
    <w:rsid w:val="006E4E35"/>
    <w:rsid w:val="006E67CF"/>
    <w:rsid w:val="006E7193"/>
    <w:rsid w:val="006F556C"/>
    <w:rsid w:val="007010C7"/>
    <w:rsid w:val="007024F9"/>
    <w:rsid w:val="00704007"/>
    <w:rsid w:val="00704BD3"/>
    <w:rsid w:val="00706DB6"/>
    <w:rsid w:val="00710C8F"/>
    <w:rsid w:val="00710F7E"/>
    <w:rsid w:val="00711858"/>
    <w:rsid w:val="00714721"/>
    <w:rsid w:val="00721A68"/>
    <w:rsid w:val="00721D1B"/>
    <w:rsid w:val="00722C6D"/>
    <w:rsid w:val="00726CD0"/>
    <w:rsid w:val="007277B6"/>
    <w:rsid w:val="00732B51"/>
    <w:rsid w:val="00734F86"/>
    <w:rsid w:val="007407F1"/>
    <w:rsid w:val="00740DDE"/>
    <w:rsid w:val="007426CC"/>
    <w:rsid w:val="00756173"/>
    <w:rsid w:val="0076156F"/>
    <w:rsid w:val="007628C5"/>
    <w:rsid w:val="00763C38"/>
    <w:rsid w:val="00764553"/>
    <w:rsid w:val="00765E52"/>
    <w:rsid w:val="00766E45"/>
    <w:rsid w:val="00767838"/>
    <w:rsid w:val="00772D88"/>
    <w:rsid w:val="007741C4"/>
    <w:rsid w:val="0077575C"/>
    <w:rsid w:val="007767B2"/>
    <w:rsid w:val="00776815"/>
    <w:rsid w:val="00777940"/>
    <w:rsid w:val="007820C9"/>
    <w:rsid w:val="007851C7"/>
    <w:rsid w:val="00787479"/>
    <w:rsid w:val="007900A7"/>
    <w:rsid w:val="00792170"/>
    <w:rsid w:val="00796112"/>
    <w:rsid w:val="007A004E"/>
    <w:rsid w:val="007A0269"/>
    <w:rsid w:val="007A0F94"/>
    <w:rsid w:val="007A3256"/>
    <w:rsid w:val="007A41FE"/>
    <w:rsid w:val="007A4D10"/>
    <w:rsid w:val="007A7200"/>
    <w:rsid w:val="007B06B2"/>
    <w:rsid w:val="007E2286"/>
    <w:rsid w:val="007E2535"/>
    <w:rsid w:val="007E3CA2"/>
    <w:rsid w:val="007E4D36"/>
    <w:rsid w:val="007F4326"/>
    <w:rsid w:val="007F51A1"/>
    <w:rsid w:val="007F6844"/>
    <w:rsid w:val="007F7A2C"/>
    <w:rsid w:val="00800F13"/>
    <w:rsid w:val="00817FA1"/>
    <w:rsid w:val="00825800"/>
    <w:rsid w:val="0082666F"/>
    <w:rsid w:val="00827ED3"/>
    <w:rsid w:val="00830FB7"/>
    <w:rsid w:val="00832C8E"/>
    <w:rsid w:val="00833D8C"/>
    <w:rsid w:val="00835517"/>
    <w:rsid w:val="00850A0E"/>
    <w:rsid w:val="008524BF"/>
    <w:rsid w:val="0085260E"/>
    <w:rsid w:val="00853A68"/>
    <w:rsid w:val="0085616F"/>
    <w:rsid w:val="008666C9"/>
    <w:rsid w:val="00870E35"/>
    <w:rsid w:val="00872706"/>
    <w:rsid w:val="008730AF"/>
    <w:rsid w:val="0087407D"/>
    <w:rsid w:val="008773D7"/>
    <w:rsid w:val="008805FE"/>
    <w:rsid w:val="00881C1B"/>
    <w:rsid w:val="008830D2"/>
    <w:rsid w:val="00884F5F"/>
    <w:rsid w:val="00890669"/>
    <w:rsid w:val="008955F2"/>
    <w:rsid w:val="008A57DD"/>
    <w:rsid w:val="008A7B4A"/>
    <w:rsid w:val="008B2928"/>
    <w:rsid w:val="008B4B03"/>
    <w:rsid w:val="008C5256"/>
    <w:rsid w:val="008C73AF"/>
    <w:rsid w:val="008D2306"/>
    <w:rsid w:val="008D593F"/>
    <w:rsid w:val="008E0C22"/>
    <w:rsid w:val="008E1B4D"/>
    <w:rsid w:val="008E54EB"/>
    <w:rsid w:val="008E5AD1"/>
    <w:rsid w:val="008E5E55"/>
    <w:rsid w:val="008F022F"/>
    <w:rsid w:val="008F2BC0"/>
    <w:rsid w:val="008F35EC"/>
    <w:rsid w:val="008F406B"/>
    <w:rsid w:val="008F6DD0"/>
    <w:rsid w:val="008F7360"/>
    <w:rsid w:val="009047C1"/>
    <w:rsid w:val="00906C14"/>
    <w:rsid w:val="0091038F"/>
    <w:rsid w:val="0091360C"/>
    <w:rsid w:val="00920CF6"/>
    <w:rsid w:val="00921EC4"/>
    <w:rsid w:val="009225C3"/>
    <w:rsid w:val="009364DA"/>
    <w:rsid w:val="009376CE"/>
    <w:rsid w:val="009424E7"/>
    <w:rsid w:val="00943625"/>
    <w:rsid w:val="00945C90"/>
    <w:rsid w:val="009545B6"/>
    <w:rsid w:val="009608EB"/>
    <w:rsid w:val="009616E0"/>
    <w:rsid w:val="009666D0"/>
    <w:rsid w:val="00967A5F"/>
    <w:rsid w:val="00970981"/>
    <w:rsid w:val="00972B78"/>
    <w:rsid w:val="009737CD"/>
    <w:rsid w:val="009738D8"/>
    <w:rsid w:val="009775FF"/>
    <w:rsid w:val="00980315"/>
    <w:rsid w:val="00981806"/>
    <w:rsid w:val="00982133"/>
    <w:rsid w:val="00982EC9"/>
    <w:rsid w:val="00983A92"/>
    <w:rsid w:val="00983E51"/>
    <w:rsid w:val="00986460"/>
    <w:rsid w:val="00995E21"/>
    <w:rsid w:val="009964A7"/>
    <w:rsid w:val="00997613"/>
    <w:rsid w:val="009A02C3"/>
    <w:rsid w:val="009A1BC5"/>
    <w:rsid w:val="009A2F4D"/>
    <w:rsid w:val="009A62A1"/>
    <w:rsid w:val="009B0D8E"/>
    <w:rsid w:val="009B3221"/>
    <w:rsid w:val="009B574F"/>
    <w:rsid w:val="009B6B25"/>
    <w:rsid w:val="009B718F"/>
    <w:rsid w:val="009C3873"/>
    <w:rsid w:val="009C6593"/>
    <w:rsid w:val="009D0249"/>
    <w:rsid w:val="009D0F34"/>
    <w:rsid w:val="009D2742"/>
    <w:rsid w:val="009D3757"/>
    <w:rsid w:val="009D3794"/>
    <w:rsid w:val="009D6A36"/>
    <w:rsid w:val="009D6B31"/>
    <w:rsid w:val="009D7FC6"/>
    <w:rsid w:val="009E4589"/>
    <w:rsid w:val="009E71B7"/>
    <w:rsid w:val="009F411C"/>
    <w:rsid w:val="009F5A2E"/>
    <w:rsid w:val="00A00870"/>
    <w:rsid w:val="00A0162F"/>
    <w:rsid w:val="00A034F3"/>
    <w:rsid w:val="00A0352C"/>
    <w:rsid w:val="00A0382B"/>
    <w:rsid w:val="00A0422E"/>
    <w:rsid w:val="00A05B0D"/>
    <w:rsid w:val="00A11C42"/>
    <w:rsid w:val="00A16761"/>
    <w:rsid w:val="00A20565"/>
    <w:rsid w:val="00A247A2"/>
    <w:rsid w:val="00A26620"/>
    <w:rsid w:val="00A311BD"/>
    <w:rsid w:val="00A34243"/>
    <w:rsid w:val="00A417C1"/>
    <w:rsid w:val="00A41C5C"/>
    <w:rsid w:val="00A44B6C"/>
    <w:rsid w:val="00A45CCA"/>
    <w:rsid w:val="00A47F17"/>
    <w:rsid w:val="00A52C4B"/>
    <w:rsid w:val="00A60977"/>
    <w:rsid w:val="00A659F4"/>
    <w:rsid w:val="00A660BD"/>
    <w:rsid w:val="00A70584"/>
    <w:rsid w:val="00A71E0E"/>
    <w:rsid w:val="00A72AA4"/>
    <w:rsid w:val="00A75B06"/>
    <w:rsid w:val="00A7747F"/>
    <w:rsid w:val="00A83FAF"/>
    <w:rsid w:val="00A85525"/>
    <w:rsid w:val="00A85730"/>
    <w:rsid w:val="00A86F6C"/>
    <w:rsid w:val="00A92470"/>
    <w:rsid w:val="00A97196"/>
    <w:rsid w:val="00AA6DD4"/>
    <w:rsid w:val="00AA7A7C"/>
    <w:rsid w:val="00AB0D50"/>
    <w:rsid w:val="00AB0FBB"/>
    <w:rsid w:val="00AC42FB"/>
    <w:rsid w:val="00AC4B91"/>
    <w:rsid w:val="00AC5E1A"/>
    <w:rsid w:val="00AD26D1"/>
    <w:rsid w:val="00AD26DF"/>
    <w:rsid w:val="00AD4146"/>
    <w:rsid w:val="00AD41EB"/>
    <w:rsid w:val="00AD5DAA"/>
    <w:rsid w:val="00AD6C60"/>
    <w:rsid w:val="00AD78C6"/>
    <w:rsid w:val="00AE0EFD"/>
    <w:rsid w:val="00AE1239"/>
    <w:rsid w:val="00AE26A9"/>
    <w:rsid w:val="00AE2D9B"/>
    <w:rsid w:val="00B00E88"/>
    <w:rsid w:val="00B01697"/>
    <w:rsid w:val="00B03B85"/>
    <w:rsid w:val="00B04D82"/>
    <w:rsid w:val="00B0705D"/>
    <w:rsid w:val="00B13DAD"/>
    <w:rsid w:val="00B14C71"/>
    <w:rsid w:val="00B20EFD"/>
    <w:rsid w:val="00B24646"/>
    <w:rsid w:val="00B26B0F"/>
    <w:rsid w:val="00B26BAC"/>
    <w:rsid w:val="00B27D08"/>
    <w:rsid w:val="00B3113A"/>
    <w:rsid w:val="00B36951"/>
    <w:rsid w:val="00B463FF"/>
    <w:rsid w:val="00B524EE"/>
    <w:rsid w:val="00B547E6"/>
    <w:rsid w:val="00B54D9B"/>
    <w:rsid w:val="00B57C8E"/>
    <w:rsid w:val="00B57F6C"/>
    <w:rsid w:val="00B602CA"/>
    <w:rsid w:val="00B640F1"/>
    <w:rsid w:val="00B70DF1"/>
    <w:rsid w:val="00B70FE9"/>
    <w:rsid w:val="00B7135D"/>
    <w:rsid w:val="00B75A5E"/>
    <w:rsid w:val="00B81F9D"/>
    <w:rsid w:val="00B846DD"/>
    <w:rsid w:val="00B84BBE"/>
    <w:rsid w:val="00B863E9"/>
    <w:rsid w:val="00B863FB"/>
    <w:rsid w:val="00B86440"/>
    <w:rsid w:val="00B925EE"/>
    <w:rsid w:val="00B9396C"/>
    <w:rsid w:val="00BA0D78"/>
    <w:rsid w:val="00BA45CF"/>
    <w:rsid w:val="00BA7161"/>
    <w:rsid w:val="00BA7DB4"/>
    <w:rsid w:val="00BB2756"/>
    <w:rsid w:val="00BB2759"/>
    <w:rsid w:val="00BB2D6F"/>
    <w:rsid w:val="00BB68CF"/>
    <w:rsid w:val="00BB6C6F"/>
    <w:rsid w:val="00BC1ACB"/>
    <w:rsid w:val="00BC1C77"/>
    <w:rsid w:val="00BC4328"/>
    <w:rsid w:val="00BC469D"/>
    <w:rsid w:val="00BD6003"/>
    <w:rsid w:val="00BD61BD"/>
    <w:rsid w:val="00BE1BF9"/>
    <w:rsid w:val="00BE2A5B"/>
    <w:rsid w:val="00BE4FB2"/>
    <w:rsid w:val="00BF1D46"/>
    <w:rsid w:val="00BF4603"/>
    <w:rsid w:val="00BF6173"/>
    <w:rsid w:val="00C00893"/>
    <w:rsid w:val="00C00F8F"/>
    <w:rsid w:val="00C01969"/>
    <w:rsid w:val="00C0250C"/>
    <w:rsid w:val="00C03068"/>
    <w:rsid w:val="00C0676E"/>
    <w:rsid w:val="00C06BAF"/>
    <w:rsid w:val="00C11726"/>
    <w:rsid w:val="00C1223E"/>
    <w:rsid w:val="00C12DD9"/>
    <w:rsid w:val="00C1495F"/>
    <w:rsid w:val="00C153D0"/>
    <w:rsid w:val="00C22132"/>
    <w:rsid w:val="00C26C3E"/>
    <w:rsid w:val="00C31331"/>
    <w:rsid w:val="00C33FF7"/>
    <w:rsid w:val="00C364F1"/>
    <w:rsid w:val="00C37719"/>
    <w:rsid w:val="00C42EE6"/>
    <w:rsid w:val="00C432F0"/>
    <w:rsid w:val="00C4748A"/>
    <w:rsid w:val="00C506C3"/>
    <w:rsid w:val="00C52C1A"/>
    <w:rsid w:val="00C53B65"/>
    <w:rsid w:val="00C5582B"/>
    <w:rsid w:val="00C55999"/>
    <w:rsid w:val="00C56BF6"/>
    <w:rsid w:val="00C60FA9"/>
    <w:rsid w:val="00C70793"/>
    <w:rsid w:val="00C71D1D"/>
    <w:rsid w:val="00C723E3"/>
    <w:rsid w:val="00C72C07"/>
    <w:rsid w:val="00C73EC4"/>
    <w:rsid w:val="00C74857"/>
    <w:rsid w:val="00C75EAE"/>
    <w:rsid w:val="00C8071A"/>
    <w:rsid w:val="00C8298E"/>
    <w:rsid w:val="00C83C44"/>
    <w:rsid w:val="00C84E04"/>
    <w:rsid w:val="00C84FB9"/>
    <w:rsid w:val="00C87221"/>
    <w:rsid w:val="00C91408"/>
    <w:rsid w:val="00C96FE1"/>
    <w:rsid w:val="00CA1ED5"/>
    <w:rsid w:val="00CA445C"/>
    <w:rsid w:val="00CA6B6B"/>
    <w:rsid w:val="00CB0ACB"/>
    <w:rsid w:val="00CB27B2"/>
    <w:rsid w:val="00CB363B"/>
    <w:rsid w:val="00CB4049"/>
    <w:rsid w:val="00CB5EDB"/>
    <w:rsid w:val="00CB61EA"/>
    <w:rsid w:val="00CB72AC"/>
    <w:rsid w:val="00CC224B"/>
    <w:rsid w:val="00CC3097"/>
    <w:rsid w:val="00CC5C99"/>
    <w:rsid w:val="00CD1F1F"/>
    <w:rsid w:val="00CD3433"/>
    <w:rsid w:val="00CD3790"/>
    <w:rsid w:val="00CD4FD2"/>
    <w:rsid w:val="00CD709C"/>
    <w:rsid w:val="00CD7E8F"/>
    <w:rsid w:val="00CE1DAC"/>
    <w:rsid w:val="00CE3C61"/>
    <w:rsid w:val="00CE55AA"/>
    <w:rsid w:val="00CF2BD5"/>
    <w:rsid w:val="00CF43FD"/>
    <w:rsid w:val="00CF7FBD"/>
    <w:rsid w:val="00D0258A"/>
    <w:rsid w:val="00D039FA"/>
    <w:rsid w:val="00D05758"/>
    <w:rsid w:val="00D05C7E"/>
    <w:rsid w:val="00D06046"/>
    <w:rsid w:val="00D160A3"/>
    <w:rsid w:val="00D17415"/>
    <w:rsid w:val="00D237E4"/>
    <w:rsid w:val="00D261A7"/>
    <w:rsid w:val="00D305C2"/>
    <w:rsid w:val="00D32182"/>
    <w:rsid w:val="00D343D6"/>
    <w:rsid w:val="00D37996"/>
    <w:rsid w:val="00D400F7"/>
    <w:rsid w:val="00D40687"/>
    <w:rsid w:val="00D620FD"/>
    <w:rsid w:val="00D64D46"/>
    <w:rsid w:val="00D701B2"/>
    <w:rsid w:val="00D72896"/>
    <w:rsid w:val="00D764A6"/>
    <w:rsid w:val="00D80B30"/>
    <w:rsid w:val="00D80CAC"/>
    <w:rsid w:val="00D852E2"/>
    <w:rsid w:val="00D86658"/>
    <w:rsid w:val="00D87913"/>
    <w:rsid w:val="00D91044"/>
    <w:rsid w:val="00D923A2"/>
    <w:rsid w:val="00D94319"/>
    <w:rsid w:val="00D9619B"/>
    <w:rsid w:val="00DA0656"/>
    <w:rsid w:val="00DA1DA1"/>
    <w:rsid w:val="00DA5F45"/>
    <w:rsid w:val="00DA6B52"/>
    <w:rsid w:val="00DA6EE7"/>
    <w:rsid w:val="00DB017B"/>
    <w:rsid w:val="00DB05FF"/>
    <w:rsid w:val="00DB062F"/>
    <w:rsid w:val="00DB4EE8"/>
    <w:rsid w:val="00DB6D70"/>
    <w:rsid w:val="00DB744B"/>
    <w:rsid w:val="00DC142C"/>
    <w:rsid w:val="00DC5082"/>
    <w:rsid w:val="00DD35AA"/>
    <w:rsid w:val="00DD455F"/>
    <w:rsid w:val="00DD4B71"/>
    <w:rsid w:val="00DD52A2"/>
    <w:rsid w:val="00DD586E"/>
    <w:rsid w:val="00DD62ED"/>
    <w:rsid w:val="00DD6AF8"/>
    <w:rsid w:val="00DE4506"/>
    <w:rsid w:val="00DE5960"/>
    <w:rsid w:val="00DE5F81"/>
    <w:rsid w:val="00DF2E5C"/>
    <w:rsid w:val="00DF4B55"/>
    <w:rsid w:val="00DF4EF0"/>
    <w:rsid w:val="00DF51E6"/>
    <w:rsid w:val="00DF6233"/>
    <w:rsid w:val="00DF671B"/>
    <w:rsid w:val="00DF6AB2"/>
    <w:rsid w:val="00E002E5"/>
    <w:rsid w:val="00E019EA"/>
    <w:rsid w:val="00E02446"/>
    <w:rsid w:val="00E03D5A"/>
    <w:rsid w:val="00E04CF1"/>
    <w:rsid w:val="00E04E08"/>
    <w:rsid w:val="00E06E94"/>
    <w:rsid w:val="00E071A9"/>
    <w:rsid w:val="00E07568"/>
    <w:rsid w:val="00E07724"/>
    <w:rsid w:val="00E1172D"/>
    <w:rsid w:val="00E11BD0"/>
    <w:rsid w:val="00E11EC1"/>
    <w:rsid w:val="00E218C9"/>
    <w:rsid w:val="00E255B7"/>
    <w:rsid w:val="00E31EAC"/>
    <w:rsid w:val="00E3417E"/>
    <w:rsid w:val="00E3444B"/>
    <w:rsid w:val="00E356F9"/>
    <w:rsid w:val="00E40FB2"/>
    <w:rsid w:val="00E426AA"/>
    <w:rsid w:val="00E453E8"/>
    <w:rsid w:val="00E476E8"/>
    <w:rsid w:val="00E52AB9"/>
    <w:rsid w:val="00E54927"/>
    <w:rsid w:val="00E54E0C"/>
    <w:rsid w:val="00E553C9"/>
    <w:rsid w:val="00E57BA7"/>
    <w:rsid w:val="00E6206C"/>
    <w:rsid w:val="00E67454"/>
    <w:rsid w:val="00E7352A"/>
    <w:rsid w:val="00E843E1"/>
    <w:rsid w:val="00E849E4"/>
    <w:rsid w:val="00E86361"/>
    <w:rsid w:val="00E90133"/>
    <w:rsid w:val="00E903C2"/>
    <w:rsid w:val="00E97825"/>
    <w:rsid w:val="00EA224E"/>
    <w:rsid w:val="00EA696E"/>
    <w:rsid w:val="00EB0768"/>
    <w:rsid w:val="00EB14DE"/>
    <w:rsid w:val="00EB3CB3"/>
    <w:rsid w:val="00EC1329"/>
    <w:rsid w:val="00EC785C"/>
    <w:rsid w:val="00EC7C21"/>
    <w:rsid w:val="00ED29C6"/>
    <w:rsid w:val="00EE33C9"/>
    <w:rsid w:val="00EE3FD5"/>
    <w:rsid w:val="00EE4DEE"/>
    <w:rsid w:val="00EE7B15"/>
    <w:rsid w:val="00EF55C5"/>
    <w:rsid w:val="00EF61D9"/>
    <w:rsid w:val="00F05351"/>
    <w:rsid w:val="00F0712E"/>
    <w:rsid w:val="00F07A16"/>
    <w:rsid w:val="00F1221C"/>
    <w:rsid w:val="00F127FF"/>
    <w:rsid w:val="00F1385B"/>
    <w:rsid w:val="00F13F3C"/>
    <w:rsid w:val="00F14526"/>
    <w:rsid w:val="00F15014"/>
    <w:rsid w:val="00F17ADB"/>
    <w:rsid w:val="00F211DA"/>
    <w:rsid w:val="00F2194E"/>
    <w:rsid w:val="00F23C0D"/>
    <w:rsid w:val="00F242E8"/>
    <w:rsid w:val="00F256FE"/>
    <w:rsid w:val="00F25F60"/>
    <w:rsid w:val="00F26D04"/>
    <w:rsid w:val="00F32C39"/>
    <w:rsid w:val="00F32D3B"/>
    <w:rsid w:val="00F348F1"/>
    <w:rsid w:val="00F36882"/>
    <w:rsid w:val="00F37EC0"/>
    <w:rsid w:val="00F425EF"/>
    <w:rsid w:val="00F42807"/>
    <w:rsid w:val="00F42CA8"/>
    <w:rsid w:val="00F449C6"/>
    <w:rsid w:val="00F44C5D"/>
    <w:rsid w:val="00F45B20"/>
    <w:rsid w:val="00F47AD8"/>
    <w:rsid w:val="00F51336"/>
    <w:rsid w:val="00F53477"/>
    <w:rsid w:val="00F53B86"/>
    <w:rsid w:val="00F60831"/>
    <w:rsid w:val="00F620AE"/>
    <w:rsid w:val="00F6242A"/>
    <w:rsid w:val="00F653CB"/>
    <w:rsid w:val="00F66110"/>
    <w:rsid w:val="00F724DE"/>
    <w:rsid w:val="00F74785"/>
    <w:rsid w:val="00F77FA5"/>
    <w:rsid w:val="00F83591"/>
    <w:rsid w:val="00F84439"/>
    <w:rsid w:val="00F86621"/>
    <w:rsid w:val="00F96694"/>
    <w:rsid w:val="00FA08D1"/>
    <w:rsid w:val="00FA2F0E"/>
    <w:rsid w:val="00FA59C4"/>
    <w:rsid w:val="00FB2717"/>
    <w:rsid w:val="00FB3375"/>
    <w:rsid w:val="00FB695F"/>
    <w:rsid w:val="00FB79EB"/>
    <w:rsid w:val="00FC29C0"/>
    <w:rsid w:val="00FC2FF1"/>
    <w:rsid w:val="00FC5C35"/>
    <w:rsid w:val="00FC70B0"/>
    <w:rsid w:val="00FC74DB"/>
    <w:rsid w:val="00FD0666"/>
    <w:rsid w:val="00FD4745"/>
    <w:rsid w:val="00FE3A8D"/>
    <w:rsid w:val="00FE623A"/>
    <w:rsid w:val="00FE6265"/>
    <w:rsid w:val="00FE71EE"/>
    <w:rsid w:val="00FF02EC"/>
    <w:rsid w:val="00FF2FE0"/>
    <w:rsid w:val="00FF4E4E"/>
    <w:rsid w:val="00FF55EC"/>
    <w:rsid w:val="00FF5769"/>
    <w:rsid w:val="00FF679B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3D5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ListBullet"/>
    <w:qFormat/>
    <w:rsid w:val="006B6E5D"/>
    <w:pPr>
      <w:spacing w:line="276" w:lineRule="auto"/>
      <w:ind w:left="720" w:firstLine="0"/>
    </w:pPr>
    <w:rPr>
      <w:sz w:val="22"/>
    </w:rPr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40031D"/>
    <w:pPr>
      <w:pBdr>
        <w:top w:val="single" w:sz="4" w:space="1" w:color="auto"/>
        <w:bottom w:val="single" w:sz="4" w:space="1" w:color="auto"/>
      </w:pBdr>
      <w:spacing w:line="240" w:lineRule="auto"/>
      <w:ind w:left="0"/>
      <w:outlineLvl w:val="0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2">
    <w:name w:val="heading 2"/>
    <w:basedOn w:val="ListNumber"/>
    <w:next w:val="Heading3"/>
    <w:link w:val="Heading2Char"/>
    <w:autoRedefine/>
    <w:uiPriority w:val="3"/>
    <w:unhideWhenUsed/>
    <w:qFormat/>
    <w:rsid w:val="00452690"/>
    <w:pPr>
      <w:keepNext/>
      <w:keepLines/>
      <w:numPr>
        <w:numId w:val="12"/>
      </w:numPr>
      <w:contextualSpacing w:val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3"/>
    <w:unhideWhenUsed/>
    <w:qFormat/>
    <w:rsid w:val="00E04CF1"/>
    <w:pPr>
      <w:keepNext/>
      <w:keepLines/>
      <w:numPr>
        <w:numId w:val="13"/>
      </w:numPr>
      <w:spacing w:before="4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link w:val="NoSpacingChar"/>
    <w:uiPriority w:val="1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0031D"/>
    <w:rPr>
      <w:rFonts w:asciiTheme="majorHAnsi" w:eastAsiaTheme="majorEastAsia" w:hAnsiTheme="majorHAnsi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3"/>
    <w:rsid w:val="00452690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E04CF1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/>
      <w:contextualSpacing/>
    </w:pPr>
  </w:style>
  <w:style w:type="paragraph" w:styleId="List2">
    <w:name w:val="List 2"/>
    <w:basedOn w:val="Normal"/>
    <w:uiPriority w:val="99"/>
    <w:semiHidden/>
    <w:unhideWhenUsed/>
    <w:pPr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/>
      <w:contextualSpacing/>
    </w:pPr>
  </w:style>
  <w:style w:type="paragraph" w:styleId="ListBullet">
    <w:name w:val="List Bullet"/>
    <w:basedOn w:val="Normal"/>
    <w:autoRedefine/>
    <w:uiPriority w:val="9"/>
    <w:unhideWhenUsed/>
    <w:qFormat/>
    <w:rsid w:val="00D305C2"/>
    <w:pPr>
      <w:numPr>
        <w:numId w:val="23"/>
      </w:numPr>
      <w:ind w:left="1080" w:hanging="302"/>
      <w:contextualSpacing/>
    </w:pPr>
    <w:rPr>
      <w:color w:val="7030A0"/>
    </w:r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autoRedefine/>
    <w:uiPriority w:val="9"/>
    <w:unhideWhenUsed/>
    <w:qFormat/>
    <w:rsid w:val="00596A1B"/>
    <w:pPr>
      <w:ind w:left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customStyle="1" w:styleId="NoSpacingChar">
    <w:name w:val="No Spacing Char"/>
    <w:aliases w:val="No Indent Char"/>
    <w:basedOn w:val="DefaultParagraphFont"/>
    <w:link w:val="NoSpacing"/>
    <w:uiPriority w:val="1"/>
    <w:rsid w:val="00C74857"/>
    <w:rPr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31EAC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F022F"/>
    <w:pPr>
      <w:spacing w:before="100" w:beforeAutospacing="1" w:after="100" w:afterAutospacing="1" w:line="240" w:lineRule="auto"/>
      <w:ind w:left="0"/>
    </w:pPr>
    <w:rPr>
      <w:rFonts w:ascii="Times New Roman" w:hAnsi="Times New Roman" w:cs="Times New Roman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0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5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2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numbering" Target="numbering.xml"/><Relationship Id="rId61" Type="http://schemas.openxmlformats.org/officeDocument/2006/relationships/hyperlink" Target="https://martinsolomon.io/guides/multiple-linear-regression/" TargetMode="Externa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yperlink" Target="https://wgu.hosted.panopto.com/Panopto/Pages/Viewer.aspx?id=16074b17-5a5a-42e3-b564-b195013aba1e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yperlink" Target="https://www.r-bloggers.com/2024/01/cracking-the-code-of-categorical-data-a-guide-to-factors-in-r/%23:~:text=Statistical%20models%20often%20require%20categorical%20variables%20to%20be,to%20account%20for%20categorical%20variations%20in%20the%20dat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yperlink" Target="https://www.statology.org/multiple-linear-regression-assumptions/" TargetMode="External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ara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FD6C44-4444-4FC1-8233-7C769E542A8A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Mar24</b:Tag>
    <b:SourceType>InternetSite</b:SourceType>
    <b:Guid>{6E4BF5BB-4DE1-4A21-BBDF-0394AF3FF752}</b:Guid>
    <b:Author>
      <b:Author>
        <b:NameList>
          <b:Person>
            <b:Last>Solomon</b:Last>
            <b:First>Martin</b:First>
          </b:Person>
        </b:NameList>
      </b:Author>
    </b:Author>
    <b:Title>Beginner’s Guide to Multiple Linear Regression</b:Title>
    <b:InternetSiteTitle>Martin Solomon, Machine Learning Specialist</b:InternetSiteTitle>
    <b:Year>2024</b:Year>
    <b:Month>March</b:Month>
    <b:Day>21</b:Day>
    <b:URL>https://martinsolomon.io/guides/multiple-linear-regression/#:~:text=Multiple%20linear%20regression%20helps%20predict%20outcomes%20by%20analyzing,making%20it%20an%20essential%20skill%20for%20data%20scientists.</b:URL>
    <b:RefOrder>3</b:RefOrder>
  </b:Source>
  <b:Source>
    <b:Tag>Jac23</b:Tag>
    <b:SourceType>InternetSite</b:SourceType>
    <b:Guid>{498457E5-D9C1-4707-A224-CF3C8BA4E9C5}</b:Guid>
    <b:Author>
      <b:Author>
        <b:NameList>
          <b:Person>
            <b:Last>Harris</b:Last>
            <b:First>Jacob</b:First>
          </b:Person>
        </b:NameList>
      </b:Author>
    </b:Author>
    <b:Title>Advantages and Disadvantages of R programming</b:Title>
    <b:InternetSiteTitle>theknowledgeacademy</b:InternetSiteTitle>
    <b:Year>2023</b:Year>
    <b:Month>September</b:Month>
    <b:Day>20</b:Day>
    <b:URL>https://www.theknowledgeacademy.com/blog/advantages-and-disadvantages-of-r-programming/</b:URL>
    <b:RefOrder>2</b:RefOrder>
  </b:Source>
  <b:Source>
    <b:Tag>ZAC21</b:Tag>
    <b:SourceType>InternetSite</b:SourceType>
    <b:Guid>{66199A3F-233D-4364-8040-628102B7AF16}</b:Guid>
    <b:Author>
      <b:Author>
        <b:NameList>
          <b:Person>
            <b:Last>Bobbitt</b:Last>
            <b:First>Zach</b:First>
          </b:Person>
        </b:NameList>
      </b:Author>
    </b:Author>
    <b:Title>The Five Assumptions of Multiple Linear Regression</b:Title>
    <b:InternetSiteTitle>statology</b:InternetSiteTitle>
    <b:Year>2021</b:Year>
    <b:Month>November</b:Month>
    <b:Day>16</b:Day>
    <b:URL>https://www.statology.org/multiple-linear-regression-assumptions/</b:URL>
    <b:RefOrder>1</b:RefOrder>
  </b:Source>
  <b:Source>
    <b:Tag>MFa24</b:Tag>
    <b:SourceType>InternetSite</b:SourceType>
    <b:Guid>{28AB7668-28DE-4B33-911A-CC5B1754543B}</b:Guid>
    <b:Author>
      <b:Author>
        <b:NameList>
          <b:Person>
            <b:Last>Tüzen</b:Last>
            <b:First>M.</b:First>
            <b:Middle>Fatih</b:Middle>
          </b:Person>
        </b:NameList>
      </b:Author>
    </b:Author>
    <b:Title>Cracking the Code of Categorical Data: A Guide to Factors in R</b:Title>
    <b:InternetSiteTitle>R-bloggers</b:InternetSiteTitle>
    <b:Year>2024</b:Year>
    <b:Month>Janaury</b:Month>
    <b:Day>10</b:Day>
    <b:URL>https://www.r-bloggers.com/2024/01/cracking-the-code-of-categorical-data-a-guide-to-factors-in-r/#:~:text=Statistical%20models%20often%20require%20categorical%20variables%20to%20be,to%20account%20for%20categorical%20variations%20in%20the%20data.</b:URL>
    <b:RefOrder>4</b:RefOrder>
  </b:Source>
  <b:Source>
    <b:Tag>Geo21</b:Tag>
    <b:SourceType>InternetSite</b:SourceType>
    <b:Guid>{BBE7A3C4-9499-4CC2-8129-95C393D5A31B}</b:Guid>
    <b:Author>
      <b:Author>
        <b:NameList>
          <b:Person>
            <b:Last>Choueiry</b:Last>
            <b:First>Georges</b:First>
          </b:Person>
        </b:NameList>
      </b:Author>
    </b:Author>
    <b:Title>5 Variable Transformations to Improve Your Regression Model</b:Title>
    <b:InternetSiteTitle>QUANTIFYING HEALTH</b:InternetSiteTitle>
    <b:Year>2021</b:Year>
    <b:URL>https://quantifyinghealth.com/variable-transformations-in-regression/#:~:text=Compared%20to%20fitting%20a%20model%20using%20variables%20in,assessment%20of%20their%20relative%20importance%20in%20the%20model.</b:URL>
    <b:RefOrder>5</b:RefOrder>
  </b:Source>
  <b:Source>
    <b:Tag>Zac19</b:Tag>
    <b:SourceType>InternetSite</b:SourceType>
    <b:Guid>{56570C3D-43E5-4005-905A-22D31D3413DF}</b:Guid>
    <b:Title>How to Perform Multiple Linear Regression in R</b:Title>
    <b:Year>2019</b:Year>
    <b:Author>
      <b:Author>
        <b:NameList>
          <b:Person>
            <b:Last>Bobbitt</b:Last>
            <b:First>Zach</b:First>
          </b:Person>
        </b:NameList>
      </b:Author>
    </b:Author>
    <b:InternetSiteTitle>statology</b:InternetSiteTitle>
    <b:Month>May</b:Month>
    <b:Day>11</b:Day>
    <b:URL>https://www.statology.org/multiple-linear-regression-r/#:~:text=The%20basic%20syntax%20to%20fit%20a%20multiple%20linear,disp%20%2B%20hp%20%2B%20drat%2C%20data%20%3D%20data%29</b:URL>
    <b:RefOrder>6</b:RefOrder>
  </b:Source>
  <b:Source>
    <b:Tag>Zac192</b:Tag>
    <b:SourceType>InternetSite</b:SourceType>
    <b:Guid>{6F1B1CD0-FC85-42D8-8078-3A5E9AB9053E}</b:Guid>
    <b:Author>
      <b:Author>
        <b:NameList>
          <b:Person>
            <b:Last>Bobbitt</b:Last>
            <b:First>Zach</b:First>
          </b:Person>
        </b:NameList>
      </b:Author>
    </b:Author>
    <b:Title>How to Read and Interpret a Regression Table</b:Title>
    <b:InternetSiteTitle>Statology</b:InternetSiteTitle>
    <b:Year>2019</b:Year>
    <b:Month>March</b:Month>
    <b:Day>20</b:Day>
    <b:URL>https://www.statology.org/read-interpret-regression-table/</b:URL>
    <b:RefOrder>7</b:RefOrder>
  </b:Source>
  <b:Source>
    <b:Tag>Zac193</b:Tag>
    <b:SourceType>InternetSite</b:SourceType>
    <b:Guid>{EB0FCAE1-5BFE-46FC-A053-59ED93C738A2}</b:Guid>
    <b:Author>
      <b:Author>
        <b:NameList>
          <b:Person>
            <b:Last>Bobbitt</b:Last>
            <b:First>Zach</b:First>
          </b:Person>
        </b:NameList>
      </b:Author>
    </b:Author>
    <b:Title>Understanding Heteroscedasticity in Regression Analysis</b:Title>
    <b:InternetSiteTitle>Statology</b:InternetSiteTitle>
    <b:Year>2019</b:Year>
    <b:Month>February</b:Month>
    <b:Day>23</b:Day>
    <b:URL>https://www.statology.org/heteroscedasticity-regression/</b:URL>
    <b:RefOrder>8</b:RefOrder>
  </b:Source>
</b:Sourc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A247EC-01D3-4822-A2D1-C7D4272F9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18</Pages>
  <Words>4494</Words>
  <Characters>25619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2024-06-01T15:08:00Z</dcterms:created>
  <dcterms:modified xsi:type="dcterms:W3CDTF">2024-06-22T22:07:00Z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