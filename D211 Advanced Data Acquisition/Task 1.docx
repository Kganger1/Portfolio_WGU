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34B98" w14:textId="77777777" w:rsidR="002C79E6" w:rsidRDefault="002C79E6" w:rsidP="00CF1C20">
      <w:bookmarkStart w:id="0" w:name="_top"/>
      <w:bookmarkEnd w:id="0"/>
    </w:p>
    <w:p w14:paraId="03F7F1D2" w14:textId="77777777" w:rsidR="002C79E6" w:rsidRDefault="002C79E6" w:rsidP="00CF1C20"/>
    <w:p w14:paraId="4CA2630A" w14:textId="77777777" w:rsidR="00E50846" w:rsidRDefault="00E50846" w:rsidP="00CF1C20"/>
    <w:p w14:paraId="7F74DD58" w14:textId="77777777" w:rsidR="00E50846" w:rsidRDefault="00E50846" w:rsidP="00CF1C20"/>
    <w:p w14:paraId="14BB120F" w14:textId="77777777" w:rsidR="00E50846" w:rsidRDefault="00E50846" w:rsidP="00CF1C20"/>
    <w:p w14:paraId="7C671738" w14:textId="77777777" w:rsidR="00E50846" w:rsidRDefault="00E50846" w:rsidP="00CF1C20"/>
    <w:p w14:paraId="0EA2E718" w14:textId="77777777" w:rsidR="00E50846" w:rsidRDefault="00E50846" w:rsidP="00CF1C20"/>
    <w:p w14:paraId="758C786A" w14:textId="77777777" w:rsidR="00E50846" w:rsidRDefault="00E50846" w:rsidP="00CF1C20"/>
    <w:p w14:paraId="41DE7A49" w14:textId="77777777" w:rsidR="00E50846" w:rsidRDefault="00E50846" w:rsidP="00CF1C20"/>
    <w:p w14:paraId="7A0A551D" w14:textId="77777777" w:rsidR="00E50846" w:rsidRDefault="00E50846" w:rsidP="00CF1C20"/>
    <w:p w14:paraId="5A04B278" w14:textId="77777777" w:rsidR="002C79E6" w:rsidRDefault="002C79E6" w:rsidP="00CF1C20"/>
    <w:p w14:paraId="013F93BE" w14:textId="77777777" w:rsidR="002C79E6" w:rsidRDefault="002C79E6" w:rsidP="00CF1C20"/>
    <w:p w14:paraId="7F1393F2" w14:textId="77777777" w:rsidR="002C79E6" w:rsidRDefault="002C79E6" w:rsidP="00CF1C20"/>
    <w:p w14:paraId="323F6342" w14:textId="629BCC10" w:rsidR="201D26C8" w:rsidRDefault="00E50846" w:rsidP="00CF1C20">
      <w:pPr>
        <w:pStyle w:val="Title"/>
      </w:pPr>
      <w:r w:rsidRPr="00E50846">
        <w:t>Data Analysis</w:t>
      </w:r>
    </w:p>
    <w:p w14:paraId="478E4685" w14:textId="17CE77CE" w:rsidR="00835F1A" w:rsidRPr="00835F1A" w:rsidRDefault="00835F1A" w:rsidP="00835F1A">
      <w:pPr>
        <w:jc w:val="center"/>
      </w:pPr>
      <w:r>
        <w:t>Task 1</w:t>
      </w:r>
    </w:p>
    <w:p w14:paraId="44CFAA67" w14:textId="5D7D7010" w:rsidR="00A417C1" w:rsidRDefault="00E50846" w:rsidP="00CF1C20">
      <w:pPr>
        <w:pStyle w:val="Subtitle"/>
      </w:pPr>
      <w:r>
        <w:t>Kiara Angelys Gänger</w:t>
      </w:r>
    </w:p>
    <w:p w14:paraId="6DC8F992" w14:textId="053186C5" w:rsidR="002C79E6" w:rsidRDefault="0085047E" w:rsidP="00CF1C20">
      <w:pPr>
        <w:pStyle w:val="Subtitle"/>
      </w:pPr>
      <w:r>
        <w:t>Western Governor University</w:t>
      </w:r>
    </w:p>
    <w:p w14:paraId="521B532B" w14:textId="4D6BE3BB" w:rsidR="002C79E6" w:rsidRDefault="00E50846" w:rsidP="00CF1C20">
      <w:pPr>
        <w:pStyle w:val="Subtitle"/>
      </w:pPr>
      <w:r>
        <w:t>D211 |</w:t>
      </w:r>
      <w:r w:rsidR="002C79E6">
        <w:t xml:space="preserve"> </w:t>
      </w:r>
      <w:r w:rsidRPr="00E50846">
        <w:t>Advanced Data Acquisition</w:t>
      </w:r>
    </w:p>
    <w:p w14:paraId="7D527FA5" w14:textId="29C920FB" w:rsidR="002C79E6" w:rsidRDefault="002C79E6" w:rsidP="00CF1C20">
      <w:pPr>
        <w:pStyle w:val="Subtitle"/>
      </w:pPr>
    </w:p>
    <w:p w14:paraId="60F7D3C7" w14:textId="67A880B9" w:rsidR="201D26C8" w:rsidRDefault="201D26C8" w:rsidP="00CF1C20">
      <w:pPr>
        <w:pStyle w:val="Subtitle"/>
      </w:pPr>
    </w:p>
    <w:p w14:paraId="1E84566E" w14:textId="77777777" w:rsidR="201D26C8" w:rsidRDefault="201D26C8" w:rsidP="00CF1C20">
      <w:pPr>
        <w:pStyle w:val="Title2"/>
      </w:pPr>
    </w:p>
    <w:p w14:paraId="55F48B55" w14:textId="77777777" w:rsidR="201D26C8" w:rsidRDefault="201D26C8" w:rsidP="00CF1C20">
      <w:pPr>
        <w:pStyle w:val="Title2"/>
      </w:pPr>
    </w:p>
    <w:p w14:paraId="21921FC3" w14:textId="77777777" w:rsidR="201D26C8" w:rsidRDefault="201D26C8" w:rsidP="00CF1C20">
      <w:pPr>
        <w:pStyle w:val="Title2"/>
      </w:pPr>
    </w:p>
    <w:p w14:paraId="7DD9342F" w14:textId="77777777" w:rsidR="201D26C8" w:rsidRDefault="201D26C8" w:rsidP="00CF1C20">
      <w:pPr>
        <w:pStyle w:val="Title2"/>
      </w:pPr>
    </w:p>
    <w:p w14:paraId="3C69C250" w14:textId="77777777" w:rsidR="0055512F" w:rsidRDefault="0055512F" w:rsidP="00CF1C20">
      <w:pPr>
        <w:pStyle w:val="Title2"/>
      </w:pPr>
    </w:p>
    <w:p w14:paraId="638487DD" w14:textId="77777777" w:rsidR="0055512F" w:rsidRDefault="0055512F" w:rsidP="00CF1C20">
      <w:pPr>
        <w:pStyle w:val="Title2"/>
      </w:pPr>
    </w:p>
    <w:p w14:paraId="06443B23" w14:textId="77777777" w:rsidR="0055512F" w:rsidRDefault="0055512F" w:rsidP="00CF1C20">
      <w:pPr>
        <w:pStyle w:val="Title2"/>
      </w:pPr>
    </w:p>
    <w:p w14:paraId="6D91C4D8" w14:textId="77777777" w:rsidR="0055512F" w:rsidRDefault="0055512F" w:rsidP="00CF1C20">
      <w:pPr>
        <w:pStyle w:val="Title2"/>
      </w:pPr>
    </w:p>
    <w:p w14:paraId="1812F548" w14:textId="77777777" w:rsidR="0055512F" w:rsidRDefault="0055512F" w:rsidP="00CF1C20">
      <w:pPr>
        <w:pStyle w:val="Title2"/>
      </w:pPr>
    </w:p>
    <w:p w14:paraId="2309DB7A" w14:textId="77777777" w:rsidR="0055512F" w:rsidRDefault="0055512F" w:rsidP="00CF1C20">
      <w:pPr>
        <w:pStyle w:val="Title2"/>
      </w:pPr>
    </w:p>
    <w:p w14:paraId="42252BB7" w14:textId="77777777" w:rsidR="0055512F" w:rsidRDefault="0055512F" w:rsidP="00CF1C20">
      <w:pPr>
        <w:pStyle w:val="Title2"/>
      </w:pPr>
    </w:p>
    <w:p w14:paraId="66A4FCA0" w14:textId="77777777" w:rsidR="0055512F" w:rsidRDefault="0055512F" w:rsidP="00CF1C20">
      <w:pPr>
        <w:pStyle w:val="Title2"/>
      </w:pPr>
    </w:p>
    <w:p w14:paraId="5ADE9CDB" w14:textId="77777777" w:rsidR="0055512F" w:rsidRDefault="0055512F" w:rsidP="00CF1C20">
      <w:pPr>
        <w:pStyle w:val="Title2"/>
      </w:pPr>
    </w:p>
    <w:p w14:paraId="58A7CE9D" w14:textId="77777777" w:rsidR="0055512F" w:rsidRDefault="0055512F" w:rsidP="00CF1C20">
      <w:pPr>
        <w:pStyle w:val="Title2"/>
      </w:pPr>
    </w:p>
    <w:p w14:paraId="0EF1DBBF" w14:textId="77777777" w:rsidR="0055512F" w:rsidRDefault="0055512F" w:rsidP="00CF1C20">
      <w:pPr>
        <w:pStyle w:val="Title2"/>
      </w:pPr>
    </w:p>
    <w:p w14:paraId="4E4C264A" w14:textId="77777777" w:rsidR="0055512F" w:rsidRDefault="0055512F" w:rsidP="00CF1C20">
      <w:pPr>
        <w:pStyle w:val="Title2"/>
      </w:pPr>
    </w:p>
    <w:p w14:paraId="10B3DFB2" w14:textId="77777777" w:rsidR="201D26C8" w:rsidRDefault="201D26C8" w:rsidP="00CF1C20">
      <w:pPr>
        <w:pStyle w:val="Title2"/>
      </w:pPr>
    </w:p>
    <w:p w14:paraId="5F996370" w14:textId="77777777" w:rsidR="201D26C8" w:rsidRDefault="201D26C8" w:rsidP="00CF1C20">
      <w:pPr>
        <w:pStyle w:val="Title2"/>
      </w:pPr>
    </w:p>
    <w:p w14:paraId="1A88AD3C" w14:textId="51D5B007" w:rsidR="201D26C8" w:rsidRPr="00832B7C" w:rsidRDefault="00415134" w:rsidP="00CF1C20">
      <w:pPr>
        <w:pStyle w:val="Title2"/>
        <w:rPr>
          <w:b/>
          <w:bCs/>
          <w:color w:val="C85200"/>
        </w:rPr>
      </w:pPr>
      <w:r w:rsidRPr="00832B7C">
        <w:rPr>
          <w:b/>
          <w:bCs/>
          <w:color w:val="C85200"/>
        </w:rPr>
        <w:t xml:space="preserve">Note: Many steps and </w:t>
      </w:r>
      <w:r w:rsidR="00CA0A71" w:rsidRPr="00832B7C">
        <w:rPr>
          <w:b/>
          <w:bCs/>
          <w:color w:val="C85200"/>
        </w:rPr>
        <w:t>instructions are reused from my D210 task</w:t>
      </w:r>
    </w:p>
    <w:p w14:paraId="086A9FB5" w14:textId="77777777" w:rsidR="000D4642" w:rsidRDefault="000D4642" w:rsidP="00CF1C20">
      <w:r>
        <w:br w:type="page"/>
      </w:r>
    </w:p>
    <w:p w14:paraId="77A288F0" w14:textId="308CF8E9" w:rsidR="00A417C1" w:rsidRPr="00E50846" w:rsidRDefault="00E50846" w:rsidP="00CF1C20">
      <w:pPr>
        <w:pStyle w:val="Heading1"/>
      </w:pPr>
      <w:r w:rsidRPr="00E50846">
        <w:lastRenderedPageBreak/>
        <w:t>Part 1: Data Dashboards</w:t>
      </w:r>
    </w:p>
    <w:p w14:paraId="267D2687" w14:textId="34BD494B" w:rsidR="00A417C1" w:rsidRPr="005139B4" w:rsidRDefault="00E50846" w:rsidP="00CF1C20">
      <w:pPr>
        <w:pStyle w:val="Heading2"/>
      </w:pPr>
      <w:r>
        <w:t>C</w:t>
      </w:r>
      <w:r w:rsidRPr="00E50846">
        <w:t xml:space="preserve">opy of </w:t>
      </w:r>
      <w:r>
        <w:t>D</w:t>
      </w:r>
      <w:r w:rsidRPr="00E50846">
        <w:t>ashboard</w:t>
      </w:r>
      <w:r w:rsidR="212F006F" w:rsidRPr="005139B4">
        <w:rPr>
          <w:rFonts w:ascii="Calibri" w:eastAsia="Calibri" w:hAnsi="Calibri" w:cs="Calibri"/>
          <w:szCs w:val="22"/>
        </w:rPr>
        <w:t xml:space="preserve"> </w:t>
      </w:r>
    </w:p>
    <w:p w14:paraId="5710E001" w14:textId="30C67D56" w:rsidR="52694629" w:rsidRDefault="005139B4" w:rsidP="00405521">
      <w:pPr>
        <w:pStyle w:val="Heading3"/>
      </w:pPr>
      <w:r>
        <w:t>B</w:t>
      </w:r>
      <w:r w:rsidRPr="005139B4">
        <w:t xml:space="preserve">oth </w:t>
      </w:r>
      <w:r>
        <w:t>D</w:t>
      </w:r>
      <w:r w:rsidRPr="005139B4">
        <w:t>atasets</w:t>
      </w:r>
    </w:p>
    <w:p w14:paraId="7667C12B" w14:textId="73B7B25A" w:rsidR="000A3325" w:rsidRDefault="000A3325" w:rsidP="00CF1C20">
      <w:r>
        <w:t xml:space="preserve">For this task I will be using the same dataset I used in D210. The IBM dataset and the churn dataset. </w:t>
      </w:r>
      <w:r w:rsidR="0022125E">
        <w:t>They are both telecommunication companies that collect customer data including Churn status.</w:t>
      </w:r>
    </w:p>
    <w:p w14:paraId="0874D288" w14:textId="4F5D31E7" w:rsidR="006026BD" w:rsidRDefault="0070363B" w:rsidP="00E33277">
      <w:pPr>
        <w:pStyle w:val="ListBullet"/>
        <w:ind w:left="720"/>
      </w:pPr>
      <w:r>
        <w:t>ibm</w:t>
      </w:r>
      <w:r w:rsidR="006026BD">
        <w:t>.csv</w:t>
      </w:r>
    </w:p>
    <w:p w14:paraId="067C1C5B" w14:textId="274952AE" w:rsidR="006026BD" w:rsidRDefault="006026BD" w:rsidP="00E33277">
      <w:pPr>
        <w:pStyle w:val="ListBullet"/>
        <w:ind w:left="720"/>
      </w:pPr>
      <w:r>
        <w:t>churn.csv</w:t>
      </w:r>
    </w:p>
    <w:p w14:paraId="19621773" w14:textId="5FD82855" w:rsidR="000A73B3" w:rsidRDefault="000A73B3" w:rsidP="00E33277">
      <w:pPr>
        <w:pStyle w:val="ListBullet"/>
        <w:ind w:left="720"/>
      </w:pPr>
      <w:r>
        <w:t>addon.csv</w:t>
      </w:r>
    </w:p>
    <w:p w14:paraId="12F8FB9B" w14:textId="4270E16D" w:rsidR="006026BD" w:rsidRDefault="00F460C6" w:rsidP="00405521">
      <w:pPr>
        <w:pStyle w:val="Heading3"/>
      </w:pPr>
      <w:r>
        <w:t>Dashboard Installation</w:t>
      </w:r>
    </w:p>
    <w:p w14:paraId="0D0A3678" w14:textId="15C55496" w:rsidR="005B5336" w:rsidRDefault="003F2274" w:rsidP="006E28BF">
      <w:r>
        <w:t xml:space="preserve">For this task </w:t>
      </w:r>
      <w:r w:rsidR="006B2F9B">
        <w:t xml:space="preserve">you will </w:t>
      </w:r>
      <w:r w:rsidR="00577006">
        <w:t>complete</w:t>
      </w:r>
      <w:r w:rsidR="006B2F9B">
        <w:t xml:space="preserve"> steps 1 to </w:t>
      </w:r>
      <w:r w:rsidR="00266E00">
        <w:t>4 of the</w:t>
      </w:r>
      <w:r w:rsidR="006B2F9B">
        <w:t xml:space="preserve"> data preparation. Then you will have the option to </w:t>
      </w:r>
      <w:r w:rsidR="00B71034">
        <w:t xml:space="preserve">continue through Steps 5 </w:t>
      </w:r>
      <w:r w:rsidR="00266E00">
        <w:t>through</w:t>
      </w:r>
      <w:r w:rsidR="00B71034">
        <w:t xml:space="preserve"> 11 to </w:t>
      </w:r>
      <w:r w:rsidR="00467016">
        <w:t xml:space="preserve">build the </w:t>
      </w:r>
      <w:r w:rsidR="00577006">
        <w:t>dashboard</w:t>
      </w:r>
      <w:r w:rsidR="00467016">
        <w:t xml:space="preserve"> or jump to </w:t>
      </w:r>
      <w:r w:rsidR="00C66108">
        <w:t xml:space="preserve">the </w:t>
      </w:r>
      <w:r w:rsidR="00577006">
        <w:t>upload</w:t>
      </w:r>
      <w:r w:rsidR="00C66108">
        <w:t xml:space="preserve"> steps </w:t>
      </w:r>
      <w:r w:rsidR="00577006">
        <w:t>to install the workbook package</w:t>
      </w:r>
      <w:r w:rsidR="0082407A">
        <w:t>:</w:t>
      </w:r>
    </w:p>
    <w:p w14:paraId="461F003B" w14:textId="77777777" w:rsidR="005B5336" w:rsidRDefault="004C31A1" w:rsidP="002A007B">
      <w:pPr>
        <w:pStyle w:val="Steps"/>
      </w:pPr>
      <w:r w:rsidRPr="004C31A1">
        <w:t>Connecting to the Server and Database</w:t>
      </w:r>
    </w:p>
    <w:p w14:paraId="3B07CB14" w14:textId="0BDD5BFF" w:rsidR="00585A34" w:rsidRDefault="00F0735D" w:rsidP="005B5336">
      <w:pPr>
        <w:pStyle w:val="ListParagraph"/>
        <w:numPr>
          <w:ilvl w:val="2"/>
          <w:numId w:val="42"/>
        </w:numPr>
      </w:pPr>
      <w:r>
        <w:t>O</w:t>
      </w:r>
      <w:r w:rsidR="00774492">
        <w:t xml:space="preserve">pen the </w:t>
      </w:r>
      <w:r w:rsidR="00993146" w:rsidRPr="005B5336">
        <w:rPr>
          <w:i/>
          <w:iCs/>
        </w:rPr>
        <w:t>pg</w:t>
      </w:r>
      <w:r w:rsidR="00774492" w:rsidRPr="005B5336">
        <w:rPr>
          <w:i/>
          <w:iCs/>
        </w:rPr>
        <w:t xml:space="preserve">Admin4 </w:t>
      </w:r>
      <w:r w:rsidR="00774492">
        <w:t>application</w:t>
      </w:r>
    </w:p>
    <w:p w14:paraId="2622B732" w14:textId="77777777" w:rsidR="00A83BA0" w:rsidRDefault="000851F3" w:rsidP="00FA290C">
      <w:pPr>
        <w:pStyle w:val="ListParagraph"/>
        <w:numPr>
          <w:ilvl w:val="2"/>
          <w:numId w:val="42"/>
        </w:numPr>
      </w:pPr>
      <w:r w:rsidRPr="000851F3">
        <w:t xml:space="preserve">Connect to the </w:t>
      </w:r>
      <w:r w:rsidRPr="00B94CE8">
        <w:rPr>
          <w:b/>
          <w:bCs/>
        </w:rPr>
        <w:t>PostgreSQL</w:t>
      </w:r>
      <w:r w:rsidRPr="000851F3">
        <w:t xml:space="preserve"> Server</w:t>
      </w:r>
    </w:p>
    <w:p w14:paraId="4A3F3CEB" w14:textId="77777777" w:rsidR="00993146" w:rsidRPr="005E293C" w:rsidRDefault="00343B1D" w:rsidP="00FA290C">
      <w:pPr>
        <w:pStyle w:val="ListParagraph"/>
        <w:numPr>
          <w:ilvl w:val="3"/>
          <w:numId w:val="42"/>
        </w:numPr>
      </w:pPr>
      <w:r w:rsidRPr="005E293C">
        <w:t xml:space="preserve">Click on </w:t>
      </w:r>
      <w:r w:rsidRPr="005E293C">
        <w:rPr>
          <w:b/>
          <w:bCs/>
        </w:rPr>
        <w:t>Servers</w:t>
      </w:r>
      <w:r w:rsidRPr="005E293C">
        <w:t xml:space="preserve"> on the </w:t>
      </w:r>
      <w:r w:rsidR="00593725" w:rsidRPr="005E293C">
        <w:t>panel on the left</w:t>
      </w:r>
    </w:p>
    <w:p w14:paraId="575B1CBD" w14:textId="22058EAD" w:rsidR="00550980" w:rsidRDefault="00532ABB" w:rsidP="00FA290C">
      <w:pPr>
        <w:pStyle w:val="ListParagraph"/>
        <w:numPr>
          <w:ilvl w:val="3"/>
          <w:numId w:val="42"/>
        </w:numPr>
      </w:pPr>
      <w:r w:rsidRPr="005E293C">
        <w:t xml:space="preserve">Click on </w:t>
      </w:r>
      <w:r w:rsidRPr="005E293C">
        <w:rPr>
          <w:b/>
          <w:bCs/>
        </w:rPr>
        <w:t>Po</w:t>
      </w:r>
      <w:r w:rsidR="00F01A5E" w:rsidRPr="005E293C">
        <w:rPr>
          <w:b/>
          <w:bCs/>
        </w:rPr>
        <w:t>stgreSQL 13</w:t>
      </w:r>
      <w:r w:rsidR="00F01A5E" w:rsidRPr="005E293C">
        <w:t xml:space="preserve">(your </w:t>
      </w:r>
      <w:r w:rsidR="00633019" w:rsidRPr="005E293C">
        <w:t>server</w:t>
      </w:r>
      <w:r w:rsidR="00F01A5E" w:rsidRPr="005E293C">
        <w:t>)</w:t>
      </w:r>
      <w:r w:rsidR="00B3595F" w:rsidRPr="005E293C">
        <w:t xml:space="preserve"> </w:t>
      </w:r>
    </w:p>
    <w:p w14:paraId="33FF0AED" w14:textId="5FB62FA5" w:rsidR="00593725" w:rsidRPr="00A56632" w:rsidRDefault="00550980" w:rsidP="00FA290C">
      <w:pPr>
        <w:pStyle w:val="ListParagraph"/>
        <w:numPr>
          <w:ilvl w:val="3"/>
          <w:numId w:val="42"/>
        </w:numPr>
        <w:rPr>
          <w:b/>
          <w:bCs/>
        </w:rPr>
      </w:pPr>
      <w:r w:rsidRPr="00A56632">
        <w:rPr>
          <w:b/>
          <w:bCs/>
        </w:rPr>
        <w:t>Databas</w:t>
      </w:r>
      <w:r w:rsidR="00B3595F" w:rsidRPr="00A56632">
        <w:rPr>
          <w:b/>
          <w:bCs/>
        </w:rPr>
        <w:t>e</w:t>
      </w:r>
      <w:r w:rsidR="00A56632" w:rsidRPr="00A56632">
        <w:rPr>
          <w:b/>
          <w:bCs/>
        </w:rPr>
        <w:t>&gt;churn</w:t>
      </w:r>
    </w:p>
    <w:p w14:paraId="4055EBFC" w14:textId="58BB45EA" w:rsidR="00B3595F" w:rsidRPr="00387E74" w:rsidRDefault="00D74507" w:rsidP="007E753E">
      <w:pPr>
        <w:pStyle w:val="ListParagraph"/>
        <w:numPr>
          <w:ilvl w:val="2"/>
          <w:numId w:val="42"/>
        </w:numPr>
        <w:rPr>
          <w:b/>
          <w:bCs/>
        </w:rPr>
      </w:pPr>
      <w:r w:rsidRPr="00387E74">
        <w:rPr>
          <w:b/>
          <w:bCs/>
        </w:rPr>
        <w:t>Expand</w:t>
      </w:r>
      <w:r w:rsidR="00D77E74" w:rsidRPr="00387E74">
        <w:rPr>
          <w:b/>
          <w:bCs/>
        </w:rPr>
        <w:t xml:space="preserve"> Schemas</w:t>
      </w:r>
      <w:r w:rsidR="00B268C1" w:rsidRPr="00387E74">
        <w:rPr>
          <w:b/>
          <w:bCs/>
        </w:rPr>
        <w:t>&gt;</w:t>
      </w:r>
      <w:r w:rsidR="00EB315A" w:rsidRPr="00387E74">
        <w:rPr>
          <w:b/>
          <w:bCs/>
        </w:rPr>
        <w:t>Tables</w:t>
      </w:r>
    </w:p>
    <w:p w14:paraId="1EB48AC1" w14:textId="1322F36E" w:rsidR="00687F8E" w:rsidRPr="00687F8E" w:rsidRDefault="001F4376" w:rsidP="002A007B">
      <w:pPr>
        <w:pStyle w:val="Steps"/>
        <w:rPr>
          <w:i/>
          <w:iCs/>
        </w:rPr>
      </w:pPr>
      <w:r>
        <w:t>Preparing</w:t>
      </w:r>
      <w:r w:rsidR="00D40F72">
        <w:t xml:space="preserve"> the </w:t>
      </w:r>
      <w:r w:rsidR="002D0817" w:rsidRPr="002D0817">
        <w:rPr>
          <w:b/>
          <w:bCs/>
        </w:rPr>
        <w:t>WGU</w:t>
      </w:r>
      <w:r w:rsidR="00D40F72">
        <w:t xml:space="preserve"> data</w:t>
      </w:r>
      <w:r>
        <w:t>set</w:t>
      </w:r>
      <w:r w:rsidR="000919F8">
        <w:t xml:space="preserve"> part 1</w:t>
      </w:r>
    </w:p>
    <w:p w14:paraId="5986A70F" w14:textId="2350B119" w:rsidR="005D1424" w:rsidRDefault="005D1424" w:rsidP="00053161">
      <w:pPr>
        <w:pStyle w:val="ListParagraph"/>
      </w:pPr>
      <w:r>
        <w:t xml:space="preserve">Creating the </w:t>
      </w:r>
      <w:r w:rsidR="003B3694">
        <w:rPr>
          <w:b/>
          <w:bCs/>
        </w:rPr>
        <w:t>a</w:t>
      </w:r>
      <w:r w:rsidR="00EA69C7" w:rsidRPr="003B3694">
        <w:rPr>
          <w:b/>
          <w:bCs/>
        </w:rPr>
        <w:t>ddon</w:t>
      </w:r>
      <w:r>
        <w:t xml:space="preserve"> Table</w:t>
      </w:r>
    </w:p>
    <w:p w14:paraId="1DC3D5D3" w14:textId="48FA3568" w:rsidR="005D1424" w:rsidRDefault="0096233C" w:rsidP="009B6555">
      <w:pPr>
        <w:pStyle w:val="ListParagraph"/>
        <w:numPr>
          <w:ilvl w:val="2"/>
          <w:numId w:val="42"/>
        </w:numPr>
      </w:pPr>
      <w:r>
        <w:t>C</w:t>
      </w:r>
      <w:r w:rsidR="006F7A53">
        <w:t xml:space="preserve">lick on </w:t>
      </w:r>
      <w:r w:rsidR="006F7A53">
        <w:rPr>
          <w:b/>
          <w:bCs/>
        </w:rPr>
        <w:t>Tools</w:t>
      </w:r>
      <w:r w:rsidR="006F7A53">
        <w:t xml:space="preserve"> on the top menu panel and select </w:t>
      </w:r>
      <w:r w:rsidR="006F7A53" w:rsidRPr="00864DD3">
        <w:rPr>
          <w:b/>
          <w:bCs/>
        </w:rPr>
        <w:t>Query Tool</w:t>
      </w:r>
    </w:p>
    <w:p w14:paraId="2CD8F7EF" w14:textId="01B98C72" w:rsidR="00902061" w:rsidRDefault="00C32288" w:rsidP="009B6555">
      <w:pPr>
        <w:pStyle w:val="ListParagraph"/>
        <w:numPr>
          <w:ilvl w:val="2"/>
          <w:numId w:val="42"/>
        </w:numPr>
      </w:pPr>
      <w:r w:rsidRPr="00731CC6">
        <w:rPr>
          <w:b/>
          <w:bCs/>
        </w:rPr>
        <w:t>C</w:t>
      </w:r>
      <w:r w:rsidR="008820B2" w:rsidRPr="00731CC6">
        <w:rPr>
          <w:b/>
          <w:bCs/>
        </w:rPr>
        <w:t>opy</w:t>
      </w:r>
      <w:r w:rsidRPr="00731CC6">
        <w:rPr>
          <w:b/>
          <w:bCs/>
        </w:rPr>
        <w:t>&gt;</w:t>
      </w:r>
      <w:r w:rsidR="006F5DD6" w:rsidRPr="00731CC6">
        <w:rPr>
          <w:b/>
          <w:bCs/>
        </w:rPr>
        <w:t>P</w:t>
      </w:r>
      <w:r w:rsidR="008820B2" w:rsidRPr="00731CC6">
        <w:rPr>
          <w:b/>
          <w:bCs/>
        </w:rPr>
        <w:t>aste</w:t>
      </w:r>
      <w:r w:rsidR="008820B2">
        <w:t xml:space="preserve"> the following</w:t>
      </w:r>
      <w:r w:rsidR="00902061">
        <w:t>:</w:t>
      </w:r>
    </w:p>
    <w:p w14:paraId="1AAC4B71" w14:textId="00675176" w:rsidR="00902061" w:rsidRPr="001307A7" w:rsidRDefault="00D45FE4" w:rsidP="001307A7">
      <w:pPr>
        <w:ind w:left="2016"/>
        <w:rPr>
          <w:sz w:val="18"/>
          <w:szCs w:val="20"/>
        </w:rPr>
      </w:pPr>
      <w:r w:rsidRPr="001307A7">
        <w:rPr>
          <w:sz w:val="18"/>
          <w:szCs w:val="20"/>
        </w:rPr>
        <w:t>CREATE TABLE addon (</w:t>
      </w:r>
      <w:r w:rsidRPr="001307A7">
        <w:rPr>
          <w:sz w:val="18"/>
          <w:szCs w:val="20"/>
        </w:rPr>
        <w:br/>
        <w:t xml:space="preserve">    customer_id VARCHAR(20),</w:t>
      </w:r>
      <w:r w:rsidRPr="001307A7">
        <w:rPr>
          <w:sz w:val="18"/>
          <w:szCs w:val="20"/>
        </w:rPr>
        <w:br/>
        <w:t xml:space="preserve">    </w:t>
      </w:r>
      <w:proofErr w:type="spellStart"/>
      <w:r w:rsidRPr="001307A7">
        <w:rPr>
          <w:sz w:val="18"/>
          <w:szCs w:val="20"/>
        </w:rPr>
        <w:t>InternetService</w:t>
      </w:r>
      <w:proofErr w:type="spellEnd"/>
      <w:r w:rsidRPr="001307A7">
        <w:rPr>
          <w:sz w:val="18"/>
          <w:szCs w:val="20"/>
        </w:rPr>
        <w:t xml:space="preserve"> VARCHAR(20),</w:t>
      </w:r>
      <w:r w:rsidRPr="001307A7">
        <w:rPr>
          <w:sz w:val="18"/>
          <w:szCs w:val="20"/>
        </w:rPr>
        <w:br/>
        <w:t xml:space="preserve">    Phone VARCHAR(3),</w:t>
      </w:r>
      <w:r w:rsidRPr="001307A7">
        <w:rPr>
          <w:sz w:val="18"/>
          <w:szCs w:val="20"/>
        </w:rPr>
        <w:br/>
        <w:t xml:space="preserve">    Multiple VARCHAR(3),</w:t>
      </w:r>
      <w:r w:rsidRPr="001307A7">
        <w:rPr>
          <w:sz w:val="18"/>
          <w:szCs w:val="20"/>
        </w:rPr>
        <w:br/>
        <w:t xml:space="preserve">    </w:t>
      </w:r>
      <w:proofErr w:type="spellStart"/>
      <w:r w:rsidRPr="001307A7">
        <w:rPr>
          <w:sz w:val="18"/>
          <w:szCs w:val="20"/>
        </w:rPr>
        <w:t>OnlineSecurity</w:t>
      </w:r>
      <w:proofErr w:type="spellEnd"/>
      <w:r w:rsidRPr="001307A7">
        <w:rPr>
          <w:sz w:val="18"/>
          <w:szCs w:val="20"/>
        </w:rPr>
        <w:t xml:space="preserve"> VARCHAR(3),</w:t>
      </w:r>
      <w:r w:rsidRPr="001307A7">
        <w:rPr>
          <w:sz w:val="18"/>
          <w:szCs w:val="20"/>
        </w:rPr>
        <w:br/>
        <w:t xml:space="preserve">    </w:t>
      </w:r>
      <w:proofErr w:type="spellStart"/>
      <w:r w:rsidRPr="001307A7">
        <w:rPr>
          <w:sz w:val="18"/>
          <w:szCs w:val="20"/>
        </w:rPr>
        <w:t>OnlineBackup</w:t>
      </w:r>
      <w:proofErr w:type="spellEnd"/>
      <w:r w:rsidRPr="001307A7">
        <w:rPr>
          <w:sz w:val="18"/>
          <w:szCs w:val="20"/>
        </w:rPr>
        <w:t xml:space="preserve"> VARCHAR(3),</w:t>
      </w:r>
      <w:r w:rsidRPr="001307A7">
        <w:rPr>
          <w:sz w:val="18"/>
          <w:szCs w:val="20"/>
        </w:rPr>
        <w:br/>
        <w:t xml:space="preserve">    </w:t>
      </w:r>
      <w:proofErr w:type="spellStart"/>
      <w:r w:rsidRPr="001307A7">
        <w:rPr>
          <w:sz w:val="18"/>
          <w:szCs w:val="20"/>
        </w:rPr>
        <w:t>DeviceProtection</w:t>
      </w:r>
      <w:proofErr w:type="spellEnd"/>
      <w:r w:rsidRPr="001307A7">
        <w:rPr>
          <w:sz w:val="18"/>
          <w:szCs w:val="20"/>
        </w:rPr>
        <w:t xml:space="preserve"> VARCHAR(3),</w:t>
      </w:r>
      <w:r w:rsidRPr="001307A7">
        <w:rPr>
          <w:sz w:val="18"/>
          <w:szCs w:val="20"/>
        </w:rPr>
        <w:br/>
        <w:t xml:space="preserve">    </w:t>
      </w:r>
      <w:proofErr w:type="spellStart"/>
      <w:r w:rsidRPr="001307A7">
        <w:rPr>
          <w:sz w:val="18"/>
          <w:szCs w:val="20"/>
        </w:rPr>
        <w:t>TechSupport</w:t>
      </w:r>
      <w:proofErr w:type="spellEnd"/>
      <w:r w:rsidRPr="001307A7">
        <w:rPr>
          <w:sz w:val="18"/>
          <w:szCs w:val="20"/>
        </w:rPr>
        <w:t xml:space="preserve"> VARCHAR(3),</w:t>
      </w:r>
      <w:r w:rsidRPr="001307A7">
        <w:rPr>
          <w:sz w:val="18"/>
          <w:szCs w:val="20"/>
        </w:rPr>
        <w:br/>
        <w:t xml:space="preserve">    </w:t>
      </w:r>
      <w:proofErr w:type="spellStart"/>
      <w:r w:rsidRPr="001307A7">
        <w:rPr>
          <w:sz w:val="18"/>
          <w:szCs w:val="20"/>
        </w:rPr>
        <w:t>StreamingTV</w:t>
      </w:r>
      <w:proofErr w:type="spellEnd"/>
      <w:r w:rsidRPr="001307A7">
        <w:rPr>
          <w:sz w:val="18"/>
          <w:szCs w:val="20"/>
        </w:rPr>
        <w:t xml:space="preserve"> VARCHAR(3),</w:t>
      </w:r>
      <w:r w:rsidRPr="001307A7">
        <w:rPr>
          <w:sz w:val="18"/>
          <w:szCs w:val="20"/>
        </w:rPr>
        <w:br/>
        <w:t xml:space="preserve">    </w:t>
      </w:r>
      <w:proofErr w:type="spellStart"/>
      <w:r w:rsidRPr="001307A7">
        <w:rPr>
          <w:sz w:val="18"/>
          <w:szCs w:val="20"/>
        </w:rPr>
        <w:t>StreamingMovies</w:t>
      </w:r>
      <w:proofErr w:type="spellEnd"/>
      <w:r w:rsidRPr="001307A7">
        <w:rPr>
          <w:sz w:val="18"/>
          <w:szCs w:val="20"/>
        </w:rPr>
        <w:t xml:space="preserve"> VARCHAR(3)</w:t>
      </w:r>
      <w:r w:rsidRPr="001307A7">
        <w:rPr>
          <w:sz w:val="18"/>
          <w:szCs w:val="20"/>
        </w:rPr>
        <w:br/>
        <w:t>);</w:t>
      </w:r>
    </w:p>
    <w:p w14:paraId="15004B6E" w14:textId="77777777" w:rsidR="00EA69C7" w:rsidRDefault="00882E8C" w:rsidP="009B6555">
      <w:pPr>
        <w:pStyle w:val="ListParagraph"/>
        <w:numPr>
          <w:ilvl w:val="2"/>
          <w:numId w:val="42"/>
        </w:numPr>
      </w:pPr>
      <w:r>
        <w:t xml:space="preserve">Click the </w:t>
      </w:r>
      <w:r w:rsidRPr="00D45FE4">
        <w:rPr>
          <w:rFonts w:ascii="Cambria Math" w:hAnsi="Cambria Math" w:cs="Cambria Math"/>
        </w:rPr>
        <w:t xml:space="preserve">▶ </w:t>
      </w:r>
      <w:r w:rsidRPr="00D45FE4">
        <w:t>on the top right</w:t>
      </w:r>
    </w:p>
    <w:p w14:paraId="6640A178" w14:textId="1AAA5EB7" w:rsidR="00882E8C" w:rsidRPr="00BE03C5" w:rsidRDefault="00882E8C" w:rsidP="009B6555">
      <w:pPr>
        <w:pStyle w:val="ListParagraph"/>
        <w:numPr>
          <w:ilvl w:val="2"/>
          <w:numId w:val="42"/>
        </w:numPr>
      </w:pPr>
      <w:r>
        <w:t xml:space="preserve">On the left in the panel, right click on </w:t>
      </w:r>
      <w:r w:rsidRPr="00EA69C7">
        <w:rPr>
          <w:b/>
          <w:bCs/>
        </w:rPr>
        <w:t>Tables</w:t>
      </w:r>
      <w:r>
        <w:t xml:space="preserve"> and select </w:t>
      </w:r>
      <w:r w:rsidRPr="00EA69C7">
        <w:rPr>
          <w:b/>
          <w:bCs/>
        </w:rPr>
        <w:t>Refresh</w:t>
      </w:r>
    </w:p>
    <w:p w14:paraId="2C57DD4B" w14:textId="77777777" w:rsidR="005D1424" w:rsidRDefault="005D1424" w:rsidP="009B6555">
      <w:pPr>
        <w:pStyle w:val="ListParagraph"/>
      </w:pPr>
      <w:r>
        <w:t>Loading the data</w:t>
      </w:r>
    </w:p>
    <w:p w14:paraId="01EBD87F" w14:textId="2EB96664" w:rsidR="005D1424" w:rsidRDefault="005D1424" w:rsidP="009B6555">
      <w:pPr>
        <w:pStyle w:val="ListParagraph"/>
        <w:numPr>
          <w:ilvl w:val="2"/>
          <w:numId w:val="42"/>
        </w:numPr>
      </w:pPr>
      <w:r>
        <w:t xml:space="preserve">Right click on the newly created table </w:t>
      </w:r>
      <w:r w:rsidR="00A42A5F" w:rsidRPr="00A42A5F">
        <w:rPr>
          <w:b/>
          <w:bCs/>
        </w:rPr>
        <w:t>addon</w:t>
      </w:r>
      <w:r w:rsidR="00A42A5F">
        <w:t xml:space="preserve"> </w:t>
      </w:r>
      <w:r>
        <w:t xml:space="preserve">and Select </w:t>
      </w:r>
      <w:r w:rsidRPr="0066434B">
        <w:rPr>
          <w:b/>
          <w:bCs/>
        </w:rPr>
        <w:t>Import/Export data</w:t>
      </w:r>
    </w:p>
    <w:p w14:paraId="4FDD3D47" w14:textId="77777777" w:rsidR="005D1424" w:rsidRDefault="005D1424" w:rsidP="00853B5E">
      <w:pPr>
        <w:pStyle w:val="ListParagraph"/>
        <w:numPr>
          <w:ilvl w:val="3"/>
          <w:numId w:val="42"/>
        </w:numPr>
      </w:pPr>
      <w:r>
        <w:t xml:space="preserve">Check </w:t>
      </w:r>
      <w:r w:rsidRPr="0066434B">
        <w:rPr>
          <w:b/>
          <w:bCs/>
        </w:rPr>
        <w:t>Import</w:t>
      </w:r>
    </w:p>
    <w:p w14:paraId="7584AF06" w14:textId="77777777" w:rsidR="005D1424" w:rsidRPr="00BB67CE" w:rsidRDefault="005D1424" w:rsidP="009B6555">
      <w:pPr>
        <w:pStyle w:val="ListParagraph"/>
        <w:numPr>
          <w:ilvl w:val="2"/>
          <w:numId w:val="42"/>
        </w:numPr>
      </w:pPr>
      <w:r>
        <w:t>Under File Info</w:t>
      </w:r>
    </w:p>
    <w:p w14:paraId="7E3B6F0A" w14:textId="77777777" w:rsidR="005D1424" w:rsidRPr="00C8653D" w:rsidRDefault="005D1424" w:rsidP="00446EA3">
      <w:pPr>
        <w:pStyle w:val="ListParagraph"/>
        <w:numPr>
          <w:ilvl w:val="3"/>
          <w:numId w:val="42"/>
        </w:numPr>
      </w:pPr>
      <w:r>
        <w:rPr>
          <w:b/>
          <w:bCs/>
        </w:rPr>
        <w:t xml:space="preserve">Filename </w:t>
      </w:r>
      <w:r>
        <w:t xml:space="preserve">find the </w:t>
      </w:r>
      <w:r>
        <w:rPr>
          <w:i/>
          <w:iCs/>
        </w:rPr>
        <w:t>addon.csv</w:t>
      </w:r>
      <w:r>
        <w:t xml:space="preserve"> file attached to the submission</w:t>
      </w:r>
    </w:p>
    <w:p w14:paraId="491FC832" w14:textId="77777777" w:rsidR="005D1424" w:rsidRPr="007C0664" w:rsidRDefault="005D1424" w:rsidP="00446EA3">
      <w:pPr>
        <w:pStyle w:val="ListParagraph"/>
        <w:numPr>
          <w:ilvl w:val="2"/>
          <w:numId w:val="42"/>
        </w:numPr>
      </w:pPr>
      <w:r w:rsidRPr="009C3F9B">
        <w:rPr>
          <w:b/>
          <w:bCs/>
        </w:rPr>
        <w:t>Format</w:t>
      </w:r>
      <w:r>
        <w:t xml:space="preserve"> select csv</w:t>
      </w:r>
    </w:p>
    <w:p w14:paraId="634FFFDA" w14:textId="77777777" w:rsidR="005D1424" w:rsidRDefault="005D1424" w:rsidP="00446EA3">
      <w:pPr>
        <w:pStyle w:val="ListParagraph"/>
        <w:numPr>
          <w:ilvl w:val="2"/>
          <w:numId w:val="42"/>
        </w:numPr>
      </w:pPr>
      <w:r>
        <w:t xml:space="preserve">Under </w:t>
      </w:r>
      <w:r w:rsidRPr="0066434B">
        <w:rPr>
          <w:b/>
          <w:bCs/>
        </w:rPr>
        <w:t>Miscellaneous</w:t>
      </w:r>
      <w:r>
        <w:t xml:space="preserve"> </w:t>
      </w:r>
    </w:p>
    <w:p w14:paraId="0F17384C" w14:textId="12BAFCD9" w:rsidR="005D1424" w:rsidRDefault="005D1424" w:rsidP="00446EA3">
      <w:pPr>
        <w:pStyle w:val="ListParagraph"/>
        <w:numPr>
          <w:ilvl w:val="3"/>
          <w:numId w:val="42"/>
        </w:numPr>
      </w:pPr>
      <w:r>
        <w:rPr>
          <w:b/>
          <w:bCs/>
        </w:rPr>
        <w:t>Header</w:t>
      </w:r>
      <w:r w:rsidR="00EE5464">
        <w:rPr>
          <w:b/>
          <w:bCs/>
        </w:rPr>
        <w:t xml:space="preserve"> </w:t>
      </w:r>
      <w:r w:rsidR="005E4DEC">
        <w:t>Yes</w:t>
      </w:r>
    </w:p>
    <w:p w14:paraId="08D776E2" w14:textId="7D2CB766" w:rsidR="005D1424" w:rsidRDefault="005D1424" w:rsidP="00853B5E">
      <w:pPr>
        <w:pStyle w:val="ListParagraph"/>
        <w:numPr>
          <w:ilvl w:val="3"/>
          <w:numId w:val="42"/>
        </w:numPr>
      </w:pPr>
      <w:r>
        <w:rPr>
          <w:b/>
          <w:bCs/>
        </w:rPr>
        <w:t>Delimiter</w:t>
      </w:r>
      <w:r w:rsidR="005E4DEC">
        <w:rPr>
          <w:b/>
          <w:bCs/>
        </w:rPr>
        <w:t xml:space="preserve"> </w:t>
      </w:r>
      <w:r w:rsidR="005E4DEC">
        <w:t>,</w:t>
      </w:r>
    </w:p>
    <w:p w14:paraId="4CF86337" w14:textId="77777777" w:rsidR="005D1424" w:rsidRDefault="005D1424" w:rsidP="000B2C7D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Select </w:t>
      </w:r>
      <w:r>
        <w:rPr>
          <w:b/>
          <w:bCs/>
        </w:rPr>
        <w:t xml:space="preserve">Columns </w:t>
      </w:r>
      <w:r>
        <w:t>on the tab menu</w:t>
      </w:r>
    </w:p>
    <w:p w14:paraId="700307C6" w14:textId="5618C645" w:rsidR="005D1424" w:rsidRDefault="005D1424" w:rsidP="00853B5E">
      <w:pPr>
        <w:pStyle w:val="ListParagraph"/>
        <w:numPr>
          <w:ilvl w:val="3"/>
          <w:numId w:val="42"/>
        </w:numPr>
      </w:pPr>
      <w:r>
        <w:lastRenderedPageBreak/>
        <w:t xml:space="preserve">Under </w:t>
      </w:r>
      <w:r>
        <w:rPr>
          <w:b/>
          <w:bCs/>
        </w:rPr>
        <w:t xml:space="preserve">Columns to Import </w:t>
      </w:r>
      <w:r>
        <w:t>make sure all columns are filled in</w:t>
      </w:r>
      <w:r w:rsidR="00635446">
        <w:t xml:space="preserve"> </w:t>
      </w:r>
      <w:r w:rsidR="00635446" w:rsidRPr="0080165D">
        <w:rPr>
          <w:b/>
          <w:bCs/>
        </w:rPr>
        <w:t>10</w:t>
      </w:r>
      <w:r w:rsidR="00635446">
        <w:t xml:space="preserve"> total</w:t>
      </w:r>
    </w:p>
    <w:p w14:paraId="0146AE2A" w14:textId="77777777" w:rsidR="00CF4198" w:rsidRDefault="005D1424" w:rsidP="000B2C7D">
      <w:pPr>
        <w:pStyle w:val="ListParagraph"/>
        <w:numPr>
          <w:ilvl w:val="2"/>
          <w:numId w:val="42"/>
        </w:numPr>
        <w:rPr>
          <w:b/>
          <w:bCs/>
        </w:rPr>
      </w:pPr>
      <w:r w:rsidRPr="0080165D">
        <w:rPr>
          <w:b/>
          <w:bCs/>
        </w:rPr>
        <w:t xml:space="preserve">OK </w:t>
      </w:r>
      <w:r w:rsidR="0080165D" w:rsidRPr="0080165D">
        <w:rPr>
          <w:b/>
          <w:bCs/>
        </w:rPr>
        <w:t xml:space="preserve">&gt; </w:t>
      </w:r>
    </w:p>
    <w:p w14:paraId="3F4E2C1E" w14:textId="570B408C" w:rsidR="005D1424" w:rsidRPr="0080165D" w:rsidRDefault="00CF4198" w:rsidP="000B2C7D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Right click on </w:t>
      </w:r>
      <w:r>
        <w:rPr>
          <w:b/>
          <w:bCs/>
        </w:rPr>
        <w:t>Tables</w:t>
      </w:r>
      <w:r>
        <w:t xml:space="preserve"> &gt; </w:t>
      </w:r>
      <w:r w:rsidRPr="008660F9">
        <w:rPr>
          <w:b/>
          <w:bCs/>
        </w:rPr>
        <w:t>Refresh</w:t>
      </w:r>
    </w:p>
    <w:p w14:paraId="6591E61D" w14:textId="2E8296FF" w:rsidR="00013F6E" w:rsidRDefault="00013F6E" w:rsidP="0073471D">
      <w:pPr>
        <w:pStyle w:val="ListParagraph"/>
      </w:pPr>
      <w:r>
        <w:t xml:space="preserve">Editing the </w:t>
      </w:r>
      <w:r w:rsidR="00AE4E3D">
        <w:rPr>
          <w:b/>
          <w:bCs/>
        </w:rPr>
        <w:t>Customer</w:t>
      </w:r>
      <w:r>
        <w:t xml:space="preserve"> table</w:t>
      </w:r>
    </w:p>
    <w:p w14:paraId="2935E5C4" w14:textId="5E682B07" w:rsidR="00013F6E" w:rsidRDefault="00731CC6" w:rsidP="0073471D">
      <w:pPr>
        <w:pStyle w:val="ListParagraph"/>
        <w:numPr>
          <w:ilvl w:val="2"/>
          <w:numId w:val="42"/>
        </w:numPr>
      </w:pPr>
      <w:r>
        <w:t>Clear</w:t>
      </w:r>
      <w:r w:rsidR="00013F6E" w:rsidRPr="00D65742">
        <w:t xml:space="preserve"> the </w:t>
      </w:r>
      <w:r w:rsidR="00013F6E" w:rsidRPr="006B4C14">
        <w:t>Query Editor</w:t>
      </w:r>
    </w:p>
    <w:p w14:paraId="5969AB18" w14:textId="540BC2DA" w:rsidR="000B2C7D" w:rsidRDefault="00731CC6" w:rsidP="0073471D">
      <w:pPr>
        <w:pStyle w:val="ListParagraph"/>
        <w:numPr>
          <w:ilvl w:val="3"/>
          <w:numId w:val="42"/>
        </w:numPr>
      </w:pPr>
      <w:r w:rsidRPr="00731CC6">
        <w:rPr>
          <w:b/>
          <w:bCs/>
        </w:rPr>
        <w:t>Copy&gt;Paste</w:t>
      </w:r>
      <w:r>
        <w:t xml:space="preserve"> the following</w:t>
      </w:r>
      <w:r w:rsidR="00EA69C7">
        <w:t>:</w:t>
      </w:r>
    </w:p>
    <w:p w14:paraId="682FEFE3" w14:textId="16FF40E7" w:rsidR="00AA01F6" w:rsidRDefault="00DC47B8" w:rsidP="00ED2D5D">
      <w:pPr>
        <w:pStyle w:val="ListParagraph"/>
        <w:numPr>
          <w:ilvl w:val="0"/>
          <w:numId w:val="0"/>
        </w:numPr>
        <w:ind w:left="2448"/>
      </w:pPr>
      <w:r w:rsidRPr="000B2C7D">
        <w:rPr>
          <w:sz w:val="18"/>
          <w:szCs w:val="20"/>
        </w:rPr>
        <w:t xml:space="preserve">ALTER TABLE customer </w:t>
      </w:r>
      <w:r w:rsidR="00AE4E3D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ADD COLUMN source VARCHAR;</w:t>
      </w:r>
      <w:r w:rsidR="00ED619A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ED619A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source = 'WGU';</w:t>
      </w:r>
      <w:r w:rsidR="0096068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-- Update 'Prefer not to answer' to '</w:t>
      </w:r>
      <w:r w:rsidR="00872B14" w:rsidRPr="000B2C7D">
        <w:rPr>
          <w:sz w:val="18"/>
          <w:szCs w:val="20"/>
        </w:rPr>
        <w:t>Nonbinary</w:t>
      </w:r>
      <w:r w:rsidRPr="000B2C7D">
        <w:rPr>
          <w:sz w:val="18"/>
          <w:szCs w:val="20"/>
        </w:rPr>
        <w:t>'</w:t>
      </w:r>
      <w:r w:rsidR="00ED619A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gender = '</w:t>
      </w:r>
      <w:r w:rsidR="00872B14" w:rsidRPr="000B2C7D">
        <w:rPr>
          <w:sz w:val="18"/>
          <w:szCs w:val="20"/>
        </w:rPr>
        <w:t>Nonbinary</w:t>
      </w:r>
      <w:r w:rsidRPr="000B2C7D">
        <w:rPr>
          <w:sz w:val="18"/>
          <w:szCs w:val="20"/>
        </w:rPr>
        <w:t>'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WHERE gender = 'Prefer not to answer';</w:t>
      </w:r>
      <w:r w:rsidR="0096068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-- Update 'children' column to 'Yes' or 'No'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ALTER TABLE customer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ALTER COLUMN children TYPE VARCHAR(3);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children = CASE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 xml:space="preserve">    WHEN children::INTEGER &gt; 0 THEN 'Yes'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 xml:space="preserve">    ELSE 'No'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END;</w:t>
      </w:r>
      <w:r w:rsidR="0096068E" w:rsidRPr="000B2C7D">
        <w:rPr>
          <w:sz w:val="18"/>
          <w:szCs w:val="20"/>
        </w:rPr>
        <w:br/>
      </w:r>
      <w:r w:rsidR="0096068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marital = 'No'</w:t>
      </w:r>
      <w:r w:rsidR="00872B14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WHERE marital = 'Widowed';</w:t>
      </w:r>
      <w:r w:rsidR="0096068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96068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marital = 'No'</w:t>
      </w:r>
      <w:r w:rsidR="0096068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WHERE marital = 'Divorced';</w:t>
      </w:r>
      <w:r w:rsidR="0096068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marital = 'No'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WHERE marital = 'Never Married';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marital = 'Yes'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WHERE marital = 'Married';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UPDATE customer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SET marital = 'Yes'</w:t>
      </w:r>
      <w:r w:rsidR="00A01D7E" w:rsidRPr="000B2C7D">
        <w:rPr>
          <w:sz w:val="18"/>
          <w:szCs w:val="20"/>
        </w:rPr>
        <w:br/>
      </w:r>
      <w:r w:rsidRPr="000B2C7D">
        <w:rPr>
          <w:sz w:val="18"/>
          <w:szCs w:val="20"/>
        </w:rPr>
        <w:t>WHERE marital = 'Separated';</w:t>
      </w:r>
    </w:p>
    <w:p w14:paraId="7F83D1C7" w14:textId="77777777" w:rsidR="003E2B63" w:rsidRPr="003E2B63" w:rsidRDefault="003E2B63" w:rsidP="000B2C7D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Click the </w:t>
      </w:r>
      <w:r w:rsidRPr="00D45FE4">
        <w:rPr>
          <w:rFonts w:ascii="Cambria Math" w:hAnsi="Cambria Math" w:cs="Cambria Math"/>
        </w:rPr>
        <w:t xml:space="preserve">▶ </w:t>
      </w:r>
    </w:p>
    <w:p w14:paraId="2D503C59" w14:textId="4EA69833" w:rsidR="00013F6E" w:rsidRPr="00B70A68" w:rsidRDefault="00C418FC" w:rsidP="000B2C7D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Right click on </w:t>
      </w:r>
      <w:r>
        <w:rPr>
          <w:b/>
          <w:bCs/>
        </w:rPr>
        <w:t>Tables</w:t>
      </w:r>
      <w:r>
        <w:t xml:space="preserve"> &gt; </w:t>
      </w:r>
      <w:r w:rsidRPr="008660F9">
        <w:rPr>
          <w:b/>
          <w:bCs/>
        </w:rPr>
        <w:t>Refresh</w:t>
      </w:r>
    </w:p>
    <w:p w14:paraId="01546266" w14:textId="41BB6407" w:rsidR="00864DD3" w:rsidRPr="006B4C14" w:rsidRDefault="00BB5945" w:rsidP="002A007B">
      <w:pPr>
        <w:pStyle w:val="Steps"/>
        <w:rPr>
          <w:i/>
          <w:iCs/>
        </w:rPr>
      </w:pPr>
      <w:r>
        <w:t xml:space="preserve">Create the </w:t>
      </w:r>
      <w:proofErr w:type="spellStart"/>
      <w:r w:rsidR="00EF62A4">
        <w:rPr>
          <w:i/>
          <w:iCs/>
        </w:rPr>
        <w:t>ibm</w:t>
      </w:r>
      <w:proofErr w:type="spellEnd"/>
      <w:r w:rsidR="00864DD3">
        <w:t xml:space="preserve"> table</w:t>
      </w:r>
    </w:p>
    <w:p w14:paraId="6F442659" w14:textId="660CEB38" w:rsidR="006B4C14" w:rsidRDefault="00814592" w:rsidP="00D36AB5">
      <w:pPr>
        <w:pStyle w:val="ListParagraph"/>
      </w:pPr>
      <w:r>
        <w:t>Clear</w:t>
      </w:r>
      <w:r w:rsidRPr="00D65742">
        <w:t xml:space="preserve"> the </w:t>
      </w:r>
      <w:r w:rsidRPr="0066434B">
        <w:rPr>
          <w:b/>
          <w:bCs/>
        </w:rPr>
        <w:t>Query Editor</w:t>
      </w:r>
    </w:p>
    <w:p w14:paraId="2789A277" w14:textId="627B2A2D" w:rsidR="00D36AB5" w:rsidRDefault="00814592" w:rsidP="00D36AB5">
      <w:pPr>
        <w:pStyle w:val="ListParagraph"/>
        <w:numPr>
          <w:ilvl w:val="2"/>
          <w:numId w:val="42"/>
        </w:numPr>
      </w:pPr>
      <w:r w:rsidRPr="00731CC6">
        <w:rPr>
          <w:b/>
          <w:bCs/>
        </w:rPr>
        <w:t>Copy&gt;Paste</w:t>
      </w:r>
      <w:r>
        <w:t xml:space="preserve"> the following</w:t>
      </w:r>
      <w:r w:rsidR="006B4C14">
        <w:t>:</w:t>
      </w:r>
    </w:p>
    <w:p w14:paraId="2B66FA32" w14:textId="7110AB54" w:rsidR="006B4C14" w:rsidRPr="00D00638" w:rsidRDefault="00D00638" w:rsidP="00ED2D5D">
      <w:pPr>
        <w:pStyle w:val="ListParagraph"/>
        <w:numPr>
          <w:ilvl w:val="0"/>
          <w:numId w:val="0"/>
        </w:numPr>
        <w:ind w:left="2016"/>
      </w:pPr>
      <w:r w:rsidRPr="00D36AB5">
        <w:rPr>
          <w:sz w:val="18"/>
          <w:szCs w:val="20"/>
        </w:rPr>
        <w:t xml:space="preserve">CREATE TABLE </w:t>
      </w:r>
      <w:proofErr w:type="spellStart"/>
      <w:r w:rsidRPr="00D36AB5">
        <w:rPr>
          <w:sz w:val="18"/>
          <w:szCs w:val="20"/>
        </w:rPr>
        <w:t>tempibm</w:t>
      </w:r>
      <w:proofErr w:type="spellEnd"/>
      <w:r w:rsidRPr="00D36AB5">
        <w:rPr>
          <w:sz w:val="18"/>
          <w:szCs w:val="20"/>
        </w:rPr>
        <w:t xml:space="preserve"> (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CustomerID</w:t>
      </w:r>
      <w:proofErr w:type="spellEnd"/>
      <w:r w:rsidRPr="00D36AB5">
        <w:rPr>
          <w:sz w:val="18"/>
          <w:szCs w:val="20"/>
        </w:rPr>
        <w:t xml:space="preserve"> VARCHAR(20) PRIMARY KEY,</w:t>
      </w:r>
      <w:r w:rsidRPr="00D36AB5">
        <w:rPr>
          <w:sz w:val="18"/>
          <w:szCs w:val="20"/>
        </w:rPr>
        <w:br/>
        <w:t xml:space="preserve">    City VARCHAR(100),</w:t>
      </w:r>
      <w:r w:rsidRPr="00D36AB5">
        <w:rPr>
          <w:sz w:val="18"/>
          <w:szCs w:val="20"/>
        </w:rPr>
        <w:br/>
        <w:t xml:space="preserve">    State CHAR(2),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Zip_Code</w:t>
      </w:r>
      <w:proofErr w:type="spellEnd"/>
      <w:r w:rsidRPr="00D36AB5">
        <w:rPr>
          <w:sz w:val="18"/>
          <w:szCs w:val="20"/>
        </w:rPr>
        <w:t xml:space="preserve"> VARCHAR(10)</w:t>
      </w:r>
      <w:r w:rsidRPr="00D36AB5">
        <w:rPr>
          <w:sz w:val="18"/>
          <w:szCs w:val="20"/>
        </w:rPr>
        <w:br/>
        <w:t xml:space="preserve">    Age INTEGER,</w:t>
      </w:r>
      <w:r w:rsidRPr="00D36AB5">
        <w:rPr>
          <w:sz w:val="18"/>
          <w:szCs w:val="20"/>
        </w:rPr>
        <w:br/>
        <w:t xml:space="preserve">    Gender VARCHAR(10),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Senior_Citizen</w:t>
      </w:r>
      <w:proofErr w:type="spellEnd"/>
      <w:r w:rsidRPr="00D36AB5">
        <w:rPr>
          <w:sz w:val="18"/>
          <w:szCs w:val="20"/>
        </w:rPr>
        <w:t xml:space="preserve"> VARCHAR(3),  -- 'Yes' or 'No'</w:t>
      </w:r>
      <w:r w:rsidRPr="00D36AB5">
        <w:rPr>
          <w:sz w:val="18"/>
          <w:szCs w:val="20"/>
        </w:rPr>
        <w:br/>
        <w:t xml:space="preserve">    Marital VARCHAR(3),         -- 'Yes' or 'No'</w:t>
      </w:r>
      <w:r w:rsidRPr="00D36AB5">
        <w:rPr>
          <w:sz w:val="18"/>
          <w:szCs w:val="20"/>
        </w:rPr>
        <w:br/>
        <w:t xml:space="preserve">    Dependents VARCHAR(3),      -- 'Yes' or 'No'</w:t>
      </w:r>
      <w:r w:rsidRPr="00D36AB5">
        <w:rPr>
          <w:sz w:val="18"/>
          <w:szCs w:val="20"/>
        </w:rPr>
        <w:br/>
      </w:r>
      <w:r w:rsidRPr="00D36AB5">
        <w:rPr>
          <w:sz w:val="18"/>
          <w:szCs w:val="20"/>
        </w:rPr>
        <w:lastRenderedPageBreak/>
        <w:t xml:space="preserve">    </w:t>
      </w:r>
      <w:proofErr w:type="spellStart"/>
      <w:r w:rsidRPr="00D36AB5">
        <w:rPr>
          <w:sz w:val="18"/>
          <w:szCs w:val="20"/>
        </w:rPr>
        <w:t>Tenure_Months</w:t>
      </w:r>
      <w:proofErr w:type="spellEnd"/>
      <w:r w:rsidRPr="00D36AB5">
        <w:rPr>
          <w:sz w:val="18"/>
          <w:szCs w:val="20"/>
        </w:rPr>
        <w:t xml:space="preserve"> INTEGER,</w:t>
      </w:r>
      <w:r w:rsidRPr="00D36AB5">
        <w:rPr>
          <w:sz w:val="18"/>
          <w:szCs w:val="20"/>
        </w:rPr>
        <w:br/>
        <w:t xml:space="preserve">    Phone VARCHAR(3),          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Multiple_Lines</w:t>
      </w:r>
      <w:proofErr w:type="spellEnd"/>
      <w:r w:rsidRPr="00D36AB5">
        <w:rPr>
          <w:sz w:val="18"/>
          <w:szCs w:val="20"/>
        </w:rPr>
        <w:t xml:space="preserve"> VARCHAR(3), 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Internet_Service</w:t>
      </w:r>
      <w:proofErr w:type="spellEnd"/>
      <w:r w:rsidRPr="00D36AB5">
        <w:rPr>
          <w:sz w:val="18"/>
          <w:szCs w:val="20"/>
        </w:rPr>
        <w:t xml:space="preserve"> VARCHAR(20),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Online_Security</w:t>
      </w:r>
      <w:proofErr w:type="spellEnd"/>
      <w:r w:rsidRPr="00D36AB5">
        <w:rPr>
          <w:sz w:val="18"/>
          <w:szCs w:val="20"/>
        </w:rPr>
        <w:t xml:space="preserve"> VARCHAR(3),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Online_Backup</w:t>
      </w:r>
      <w:proofErr w:type="spellEnd"/>
      <w:r w:rsidRPr="00D36AB5">
        <w:rPr>
          <w:sz w:val="18"/>
          <w:szCs w:val="20"/>
        </w:rPr>
        <w:t xml:space="preserve"> VARCHAR(3),  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Device_Protection</w:t>
      </w:r>
      <w:proofErr w:type="spellEnd"/>
      <w:r w:rsidRPr="00D36AB5">
        <w:rPr>
          <w:sz w:val="18"/>
          <w:szCs w:val="20"/>
        </w:rPr>
        <w:t xml:space="preserve"> VARCHAR(3),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Tech_Support</w:t>
      </w:r>
      <w:proofErr w:type="spellEnd"/>
      <w:r w:rsidRPr="00D36AB5">
        <w:rPr>
          <w:sz w:val="18"/>
          <w:szCs w:val="20"/>
        </w:rPr>
        <w:t xml:space="preserve"> VARCHAR(3),   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Streaming_TV</w:t>
      </w:r>
      <w:proofErr w:type="spellEnd"/>
      <w:r w:rsidRPr="00D36AB5">
        <w:rPr>
          <w:sz w:val="18"/>
          <w:szCs w:val="20"/>
        </w:rPr>
        <w:t xml:space="preserve"> VARCHAR(3),   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Streaming_Movies</w:t>
      </w:r>
      <w:proofErr w:type="spellEnd"/>
      <w:r w:rsidRPr="00D36AB5">
        <w:rPr>
          <w:sz w:val="18"/>
          <w:szCs w:val="20"/>
        </w:rPr>
        <w:t xml:space="preserve"> VARCHAR(3), -- 'Yes' or 'No'</w:t>
      </w:r>
      <w:r w:rsidRPr="00D36AB5">
        <w:rPr>
          <w:sz w:val="18"/>
          <w:szCs w:val="20"/>
        </w:rPr>
        <w:br/>
        <w:t xml:space="preserve">    Contract VARCHAR(20),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Paperless_Billing</w:t>
      </w:r>
      <w:proofErr w:type="spellEnd"/>
      <w:r w:rsidRPr="00D36AB5">
        <w:rPr>
          <w:sz w:val="18"/>
          <w:szCs w:val="20"/>
        </w:rPr>
        <w:t xml:space="preserve"> VARCHAR(3), -- 'Yes' or 'No'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Payment_Method</w:t>
      </w:r>
      <w:proofErr w:type="spellEnd"/>
      <w:r w:rsidRPr="00D36AB5">
        <w:rPr>
          <w:sz w:val="18"/>
          <w:szCs w:val="20"/>
        </w:rPr>
        <w:t xml:space="preserve"> VARCHAR(30),</w:t>
      </w:r>
      <w:r w:rsidRPr="00D36AB5">
        <w:rPr>
          <w:sz w:val="18"/>
          <w:szCs w:val="20"/>
        </w:rPr>
        <w:br/>
        <w:t xml:space="preserve">    </w:t>
      </w:r>
      <w:proofErr w:type="spellStart"/>
      <w:r w:rsidRPr="00D36AB5">
        <w:rPr>
          <w:sz w:val="18"/>
          <w:szCs w:val="20"/>
        </w:rPr>
        <w:t>Monthly_Charges</w:t>
      </w:r>
      <w:proofErr w:type="spellEnd"/>
      <w:r w:rsidRPr="00D36AB5">
        <w:rPr>
          <w:sz w:val="18"/>
          <w:szCs w:val="20"/>
        </w:rPr>
        <w:t xml:space="preserve"> NUMERIC(5, 2), -- For charges like 53.85</w:t>
      </w:r>
      <w:r w:rsidRPr="00D36AB5">
        <w:rPr>
          <w:sz w:val="18"/>
          <w:szCs w:val="20"/>
        </w:rPr>
        <w:br/>
        <w:t xml:space="preserve">    Churn VARCHAR(3)             -- 'Yes' or 'No'</w:t>
      </w:r>
      <w:r w:rsidRPr="00D36AB5">
        <w:rPr>
          <w:sz w:val="18"/>
          <w:szCs w:val="20"/>
        </w:rPr>
        <w:br/>
        <w:t>);</w:t>
      </w:r>
    </w:p>
    <w:p w14:paraId="0863ECB1" w14:textId="77777777" w:rsidR="00814592" w:rsidRPr="00814592" w:rsidRDefault="00814592" w:rsidP="00853B5E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Click the </w:t>
      </w:r>
      <w:r w:rsidRPr="00D45FE4">
        <w:rPr>
          <w:rFonts w:ascii="Cambria Math" w:hAnsi="Cambria Math" w:cs="Cambria Math"/>
        </w:rPr>
        <w:t xml:space="preserve">▶ </w:t>
      </w:r>
    </w:p>
    <w:p w14:paraId="237E9FA5" w14:textId="40C175C9" w:rsidR="00626BC0" w:rsidRPr="00B70A68" w:rsidRDefault="00C418FC" w:rsidP="00853B5E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Right click on </w:t>
      </w:r>
      <w:r>
        <w:rPr>
          <w:b/>
          <w:bCs/>
        </w:rPr>
        <w:t>Tables</w:t>
      </w:r>
      <w:r>
        <w:t xml:space="preserve"> &gt; </w:t>
      </w:r>
      <w:r w:rsidRPr="008660F9">
        <w:rPr>
          <w:b/>
          <w:bCs/>
        </w:rPr>
        <w:t>Refresh</w:t>
      </w:r>
    </w:p>
    <w:p w14:paraId="3753430B" w14:textId="77777777" w:rsidR="004A6231" w:rsidRDefault="004A6231" w:rsidP="00853B5E">
      <w:pPr>
        <w:pStyle w:val="ListParagraph"/>
      </w:pPr>
      <w:r>
        <w:t>Loading the data</w:t>
      </w:r>
    </w:p>
    <w:p w14:paraId="27626146" w14:textId="1845B7F1" w:rsidR="00E6343E" w:rsidRDefault="00BE03C5" w:rsidP="00853B5E">
      <w:pPr>
        <w:pStyle w:val="ListParagraph"/>
        <w:numPr>
          <w:ilvl w:val="2"/>
          <w:numId w:val="42"/>
        </w:numPr>
      </w:pPr>
      <w:r>
        <w:t xml:space="preserve">Right click on </w:t>
      </w:r>
      <w:r w:rsidR="001A463A">
        <w:t xml:space="preserve">the </w:t>
      </w:r>
      <w:proofErr w:type="spellStart"/>
      <w:r w:rsidR="008458A2" w:rsidRPr="0066434B">
        <w:rPr>
          <w:b/>
          <w:bCs/>
        </w:rPr>
        <w:t>tempibm</w:t>
      </w:r>
      <w:proofErr w:type="spellEnd"/>
      <w:r w:rsidR="001A463A">
        <w:rPr>
          <w:i/>
          <w:iCs/>
        </w:rPr>
        <w:t xml:space="preserve"> </w:t>
      </w:r>
      <w:r w:rsidR="001A463A" w:rsidRPr="0066434B">
        <w:t>table</w:t>
      </w:r>
      <w:r w:rsidR="001A463A">
        <w:t xml:space="preserve"> </w:t>
      </w:r>
      <w:r w:rsidR="006B141F">
        <w:t xml:space="preserve">and </w:t>
      </w:r>
      <w:r w:rsidR="002E000A">
        <w:t>S</w:t>
      </w:r>
      <w:r w:rsidR="006B141F">
        <w:t xml:space="preserve">elect </w:t>
      </w:r>
      <w:r w:rsidR="002E000A" w:rsidRPr="0066434B">
        <w:rPr>
          <w:b/>
          <w:bCs/>
        </w:rPr>
        <w:t>Import/Export data</w:t>
      </w:r>
    </w:p>
    <w:p w14:paraId="7E7CD5CF" w14:textId="6079453F" w:rsidR="00455700" w:rsidRDefault="00676E42" w:rsidP="00853B5E">
      <w:pPr>
        <w:pStyle w:val="ListParagraph"/>
        <w:numPr>
          <w:ilvl w:val="3"/>
          <w:numId w:val="42"/>
        </w:numPr>
      </w:pPr>
      <w:r>
        <w:t xml:space="preserve">Check </w:t>
      </w:r>
      <w:r w:rsidRPr="00AC4626">
        <w:rPr>
          <w:b/>
        </w:rPr>
        <w:t>Import</w:t>
      </w:r>
    </w:p>
    <w:p w14:paraId="2CB8999F" w14:textId="77777777" w:rsidR="00BB67CE" w:rsidRPr="00BB67CE" w:rsidRDefault="00BB67CE" w:rsidP="00853B5E">
      <w:pPr>
        <w:pStyle w:val="ListParagraph"/>
        <w:numPr>
          <w:ilvl w:val="2"/>
          <w:numId w:val="42"/>
        </w:numPr>
      </w:pPr>
      <w:r>
        <w:t>Under File Info</w:t>
      </w:r>
    </w:p>
    <w:p w14:paraId="5C215F5C" w14:textId="5BA99E49" w:rsidR="00C8653D" w:rsidRPr="00C8653D" w:rsidRDefault="00F41C12" w:rsidP="00853B5E">
      <w:pPr>
        <w:pStyle w:val="ListParagraph"/>
        <w:numPr>
          <w:ilvl w:val="3"/>
          <w:numId w:val="42"/>
        </w:numPr>
      </w:pPr>
      <w:r>
        <w:rPr>
          <w:b/>
          <w:bCs/>
        </w:rPr>
        <w:t xml:space="preserve">Filename </w:t>
      </w:r>
      <w:r>
        <w:t xml:space="preserve">find the </w:t>
      </w:r>
      <w:r w:rsidR="002B185B">
        <w:rPr>
          <w:i/>
          <w:iCs/>
        </w:rPr>
        <w:t>ibm</w:t>
      </w:r>
      <w:r w:rsidR="00C8653D">
        <w:rPr>
          <w:i/>
          <w:iCs/>
        </w:rPr>
        <w:t>.csv</w:t>
      </w:r>
      <w:r>
        <w:t xml:space="preserve"> file attached to the</w:t>
      </w:r>
      <w:r w:rsidR="00842582">
        <w:t xml:space="preserve"> submission</w:t>
      </w:r>
    </w:p>
    <w:p w14:paraId="7656A436" w14:textId="3DAB99ED" w:rsidR="007C0664" w:rsidRPr="007C0664" w:rsidRDefault="007C0664" w:rsidP="00853B5E">
      <w:pPr>
        <w:pStyle w:val="ListParagraph"/>
        <w:numPr>
          <w:ilvl w:val="2"/>
          <w:numId w:val="42"/>
        </w:numPr>
      </w:pPr>
      <w:r w:rsidRPr="009C3F9B">
        <w:rPr>
          <w:b/>
          <w:bCs/>
        </w:rPr>
        <w:t>Format</w:t>
      </w:r>
      <w:r>
        <w:t xml:space="preserve"> </w:t>
      </w:r>
      <w:r w:rsidR="009B65F3" w:rsidRPr="009B65F3">
        <w:rPr>
          <w:rFonts w:ascii="Arial" w:hAnsi="Arial" w:cs="Arial"/>
        </w:rPr>
        <w:t>→</w:t>
      </w:r>
      <w:r w:rsidR="009B65F3" w:rsidRPr="009B65F3">
        <w:t xml:space="preserve"> </w:t>
      </w:r>
      <w:r w:rsidR="00F60A80" w:rsidRPr="00B97CCA">
        <w:rPr>
          <w:b/>
          <w:bCs/>
        </w:rPr>
        <w:t>csv</w:t>
      </w:r>
    </w:p>
    <w:p w14:paraId="525FEB29" w14:textId="6D8160B4" w:rsidR="001460EF" w:rsidRDefault="004E56CF" w:rsidP="00853B5E">
      <w:pPr>
        <w:pStyle w:val="ListParagraph"/>
        <w:numPr>
          <w:ilvl w:val="2"/>
          <w:numId w:val="42"/>
        </w:numPr>
      </w:pPr>
      <w:r>
        <w:t xml:space="preserve">Under </w:t>
      </w:r>
      <w:r w:rsidRPr="009B65F3">
        <w:rPr>
          <w:b/>
          <w:bCs/>
        </w:rPr>
        <w:t>Miscellaneou</w:t>
      </w:r>
      <w:r w:rsidR="001460EF" w:rsidRPr="009B65F3">
        <w:rPr>
          <w:b/>
          <w:bCs/>
        </w:rPr>
        <w:t>s</w:t>
      </w:r>
      <w:r w:rsidR="00F60A80">
        <w:t xml:space="preserve"> </w:t>
      </w:r>
    </w:p>
    <w:p w14:paraId="11C6EE6E" w14:textId="02D51DAC" w:rsidR="001460EF" w:rsidRDefault="00DD357A" w:rsidP="00853B5E">
      <w:pPr>
        <w:pStyle w:val="ListParagraph"/>
        <w:numPr>
          <w:ilvl w:val="3"/>
          <w:numId w:val="42"/>
        </w:numPr>
      </w:pPr>
      <w:r>
        <w:t xml:space="preserve">Click on </w:t>
      </w:r>
      <w:r>
        <w:rPr>
          <w:b/>
          <w:bCs/>
        </w:rPr>
        <w:t>Header</w:t>
      </w:r>
    </w:p>
    <w:p w14:paraId="6076EDB2" w14:textId="0D3F7707" w:rsidR="00DD357A" w:rsidRDefault="002710BD" w:rsidP="00853B5E">
      <w:pPr>
        <w:pStyle w:val="ListParagraph"/>
        <w:numPr>
          <w:ilvl w:val="3"/>
          <w:numId w:val="42"/>
        </w:numPr>
      </w:pPr>
      <w:r>
        <w:t>Select</w:t>
      </w:r>
      <w:r w:rsidR="00DD357A">
        <w:t xml:space="preserve"> ‘ </w:t>
      </w:r>
      <w:r w:rsidR="00DD357A" w:rsidRPr="009B65F3">
        <w:rPr>
          <w:b/>
          <w:bCs/>
        </w:rPr>
        <w:t>,</w:t>
      </w:r>
      <w:r w:rsidR="00DD357A">
        <w:t xml:space="preserve"> ‘ </w:t>
      </w:r>
      <w:r w:rsidR="00F47F47">
        <w:t xml:space="preserve">in the </w:t>
      </w:r>
      <w:r w:rsidR="00F47F47">
        <w:rPr>
          <w:b/>
          <w:bCs/>
        </w:rPr>
        <w:t xml:space="preserve">Delimiter </w:t>
      </w:r>
      <w:r>
        <w:t>tab</w:t>
      </w:r>
    </w:p>
    <w:p w14:paraId="069A4534" w14:textId="624A3BFE" w:rsidR="002710BD" w:rsidRDefault="002710BD" w:rsidP="00853B5E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Select </w:t>
      </w:r>
      <w:r>
        <w:rPr>
          <w:b/>
          <w:bCs/>
        </w:rPr>
        <w:t>C</w:t>
      </w:r>
      <w:r w:rsidR="00BD159D">
        <w:rPr>
          <w:b/>
          <w:bCs/>
        </w:rPr>
        <w:t>olumns</w:t>
      </w:r>
      <w:r w:rsidR="000E3666">
        <w:rPr>
          <w:b/>
          <w:bCs/>
        </w:rPr>
        <w:t xml:space="preserve"> </w:t>
      </w:r>
      <w:r w:rsidR="000E3666">
        <w:t>on the tab menu</w:t>
      </w:r>
    </w:p>
    <w:p w14:paraId="28C46397" w14:textId="0EC25BAD" w:rsidR="00BD159D" w:rsidRDefault="00BD159D" w:rsidP="00853B5E">
      <w:pPr>
        <w:pStyle w:val="ListParagraph"/>
        <w:numPr>
          <w:ilvl w:val="3"/>
          <w:numId w:val="42"/>
        </w:numPr>
      </w:pPr>
      <w:r>
        <w:t xml:space="preserve">Under </w:t>
      </w:r>
      <w:r w:rsidR="00834FE3">
        <w:rPr>
          <w:b/>
          <w:bCs/>
        </w:rPr>
        <w:t>Columns</w:t>
      </w:r>
      <w:r w:rsidR="00677511">
        <w:rPr>
          <w:b/>
          <w:bCs/>
        </w:rPr>
        <w:t xml:space="preserve"> to Import </w:t>
      </w:r>
      <w:r w:rsidR="00677511">
        <w:t>make sure all 24 columns are filled in</w:t>
      </w:r>
    </w:p>
    <w:p w14:paraId="108B0EF5" w14:textId="0790D885" w:rsidR="00C369E1" w:rsidRPr="00626BC0" w:rsidRDefault="00834FE3" w:rsidP="00853B5E">
      <w:pPr>
        <w:pStyle w:val="ListParagraph"/>
        <w:numPr>
          <w:ilvl w:val="2"/>
          <w:numId w:val="42"/>
        </w:numPr>
        <w:rPr>
          <w:b/>
          <w:bCs/>
        </w:rPr>
      </w:pPr>
      <w:r>
        <w:t xml:space="preserve">Select </w:t>
      </w:r>
      <w:r>
        <w:rPr>
          <w:b/>
          <w:bCs/>
        </w:rPr>
        <w:t>OK</w:t>
      </w:r>
    </w:p>
    <w:p w14:paraId="4C35BFCA" w14:textId="255C9351" w:rsidR="00100BFA" w:rsidRPr="00100BFA" w:rsidRDefault="00223CB6" w:rsidP="00853B5E">
      <w:pPr>
        <w:pStyle w:val="ListParagraph"/>
        <w:numPr>
          <w:ilvl w:val="2"/>
          <w:numId w:val="42"/>
        </w:numPr>
        <w:rPr>
          <w:b/>
          <w:bCs/>
        </w:rPr>
      </w:pPr>
      <w:r>
        <w:t>R</w:t>
      </w:r>
      <w:r w:rsidR="00100BFA">
        <w:t xml:space="preserve">ight click on </w:t>
      </w:r>
      <w:r w:rsidR="00100BFA">
        <w:rPr>
          <w:b/>
          <w:bCs/>
        </w:rPr>
        <w:t>Tables</w:t>
      </w:r>
      <w:r w:rsidR="00100BFA">
        <w:t xml:space="preserve"> </w:t>
      </w:r>
      <w:r w:rsidR="00C418FC">
        <w:t>&gt;</w:t>
      </w:r>
      <w:r w:rsidR="00100BFA">
        <w:t xml:space="preserve"> </w:t>
      </w:r>
      <w:r w:rsidR="00100BFA" w:rsidRPr="008660F9">
        <w:rPr>
          <w:b/>
          <w:bCs/>
        </w:rPr>
        <w:t>Refresh</w:t>
      </w:r>
      <w:r w:rsidR="00100BFA">
        <w:t xml:space="preserve"> </w:t>
      </w:r>
    </w:p>
    <w:p w14:paraId="17BC788F" w14:textId="77777777" w:rsidR="00D865B2" w:rsidRPr="00D865B2" w:rsidRDefault="00D865B2" w:rsidP="001A3321">
      <w:pPr>
        <w:pStyle w:val="ListParagraph"/>
        <w:rPr>
          <w:b/>
          <w:bCs/>
        </w:rPr>
      </w:pPr>
      <w:r>
        <w:t>Updating the columns</w:t>
      </w:r>
    </w:p>
    <w:p w14:paraId="449140E8" w14:textId="4F234936" w:rsidR="00EC1DC0" w:rsidRPr="00EC1DC0" w:rsidRDefault="00EC1DC0" w:rsidP="001A3321">
      <w:pPr>
        <w:pStyle w:val="ListParagraph"/>
        <w:numPr>
          <w:ilvl w:val="2"/>
          <w:numId w:val="42"/>
        </w:numPr>
        <w:rPr>
          <w:b/>
          <w:bCs/>
        </w:rPr>
      </w:pPr>
      <w:r>
        <w:t>Correcting the Zip Codes</w:t>
      </w:r>
    </w:p>
    <w:p w14:paraId="15CFD09B" w14:textId="77777777" w:rsidR="004A6231" w:rsidRDefault="004A6231" w:rsidP="001A3321">
      <w:pPr>
        <w:pStyle w:val="ListParagraph"/>
        <w:numPr>
          <w:ilvl w:val="3"/>
          <w:numId w:val="42"/>
        </w:numPr>
      </w:pPr>
      <w:r w:rsidRPr="00D65742">
        <w:t xml:space="preserve">Open the </w:t>
      </w:r>
      <w:r w:rsidRPr="00CF4198">
        <w:rPr>
          <w:b/>
          <w:bCs/>
        </w:rPr>
        <w:t>Query Editor</w:t>
      </w:r>
    </w:p>
    <w:p w14:paraId="127F12A7" w14:textId="77777777" w:rsidR="001A3321" w:rsidRDefault="004A6231" w:rsidP="001A3321">
      <w:pPr>
        <w:pStyle w:val="ListParagraph"/>
        <w:numPr>
          <w:ilvl w:val="3"/>
          <w:numId w:val="42"/>
        </w:numPr>
      </w:pPr>
      <w:r>
        <w:t>Type:</w:t>
      </w:r>
    </w:p>
    <w:p w14:paraId="1561F7F7" w14:textId="58A379A8" w:rsidR="004A6231" w:rsidRPr="004A6231" w:rsidRDefault="004A6231" w:rsidP="00ED2D5D">
      <w:pPr>
        <w:pStyle w:val="ListParagraph"/>
        <w:numPr>
          <w:ilvl w:val="0"/>
          <w:numId w:val="0"/>
        </w:numPr>
        <w:ind w:left="2448"/>
      </w:pPr>
      <w:r w:rsidRPr="001A3321">
        <w:rPr>
          <w:sz w:val="18"/>
          <w:szCs w:val="20"/>
        </w:rPr>
        <w:t xml:space="preserve">UPDATE </w:t>
      </w:r>
      <w:proofErr w:type="spellStart"/>
      <w:r w:rsidRPr="001A3321">
        <w:rPr>
          <w:sz w:val="18"/>
          <w:szCs w:val="20"/>
        </w:rPr>
        <w:t>tempibm</w:t>
      </w:r>
      <w:proofErr w:type="spellEnd"/>
      <w:r w:rsidRPr="001A3321">
        <w:rPr>
          <w:sz w:val="18"/>
          <w:szCs w:val="20"/>
        </w:rPr>
        <w:br/>
        <w:t xml:space="preserve">SET </w:t>
      </w:r>
      <w:proofErr w:type="spellStart"/>
      <w:r w:rsidRPr="001A3321">
        <w:rPr>
          <w:sz w:val="18"/>
          <w:szCs w:val="20"/>
        </w:rPr>
        <w:t>Zip_Code</w:t>
      </w:r>
      <w:proofErr w:type="spellEnd"/>
      <w:r w:rsidRPr="001A3321">
        <w:rPr>
          <w:sz w:val="18"/>
          <w:szCs w:val="20"/>
        </w:rPr>
        <w:t xml:space="preserve"> = LPAD(</w:t>
      </w:r>
      <w:proofErr w:type="spellStart"/>
      <w:r w:rsidRPr="001A3321">
        <w:rPr>
          <w:sz w:val="18"/>
          <w:szCs w:val="20"/>
        </w:rPr>
        <w:t>Zip_Code</w:t>
      </w:r>
      <w:proofErr w:type="spellEnd"/>
      <w:r w:rsidRPr="001A3321">
        <w:rPr>
          <w:sz w:val="18"/>
          <w:szCs w:val="20"/>
        </w:rPr>
        <w:t>, 5, '0');</w:t>
      </w:r>
    </w:p>
    <w:p w14:paraId="4F6CB493" w14:textId="77777777" w:rsidR="00BE15FC" w:rsidRPr="00814592" w:rsidRDefault="00BE15FC" w:rsidP="000900C0">
      <w:pPr>
        <w:pStyle w:val="ListParagraph"/>
        <w:numPr>
          <w:ilvl w:val="3"/>
          <w:numId w:val="42"/>
        </w:numPr>
        <w:rPr>
          <w:b/>
          <w:bCs/>
        </w:rPr>
      </w:pPr>
      <w:r>
        <w:t xml:space="preserve">Click the </w:t>
      </w:r>
      <w:r w:rsidRPr="00D45FE4">
        <w:rPr>
          <w:rFonts w:ascii="Cambria Math" w:hAnsi="Cambria Math" w:cs="Cambria Math"/>
        </w:rPr>
        <w:t xml:space="preserve">▶ </w:t>
      </w:r>
    </w:p>
    <w:p w14:paraId="517959B3" w14:textId="679FAB17" w:rsidR="008D1C21" w:rsidRPr="004A6231" w:rsidRDefault="00CF4198" w:rsidP="00BE15FC">
      <w:pPr>
        <w:pStyle w:val="ListParagraph"/>
        <w:numPr>
          <w:ilvl w:val="3"/>
          <w:numId w:val="42"/>
        </w:numPr>
      </w:pPr>
      <w:r>
        <w:t xml:space="preserve">Right click on </w:t>
      </w:r>
      <w:r>
        <w:rPr>
          <w:b/>
          <w:bCs/>
        </w:rPr>
        <w:t>Tables</w:t>
      </w:r>
      <w:r>
        <w:t xml:space="preserve"> &gt; </w:t>
      </w:r>
      <w:r w:rsidRPr="008660F9">
        <w:rPr>
          <w:b/>
          <w:bCs/>
        </w:rPr>
        <w:t>Refresh</w:t>
      </w:r>
    </w:p>
    <w:p w14:paraId="72896028" w14:textId="77777777" w:rsidR="00831B07" w:rsidRDefault="00831B07" w:rsidP="0088282F">
      <w:pPr>
        <w:pStyle w:val="ListParagraph"/>
        <w:numPr>
          <w:ilvl w:val="2"/>
          <w:numId w:val="42"/>
        </w:numPr>
      </w:pPr>
      <w:r w:rsidRPr="00831B07">
        <w:t xml:space="preserve">Updating </w:t>
      </w:r>
      <w:proofErr w:type="spellStart"/>
      <w:r w:rsidRPr="00831B07">
        <w:t>internet_service</w:t>
      </w:r>
      <w:proofErr w:type="spellEnd"/>
      <w:r w:rsidRPr="00831B07">
        <w:t xml:space="preserve"> Values</w:t>
      </w:r>
    </w:p>
    <w:p w14:paraId="7559796A" w14:textId="77777777" w:rsidR="001F797D" w:rsidRDefault="001F797D" w:rsidP="0088282F">
      <w:pPr>
        <w:pStyle w:val="ListParagraph"/>
        <w:numPr>
          <w:ilvl w:val="3"/>
          <w:numId w:val="42"/>
        </w:numPr>
      </w:pPr>
      <w:r w:rsidRPr="00D65742">
        <w:t xml:space="preserve">Open the </w:t>
      </w:r>
      <w:r w:rsidRPr="00CF4198">
        <w:rPr>
          <w:b/>
          <w:bCs/>
        </w:rPr>
        <w:t>Query Editor</w:t>
      </w:r>
    </w:p>
    <w:p w14:paraId="737E51B8" w14:textId="77777777" w:rsidR="0088282F" w:rsidRDefault="001F797D" w:rsidP="0088282F">
      <w:pPr>
        <w:pStyle w:val="ListParagraph"/>
        <w:numPr>
          <w:ilvl w:val="3"/>
          <w:numId w:val="42"/>
        </w:numPr>
      </w:pPr>
      <w:r>
        <w:t>Type:</w:t>
      </w:r>
    </w:p>
    <w:p w14:paraId="3825E316" w14:textId="206C3D74" w:rsidR="001F797D" w:rsidRPr="000575D5" w:rsidRDefault="000575D5" w:rsidP="00ED2D5D">
      <w:pPr>
        <w:pStyle w:val="ListParagraph"/>
        <w:numPr>
          <w:ilvl w:val="0"/>
          <w:numId w:val="0"/>
        </w:numPr>
        <w:ind w:left="2448"/>
      </w:pPr>
      <w:r w:rsidRPr="0088282F">
        <w:rPr>
          <w:sz w:val="18"/>
          <w:szCs w:val="20"/>
        </w:rPr>
        <w:t xml:space="preserve">UPDATE </w:t>
      </w:r>
      <w:proofErr w:type="spellStart"/>
      <w:r w:rsidRPr="0088282F">
        <w:rPr>
          <w:sz w:val="18"/>
          <w:szCs w:val="20"/>
        </w:rPr>
        <w:t>tempibm</w:t>
      </w:r>
      <w:proofErr w:type="spellEnd"/>
      <w:r w:rsidRPr="0088282F">
        <w:rPr>
          <w:sz w:val="18"/>
          <w:szCs w:val="20"/>
        </w:rPr>
        <w:br/>
        <w:t xml:space="preserve">SET </w:t>
      </w:r>
      <w:proofErr w:type="spellStart"/>
      <w:r w:rsidRPr="0088282F">
        <w:rPr>
          <w:sz w:val="18"/>
          <w:szCs w:val="20"/>
        </w:rPr>
        <w:t>internet_service</w:t>
      </w:r>
      <w:proofErr w:type="spellEnd"/>
      <w:r w:rsidRPr="0088282F">
        <w:rPr>
          <w:sz w:val="18"/>
          <w:szCs w:val="20"/>
        </w:rPr>
        <w:t xml:space="preserve"> = 'Fiber Optic'</w:t>
      </w:r>
      <w:r w:rsidRPr="0088282F">
        <w:rPr>
          <w:sz w:val="18"/>
          <w:szCs w:val="20"/>
        </w:rPr>
        <w:br/>
        <w:t xml:space="preserve">WHERE </w:t>
      </w:r>
      <w:proofErr w:type="spellStart"/>
      <w:r w:rsidRPr="0088282F">
        <w:rPr>
          <w:sz w:val="18"/>
          <w:szCs w:val="20"/>
        </w:rPr>
        <w:t>internet_service</w:t>
      </w:r>
      <w:proofErr w:type="spellEnd"/>
      <w:r w:rsidRPr="0088282F">
        <w:rPr>
          <w:sz w:val="18"/>
          <w:szCs w:val="20"/>
        </w:rPr>
        <w:t xml:space="preserve"> = 'Fiber optic';</w:t>
      </w:r>
    </w:p>
    <w:p w14:paraId="78990A21" w14:textId="77777777" w:rsidR="000522A6" w:rsidRPr="000522A6" w:rsidRDefault="000522A6" w:rsidP="000522A6">
      <w:pPr>
        <w:pStyle w:val="ListParagraph"/>
        <w:numPr>
          <w:ilvl w:val="3"/>
          <w:numId w:val="42"/>
        </w:numPr>
        <w:rPr>
          <w:b/>
          <w:bCs/>
        </w:rPr>
      </w:pPr>
      <w:r w:rsidRPr="000522A6">
        <w:t>Click the</w:t>
      </w:r>
      <w:r w:rsidRPr="000522A6">
        <w:rPr>
          <w:b/>
          <w:bCs/>
        </w:rPr>
        <w:t xml:space="preserve"> </w:t>
      </w:r>
      <w:r w:rsidRPr="000522A6">
        <w:rPr>
          <w:rFonts w:ascii="Cambria Math" w:hAnsi="Cambria Math" w:cs="Cambria Math"/>
          <w:b/>
          <w:bCs/>
        </w:rPr>
        <w:t>▶</w:t>
      </w:r>
      <w:r w:rsidRPr="000522A6">
        <w:rPr>
          <w:b/>
          <w:bCs/>
        </w:rPr>
        <w:t xml:space="preserve"> </w:t>
      </w:r>
    </w:p>
    <w:p w14:paraId="092974EF" w14:textId="2FE9978F" w:rsidR="006304CD" w:rsidRPr="001F797D" w:rsidRDefault="00CF4198" w:rsidP="000522A6">
      <w:pPr>
        <w:pStyle w:val="ListParagraph"/>
        <w:numPr>
          <w:ilvl w:val="3"/>
          <w:numId w:val="42"/>
        </w:numPr>
      </w:pPr>
      <w:r>
        <w:t xml:space="preserve">Right click on </w:t>
      </w:r>
      <w:r>
        <w:rPr>
          <w:b/>
          <w:bCs/>
        </w:rPr>
        <w:t>Tables</w:t>
      </w:r>
      <w:r>
        <w:t xml:space="preserve"> &gt; </w:t>
      </w:r>
      <w:r w:rsidRPr="008660F9">
        <w:rPr>
          <w:b/>
          <w:bCs/>
        </w:rPr>
        <w:t>Refresh</w:t>
      </w:r>
      <w:r w:rsidR="000522A6" w:rsidRPr="000522A6">
        <w:rPr>
          <w:b/>
          <w:bCs/>
        </w:rPr>
        <w:t xml:space="preserve"> </w:t>
      </w:r>
    </w:p>
    <w:p w14:paraId="79739D2D" w14:textId="78B4C52B" w:rsidR="001F4376" w:rsidRPr="000575D5" w:rsidRDefault="0027327B" w:rsidP="0088282F">
      <w:pPr>
        <w:pStyle w:val="ListParagraph"/>
      </w:pPr>
      <w:r>
        <w:t>Creating the dashboard table</w:t>
      </w:r>
      <w:r w:rsidR="00F57730">
        <w:t xml:space="preserve"> </w:t>
      </w:r>
      <w:proofErr w:type="spellStart"/>
      <w:r w:rsidR="00AF6555" w:rsidRPr="00404244">
        <w:rPr>
          <w:b/>
          <w:bCs/>
        </w:rPr>
        <w:t>ibm</w:t>
      </w:r>
      <w:proofErr w:type="spellEnd"/>
    </w:p>
    <w:p w14:paraId="3C19D190" w14:textId="77777777" w:rsidR="000575D5" w:rsidRDefault="000575D5" w:rsidP="0088282F">
      <w:pPr>
        <w:pStyle w:val="ListParagraph"/>
        <w:numPr>
          <w:ilvl w:val="2"/>
          <w:numId w:val="42"/>
        </w:numPr>
      </w:pPr>
      <w:r w:rsidRPr="00D65742">
        <w:t xml:space="preserve">Open the </w:t>
      </w:r>
      <w:r w:rsidRPr="00404244">
        <w:rPr>
          <w:b/>
          <w:bCs/>
        </w:rPr>
        <w:t>Query Editor</w:t>
      </w:r>
    </w:p>
    <w:p w14:paraId="5FDCB69B" w14:textId="77777777" w:rsidR="00737F10" w:rsidRDefault="000575D5" w:rsidP="00737F10">
      <w:pPr>
        <w:pStyle w:val="ListParagraph"/>
        <w:numPr>
          <w:ilvl w:val="3"/>
          <w:numId w:val="42"/>
        </w:numPr>
      </w:pPr>
      <w:r>
        <w:lastRenderedPageBreak/>
        <w:t>Type:</w:t>
      </w:r>
    </w:p>
    <w:p w14:paraId="42F627C5" w14:textId="15EDD3A2" w:rsidR="000575D5" w:rsidRPr="000575D5" w:rsidRDefault="00CB0E90" w:rsidP="00ED2D5D">
      <w:pPr>
        <w:pStyle w:val="ListParagraph"/>
        <w:numPr>
          <w:ilvl w:val="0"/>
          <w:numId w:val="0"/>
        </w:numPr>
        <w:ind w:left="2448"/>
      </w:pPr>
      <w:r w:rsidRPr="00737F10">
        <w:rPr>
          <w:sz w:val="18"/>
          <w:szCs w:val="20"/>
        </w:rPr>
        <w:t xml:space="preserve">CREATE TABLE </w:t>
      </w:r>
      <w:proofErr w:type="spellStart"/>
      <w:r w:rsidRPr="00737F10">
        <w:rPr>
          <w:sz w:val="18"/>
          <w:szCs w:val="20"/>
        </w:rPr>
        <w:t>ibm</w:t>
      </w:r>
      <w:proofErr w:type="spellEnd"/>
      <w:r w:rsidRPr="00737F10">
        <w:rPr>
          <w:sz w:val="18"/>
          <w:szCs w:val="20"/>
        </w:rPr>
        <w:t xml:space="preserve"> AS</w:t>
      </w:r>
      <w:r w:rsidR="00665552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>SELECT</w:t>
      </w:r>
      <w:r w:rsidR="00665552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customerid</w:t>
      </w:r>
      <w:proofErr w:type="spellEnd"/>
      <w:r w:rsidRPr="00737F10">
        <w:rPr>
          <w:sz w:val="18"/>
          <w:szCs w:val="20"/>
        </w:rPr>
        <w:t>,</w:t>
      </w:r>
      <w:r w:rsidR="00665552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churn,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city,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state,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zip_code</w:t>
      </w:r>
      <w:proofErr w:type="spellEnd"/>
      <w:r w:rsidRPr="00737F10">
        <w:rPr>
          <w:sz w:val="18"/>
          <w:szCs w:val="20"/>
        </w:rPr>
        <w:t>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age,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gender,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dependents as children,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marital,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phone,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multiple_lines</w:t>
      </w:r>
      <w:proofErr w:type="spellEnd"/>
      <w:r w:rsidRPr="00737F10">
        <w:rPr>
          <w:sz w:val="18"/>
          <w:szCs w:val="20"/>
        </w:rPr>
        <w:t>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internet_service</w:t>
      </w:r>
      <w:proofErr w:type="spellEnd"/>
      <w:r w:rsidRPr="00737F10">
        <w:rPr>
          <w:sz w:val="18"/>
          <w:szCs w:val="20"/>
        </w:rPr>
        <w:t>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online_security,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online_backup</w:t>
      </w:r>
      <w:proofErr w:type="spellEnd"/>
      <w:r w:rsidRPr="00737F10">
        <w:rPr>
          <w:sz w:val="18"/>
          <w:szCs w:val="20"/>
        </w:rPr>
        <w:t>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device_protection,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tech_support,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streaming_tv</w:t>
      </w:r>
      <w:proofErr w:type="spellEnd"/>
      <w:r w:rsidRPr="00737F10">
        <w:rPr>
          <w:sz w:val="18"/>
          <w:szCs w:val="20"/>
        </w:rPr>
        <w:t>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streaming_movies</w:t>
      </w:r>
      <w:proofErr w:type="spellEnd"/>
      <w:r w:rsidRPr="00737F10">
        <w:rPr>
          <w:sz w:val="18"/>
          <w:szCs w:val="20"/>
        </w:rPr>
        <w:t>,</w:t>
      </w:r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    </w:t>
      </w:r>
      <w:proofErr w:type="spellStart"/>
      <w:r w:rsidRPr="00737F10">
        <w:rPr>
          <w:sz w:val="18"/>
          <w:szCs w:val="20"/>
        </w:rPr>
        <w:t>monthly_charges</w:t>
      </w:r>
      <w:proofErr w:type="spellEnd"/>
      <w:r w:rsidR="00953B11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FROM </w:t>
      </w:r>
      <w:proofErr w:type="spellStart"/>
      <w:r w:rsidRPr="00737F10">
        <w:rPr>
          <w:sz w:val="18"/>
          <w:szCs w:val="20"/>
        </w:rPr>
        <w:t>public.tempibm</w:t>
      </w:r>
      <w:proofErr w:type="spellEnd"/>
      <w:r w:rsidRPr="00737F10">
        <w:rPr>
          <w:sz w:val="18"/>
          <w:szCs w:val="20"/>
        </w:rPr>
        <w:t>;</w:t>
      </w:r>
    </w:p>
    <w:p w14:paraId="54535509" w14:textId="77777777" w:rsidR="000522A6" w:rsidRDefault="000522A6" w:rsidP="000522A6">
      <w:pPr>
        <w:pStyle w:val="ListParagraph"/>
        <w:numPr>
          <w:ilvl w:val="3"/>
          <w:numId w:val="42"/>
        </w:numPr>
      </w:pPr>
      <w:r>
        <w:t xml:space="preserve">Click the </w:t>
      </w:r>
      <w:r>
        <w:rPr>
          <w:rFonts w:ascii="Cambria Math" w:hAnsi="Cambria Math" w:cs="Cambria Math"/>
        </w:rPr>
        <w:t>▶</w:t>
      </w:r>
      <w:r>
        <w:t xml:space="preserve"> </w:t>
      </w:r>
    </w:p>
    <w:p w14:paraId="2990D621" w14:textId="6FB5110B" w:rsidR="000575D5" w:rsidRPr="001F797D" w:rsidRDefault="00404244" w:rsidP="000522A6">
      <w:pPr>
        <w:pStyle w:val="ListParagraph"/>
        <w:numPr>
          <w:ilvl w:val="3"/>
          <w:numId w:val="42"/>
        </w:numPr>
      </w:pPr>
      <w:r>
        <w:t xml:space="preserve">Right click on </w:t>
      </w:r>
      <w:r>
        <w:rPr>
          <w:b/>
          <w:bCs/>
        </w:rPr>
        <w:t>Tables</w:t>
      </w:r>
      <w:r>
        <w:t xml:space="preserve"> &gt; </w:t>
      </w:r>
      <w:r w:rsidRPr="008660F9">
        <w:rPr>
          <w:b/>
          <w:bCs/>
        </w:rPr>
        <w:t>Refresh</w:t>
      </w:r>
    </w:p>
    <w:p w14:paraId="525CDA97" w14:textId="1BAA3B9C" w:rsidR="004A08EB" w:rsidRDefault="00F14424" w:rsidP="00737F10">
      <w:pPr>
        <w:pStyle w:val="ListParagraph"/>
      </w:pPr>
      <w:r>
        <w:t xml:space="preserve">Updating the </w:t>
      </w:r>
      <w:proofErr w:type="spellStart"/>
      <w:r w:rsidRPr="00404244">
        <w:rPr>
          <w:b/>
          <w:bCs/>
        </w:rPr>
        <w:t>ibm</w:t>
      </w:r>
      <w:proofErr w:type="spellEnd"/>
      <w:r>
        <w:t xml:space="preserve"> table</w:t>
      </w:r>
    </w:p>
    <w:p w14:paraId="7E8D3DF5" w14:textId="77777777" w:rsidR="00686962" w:rsidRDefault="00686962" w:rsidP="00737F10">
      <w:pPr>
        <w:pStyle w:val="ListParagraph"/>
        <w:numPr>
          <w:ilvl w:val="2"/>
          <w:numId w:val="42"/>
        </w:numPr>
      </w:pPr>
      <w:r w:rsidRPr="00D65742">
        <w:t xml:space="preserve">Open the </w:t>
      </w:r>
      <w:r w:rsidRPr="00404244">
        <w:rPr>
          <w:b/>
          <w:bCs/>
        </w:rPr>
        <w:t>Query Editor</w:t>
      </w:r>
    </w:p>
    <w:p w14:paraId="349EB819" w14:textId="77777777" w:rsidR="00737F10" w:rsidRDefault="00686962" w:rsidP="00737F10">
      <w:pPr>
        <w:pStyle w:val="ListParagraph"/>
        <w:numPr>
          <w:ilvl w:val="3"/>
          <w:numId w:val="42"/>
        </w:numPr>
      </w:pPr>
      <w:r>
        <w:t>Type:</w:t>
      </w:r>
    </w:p>
    <w:p w14:paraId="4C88B987" w14:textId="737A4464" w:rsidR="00686962" w:rsidRPr="00CB0E90" w:rsidRDefault="00686962" w:rsidP="00ED2D5D">
      <w:pPr>
        <w:pStyle w:val="ListParagraph"/>
        <w:numPr>
          <w:ilvl w:val="0"/>
          <w:numId w:val="0"/>
        </w:numPr>
        <w:ind w:left="2448"/>
      </w:pPr>
      <w:r w:rsidRPr="00737F10">
        <w:rPr>
          <w:sz w:val="18"/>
          <w:szCs w:val="20"/>
        </w:rPr>
        <w:t>-- Add a source column to the IBM dataset</w:t>
      </w:r>
      <w:r w:rsidR="00653EB5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ALTER TABLE </w:t>
      </w:r>
      <w:proofErr w:type="spellStart"/>
      <w:r w:rsidRPr="00737F10">
        <w:rPr>
          <w:sz w:val="18"/>
          <w:szCs w:val="20"/>
        </w:rPr>
        <w:t>ibm</w:t>
      </w:r>
      <w:proofErr w:type="spellEnd"/>
      <w:r w:rsidRPr="00737F10">
        <w:rPr>
          <w:sz w:val="18"/>
          <w:szCs w:val="20"/>
        </w:rPr>
        <w:t xml:space="preserve"> ADD COLUMN source VARCHAR;</w:t>
      </w:r>
      <w:r w:rsidR="00ED0BAA" w:rsidRPr="00737F10">
        <w:rPr>
          <w:sz w:val="18"/>
          <w:szCs w:val="20"/>
        </w:rPr>
        <w:br/>
      </w:r>
      <w:r w:rsidRPr="00737F10">
        <w:rPr>
          <w:sz w:val="18"/>
          <w:szCs w:val="20"/>
        </w:rPr>
        <w:t xml:space="preserve">UPDATE </w:t>
      </w:r>
      <w:proofErr w:type="spellStart"/>
      <w:r w:rsidRPr="00737F10">
        <w:rPr>
          <w:sz w:val="18"/>
          <w:szCs w:val="20"/>
        </w:rPr>
        <w:t>ibm</w:t>
      </w:r>
      <w:proofErr w:type="spellEnd"/>
      <w:r w:rsidRPr="00737F10">
        <w:rPr>
          <w:sz w:val="18"/>
          <w:szCs w:val="20"/>
        </w:rPr>
        <w:t xml:space="preserve"> SET source = 'IBM';</w:t>
      </w:r>
    </w:p>
    <w:p w14:paraId="02C88012" w14:textId="77777777" w:rsidR="000522A6" w:rsidRPr="000522A6" w:rsidRDefault="000522A6" w:rsidP="000522A6">
      <w:pPr>
        <w:pStyle w:val="ListParagraph"/>
        <w:numPr>
          <w:ilvl w:val="3"/>
          <w:numId w:val="42"/>
        </w:numPr>
        <w:rPr>
          <w:b/>
          <w:bCs/>
        </w:rPr>
      </w:pPr>
      <w:r w:rsidRPr="000522A6">
        <w:t>Click the</w:t>
      </w:r>
      <w:r w:rsidRPr="000522A6">
        <w:rPr>
          <w:b/>
          <w:bCs/>
        </w:rPr>
        <w:t xml:space="preserve"> </w:t>
      </w:r>
      <w:r w:rsidRPr="000522A6">
        <w:rPr>
          <w:rFonts w:ascii="Cambria Math" w:hAnsi="Cambria Math" w:cs="Cambria Math"/>
          <w:b/>
          <w:bCs/>
        </w:rPr>
        <w:t>▶</w:t>
      </w:r>
      <w:r w:rsidRPr="000522A6">
        <w:rPr>
          <w:b/>
          <w:bCs/>
        </w:rPr>
        <w:t xml:space="preserve"> </w:t>
      </w:r>
    </w:p>
    <w:p w14:paraId="6D02FC70" w14:textId="60AFA03B" w:rsidR="00261786" w:rsidRPr="00686962" w:rsidRDefault="00404244" w:rsidP="00470B8F">
      <w:pPr>
        <w:pStyle w:val="ListParagraph"/>
        <w:numPr>
          <w:ilvl w:val="3"/>
          <w:numId w:val="42"/>
        </w:numPr>
      </w:pPr>
      <w:r>
        <w:t xml:space="preserve">Right click on </w:t>
      </w:r>
      <w:r>
        <w:rPr>
          <w:b/>
          <w:bCs/>
        </w:rPr>
        <w:t>Tables</w:t>
      </w:r>
      <w:r>
        <w:t xml:space="preserve"> &gt; </w:t>
      </w:r>
      <w:r w:rsidRPr="008660F9">
        <w:rPr>
          <w:b/>
          <w:bCs/>
        </w:rPr>
        <w:t>Refresh</w:t>
      </w:r>
    </w:p>
    <w:p w14:paraId="4F35A394" w14:textId="3C9CA8BC" w:rsidR="008234B9" w:rsidRDefault="00CF0CD9" w:rsidP="002A007B">
      <w:pPr>
        <w:pStyle w:val="Steps"/>
      </w:pPr>
      <w:r>
        <w:t xml:space="preserve">Connecting to </w:t>
      </w:r>
      <w:r w:rsidRPr="00404244">
        <w:rPr>
          <w:b/>
          <w:bCs/>
        </w:rPr>
        <w:t>Table</w:t>
      </w:r>
      <w:r w:rsidR="007E2BE1" w:rsidRPr="00404244">
        <w:rPr>
          <w:b/>
          <w:bCs/>
        </w:rPr>
        <w:t>au</w:t>
      </w:r>
    </w:p>
    <w:p w14:paraId="0BE5B8B1" w14:textId="77777777" w:rsidR="00143877" w:rsidRDefault="008E18E5" w:rsidP="00506553">
      <w:pPr>
        <w:pStyle w:val="ListParagraph"/>
      </w:pPr>
      <w:r>
        <w:t xml:space="preserve">Minimize the </w:t>
      </w:r>
      <w:proofErr w:type="spellStart"/>
      <w:r w:rsidRPr="000E6FBE">
        <w:rPr>
          <w:b/>
          <w:bCs/>
        </w:rPr>
        <w:t>pgAdmin</w:t>
      </w:r>
      <w:proofErr w:type="spellEnd"/>
      <w:r>
        <w:t xml:space="preserve"> application</w:t>
      </w:r>
    </w:p>
    <w:p w14:paraId="09325285" w14:textId="77777777" w:rsidR="007E2BE1" w:rsidRDefault="007E2BE1" w:rsidP="00506553">
      <w:pPr>
        <w:pStyle w:val="ListParagraph"/>
      </w:pPr>
      <w:r>
        <w:t>O</w:t>
      </w:r>
      <w:r w:rsidR="00D75D87">
        <w:t>pen</w:t>
      </w:r>
      <w:r>
        <w:t xml:space="preserve"> the </w:t>
      </w:r>
      <w:r w:rsidRPr="006856FD">
        <w:rPr>
          <w:b/>
          <w:bCs/>
        </w:rPr>
        <w:t>Tableau</w:t>
      </w:r>
      <w:r>
        <w:t xml:space="preserve"> application from your </w:t>
      </w:r>
      <w:r w:rsidR="001E6D72" w:rsidRPr="006856FD">
        <w:rPr>
          <w:b/>
          <w:bCs/>
        </w:rPr>
        <w:t>home screen</w:t>
      </w:r>
    </w:p>
    <w:p w14:paraId="40930DD0" w14:textId="62B7035A" w:rsidR="00143877" w:rsidRDefault="009E57EC" w:rsidP="00506553">
      <w:pPr>
        <w:pStyle w:val="ListParagraph"/>
      </w:pPr>
      <w:r>
        <w:t xml:space="preserve">On the left side of the screen under </w:t>
      </w:r>
      <w:r w:rsidRPr="00DC70DC">
        <w:rPr>
          <w:b/>
        </w:rPr>
        <w:t>Connect</w:t>
      </w:r>
      <w:r w:rsidRPr="00C93D7A">
        <w:rPr>
          <w:b/>
          <w:bCs/>
        </w:rPr>
        <w:t>&gt;</w:t>
      </w:r>
      <w:r w:rsidRPr="00DC70DC">
        <w:rPr>
          <w:b/>
        </w:rPr>
        <w:t xml:space="preserve">To Server </w:t>
      </w:r>
      <w:r w:rsidR="00C93D7A">
        <w:rPr>
          <w:b/>
        </w:rPr>
        <w:t>&gt;</w:t>
      </w:r>
      <w:r w:rsidRPr="00DC70DC">
        <w:rPr>
          <w:b/>
        </w:rPr>
        <w:t xml:space="preserve"> Post</w:t>
      </w:r>
      <w:r w:rsidR="00FC33DE" w:rsidRPr="00DC70DC">
        <w:rPr>
          <w:b/>
        </w:rPr>
        <w:t>greSQL</w:t>
      </w:r>
    </w:p>
    <w:p w14:paraId="74BF2E1A" w14:textId="5C160ACC" w:rsidR="001D3B26" w:rsidRPr="00CC56A2" w:rsidRDefault="001D3B26" w:rsidP="003F664A">
      <w:pPr>
        <w:pStyle w:val="ListParagraph"/>
        <w:numPr>
          <w:ilvl w:val="2"/>
          <w:numId w:val="42"/>
        </w:numPr>
      </w:pPr>
      <w:r>
        <w:t xml:space="preserve">Enter in the </w:t>
      </w:r>
      <w:r w:rsidR="00D04AF2">
        <w:t xml:space="preserve">server </w:t>
      </w:r>
      <w:r>
        <w:t>information</w:t>
      </w:r>
      <w:r w:rsidR="00444133">
        <w:t xml:space="preserve"> </w:t>
      </w:r>
      <w:r w:rsidR="00044A79">
        <w:t xml:space="preserve">that is </w:t>
      </w:r>
      <w:r w:rsidR="00444133">
        <w:t xml:space="preserve">on the right panel of your </w:t>
      </w:r>
      <w:r w:rsidR="00F54295" w:rsidRPr="002D0817">
        <w:rPr>
          <w:b/>
          <w:bCs/>
        </w:rPr>
        <w:t>Labs on Demand</w:t>
      </w:r>
    </w:p>
    <w:p w14:paraId="0CFB9CB8" w14:textId="30B6E0E2" w:rsidR="00CC56A2" w:rsidRPr="00CC56A2" w:rsidRDefault="00CC56A2" w:rsidP="002A007B">
      <w:pPr>
        <w:pStyle w:val="Steps"/>
        <w:numPr>
          <w:ilvl w:val="0"/>
          <w:numId w:val="0"/>
        </w:numPr>
        <w:rPr>
          <w:rStyle w:val="Emphasis"/>
        </w:rPr>
      </w:pPr>
      <w:r w:rsidRPr="00CC56A2">
        <w:rPr>
          <w:rStyle w:val="Emphasis"/>
        </w:rPr>
        <w:t xml:space="preserve">At this point, you can either continue to build the dashboard manually by following the next set of steps or </w:t>
      </w:r>
      <w:hyperlink w:anchor="_Upload_the_Pre-configured" w:history="1">
        <w:r w:rsidRPr="00CC56A2">
          <w:rPr>
            <w:rStyle w:val="Hyperlink"/>
          </w:rPr>
          <w:t>upload the Tableau package file to access the pre-built dashboard</w:t>
        </w:r>
      </w:hyperlink>
      <w:r w:rsidRPr="00CC56A2">
        <w:rPr>
          <w:rStyle w:val="Emphasis"/>
        </w:rPr>
        <w:t>.</w:t>
      </w:r>
    </w:p>
    <w:p w14:paraId="217C0B7A" w14:textId="6A5E1B90" w:rsidR="00FA1B08" w:rsidRDefault="00FA1B08" w:rsidP="00FA1B08">
      <w:pPr>
        <w:pStyle w:val="Heading4"/>
      </w:pPr>
      <w:r w:rsidRPr="00FA1B08">
        <w:t>Step 5 - 11: Building the Dashboard (Optional)</w:t>
      </w:r>
    </w:p>
    <w:p w14:paraId="673B48CA" w14:textId="76673874" w:rsidR="00CE4528" w:rsidRDefault="002D0817" w:rsidP="002A007B">
      <w:pPr>
        <w:pStyle w:val="Steps"/>
      </w:pPr>
      <w:r>
        <w:t xml:space="preserve">Preparing the </w:t>
      </w:r>
      <w:r w:rsidRPr="002D0817">
        <w:rPr>
          <w:b/>
          <w:bCs/>
        </w:rPr>
        <w:t>WGU</w:t>
      </w:r>
      <w:r>
        <w:t xml:space="preserve"> dataset Part 2</w:t>
      </w:r>
    </w:p>
    <w:p w14:paraId="47BA0550" w14:textId="51348767" w:rsidR="00FC33DE" w:rsidRDefault="00F54295" w:rsidP="00506553">
      <w:pPr>
        <w:pStyle w:val="ListParagraph"/>
      </w:pPr>
      <w:r>
        <w:t xml:space="preserve">Click and drag the </w:t>
      </w:r>
      <w:r w:rsidR="008635A5" w:rsidRPr="002D0817">
        <w:rPr>
          <w:b/>
          <w:bCs/>
        </w:rPr>
        <w:t>customer</w:t>
      </w:r>
      <w:r>
        <w:t xml:space="preserve"> table to the center</w:t>
      </w:r>
    </w:p>
    <w:p w14:paraId="7BB49A11" w14:textId="0678CE8D" w:rsidR="009F53BF" w:rsidRDefault="008635A5" w:rsidP="00506553">
      <w:pPr>
        <w:pStyle w:val="ListParagraph"/>
      </w:pPr>
      <w:r>
        <w:t>Double click on it</w:t>
      </w:r>
      <w:r w:rsidR="004C1DDC">
        <w:t xml:space="preserve"> and another box will open</w:t>
      </w:r>
      <w:r w:rsidR="00C14309">
        <w:t xml:space="preserve"> with a title </w:t>
      </w:r>
      <w:r w:rsidR="00676547">
        <w:t>“</w:t>
      </w:r>
      <w:r w:rsidR="003F6ED2">
        <w:rPr>
          <w:b/>
          <w:bCs/>
          <w:i/>
          <w:iCs/>
        </w:rPr>
        <w:t>c</w:t>
      </w:r>
      <w:r w:rsidR="00C14309" w:rsidRPr="003F6ED2">
        <w:rPr>
          <w:b/>
          <w:bCs/>
          <w:i/>
          <w:iCs/>
        </w:rPr>
        <w:t>ustomer</w:t>
      </w:r>
      <w:r w:rsidR="00C14309" w:rsidRPr="003F6ED2">
        <w:rPr>
          <w:i/>
          <w:iCs/>
        </w:rPr>
        <w:t xml:space="preserve"> is made of 1 table</w:t>
      </w:r>
      <w:r w:rsidR="00676547">
        <w:rPr>
          <w:i/>
          <w:iCs/>
        </w:rPr>
        <w:t>”</w:t>
      </w:r>
    </w:p>
    <w:p w14:paraId="45F0A556" w14:textId="06AF8DCB" w:rsidR="001D3B26" w:rsidRDefault="00AA7E1E" w:rsidP="003F6ED2">
      <w:pPr>
        <w:pStyle w:val="ListParagraph"/>
        <w:numPr>
          <w:ilvl w:val="2"/>
          <w:numId w:val="42"/>
        </w:numPr>
      </w:pPr>
      <w:r>
        <w:t xml:space="preserve">Click and drag </w:t>
      </w:r>
      <w:r w:rsidR="002C2000" w:rsidRPr="00686962">
        <w:rPr>
          <w:b/>
          <w:bCs/>
        </w:rPr>
        <w:t>addon</w:t>
      </w:r>
      <w:r>
        <w:t xml:space="preserve"> and place it next to the </w:t>
      </w:r>
      <w:r w:rsidR="002C2000" w:rsidRPr="00686962">
        <w:rPr>
          <w:b/>
          <w:bCs/>
        </w:rPr>
        <w:t>customer</w:t>
      </w:r>
      <w:r w:rsidR="002C2000">
        <w:t xml:space="preserve"> </w:t>
      </w:r>
      <w:r>
        <w:t>table</w:t>
      </w:r>
    </w:p>
    <w:p w14:paraId="3388F482" w14:textId="4A4C32E8" w:rsidR="006A3C09" w:rsidRDefault="000A64E4" w:rsidP="00BA1548">
      <w:pPr>
        <w:pStyle w:val="ListParagraph"/>
        <w:numPr>
          <w:ilvl w:val="2"/>
          <w:numId w:val="42"/>
        </w:numPr>
      </w:pPr>
      <w:r>
        <w:t xml:space="preserve">On the top menu select </w:t>
      </w:r>
      <w:r w:rsidRPr="00686962">
        <w:t>Data&gt;</w:t>
      </w:r>
      <w:r w:rsidR="002A1599" w:rsidRPr="00686962">
        <w:t>Convert to Custom SQL</w:t>
      </w:r>
    </w:p>
    <w:p w14:paraId="1F6A67F9" w14:textId="77777777" w:rsidR="0047473C" w:rsidRDefault="00585D3F" w:rsidP="0047473C">
      <w:pPr>
        <w:pStyle w:val="ListParagraph"/>
        <w:numPr>
          <w:ilvl w:val="3"/>
          <w:numId w:val="42"/>
        </w:numPr>
      </w:pPr>
      <w:r>
        <w:t xml:space="preserve">In the </w:t>
      </w:r>
      <w:r w:rsidRPr="00D36668">
        <w:t>Query Editor</w:t>
      </w:r>
      <w:r w:rsidRPr="00D9673E">
        <w:t xml:space="preserve"> </w:t>
      </w:r>
    </w:p>
    <w:p w14:paraId="081F7D86" w14:textId="09B9CE4F" w:rsidR="0047473C" w:rsidRDefault="00AC793A" w:rsidP="0047473C">
      <w:pPr>
        <w:pStyle w:val="ListParagraph"/>
        <w:numPr>
          <w:ilvl w:val="3"/>
          <w:numId w:val="42"/>
        </w:numPr>
      </w:pPr>
      <w:r>
        <w:t>T</w:t>
      </w:r>
      <w:r w:rsidR="00585D3F">
        <w:t xml:space="preserve">ype </w:t>
      </w:r>
      <w:r w:rsidR="00585D3F" w:rsidRPr="00D9673E">
        <w:t>and execute</w:t>
      </w:r>
      <w:r w:rsidR="00F86F99">
        <w:t xml:space="preserve"> </w:t>
      </w:r>
      <w:r>
        <w:t>(</w:t>
      </w:r>
      <w:hyperlink w:anchor="_Figure_1." w:history="1">
        <w:r w:rsidR="00FF498E" w:rsidRPr="00CE49E7">
          <w:rPr>
            <w:rStyle w:val="Hyperlink"/>
          </w:rPr>
          <w:t>Figure 1</w:t>
        </w:r>
      </w:hyperlink>
      <w:r w:rsidR="00FF498E">
        <w:t>)</w:t>
      </w:r>
    </w:p>
    <w:p w14:paraId="450935FC" w14:textId="7F38DD10" w:rsidR="00585D3F" w:rsidRPr="00A351A9" w:rsidRDefault="0058308A" w:rsidP="002B3C64">
      <w:pPr>
        <w:pStyle w:val="ListParagraph"/>
        <w:numPr>
          <w:ilvl w:val="0"/>
          <w:numId w:val="0"/>
        </w:numPr>
        <w:ind w:left="2448"/>
        <w:rPr>
          <w:sz w:val="18"/>
          <w:szCs w:val="20"/>
        </w:rPr>
      </w:pPr>
      <w:r w:rsidRPr="0058308A">
        <w:rPr>
          <w:sz w:val="18"/>
          <w:szCs w:val="20"/>
        </w:rPr>
        <w:t xml:space="preserve">SELECT 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customer"."customer_id</w:t>
      </w:r>
      <w:proofErr w:type="spellEnd"/>
      <w:r w:rsidRPr="0058308A">
        <w:rPr>
          <w:sz w:val="18"/>
          <w:szCs w:val="20"/>
        </w:rPr>
        <w:t xml:space="preserve">" AS "Customer ID",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lastRenderedPageBreak/>
        <w:t>"</w:t>
      </w:r>
      <w:proofErr w:type="spellStart"/>
      <w:r w:rsidRPr="0058308A">
        <w:rPr>
          <w:sz w:val="18"/>
          <w:szCs w:val="20"/>
        </w:rPr>
        <w:t>customer"."age</w:t>
      </w:r>
      <w:proofErr w:type="spellEnd"/>
      <w:r w:rsidRPr="0058308A">
        <w:rPr>
          <w:sz w:val="18"/>
          <w:szCs w:val="20"/>
        </w:rPr>
        <w:t xml:space="preserve">" AS "Age",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customer"."children</w:t>
      </w:r>
      <w:proofErr w:type="spellEnd"/>
      <w:r w:rsidRPr="0058308A">
        <w:rPr>
          <w:sz w:val="18"/>
          <w:szCs w:val="20"/>
        </w:rPr>
        <w:t xml:space="preserve">" AS "Children",  </w:t>
      </w:r>
      <w:r w:rsidR="00A351A9">
        <w:rPr>
          <w:sz w:val="18"/>
          <w:szCs w:val="20"/>
        </w:rPr>
        <w:br/>
      </w:r>
      <w:r w:rsidRPr="00A351A9">
        <w:rPr>
          <w:sz w:val="18"/>
          <w:szCs w:val="20"/>
        </w:rPr>
        <w:t>"</w:t>
      </w:r>
      <w:proofErr w:type="spellStart"/>
      <w:r w:rsidRPr="00A351A9">
        <w:rPr>
          <w:sz w:val="18"/>
          <w:szCs w:val="20"/>
        </w:rPr>
        <w:t>customer"."churn</w:t>
      </w:r>
      <w:proofErr w:type="spellEnd"/>
      <w:r w:rsidRPr="00A351A9">
        <w:rPr>
          <w:sz w:val="18"/>
          <w:szCs w:val="20"/>
        </w:rPr>
        <w:t xml:space="preserve">" AS "Churn (WGU)",  </w:t>
      </w:r>
      <w:r w:rsidR="00A351A9" w:rsidRPr="00A351A9">
        <w:rPr>
          <w:sz w:val="18"/>
          <w:szCs w:val="20"/>
        </w:rPr>
        <w:br/>
      </w:r>
      <w:r w:rsidRPr="00A351A9">
        <w:rPr>
          <w:sz w:val="18"/>
          <w:szCs w:val="20"/>
        </w:rPr>
        <w:t>"customer"."</w:t>
      </w:r>
      <w:proofErr w:type="spellStart"/>
      <w:r w:rsidRPr="00A351A9">
        <w:rPr>
          <w:sz w:val="18"/>
          <w:szCs w:val="20"/>
        </w:rPr>
        <w:t>lat</w:t>
      </w:r>
      <w:proofErr w:type="spellEnd"/>
      <w:r w:rsidRPr="00A351A9">
        <w:rPr>
          <w:sz w:val="18"/>
          <w:szCs w:val="20"/>
        </w:rPr>
        <w:t>" AS "</w:t>
      </w:r>
      <w:proofErr w:type="spellStart"/>
      <w:r w:rsidRPr="00A351A9">
        <w:rPr>
          <w:sz w:val="18"/>
          <w:szCs w:val="20"/>
        </w:rPr>
        <w:t>lat</w:t>
      </w:r>
      <w:proofErr w:type="spellEnd"/>
      <w:r w:rsidRPr="00A351A9">
        <w:rPr>
          <w:sz w:val="18"/>
          <w:szCs w:val="20"/>
        </w:rPr>
        <w:t xml:space="preserve">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"customer"."</w:t>
      </w:r>
      <w:proofErr w:type="spellStart"/>
      <w:r w:rsidRPr="0058308A">
        <w:rPr>
          <w:sz w:val="18"/>
          <w:szCs w:val="20"/>
        </w:rPr>
        <w:t>lng</w:t>
      </w:r>
      <w:proofErr w:type="spellEnd"/>
      <w:r w:rsidRPr="0058308A">
        <w:rPr>
          <w:sz w:val="18"/>
          <w:szCs w:val="20"/>
        </w:rPr>
        <w:t>" AS "</w:t>
      </w:r>
      <w:proofErr w:type="spellStart"/>
      <w:r w:rsidRPr="0058308A">
        <w:rPr>
          <w:sz w:val="18"/>
          <w:szCs w:val="20"/>
        </w:rPr>
        <w:t>lng</w:t>
      </w:r>
      <w:proofErr w:type="spellEnd"/>
      <w:r w:rsidRPr="0058308A">
        <w:rPr>
          <w:sz w:val="18"/>
          <w:szCs w:val="20"/>
        </w:rPr>
        <w:t xml:space="preserve">",  </w:t>
      </w:r>
      <w:r w:rsidR="00A351A9">
        <w:rPr>
          <w:sz w:val="18"/>
          <w:szCs w:val="20"/>
        </w:rPr>
        <w:br/>
      </w:r>
      <w:r w:rsidRPr="00A351A9">
        <w:rPr>
          <w:sz w:val="18"/>
          <w:szCs w:val="20"/>
        </w:rPr>
        <w:t>"</w:t>
      </w:r>
      <w:proofErr w:type="spellStart"/>
      <w:r w:rsidRPr="00A351A9">
        <w:rPr>
          <w:sz w:val="18"/>
          <w:szCs w:val="20"/>
        </w:rPr>
        <w:t>customer"."gender</w:t>
      </w:r>
      <w:proofErr w:type="spellEnd"/>
      <w:r w:rsidRPr="00A351A9">
        <w:rPr>
          <w:sz w:val="18"/>
          <w:szCs w:val="20"/>
        </w:rPr>
        <w:t xml:space="preserve">" AS "Gender",  </w:t>
      </w:r>
      <w:r w:rsidR="00A351A9" w:rsidRPr="00A351A9">
        <w:rPr>
          <w:sz w:val="18"/>
          <w:szCs w:val="20"/>
        </w:rPr>
        <w:br/>
      </w:r>
      <w:r w:rsidRPr="00A351A9">
        <w:rPr>
          <w:sz w:val="18"/>
          <w:szCs w:val="20"/>
        </w:rPr>
        <w:t>"</w:t>
      </w:r>
      <w:proofErr w:type="spellStart"/>
      <w:r w:rsidRPr="00A351A9">
        <w:rPr>
          <w:sz w:val="18"/>
          <w:szCs w:val="20"/>
        </w:rPr>
        <w:t>customer"."marital</w:t>
      </w:r>
      <w:proofErr w:type="spellEnd"/>
      <w:r w:rsidRPr="00A351A9">
        <w:rPr>
          <w:sz w:val="18"/>
          <w:szCs w:val="20"/>
        </w:rPr>
        <w:t>" AS "Marital (</w:t>
      </w:r>
      <w:proofErr w:type="spellStart"/>
      <w:r w:rsidRPr="00A351A9">
        <w:rPr>
          <w:sz w:val="18"/>
          <w:szCs w:val="20"/>
        </w:rPr>
        <w:t>wgu</w:t>
      </w:r>
      <w:proofErr w:type="spellEnd"/>
      <w:r w:rsidRPr="00A351A9">
        <w:rPr>
          <w:sz w:val="18"/>
          <w:szCs w:val="20"/>
        </w:rPr>
        <w:t xml:space="preserve">)",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customer"."source</w:t>
      </w:r>
      <w:proofErr w:type="spellEnd"/>
      <w:r w:rsidRPr="0058308A">
        <w:rPr>
          <w:sz w:val="18"/>
          <w:szCs w:val="20"/>
        </w:rPr>
        <w:t>" AS "source (</w:t>
      </w:r>
      <w:proofErr w:type="spellStart"/>
      <w:r w:rsidRPr="0058308A">
        <w:rPr>
          <w:sz w:val="18"/>
          <w:szCs w:val="20"/>
        </w:rPr>
        <w:t>wgu</w:t>
      </w:r>
      <w:proofErr w:type="spellEnd"/>
      <w:r w:rsidRPr="0058308A">
        <w:rPr>
          <w:sz w:val="18"/>
          <w:szCs w:val="20"/>
        </w:rPr>
        <w:t xml:space="preserve">)",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"addon"."</w:t>
      </w:r>
      <w:proofErr w:type="spellStart"/>
      <w:r w:rsidRPr="0058308A">
        <w:rPr>
          <w:sz w:val="18"/>
          <w:szCs w:val="20"/>
        </w:rPr>
        <w:t>deviceprotection</w:t>
      </w:r>
      <w:proofErr w:type="spellEnd"/>
      <w:r w:rsidRPr="0058308A">
        <w:rPr>
          <w:sz w:val="18"/>
          <w:szCs w:val="20"/>
        </w:rPr>
        <w:t xml:space="preserve">" AS "Device Protection",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"addon"."</w:t>
      </w:r>
      <w:proofErr w:type="spellStart"/>
      <w:r w:rsidRPr="0058308A">
        <w:rPr>
          <w:sz w:val="18"/>
          <w:szCs w:val="20"/>
        </w:rPr>
        <w:t>internetservice</w:t>
      </w:r>
      <w:proofErr w:type="spellEnd"/>
      <w:r w:rsidRPr="0058308A">
        <w:rPr>
          <w:sz w:val="18"/>
          <w:szCs w:val="20"/>
        </w:rPr>
        <w:t xml:space="preserve">" AS "Internet Service",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"customer"."</w:t>
      </w:r>
      <w:proofErr w:type="spellStart"/>
      <w:r w:rsidRPr="0058308A">
        <w:rPr>
          <w:sz w:val="18"/>
          <w:szCs w:val="20"/>
        </w:rPr>
        <w:t>monthly_charge</w:t>
      </w:r>
      <w:proofErr w:type="spellEnd"/>
      <w:r w:rsidRPr="0058308A">
        <w:rPr>
          <w:sz w:val="18"/>
          <w:szCs w:val="20"/>
        </w:rPr>
        <w:t xml:space="preserve">" AS "Monthly Charges",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addon"."multiple</w:t>
      </w:r>
      <w:proofErr w:type="spellEnd"/>
      <w:r w:rsidRPr="0058308A">
        <w:rPr>
          <w:sz w:val="18"/>
          <w:szCs w:val="20"/>
        </w:rPr>
        <w:t xml:space="preserve">" AS "Multiple Lines",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"addon"."</w:t>
      </w:r>
      <w:proofErr w:type="spellStart"/>
      <w:r w:rsidRPr="0058308A">
        <w:rPr>
          <w:sz w:val="18"/>
          <w:szCs w:val="20"/>
        </w:rPr>
        <w:t>onlinebackup</w:t>
      </w:r>
      <w:proofErr w:type="spellEnd"/>
      <w:r w:rsidRPr="0058308A">
        <w:rPr>
          <w:sz w:val="18"/>
          <w:szCs w:val="20"/>
        </w:rPr>
        <w:t xml:space="preserve">" AS "Online Backup",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"addon"."</w:t>
      </w:r>
      <w:proofErr w:type="spellStart"/>
      <w:r w:rsidRPr="0058308A">
        <w:rPr>
          <w:sz w:val="18"/>
          <w:szCs w:val="20"/>
        </w:rPr>
        <w:t>onlinesecurity</w:t>
      </w:r>
      <w:proofErr w:type="spellEnd"/>
      <w:r w:rsidRPr="0058308A">
        <w:rPr>
          <w:sz w:val="18"/>
          <w:szCs w:val="20"/>
        </w:rPr>
        <w:t xml:space="preserve">" AS "Online Security",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addon"."phone</w:t>
      </w:r>
      <w:proofErr w:type="spellEnd"/>
      <w:r w:rsidRPr="0058308A">
        <w:rPr>
          <w:sz w:val="18"/>
          <w:szCs w:val="20"/>
        </w:rPr>
        <w:t xml:space="preserve">" AS "Phone",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"addon"."</w:t>
      </w:r>
      <w:proofErr w:type="spellStart"/>
      <w:r w:rsidRPr="0058308A">
        <w:rPr>
          <w:sz w:val="18"/>
          <w:szCs w:val="20"/>
        </w:rPr>
        <w:t>streamingmovies</w:t>
      </w:r>
      <w:proofErr w:type="spellEnd"/>
      <w:r w:rsidRPr="0058308A">
        <w:rPr>
          <w:sz w:val="18"/>
          <w:szCs w:val="20"/>
        </w:rPr>
        <w:t xml:space="preserve">" AS "Streaming Movies",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"addon"."</w:t>
      </w:r>
      <w:proofErr w:type="spellStart"/>
      <w:r w:rsidRPr="0058308A">
        <w:rPr>
          <w:sz w:val="18"/>
          <w:szCs w:val="20"/>
        </w:rPr>
        <w:t>streamingtv</w:t>
      </w:r>
      <w:proofErr w:type="spellEnd"/>
      <w:r w:rsidRPr="0058308A">
        <w:rPr>
          <w:sz w:val="18"/>
          <w:szCs w:val="20"/>
        </w:rPr>
        <w:t xml:space="preserve">" AS "Streaming TV",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"addon"."</w:t>
      </w:r>
      <w:proofErr w:type="spellStart"/>
      <w:r w:rsidRPr="0058308A">
        <w:rPr>
          <w:sz w:val="18"/>
          <w:szCs w:val="20"/>
        </w:rPr>
        <w:t>techsupport</w:t>
      </w:r>
      <w:proofErr w:type="spellEnd"/>
      <w:r w:rsidRPr="0058308A">
        <w:rPr>
          <w:sz w:val="18"/>
          <w:szCs w:val="20"/>
        </w:rPr>
        <w:t xml:space="preserve">" AS "Tech Support",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location"."state</w:t>
      </w:r>
      <w:proofErr w:type="spellEnd"/>
      <w:r w:rsidRPr="0058308A">
        <w:rPr>
          <w:sz w:val="18"/>
          <w:szCs w:val="20"/>
        </w:rPr>
        <w:t xml:space="preserve">" AS "State",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location"."city</w:t>
      </w:r>
      <w:proofErr w:type="spellEnd"/>
      <w:r w:rsidRPr="0058308A">
        <w:rPr>
          <w:sz w:val="18"/>
          <w:szCs w:val="20"/>
        </w:rPr>
        <w:t xml:space="preserve">" AS "City",  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"</w:t>
      </w:r>
      <w:proofErr w:type="spellStart"/>
      <w:r w:rsidRPr="0058308A">
        <w:rPr>
          <w:sz w:val="18"/>
          <w:szCs w:val="20"/>
        </w:rPr>
        <w:t>location"."zip</w:t>
      </w:r>
      <w:proofErr w:type="spellEnd"/>
      <w:r w:rsidRPr="0058308A">
        <w:rPr>
          <w:sz w:val="18"/>
          <w:szCs w:val="20"/>
        </w:rPr>
        <w:t>" AS "</w:t>
      </w:r>
      <w:proofErr w:type="spellStart"/>
      <w:r w:rsidRPr="0058308A">
        <w:rPr>
          <w:sz w:val="18"/>
          <w:szCs w:val="20"/>
        </w:rPr>
        <w:t>Zipcode</w:t>
      </w:r>
      <w:proofErr w:type="spellEnd"/>
      <w:r w:rsidRPr="0058308A">
        <w:rPr>
          <w:sz w:val="18"/>
          <w:szCs w:val="20"/>
        </w:rPr>
        <w:t>"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FROM "</w:t>
      </w:r>
      <w:proofErr w:type="spellStart"/>
      <w:r w:rsidRPr="0058308A">
        <w:rPr>
          <w:sz w:val="18"/>
          <w:szCs w:val="20"/>
        </w:rPr>
        <w:t>public"."customer</w:t>
      </w:r>
      <w:proofErr w:type="spellEnd"/>
      <w:r w:rsidRPr="0058308A">
        <w:rPr>
          <w:sz w:val="18"/>
          <w:szCs w:val="20"/>
        </w:rPr>
        <w:t>" "customer"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INNER JOIN "</w:t>
      </w:r>
      <w:proofErr w:type="spellStart"/>
      <w:r w:rsidRPr="0058308A">
        <w:rPr>
          <w:sz w:val="18"/>
          <w:szCs w:val="20"/>
        </w:rPr>
        <w:t>public"."addon</w:t>
      </w:r>
      <w:proofErr w:type="spellEnd"/>
      <w:r w:rsidRPr="0058308A">
        <w:rPr>
          <w:sz w:val="18"/>
          <w:szCs w:val="20"/>
        </w:rPr>
        <w:t>" "addon" </w:t>
      </w:r>
      <w:r w:rsidR="00A351A9">
        <w:rPr>
          <w:sz w:val="18"/>
          <w:szCs w:val="20"/>
        </w:rPr>
        <w:br/>
      </w:r>
      <w:r w:rsidRPr="0058308A">
        <w:rPr>
          <w:sz w:val="18"/>
          <w:szCs w:val="20"/>
        </w:rPr>
        <w:t>ON("</w:t>
      </w:r>
      <w:proofErr w:type="spellStart"/>
      <w:r w:rsidRPr="0058308A">
        <w:rPr>
          <w:sz w:val="18"/>
          <w:szCs w:val="20"/>
        </w:rPr>
        <w:t>customer"."customer_id</w:t>
      </w:r>
      <w:proofErr w:type="spellEnd"/>
      <w:r w:rsidRPr="0058308A">
        <w:rPr>
          <w:sz w:val="18"/>
          <w:szCs w:val="20"/>
        </w:rPr>
        <w:t>" = "</w:t>
      </w:r>
      <w:proofErr w:type="spellStart"/>
      <w:r w:rsidRPr="0058308A">
        <w:rPr>
          <w:sz w:val="18"/>
          <w:szCs w:val="20"/>
        </w:rPr>
        <w:t>addon"."customer_id</w:t>
      </w:r>
      <w:proofErr w:type="spellEnd"/>
      <w:r w:rsidRPr="0058308A">
        <w:rPr>
          <w:sz w:val="18"/>
          <w:szCs w:val="20"/>
        </w:rPr>
        <w:t>")</w:t>
      </w:r>
      <w:r w:rsidR="00CA4965">
        <w:rPr>
          <w:sz w:val="18"/>
          <w:szCs w:val="20"/>
        </w:rPr>
        <w:br/>
      </w:r>
      <w:r w:rsidRPr="00A351A9">
        <w:rPr>
          <w:sz w:val="18"/>
          <w:szCs w:val="20"/>
        </w:rPr>
        <w:t>INNER JOIN "</w:t>
      </w:r>
      <w:proofErr w:type="spellStart"/>
      <w:r w:rsidRPr="00A351A9">
        <w:rPr>
          <w:sz w:val="18"/>
          <w:szCs w:val="20"/>
        </w:rPr>
        <w:t>public"."location</w:t>
      </w:r>
      <w:proofErr w:type="spellEnd"/>
      <w:r w:rsidRPr="00A351A9">
        <w:rPr>
          <w:sz w:val="18"/>
          <w:szCs w:val="20"/>
        </w:rPr>
        <w:t>" "location" </w:t>
      </w:r>
      <w:r w:rsidR="00A351A9" w:rsidRPr="00A351A9">
        <w:rPr>
          <w:sz w:val="18"/>
          <w:szCs w:val="20"/>
        </w:rPr>
        <w:br/>
      </w:r>
      <w:r w:rsidRPr="00A351A9">
        <w:rPr>
          <w:sz w:val="18"/>
          <w:szCs w:val="20"/>
        </w:rPr>
        <w:t>ON("customer"."</w:t>
      </w:r>
      <w:proofErr w:type="spellStart"/>
      <w:r w:rsidRPr="00A351A9">
        <w:rPr>
          <w:sz w:val="18"/>
          <w:szCs w:val="20"/>
        </w:rPr>
        <w:t>location_id</w:t>
      </w:r>
      <w:proofErr w:type="spellEnd"/>
      <w:r w:rsidRPr="00A351A9">
        <w:rPr>
          <w:sz w:val="18"/>
          <w:szCs w:val="20"/>
        </w:rPr>
        <w:t>" = "location"."</w:t>
      </w:r>
      <w:proofErr w:type="spellStart"/>
      <w:r w:rsidRPr="00A351A9">
        <w:rPr>
          <w:sz w:val="18"/>
          <w:szCs w:val="20"/>
        </w:rPr>
        <w:t>location_id</w:t>
      </w:r>
      <w:proofErr w:type="spellEnd"/>
      <w:r w:rsidRPr="00A351A9">
        <w:rPr>
          <w:sz w:val="18"/>
          <w:szCs w:val="20"/>
        </w:rPr>
        <w:t>")</w:t>
      </w:r>
    </w:p>
    <w:p w14:paraId="0D34051D" w14:textId="1E01A507" w:rsidR="00361EE2" w:rsidRDefault="00553E26" w:rsidP="004A584B">
      <w:pPr>
        <w:pStyle w:val="ListParagraph"/>
        <w:numPr>
          <w:ilvl w:val="3"/>
          <w:numId w:val="42"/>
        </w:numPr>
      </w:pPr>
      <w:r>
        <w:t>Click preview</w:t>
      </w:r>
      <w:r w:rsidR="00FF498E">
        <w:t xml:space="preserve"> (</w:t>
      </w:r>
      <w:hyperlink w:anchor="_Figure_2." w:history="1">
        <w:r w:rsidR="00FF498E" w:rsidRPr="00B775E2">
          <w:rPr>
            <w:rStyle w:val="Hyperlink"/>
          </w:rPr>
          <w:t>Figure 2</w:t>
        </w:r>
      </w:hyperlink>
      <w:r w:rsidR="00FF498E">
        <w:t>)</w:t>
      </w:r>
      <w:r>
        <w:t xml:space="preserve"> &gt; close</w:t>
      </w:r>
      <w:r w:rsidR="006A2466">
        <w:t>&gt;</w:t>
      </w:r>
      <w:r w:rsidR="004B6233">
        <w:t xml:space="preserve"> </w:t>
      </w:r>
      <w:r>
        <w:t>O</w:t>
      </w:r>
      <w:r w:rsidR="009E1B78">
        <w:t>K</w:t>
      </w:r>
    </w:p>
    <w:p w14:paraId="74507993" w14:textId="263A1A82" w:rsidR="001B1BE6" w:rsidRDefault="001B1BE6" w:rsidP="00601A97">
      <w:pPr>
        <w:pStyle w:val="ListParagraph"/>
        <w:numPr>
          <w:ilvl w:val="3"/>
          <w:numId w:val="42"/>
        </w:numPr>
      </w:pPr>
      <w:r>
        <w:t xml:space="preserve">Click </w:t>
      </w:r>
      <w:r w:rsidR="005F326A">
        <w:t xml:space="preserve">the X on the </w:t>
      </w:r>
      <w:r w:rsidR="00DC452B">
        <w:t>corner</w:t>
      </w:r>
      <w:r w:rsidR="005F326A">
        <w:t xml:space="preserve"> of the current display and </w:t>
      </w:r>
      <w:r w:rsidR="00676954">
        <w:t>you’ll</w:t>
      </w:r>
      <w:r w:rsidR="005F326A">
        <w:t xml:space="preserve"> return </w:t>
      </w:r>
      <w:r w:rsidR="00BD24A7">
        <w:t>to</w:t>
      </w:r>
      <w:r w:rsidR="00F56B95">
        <w:t xml:space="preserve"> the previous screen</w:t>
      </w:r>
    </w:p>
    <w:p w14:paraId="351B2A4F" w14:textId="3471186F" w:rsidR="00DC452B" w:rsidRDefault="00F56B95" w:rsidP="00601A97">
      <w:pPr>
        <w:pStyle w:val="ListParagraph"/>
      </w:pPr>
      <w:r>
        <w:t xml:space="preserve">Click and drag the </w:t>
      </w:r>
      <w:proofErr w:type="spellStart"/>
      <w:r w:rsidR="00304626" w:rsidRPr="00DC452B">
        <w:rPr>
          <w:i/>
          <w:iCs/>
        </w:rPr>
        <w:t>ibm</w:t>
      </w:r>
      <w:proofErr w:type="spellEnd"/>
      <w:r w:rsidR="00304626">
        <w:t xml:space="preserve"> plac</w:t>
      </w:r>
      <w:r w:rsidR="00DC452B">
        <w:t>ing</w:t>
      </w:r>
      <w:r w:rsidR="00304626">
        <w:t xml:space="preserve"> it next to </w:t>
      </w:r>
      <w:r w:rsidR="00E150DD">
        <w:t xml:space="preserve">the updated </w:t>
      </w:r>
      <w:r w:rsidR="00E150DD" w:rsidRPr="00DC452B">
        <w:rPr>
          <w:i/>
          <w:iCs/>
        </w:rPr>
        <w:t>customer</w:t>
      </w:r>
      <w:r w:rsidR="00E150DD">
        <w:t xml:space="preserve"> table </w:t>
      </w:r>
      <w:r w:rsidR="00D94443">
        <w:t>(</w:t>
      </w:r>
      <w:hyperlink w:anchor="_Figure_3." w:history="1">
        <w:r w:rsidR="00D94443" w:rsidRPr="00B775E2">
          <w:rPr>
            <w:rStyle w:val="Hyperlink"/>
          </w:rPr>
          <w:t>Figure 3</w:t>
        </w:r>
      </w:hyperlink>
      <w:r w:rsidR="00D94443">
        <w:t xml:space="preserve">) </w:t>
      </w:r>
      <w:r w:rsidR="00E150DD">
        <w:t xml:space="preserve">adjusting the </w:t>
      </w:r>
      <w:r w:rsidR="00DC452B">
        <w:t>relationship</w:t>
      </w:r>
      <w:r w:rsidR="00E150DD">
        <w:t xml:space="preserve"> to</w:t>
      </w:r>
      <w:r w:rsidR="009E7685">
        <w:t xml:space="preserve"> </w:t>
      </w:r>
      <w:proofErr w:type="spellStart"/>
      <w:r w:rsidR="00A92BEC">
        <w:t>internetservice</w:t>
      </w:r>
      <w:proofErr w:type="spellEnd"/>
      <w:r w:rsidR="00A92BEC">
        <w:t xml:space="preserve"> = </w:t>
      </w:r>
      <w:proofErr w:type="spellStart"/>
      <w:r w:rsidR="00A92BEC">
        <w:t>internet_service</w:t>
      </w:r>
      <w:proofErr w:type="spellEnd"/>
      <w:r w:rsidR="00B21D31">
        <w:t>, churn = churn and</w:t>
      </w:r>
      <w:r w:rsidR="00307F3E">
        <w:t xml:space="preserve"> state = state</w:t>
      </w:r>
      <w:r w:rsidR="005C28D5">
        <w:t xml:space="preserve"> (</w:t>
      </w:r>
      <w:hyperlink w:anchor="_Figure_4." w:history="1">
        <w:r w:rsidR="005C28D5" w:rsidRPr="00B775E2">
          <w:rPr>
            <w:rStyle w:val="Hyperlink"/>
          </w:rPr>
          <w:t>Figure 4</w:t>
        </w:r>
      </w:hyperlink>
      <w:r w:rsidR="005C28D5">
        <w:t>).</w:t>
      </w:r>
    </w:p>
    <w:p w14:paraId="576A9E6C" w14:textId="64B2500C" w:rsidR="000C40AB" w:rsidRDefault="000C40AB" w:rsidP="002A007B">
      <w:pPr>
        <w:pStyle w:val="Steps"/>
      </w:pPr>
      <w:r>
        <w:t xml:space="preserve">Creating </w:t>
      </w:r>
      <w:r w:rsidR="002E0991" w:rsidRPr="00773221">
        <w:rPr>
          <w:b/>
          <w:bCs/>
        </w:rPr>
        <w:t>Internet</w:t>
      </w:r>
      <w:r w:rsidR="002E0991">
        <w:t xml:space="preserve"> </w:t>
      </w:r>
      <w:r w:rsidR="002E0991" w:rsidRPr="00773221">
        <w:rPr>
          <w:b/>
          <w:bCs/>
        </w:rPr>
        <w:t>Service</w:t>
      </w:r>
      <w:r w:rsidR="002E0991">
        <w:t xml:space="preserve"> sheet</w:t>
      </w:r>
      <w:r w:rsidR="005B0D84">
        <w:t>s</w:t>
      </w:r>
    </w:p>
    <w:p w14:paraId="5A7D330C" w14:textId="1F49DB59" w:rsidR="005312A7" w:rsidRDefault="00D6482D" w:rsidP="002F2A94">
      <w:pPr>
        <w:pStyle w:val="ListParagraph"/>
      </w:pPr>
      <w:r>
        <w:t>Variable placement</w:t>
      </w:r>
    </w:p>
    <w:p w14:paraId="45519773" w14:textId="79800307" w:rsidR="000C40AB" w:rsidRPr="00240996" w:rsidRDefault="00543BAB" w:rsidP="002F2A94">
      <w:pPr>
        <w:pStyle w:val="ListParagraph"/>
        <w:numPr>
          <w:ilvl w:val="2"/>
          <w:numId w:val="42"/>
        </w:numPr>
      </w:pPr>
      <w:r>
        <w:t xml:space="preserve">Select </w:t>
      </w:r>
      <w:r w:rsidRPr="00BB6E56">
        <w:rPr>
          <w:b/>
          <w:bCs/>
        </w:rPr>
        <w:t>Sheet 1</w:t>
      </w:r>
      <w:r>
        <w:rPr>
          <w:i/>
          <w:iCs/>
        </w:rPr>
        <w:t xml:space="preserve"> </w:t>
      </w:r>
      <w:r>
        <w:t>on the bottom panel</w:t>
      </w:r>
      <w:r w:rsidR="00704491">
        <w:t xml:space="preserve">, right click and rename it </w:t>
      </w:r>
      <w:bookmarkStart w:id="1" w:name="_Hlk176293264"/>
      <w:r w:rsidR="00240996" w:rsidRPr="00BB6E56">
        <w:rPr>
          <w:b/>
          <w:bCs/>
        </w:rPr>
        <w:t>WGU Internet Service</w:t>
      </w:r>
      <w:bookmarkEnd w:id="1"/>
    </w:p>
    <w:p w14:paraId="48412218" w14:textId="0C9AF68A" w:rsidR="00247805" w:rsidRDefault="007E0230" w:rsidP="002F2A94">
      <w:pPr>
        <w:pStyle w:val="ListParagraph"/>
        <w:numPr>
          <w:ilvl w:val="2"/>
          <w:numId w:val="42"/>
        </w:numPr>
      </w:pPr>
      <w:r w:rsidRPr="007E0230">
        <w:t xml:space="preserve">Assign </w:t>
      </w:r>
      <w:r w:rsidRPr="00791CD3">
        <w:rPr>
          <w:b/>
          <w:bCs/>
        </w:rPr>
        <w:t>Variables</w:t>
      </w:r>
      <w:r w:rsidRPr="007E0230">
        <w:t xml:space="preserve"> in the </w:t>
      </w:r>
      <w:r w:rsidRPr="00791CD3">
        <w:rPr>
          <w:b/>
          <w:bCs/>
        </w:rPr>
        <w:t>Marks</w:t>
      </w:r>
      <w:r w:rsidRPr="007E0230">
        <w:t xml:space="preserve"> Pane</w:t>
      </w:r>
      <w:r>
        <w:t>l</w:t>
      </w:r>
    </w:p>
    <w:p w14:paraId="318D495F" w14:textId="33FDEBB0" w:rsidR="00233289" w:rsidRDefault="001213B7" w:rsidP="002F2A94">
      <w:pPr>
        <w:pStyle w:val="ListParagraph"/>
        <w:numPr>
          <w:ilvl w:val="3"/>
          <w:numId w:val="42"/>
        </w:numPr>
      </w:pPr>
      <w:r>
        <w:rPr>
          <w:b/>
          <w:bCs/>
        </w:rPr>
        <w:t>c</w:t>
      </w:r>
      <w:r w:rsidR="00C21BA1" w:rsidRPr="00C21BA1">
        <w:rPr>
          <w:b/>
          <w:bCs/>
        </w:rPr>
        <w:t>hurn (</w:t>
      </w:r>
      <w:proofErr w:type="spellStart"/>
      <w:r>
        <w:rPr>
          <w:b/>
          <w:bCs/>
        </w:rPr>
        <w:t>wgu</w:t>
      </w:r>
      <w:proofErr w:type="spellEnd"/>
      <w:r w:rsidR="00C21BA1" w:rsidRPr="00C21BA1">
        <w:rPr>
          <w:b/>
          <w:bCs/>
        </w:rPr>
        <w:t>)</w:t>
      </w:r>
      <w:r w:rsidR="00C21BA1" w:rsidRPr="00C21BA1">
        <w:t xml:space="preserve"> </w:t>
      </w:r>
      <w:r w:rsidR="0046046D" w:rsidRPr="0046046D">
        <w:rPr>
          <w:rFonts w:hint="eastAsia"/>
        </w:rPr>
        <w:t>→</w:t>
      </w:r>
      <w:r w:rsidR="00C21BA1" w:rsidRPr="00C21BA1">
        <w:t xml:space="preserve"> Color box</w:t>
      </w:r>
    </w:p>
    <w:p w14:paraId="3E4307A3" w14:textId="7AC8C51C" w:rsidR="00C21BA1" w:rsidRDefault="00C81F5B" w:rsidP="002F2A94">
      <w:pPr>
        <w:pStyle w:val="ListParagraph"/>
        <w:numPr>
          <w:ilvl w:val="3"/>
          <w:numId w:val="42"/>
        </w:numPr>
      </w:pPr>
      <w:proofErr w:type="spellStart"/>
      <w:r w:rsidRPr="00C81F5B">
        <w:rPr>
          <w:b/>
          <w:bCs/>
        </w:rPr>
        <w:t>i</w:t>
      </w:r>
      <w:r w:rsidR="00751CEC" w:rsidRPr="00C81F5B">
        <w:rPr>
          <w:rFonts w:hint="eastAsia"/>
          <w:b/>
          <w:bCs/>
        </w:rPr>
        <w:t>nternetservice</w:t>
      </w:r>
      <w:proofErr w:type="spellEnd"/>
      <w:r w:rsidR="00751CEC" w:rsidRPr="00C81F5B">
        <w:rPr>
          <w:rFonts w:hint="eastAsia"/>
          <w:b/>
          <w:bCs/>
        </w:rPr>
        <w:t xml:space="preserve"> (</w:t>
      </w:r>
      <w:proofErr w:type="spellStart"/>
      <w:r w:rsidR="001213B7" w:rsidRPr="00C81F5B">
        <w:rPr>
          <w:b/>
          <w:bCs/>
        </w:rPr>
        <w:t>wgu</w:t>
      </w:r>
      <w:proofErr w:type="spellEnd"/>
      <w:r w:rsidR="00751CEC" w:rsidRPr="00C81F5B">
        <w:rPr>
          <w:rFonts w:hint="eastAsia"/>
          <w:b/>
          <w:bCs/>
        </w:rPr>
        <w:t>)</w:t>
      </w:r>
      <w:r w:rsidR="00751CEC" w:rsidRPr="00751CEC">
        <w:rPr>
          <w:rFonts w:hint="eastAsia"/>
        </w:rPr>
        <w:t xml:space="preserve"> </w:t>
      </w:r>
      <w:r w:rsidR="0046046D" w:rsidRPr="0046046D">
        <w:rPr>
          <w:rFonts w:hint="eastAsia"/>
        </w:rPr>
        <w:t>→</w:t>
      </w:r>
      <w:r w:rsidR="00751CEC" w:rsidRPr="00751CEC">
        <w:rPr>
          <w:rFonts w:hint="eastAsia"/>
        </w:rPr>
        <w:t xml:space="preserve"> Columns</w:t>
      </w:r>
    </w:p>
    <w:p w14:paraId="69C4DF25" w14:textId="5322F74C" w:rsidR="0056159B" w:rsidRDefault="00866ACC" w:rsidP="002F2A94">
      <w:pPr>
        <w:pStyle w:val="ListParagraph"/>
        <w:numPr>
          <w:ilvl w:val="3"/>
          <w:numId w:val="42"/>
        </w:numPr>
      </w:pPr>
      <w:r>
        <w:rPr>
          <w:b/>
          <w:bCs/>
        </w:rPr>
        <w:t>c</w:t>
      </w:r>
      <w:r w:rsidR="0046046D" w:rsidRPr="0046046D">
        <w:rPr>
          <w:rFonts w:hint="eastAsia"/>
          <w:b/>
          <w:bCs/>
        </w:rPr>
        <w:t>hurn (</w:t>
      </w:r>
      <w:proofErr w:type="spellStart"/>
      <w:r>
        <w:rPr>
          <w:b/>
          <w:bCs/>
        </w:rPr>
        <w:t>wgu</w:t>
      </w:r>
      <w:proofErr w:type="spellEnd"/>
      <w:r w:rsidR="0046046D" w:rsidRPr="0046046D">
        <w:rPr>
          <w:rFonts w:hint="eastAsia"/>
          <w:b/>
          <w:bCs/>
        </w:rPr>
        <w:t>)</w:t>
      </w:r>
      <w:r w:rsidR="0046046D" w:rsidRPr="0046046D">
        <w:rPr>
          <w:rFonts w:hint="eastAsia"/>
        </w:rPr>
        <w:t xml:space="preserve"> </w:t>
      </w:r>
      <w:r w:rsidR="0046046D" w:rsidRPr="0046046D">
        <w:rPr>
          <w:rFonts w:hint="eastAsia"/>
        </w:rPr>
        <w:t>→</w:t>
      </w:r>
      <w:r w:rsidR="0046046D" w:rsidRPr="0046046D">
        <w:rPr>
          <w:rFonts w:hint="eastAsia"/>
        </w:rPr>
        <w:t xml:space="preserve"> Rows, then right-click to set as </w:t>
      </w:r>
      <w:r w:rsidR="0046046D" w:rsidRPr="0046046D">
        <w:rPr>
          <w:rFonts w:hint="eastAsia"/>
          <w:b/>
          <w:bCs/>
        </w:rPr>
        <w:t>Measures</w:t>
      </w:r>
      <w:r w:rsidR="0046046D" w:rsidRPr="0046046D">
        <w:rPr>
          <w:rFonts w:hint="eastAsia"/>
        </w:rPr>
        <w:t xml:space="preserve"> &gt; </w:t>
      </w:r>
      <w:r w:rsidR="0046046D" w:rsidRPr="0046046D">
        <w:rPr>
          <w:rFonts w:hint="eastAsia"/>
          <w:b/>
          <w:bCs/>
        </w:rPr>
        <w:t>Count</w:t>
      </w:r>
    </w:p>
    <w:p w14:paraId="3D2492A1" w14:textId="7E968E18" w:rsidR="00217884" w:rsidRDefault="00217884" w:rsidP="00217884">
      <w:pPr>
        <w:pStyle w:val="ListParagraph"/>
        <w:numPr>
          <w:ilvl w:val="3"/>
          <w:numId w:val="42"/>
        </w:numPr>
      </w:pPr>
      <w:r w:rsidRPr="0077454A">
        <w:rPr>
          <w:b/>
          <w:bCs/>
        </w:rPr>
        <w:t>CNT(churn.csv)</w:t>
      </w:r>
      <w:r w:rsidRPr="00217884">
        <w:t>:</w:t>
      </w:r>
    </w:p>
    <w:p w14:paraId="5049C7E0" w14:textId="386F888A" w:rsidR="00BF20A7" w:rsidRPr="00FC7009" w:rsidRDefault="00B96EE2" w:rsidP="002A55F5">
      <w:pPr>
        <w:pStyle w:val="ListParagraph"/>
        <w:numPr>
          <w:ilvl w:val="4"/>
          <w:numId w:val="42"/>
        </w:numPr>
      </w:pPr>
      <w:r w:rsidRPr="00B96EE2">
        <w:t xml:space="preserve">Press </w:t>
      </w:r>
      <w:r w:rsidRPr="00B96EE2">
        <w:rPr>
          <w:b/>
          <w:bCs/>
        </w:rPr>
        <w:t>CTRL</w:t>
      </w:r>
      <w:r w:rsidRPr="00B96EE2">
        <w:t xml:space="preserve"> and drag it to</w:t>
      </w:r>
      <w:r>
        <w:t xml:space="preserve"> </w:t>
      </w:r>
      <w:r>
        <w:rPr>
          <w:b/>
          <w:bCs/>
        </w:rPr>
        <w:t>Details</w:t>
      </w:r>
      <w:r w:rsidR="001179A1">
        <w:rPr>
          <w:b/>
          <w:bCs/>
        </w:rPr>
        <w:t xml:space="preserve">, </w:t>
      </w:r>
      <w:r w:rsidR="001179A1" w:rsidRPr="006D3BB9">
        <w:rPr>
          <w:b/>
          <w:bCs/>
        </w:rPr>
        <w:t>Tooltip</w:t>
      </w:r>
      <w:r w:rsidR="001179A1" w:rsidRPr="006D3BB9">
        <w:t xml:space="preserve"> and </w:t>
      </w:r>
      <w:r w:rsidR="001179A1" w:rsidRPr="006D3BB9">
        <w:rPr>
          <w:b/>
          <w:bCs/>
        </w:rPr>
        <w:t>Label</w:t>
      </w:r>
    </w:p>
    <w:p w14:paraId="68161773" w14:textId="0D1C66BB" w:rsidR="00FC7009" w:rsidRPr="00FC7009" w:rsidRDefault="00FC7009" w:rsidP="00FC7009">
      <w:pPr>
        <w:pStyle w:val="ListParagraph"/>
        <w:numPr>
          <w:ilvl w:val="4"/>
          <w:numId w:val="42"/>
        </w:numPr>
      </w:pPr>
      <w:r w:rsidRPr="00FC7009">
        <w:t xml:space="preserve">For </w:t>
      </w:r>
      <w:r w:rsidRPr="00FC7009">
        <w:rPr>
          <w:b/>
          <w:bCs/>
        </w:rPr>
        <w:t>Detail</w:t>
      </w:r>
    </w:p>
    <w:p w14:paraId="63878DE5" w14:textId="13FF1D3A" w:rsidR="00FC7009" w:rsidRPr="000F4B14" w:rsidRDefault="005D698C" w:rsidP="00FC7009">
      <w:pPr>
        <w:pStyle w:val="ListParagraph"/>
        <w:numPr>
          <w:ilvl w:val="5"/>
          <w:numId w:val="42"/>
        </w:numPr>
      </w:pPr>
      <w:r w:rsidRPr="005D698C">
        <w:t xml:space="preserve">Right-click and select </w:t>
      </w:r>
      <w:r w:rsidRPr="005D698C">
        <w:rPr>
          <w:b/>
          <w:bCs/>
        </w:rPr>
        <w:t>Add Table Calculation</w:t>
      </w:r>
    </w:p>
    <w:p w14:paraId="72B7A9F6" w14:textId="62A1EB06" w:rsidR="008B1FDB" w:rsidRPr="008B1FDB" w:rsidRDefault="005D698C" w:rsidP="008B1FDB">
      <w:pPr>
        <w:pStyle w:val="ListParagraph"/>
        <w:numPr>
          <w:ilvl w:val="5"/>
          <w:numId w:val="42"/>
        </w:numPr>
      </w:pPr>
      <w:r>
        <w:t>Select</w:t>
      </w:r>
      <w:r w:rsidR="00427710" w:rsidRPr="00427710">
        <w:rPr>
          <w:b/>
          <w:bCs/>
        </w:rPr>
        <w:t xml:space="preserve"> Percent of Total</w:t>
      </w:r>
      <w:r w:rsidR="00427710" w:rsidRPr="006E0B08">
        <w:t>.</w:t>
      </w:r>
      <w:r>
        <w:t>&gt;</w:t>
      </w:r>
      <w:r w:rsidR="000F4B14" w:rsidRPr="000F4B14">
        <w:t xml:space="preserve"> </w:t>
      </w:r>
      <w:r w:rsidR="000F4B14" w:rsidRPr="000F4B14">
        <w:rPr>
          <w:b/>
          <w:bCs/>
        </w:rPr>
        <w:t>Specific Dimensions</w:t>
      </w:r>
      <w:r w:rsidR="000F4B14" w:rsidRPr="000F4B14">
        <w:t xml:space="preserve"> </w:t>
      </w:r>
      <w:r>
        <w:t>&gt;</w:t>
      </w:r>
      <w:r w:rsidR="000F4B14" w:rsidRPr="000F4B14">
        <w:t xml:space="preserve"> </w:t>
      </w:r>
      <w:r w:rsidR="000F4B14" w:rsidRPr="005D698C">
        <w:rPr>
          <w:b/>
          <w:bCs/>
          <w:i/>
          <w:iCs/>
          <w:color w:val="FF0000"/>
        </w:rPr>
        <w:t>uncheck</w:t>
      </w:r>
      <w:r w:rsidR="000F4B14" w:rsidRPr="000F4B14">
        <w:t xml:space="preserve"> </w:t>
      </w:r>
      <w:proofErr w:type="spellStart"/>
      <w:r w:rsidR="000F4B14" w:rsidRPr="000F4B14">
        <w:rPr>
          <w:b/>
          <w:bCs/>
        </w:rPr>
        <w:t>InternetService</w:t>
      </w:r>
      <w:proofErr w:type="spellEnd"/>
      <w:r w:rsidR="00A65A7E">
        <w:rPr>
          <w:b/>
          <w:bCs/>
        </w:rPr>
        <w:t xml:space="preserve"> and </w:t>
      </w:r>
      <w:r w:rsidR="006B5441" w:rsidRPr="006B5441">
        <w:rPr>
          <w:b/>
          <w:bCs/>
          <w:color w:val="FF0000"/>
        </w:rPr>
        <w:t xml:space="preserve">check </w:t>
      </w:r>
      <w:r w:rsidR="006B5441">
        <w:rPr>
          <w:b/>
          <w:bCs/>
        </w:rPr>
        <w:t>churn (</w:t>
      </w:r>
      <w:proofErr w:type="spellStart"/>
      <w:r w:rsidR="006B5441">
        <w:rPr>
          <w:b/>
          <w:bCs/>
        </w:rPr>
        <w:t>wgu</w:t>
      </w:r>
      <w:proofErr w:type="spellEnd"/>
      <w:r w:rsidR="006B5441">
        <w:rPr>
          <w:b/>
          <w:bCs/>
        </w:rPr>
        <w:t>)</w:t>
      </w:r>
      <w:r w:rsidR="000F4B14" w:rsidRPr="000F4B14">
        <w:t xml:space="preserve">, </w:t>
      </w:r>
      <w:r w:rsidRPr="005D698C">
        <w:rPr>
          <w:b/>
          <w:bCs/>
        </w:rPr>
        <w:t>close</w:t>
      </w:r>
    </w:p>
    <w:p w14:paraId="015435F1" w14:textId="789E0D43" w:rsidR="006D3BB9" w:rsidRPr="006D3BB9" w:rsidRDefault="006D3BB9" w:rsidP="008B1FDB">
      <w:pPr>
        <w:pStyle w:val="ListParagraph"/>
        <w:numPr>
          <w:ilvl w:val="5"/>
          <w:numId w:val="42"/>
        </w:numPr>
      </w:pPr>
      <w:r w:rsidRPr="006D3BB9">
        <w:t xml:space="preserve">Drag the newly calculated field to </w:t>
      </w:r>
      <w:r w:rsidRPr="008B1FDB">
        <w:rPr>
          <w:b/>
          <w:bCs/>
        </w:rPr>
        <w:t>Tooltip</w:t>
      </w:r>
      <w:r w:rsidR="00622020">
        <w:t xml:space="preserve"> and </w:t>
      </w:r>
      <w:r w:rsidR="00622020" w:rsidRPr="00622020">
        <w:rPr>
          <w:b/>
          <w:bCs/>
        </w:rPr>
        <w:t>Label</w:t>
      </w:r>
    </w:p>
    <w:p w14:paraId="2746A028" w14:textId="22378DA1" w:rsidR="0031459D" w:rsidRPr="001F5DB7" w:rsidRDefault="00362B1E" w:rsidP="009770EE">
      <w:pPr>
        <w:pStyle w:val="ListParagraph"/>
      </w:pPr>
      <w:r w:rsidRPr="001F5DB7">
        <w:t>Filters</w:t>
      </w:r>
    </w:p>
    <w:p w14:paraId="69250442" w14:textId="216C6523" w:rsidR="00362B1E" w:rsidRDefault="00866ACC" w:rsidP="009770EE">
      <w:pPr>
        <w:pStyle w:val="ListParagraph"/>
        <w:numPr>
          <w:ilvl w:val="2"/>
          <w:numId w:val="42"/>
        </w:numPr>
      </w:pPr>
      <w:r w:rsidRPr="00694340">
        <w:rPr>
          <w:b/>
          <w:bCs/>
        </w:rPr>
        <w:t>g</w:t>
      </w:r>
      <w:r w:rsidR="00B53C12" w:rsidRPr="00694340">
        <w:rPr>
          <w:b/>
          <w:bCs/>
        </w:rPr>
        <w:t>ender (</w:t>
      </w:r>
      <w:proofErr w:type="spellStart"/>
      <w:r w:rsidRPr="00694340">
        <w:rPr>
          <w:b/>
          <w:bCs/>
        </w:rPr>
        <w:t>wgu</w:t>
      </w:r>
      <w:proofErr w:type="spellEnd"/>
      <w:r w:rsidR="00B53C12" w:rsidRPr="00694340">
        <w:rPr>
          <w:b/>
          <w:bCs/>
        </w:rPr>
        <w:t>)</w:t>
      </w:r>
      <w:r w:rsidR="00B53C12" w:rsidRPr="00B53C12">
        <w:t xml:space="preserve"> </w:t>
      </w:r>
      <w:r w:rsidR="00B53C12" w:rsidRPr="0046046D">
        <w:rPr>
          <w:rFonts w:hint="eastAsia"/>
        </w:rPr>
        <w:t>→</w:t>
      </w:r>
      <w:r w:rsidR="00B53C12" w:rsidRPr="00C21BA1">
        <w:t xml:space="preserve"> </w:t>
      </w:r>
      <w:r w:rsidR="00B53C12" w:rsidRPr="00B53C12">
        <w:t>Drag to Filters</w:t>
      </w:r>
    </w:p>
    <w:p w14:paraId="19FA5B96" w14:textId="69F82CF4" w:rsidR="00F250BF" w:rsidRDefault="00F250BF" w:rsidP="00F250BF">
      <w:pPr>
        <w:pStyle w:val="ListParagraph"/>
        <w:numPr>
          <w:ilvl w:val="3"/>
          <w:numId w:val="42"/>
        </w:numPr>
      </w:pPr>
      <w:r>
        <w:t>Select all&gt;close</w:t>
      </w:r>
    </w:p>
    <w:p w14:paraId="1D5D94B5" w14:textId="6609C5DB" w:rsidR="00C53223" w:rsidRPr="00163617" w:rsidRDefault="00C53223" w:rsidP="009770EE">
      <w:pPr>
        <w:pStyle w:val="ListParagraph"/>
      </w:pPr>
      <w:r w:rsidRPr="00163617">
        <w:t>Sheet set up</w:t>
      </w:r>
    </w:p>
    <w:p w14:paraId="781439A1" w14:textId="0AB954A6" w:rsidR="00734014" w:rsidRPr="00163617" w:rsidRDefault="00CB012E" w:rsidP="00163617">
      <w:pPr>
        <w:pStyle w:val="ListParagraph"/>
        <w:numPr>
          <w:ilvl w:val="2"/>
          <w:numId w:val="42"/>
        </w:numPr>
        <w:rPr>
          <w:b/>
          <w:bCs/>
        </w:rPr>
      </w:pPr>
      <w:r w:rsidRPr="00163617">
        <w:rPr>
          <w:b/>
          <w:bCs/>
        </w:rPr>
        <w:t>Color Settings</w:t>
      </w:r>
    </w:p>
    <w:p w14:paraId="32495B6D" w14:textId="541252FC" w:rsidR="00C53223" w:rsidRDefault="00746471" w:rsidP="00163617">
      <w:pPr>
        <w:pStyle w:val="ListParagraph"/>
        <w:numPr>
          <w:ilvl w:val="3"/>
          <w:numId w:val="42"/>
        </w:numPr>
      </w:pPr>
      <w:r w:rsidRPr="00746471">
        <w:rPr>
          <w:rFonts w:hint="eastAsia"/>
        </w:rPr>
        <w:t xml:space="preserve">Edit Colors </w:t>
      </w:r>
      <w:r w:rsidRPr="00746471">
        <w:rPr>
          <w:rFonts w:hint="eastAsia"/>
        </w:rPr>
        <w:t>→</w:t>
      </w:r>
      <w:r w:rsidRPr="00746471">
        <w:rPr>
          <w:rFonts w:hint="eastAsia"/>
        </w:rPr>
        <w:t xml:space="preserve"> Select </w:t>
      </w:r>
      <w:r w:rsidRPr="00746471">
        <w:rPr>
          <w:rFonts w:hint="eastAsia"/>
          <w:b/>
          <w:bCs/>
        </w:rPr>
        <w:t>Color Blind Palette</w:t>
      </w:r>
    </w:p>
    <w:p w14:paraId="6395C329" w14:textId="77777777" w:rsidR="008C563E" w:rsidRDefault="008C563E" w:rsidP="00163617">
      <w:pPr>
        <w:pStyle w:val="ListParagraph"/>
        <w:numPr>
          <w:ilvl w:val="3"/>
          <w:numId w:val="42"/>
        </w:numPr>
      </w:pPr>
      <w:r>
        <w:lastRenderedPageBreak/>
        <w:t>For</w:t>
      </w:r>
      <w:r w:rsidR="00D10754">
        <w:t xml:space="preserve"> ‘No’ </w:t>
      </w:r>
      <w:r>
        <w:t>set</w:t>
      </w:r>
      <w:r w:rsidR="00D10754">
        <w:t xml:space="preserve"> </w:t>
      </w:r>
      <w:r w:rsidR="00AA0DFE" w:rsidRPr="008C563E">
        <w:rPr>
          <w:b/>
          <w:bCs/>
          <w:color w:val="1170AA"/>
        </w:rPr>
        <w:t>Blue: #1170AA</w:t>
      </w:r>
      <w:r w:rsidR="00AA0DFE">
        <w:t xml:space="preserve"> </w:t>
      </w:r>
    </w:p>
    <w:p w14:paraId="65E0DCDF" w14:textId="3AAF96C3" w:rsidR="00FF2DAE" w:rsidRPr="00E3222A" w:rsidRDefault="008C563E" w:rsidP="00163617">
      <w:pPr>
        <w:pStyle w:val="ListParagraph"/>
        <w:numPr>
          <w:ilvl w:val="3"/>
          <w:numId w:val="42"/>
        </w:numPr>
      </w:pPr>
      <w:r>
        <w:t xml:space="preserve">For </w:t>
      </w:r>
      <w:r w:rsidR="00D10754">
        <w:t xml:space="preserve">‘Yes’ </w:t>
      </w:r>
      <w:r>
        <w:t>set</w:t>
      </w:r>
      <w:r w:rsidR="00D10754">
        <w:t xml:space="preserve"> </w:t>
      </w:r>
      <w:r w:rsidR="0009700E" w:rsidRPr="00FC62A1">
        <w:rPr>
          <w:b/>
          <w:bCs/>
          <w:color w:val="C85200"/>
        </w:rPr>
        <w:t>Brown: #C85200</w:t>
      </w:r>
    </w:p>
    <w:p w14:paraId="1502F05F" w14:textId="6DB04C6D" w:rsidR="00E3222A" w:rsidRDefault="00E3222A" w:rsidP="00163617">
      <w:pPr>
        <w:pStyle w:val="ListParagraph"/>
        <w:numPr>
          <w:ilvl w:val="3"/>
          <w:numId w:val="42"/>
        </w:numPr>
      </w:pPr>
      <w:r>
        <w:t>Click OK</w:t>
      </w:r>
    </w:p>
    <w:p w14:paraId="230E615D" w14:textId="50E8E581" w:rsidR="00E3222A" w:rsidRPr="0038449A" w:rsidRDefault="007E5578" w:rsidP="00163617">
      <w:pPr>
        <w:pStyle w:val="ListParagraph"/>
        <w:numPr>
          <w:ilvl w:val="2"/>
          <w:numId w:val="42"/>
        </w:numPr>
        <w:rPr>
          <w:b/>
          <w:bCs/>
        </w:rPr>
      </w:pPr>
      <w:r w:rsidRPr="0038449A">
        <w:rPr>
          <w:b/>
          <w:bCs/>
        </w:rPr>
        <w:t>Label</w:t>
      </w:r>
      <w:r w:rsidR="00523863" w:rsidRPr="0038449A">
        <w:rPr>
          <w:b/>
          <w:bCs/>
        </w:rPr>
        <w:t xml:space="preserve"> Setting</w:t>
      </w:r>
      <w:r w:rsidR="00C86F6F" w:rsidRPr="0038449A">
        <w:rPr>
          <w:b/>
          <w:bCs/>
        </w:rPr>
        <w:t>s</w:t>
      </w:r>
    </w:p>
    <w:p w14:paraId="6B65EE16" w14:textId="379C2AFE" w:rsidR="00A24C52" w:rsidRDefault="0099296B" w:rsidP="00163617">
      <w:pPr>
        <w:pStyle w:val="ListParagraph"/>
        <w:numPr>
          <w:ilvl w:val="3"/>
          <w:numId w:val="42"/>
        </w:numPr>
      </w:pPr>
      <w:r>
        <w:t xml:space="preserve">Make sure </w:t>
      </w:r>
      <w:r w:rsidR="004B1E91" w:rsidRPr="0099296B">
        <w:t>Show mark labels</w:t>
      </w:r>
      <w:r w:rsidR="004B1E91">
        <w:t xml:space="preserve"> and </w:t>
      </w:r>
      <w:r w:rsidR="004B1E91" w:rsidRPr="0099296B">
        <w:t>Allow labels to overlap other marks</w:t>
      </w:r>
      <w:r>
        <w:t xml:space="preserve"> are checked</w:t>
      </w:r>
    </w:p>
    <w:p w14:paraId="055C4787" w14:textId="5BD8CE25" w:rsidR="004B1E91" w:rsidRPr="0038449A" w:rsidRDefault="005B4FED" w:rsidP="00163617">
      <w:pPr>
        <w:pStyle w:val="ListParagraph"/>
        <w:numPr>
          <w:ilvl w:val="2"/>
          <w:numId w:val="42"/>
        </w:numPr>
        <w:rPr>
          <w:b/>
          <w:bCs/>
        </w:rPr>
      </w:pPr>
      <w:r w:rsidRPr="0038449A">
        <w:rPr>
          <w:b/>
          <w:bCs/>
        </w:rPr>
        <w:t>Label Appearance</w:t>
      </w:r>
    </w:p>
    <w:p w14:paraId="0A710BB4" w14:textId="6112BC18" w:rsidR="00476F89" w:rsidRDefault="005B4FED" w:rsidP="00163617">
      <w:pPr>
        <w:pStyle w:val="ListParagraph"/>
        <w:numPr>
          <w:ilvl w:val="3"/>
          <w:numId w:val="42"/>
        </w:numPr>
      </w:pPr>
      <w:r>
        <w:t xml:space="preserve">Select the … </w:t>
      </w:r>
      <w:r w:rsidR="00903E4E">
        <w:t xml:space="preserve">for the </w:t>
      </w:r>
      <w:r w:rsidR="00903E4E">
        <w:rPr>
          <w:b/>
          <w:bCs/>
        </w:rPr>
        <w:t xml:space="preserve">text </w:t>
      </w:r>
      <w:r w:rsidR="00903E4E">
        <w:t>section</w:t>
      </w:r>
    </w:p>
    <w:p w14:paraId="5C68231E" w14:textId="5A57CBF2" w:rsidR="00856339" w:rsidRDefault="007A7738" w:rsidP="00163617">
      <w:pPr>
        <w:pStyle w:val="ListParagraph"/>
        <w:numPr>
          <w:ilvl w:val="3"/>
          <w:numId w:val="42"/>
        </w:numPr>
      </w:pPr>
      <w:r w:rsidRPr="007A7738">
        <w:rPr>
          <w:rFonts w:hint="eastAsia"/>
        </w:rPr>
        <w:t xml:space="preserve">First line </w:t>
      </w:r>
      <w:r w:rsidR="00D54573">
        <w:t>&lt;</w:t>
      </w:r>
      <w:r w:rsidR="00537D27">
        <w:t>CNT</w:t>
      </w:r>
      <w:r w:rsidRPr="007A7738">
        <w:rPr>
          <w:rFonts w:hint="eastAsia"/>
        </w:rPr>
        <w:t>(</w:t>
      </w:r>
      <w:r w:rsidR="00537D27">
        <w:t>churn (</w:t>
      </w:r>
      <w:proofErr w:type="spellStart"/>
      <w:r w:rsidR="00537D27">
        <w:t>wgu</w:t>
      </w:r>
      <w:proofErr w:type="spellEnd"/>
      <w:r w:rsidR="00537D27">
        <w:t>)</w:t>
      </w:r>
      <w:r w:rsidRPr="007A7738">
        <w:rPr>
          <w:rFonts w:hint="eastAsia"/>
        </w:rPr>
        <w:t>)</w:t>
      </w:r>
      <w:r w:rsidR="00537D27">
        <w:t>&gt;</w:t>
      </w:r>
      <w:r w:rsidRPr="007A7738">
        <w:rPr>
          <w:rFonts w:hint="eastAsia"/>
        </w:rPr>
        <w:t xml:space="preserve"> </w:t>
      </w:r>
      <w:r w:rsidRPr="007A7738">
        <w:rPr>
          <w:rFonts w:hint="eastAsia"/>
        </w:rPr>
        <w:t>→</w:t>
      </w:r>
      <w:r w:rsidRPr="007A7738">
        <w:rPr>
          <w:rFonts w:hint="eastAsia"/>
        </w:rPr>
        <w:t xml:space="preserve"> Set font to </w:t>
      </w:r>
      <w:r w:rsidRPr="007A7738">
        <w:rPr>
          <w:rFonts w:hint="eastAsia"/>
          <w:b/>
          <w:bCs/>
        </w:rPr>
        <w:t>Tableau Medium</w:t>
      </w:r>
      <w:r w:rsidRPr="007A7738">
        <w:rPr>
          <w:rFonts w:hint="eastAsia"/>
        </w:rPr>
        <w:t xml:space="preserve">, Size </w:t>
      </w:r>
      <w:r w:rsidRPr="007A7738">
        <w:rPr>
          <w:rFonts w:hint="eastAsia"/>
          <w:b/>
          <w:bCs/>
        </w:rPr>
        <w:t>14</w:t>
      </w:r>
      <w:r w:rsidRPr="007A7738">
        <w:rPr>
          <w:rFonts w:hint="eastAsia"/>
        </w:rPr>
        <w:t xml:space="preserve">, Color </w:t>
      </w:r>
      <w:r w:rsidRPr="007A7738">
        <w:rPr>
          <w:rFonts w:hint="eastAsia"/>
          <w:b/>
          <w:bCs/>
        </w:rPr>
        <w:t>White</w:t>
      </w:r>
      <w:r w:rsidRPr="007A7738">
        <w:rPr>
          <w:rFonts w:hint="eastAsia"/>
        </w:rPr>
        <w:t xml:space="preserve"> </w:t>
      </w:r>
      <w:r w:rsidRPr="007A7738">
        <w:rPr>
          <w:rFonts w:hint="eastAsia"/>
          <w:b/>
          <w:bCs/>
        </w:rPr>
        <w:t>(#ffffff),</w:t>
      </w:r>
      <w:r w:rsidRPr="007A7738">
        <w:rPr>
          <w:rFonts w:hint="eastAsia"/>
        </w:rPr>
        <w:t xml:space="preserve"> Center Alignment</w:t>
      </w:r>
    </w:p>
    <w:p w14:paraId="2218192E" w14:textId="6B948A7F" w:rsidR="00856339" w:rsidRDefault="0044450F" w:rsidP="00163617">
      <w:pPr>
        <w:pStyle w:val="ListParagraph"/>
        <w:numPr>
          <w:ilvl w:val="3"/>
          <w:numId w:val="42"/>
        </w:numPr>
      </w:pPr>
      <w:r w:rsidRPr="0044450F">
        <w:t xml:space="preserve">Second line </w:t>
      </w:r>
      <w:r w:rsidR="006414FC">
        <w:t>(&lt;% of Total CNT(churn (</w:t>
      </w:r>
      <w:proofErr w:type="spellStart"/>
      <w:r w:rsidR="006414FC">
        <w:t>wgu</w:t>
      </w:r>
      <w:proofErr w:type="spellEnd"/>
      <w:r w:rsidR="006414FC">
        <w:t>)</w:t>
      </w:r>
      <w:r w:rsidR="00FD1853">
        <w:t>)&gt;)</w:t>
      </w:r>
      <w:r w:rsidRPr="0044450F">
        <w:t xml:space="preserve"> </w:t>
      </w:r>
      <w:r w:rsidR="005E1104" w:rsidRPr="007A7738">
        <w:rPr>
          <w:rFonts w:hint="eastAsia"/>
        </w:rPr>
        <w:t>→</w:t>
      </w:r>
      <w:r w:rsidR="005E1104" w:rsidRPr="007A7738">
        <w:rPr>
          <w:rFonts w:hint="eastAsia"/>
        </w:rPr>
        <w:t xml:space="preserve"> </w:t>
      </w:r>
      <w:r w:rsidRPr="0044450F">
        <w:t xml:space="preserve">Parenthesize it and set font to </w:t>
      </w:r>
      <w:r w:rsidRPr="0044450F">
        <w:rPr>
          <w:b/>
          <w:bCs/>
        </w:rPr>
        <w:t>Tableau Medium</w:t>
      </w:r>
      <w:r w:rsidRPr="0044450F">
        <w:t xml:space="preserve">, Size </w:t>
      </w:r>
      <w:r w:rsidRPr="0044450F">
        <w:rPr>
          <w:b/>
          <w:bCs/>
        </w:rPr>
        <w:t>12</w:t>
      </w:r>
      <w:r w:rsidRPr="0044450F">
        <w:t xml:space="preserve">, Color </w:t>
      </w:r>
      <w:r w:rsidRPr="0044450F">
        <w:rPr>
          <w:b/>
          <w:bCs/>
        </w:rPr>
        <w:t>White</w:t>
      </w:r>
      <w:r w:rsidRPr="0044450F">
        <w:t xml:space="preserve"> (#ffffff), Center Alignment</w:t>
      </w:r>
    </w:p>
    <w:p w14:paraId="3522E950" w14:textId="4435582A" w:rsidR="00476F89" w:rsidRDefault="00CF3794" w:rsidP="00163617">
      <w:pPr>
        <w:pStyle w:val="ListParagraph"/>
        <w:numPr>
          <w:ilvl w:val="3"/>
          <w:numId w:val="42"/>
        </w:numPr>
      </w:pPr>
      <w:r>
        <w:t xml:space="preserve">Under </w:t>
      </w:r>
      <w:r w:rsidR="00260569">
        <w:rPr>
          <w:b/>
          <w:bCs/>
        </w:rPr>
        <w:t xml:space="preserve">Marks to Label </w:t>
      </w:r>
      <w:r w:rsidR="00260569">
        <w:t xml:space="preserve">select </w:t>
      </w:r>
      <w:r w:rsidR="00260569">
        <w:rPr>
          <w:b/>
          <w:bCs/>
        </w:rPr>
        <w:t>All</w:t>
      </w:r>
      <w:r w:rsidR="00ED4057">
        <w:rPr>
          <w:b/>
          <w:bCs/>
        </w:rPr>
        <w:t xml:space="preserve"> </w:t>
      </w:r>
      <w:r w:rsidR="00ED4057">
        <w:t>and Close</w:t>
      </w:r>
    </w:p>
    <w:p w14:paraId="341E67E1" w14:textId="515FD506" w:rsidR="00476F89" w:rsidRPr="0038449A" w:rsidRDefault="00C703E2" w:rsidP="0038449A">
      <w:pPr>
        <w:pStyle w:val="ListParagraph"/>
        <w:numPr>
          <w:ilvl w:val="2"/>
          <w:numId w:val="42"/>
        </w:numPr>
        <w:rPr>
          <w:b/>
          <w:bCs/>
        </w:rPr>
      </w:pPr>
      <w:r w:rsidRPr="0038449A">
        <w:rPr>
          <w:b/>
          <w:bCs/>
        </w:rPr>
        <w:t>Tooltip</w:t>
      </w:r>
      <w:r w:rsidR="00231821" w:rsidRPr="0038449A">
        <w:rPr>
          <w:b/>
          <w:bCs/>
        </w:rPr>
        <w:t xml:space="preserve"> Setting</w:t>
      </w:r>
      <w:r w:rsidR="00FD4AA4" w:rsidRPr="0038449A">
        <w:rPr>
          <w:b/>
          <w:bCs/>
        </w:rPr>
        <w:t>s</w:t>
      </w:r>
    </w:p>
    <w:p w14:paraId="7C6E6457" w14:textId="2098E88A" w:rsidR="00077508" w:rsidRDefault="004A07CD" w:rsidP="0038449A">
      <w:pPr>
        <w:pStyle w:val="ListParagraph"/>
        <w:numPr>
          <w:ilvl w:val="3"/>
          <w:numId w:val="42"/>
        </w:numPr>
      </w:pPr>
      <w:r w:rsidRPr="004A07CD">
        <w:t>Change text to:</w:t>
      </w:r>
    </w:p>
    <w:p w14:paraId="74847004" w14:textId="7F4A6579" w:rsidR="008D2B66" w:rsidRPr="00F0376A" w:rsidRDefault="00F0376A" w:rsidP="0038449A">
      <w:pPr>
        <w:pStyle w:val="ListParagraph"/>
        <w:numPr>
          <w:ilvl w:val="4"/>
          <w:numId w:val="42"/>
        </w:numPr>
      </w:pPr>
      <w:r w:rsidRPr="00F0376A">
        <w:t xml:space="preserve">First line </w:t>
      </w:r>
      <w:r w:rsidR="00941A2C" w:rsidRPr="0046046D">
        <w:rPr>
          <w:rFonts w:hint="eastAsia"/>
        </w:rPr>
        <w:t>→</w:t>
      </w:r>
      <w:r w:rsidR="00941A2C" w:rsidRPr="00C21BA1">
        <w:t xml:space="preserve"> </w:t>
      </w:r>
      <w:r w:rsidRPr="00F0376A">
        <w:t>WGU Churn Status</w:t>
      </w:r>
    </w:p>
    <w:p w14:paraId="6859CF9B" w14:textId="02945D15" w:rsidR="00F0376A" w:rsidRPr="00DD6E6A" w:rsidRDefault="00232ED1" w:rsidP="0038449A">
      <w:pPr>
        <w:pStyle w:val="ListParagraph"/>
        <w:numPr>
          <w:ilvl w:val="4"/>
          <w:numId w:val="42"/>
        </w:numPr>
      </w:pPr>
      <w:r w:rsidRPr="00232ED1">
        <w:t xml:space="preserve">Second line </w:t>
      </w:r>
      <w:r w:rsidR="00941A2C" w:rsidRPr="0046046D">
        <w:rPr>
          <w:rFonts w:hint="eastAsia"/>
        </w:rPr>
        <w:t>→</w:t>
      </w:r>
      <w:r w:rsidR="00941A2C" w:rsidRPr="00C21BA1">
        <w:t xml:space="preserve"> </w:t>
      </w:r>
      <w:r w:rsidRPr="00232ED1">
        <w:t>Type of Internet Service</w:t>
      </w:r>
    </w:p>
    <w:p w14:paraId="7A86A3E2" w14:textId="4AFE995F" w:rsidR="00DD6E6A" w:rsidRPr="008E0108" w:rsidRDefault="00DD6E6A" w:rsidP="0038449A">
      <w:pPr>
        <w:pStyle w:val="ListParagraph"/>
        <w:numPr>
          <w:ilvl w:val="4"/>
          <w:numId w:val="42"/>
        </w:numPr>
      </w:pPr>
      <w:r w:rsidRPr="00DD6E6A">
        <w:t xml:space="preserve">Third line </w:t>
      </w:r>
      <w:r w:rsidR="00941A2C" w:rsidRPr="0046046D">
        <w:rPr>
          <w:rFonts w:hint="eastAsia"/>
        </w:rPr>
        <w:t>→</w:t>
      </w:r>
      <w:r w:rsidR="00941A2C" w:rsidRPr="00C21BA1">
        <w:t xml:space="preserve"> </w:t>
      </w:r>
      <w:r w:rsidRPr="00DD6E6A">
        <w:t>Number of Customers</w:t>
      </w:r>
    </w:p>
    <w:p w14:paraId="382B2025" w14:textId="4F5E3544" w:rsidR="00342C85" w:rsidRPr="00342C85" w:rsidRDefault="008E0108" w:rsidP="0038449A">
      <w:pPr>
        <w:pStyle w:val="ListParagraph"/>
        <w:numPr>
          <w:ilvl w:val="4"/>
          <w:numId w:val="42"/>
        </w:numPr>
      </w:pPr>
      <w:r w:rsidRPr="008E0108">
        <w:t xml:space="preserve">Last line </w:t>
      </w:r>
      <w:r w:rsidR="00941A2C" w:rsidRPr="0046046D">
        <w:rPr>
          <w:rFonts w:hint="eastAsia"/>
        </w:rPr>
        <w:t>→</w:t>
      </w:r>
      <w:r w:rsidR="00941A2C" w:rsidRPr="00C21BA1">
        <w:t xml:space="preserve"> </w:t>
      </w:r>
      <w:r w:rsidR="00C408BC">
        <w:t>&lt;% of Total CNT(churn (</w:t>
      </w:r>
      <w:proofErr w:type="spellStart"/>
      <w:r w:rsidR="00C408BC">
        <w:t>wgu</w:t>
      </w:r>
      <w:proofErr w:type="spellEnd"/>
      <w:r w:rsidR="00C408BC">
        <w:t xml:space="preserve">))&gt; </w:t>
      </w:r>
      <w:r w:rsidRPr="008E0108">
        <w:t>of Customers Have &lt;</w:t>
      </w:r>
      <w:proofErr w:type="spellStart"/>
      <w:r w:rsidR="00360201" w:rsidRPr="00360201">
        <w:t>internetservice</w:t>
      </w:r>
      <w:proofErr w:type="spellEnd"/>
      <w:r w:rsidR="00360201" w:rsidRPr="00360201">
        <w:t xml:space="preserve"> (</w:t>
      </w:r>
      <w:proofErr w:type="spellStart"/>
      <w:r w:rsidR="00360201" w:rsidRPr="00360201">
        <w:t>wgu</w:t>
      </w:r>
      <w:proofErr w:type="spellEnd"/>
      <w:r w:rsidR="00360201" w:rsidRPr="00360201">
        <w:t>)</w:t>
      </w:r>
      <w:r w:rsidRPr="008E0108">
        <w:t>&gt;</w:t>
      </w:r>
    </w:p>
    <w:p w14:paraId="4E4C29E4" w14:textId="1414610C" w:rsidR="00342C85" w:rsidRPr="00342C85" w:rsidRDefault="00BC7AC4" w:rsidP="0038449A">
      <w:pPr>
        <w:pStyle w:val="ListParagraph"/>
        <w:numPr>
          <w:ilvl w:val="4"/>
          <w:numId w:val="42"/>
        </w:numPr>
      </w:pPr>
      <w:r w:rsidRPr="00BC7AC4">
        <w:t xml:space="preserve">Update phrases in </w:t>
      </w:r>
      <w:r w:rsidRPr="00BC7AC4">
        <w:rPr>
          <w:b/>
          <w:bCs/>
        </w:rPr>
        <w:t>&lt;&gt;</w:t>
      </w:r>
      <w:r w:rsidRPr="00BC7AC4">
        <w:t xml:space="preserve"> to </w:t>
      </w:r>
      <w:r w:rsidRPr="00BC7AC4">
        <w:rPr>
          <w:b/>
          <w:bCs/>
        </w:rPr>
        <w:t>Tableau Medium</w:t>
      </w:r>
      <w:r w:rsidRPr="00BC7AC4">
        <w:t xml:space="preserve">, Color </w:t>
      </w:r>
      <w:r w:rsidRPr="00BC7AC4">
        <w:rPr>
          <w:b/>
          <w:bCs/>
        </w:rPr>
        <w:t>Black</w:t>
      </w:r>
      <w:r w:rsidRPr="00BC7AC4">
        <w:t xml:space="preserve"> </w:t>
      </w:r>
      <w:r w:rsidRPr="00BC7AC4">
        <w:rPr>
          <w:b/>
          <w:bCs/>
        </w:rPr>
        <w:t>(#000000)</w:t>
      </w:r>
    </w:p>
    <w:p w14:paraId="249ECE16" w14:textId="2F4DA92C" w:rsidR="00093485" w:rsidRPr="0038449A" w:rsidRDefault="00093485" w:rsidP="0038449A">
      <w:pPr>
        <w:pStyle w:val="ListParagraph"/>
        <w:numPr>
          <w:ilvl w:val="2"/>
          <w:numId w:val="42"/>
        </w:numPr>
        <w:rPr>
          <w:b/>
          <w:bCs/>
        </w:rPr>
      </w:pPr>
      <w:r w:rsidRPr="0038449A">
        <w:rPr>
          <w:b/>
          <w:bCs/>
        </w:rPr>
        <w:t>Title</w:t>
      </w:r>
      <w:r w:rsidR="00001911" w:rsidRPr="0038449A">
        <w:rPr>
          <w:b/>
          <w:bCs/>
        </w:rPr>
        <w:t xml:space="preserve"> Setting</w:t>
      </w:r>
      <w:r w:rsidR="00FD4AA4" w:rsidRPr="0038449A">
        <w:rPr>
          <w:b/>
          <w:bCs/>
        </w:rPr>
        <w:t>s</w:t>
      </w:r>
    </w:p>
    <w:p w14:paraId="1FC60434" w14:textId="6E6E4B10" w:rsidR="00093485" w:rsidRDefault="00E7356B" w:rsidP="0038449A">
      <w:pPr>
        <w:pStyle w:val="ListParagraph"/>
        <w:numPr>
          <w:ilvl w:val="3"/>
          <w:numId w:val="42"/>
        </w:numPr>
      </w:pPr>
      <w:r>
        <w:t>Double click on the title</w:t>
      </w:r>
    </w:p>
    <w:p w14:paraId="0A9C0D88" w14:textId="77777777" w:rsidR="00093485" w:rsidRDefault="00093485" w:rsidP="00C93324">
      <w:pPr>
        <w:pStyle w:val="ListParagraph"/>
        <w:numPr>
          <w:ilvl w:val="4"/>
          <w:numId w:val="42"/>
        </w:numPr>
      </w:pPr>
      <w:r>
        <w:t xml:space="preserve">Delete </w:t>
      </w:r>
      <w:r w:rsidRPr="00785294">
        <w:t>&lt;Sheet Name&gt;</w:t>
      </w:r>
    </w:p>
    <w:p w14:paraId="0F0C1C34" w14:textId="5B31B142" w:rsidR="00B73F50" w:rsidRDefault="00B73F50" w:rsidP="00C93324">
      <w:pPr>
        <w:pStyle w:val="ListParagraph"/>
        <w:numPr>
          <w:ilvl w:val="4"/>
          <w:numId w:val="42"/>
        </w:numPr>
      </w:pPr>
      <w:r w:rsidRPr="00B73F50">
        <w:t xml:space="preserve">Set font to </w:t>
      </w:r>
      <w:r w:rsidRPr="00F26B47">
        <w:rPr>
          <w:b/>
          <w:bCs/>
        </w:rPr>
        <w:t>Tableau Bold</w:t>
      </w:r>
      <w:r w:rsidRPr="00B73F50">
        <w:t xml:space="preserve">, Size </w:t>
      </w:r>
      <w:r w:rsidRPr="00F26B47">
        <w:rPr>
          <w:b/>
          <w:bCs/>
        </w:rPr>
        <w:t>12</w:t>
      </w:r>
      <w:r w:rsidRPr="00B73F50">
        <w:t xml:space="preserve">, Color </w:t>
      </w:r>
      <w:r w:rsidRPr="00F26B47">
        <w:rPr>
          <w:b/>
          <w:bCs/>
          <w:color w:val="1170AA"/>
        </w:rPr>
        <w:t>Dark Blue (#1170AA)</w:t>
      </w:r>
      <w:r w:rsidRPr="00B73F50">
        <w:t xml:space="preserve">, Center Alignment, </w:t>
      </w:r>
      <w:r w:rsidR="00E162AC">
        <w:br/>
      </w:r>
      <w:r w:rsidRPr="00B73F50">
        <w:t xml:space="preserve">Type: </w:t>
      </w:r>
      <w:r w:rsidRPr="00F26B47">
        <w:rPr>
          <w:b/>
          <w:bCs/>
        </w:rPr>
        <w:t>WGU Telecom</w:t>
      </w:r>
    </w:p>
    <w:p w14:paraId="3C65B8C3" w14:textId="77777777" w:rsidR="00CF7D3C" w:rsidRDefault="0074017F" w:rsidP="00CF7D3C">
      <w:pPr>
        <w:pStyle w:val="ListParagraph"/>
        <w:numPr>
          <w:ilvl w:val="4"/>
          <w:numId w:val="42"/>
        </w:numPr>
      </w:pPr>
      <w:r w:rsidRPr="0074017F">
        <w:t xml:space="preserve">Enter a new line, then set font to </w:t>
      </w:r>
      <w:r w:rsidRPr="001F7642">
        <w:rPr>
          <w:b/>
          <w:bCs/>
        </w:rPr>
        <w:t>Tableau Regular</w:t>
      </w:r>
      <w:r w:rsidRPr="0074017F">
        <w:t xml:space="preserve">, Size </w:t>
      </w:r>
      <w:r w:rsidRPr="001F7642">
        <w:rPr>
          <w:b/>
          <w:bCs/>
        </w:rPr>
        <w:t>10</w:t>
      </w:r>
      <w:r w:rsidRPr="0074017F">
        <w:t>:</w:t>
      </w:r>
      <w:r w:rsidR="00412FB4">
        <w:br/>
      </w:r>
      <w:r w:rsidR="00CF7D3C" w:rsidRPr="00B73F50">
        <w:t xml:space="preserve">Type: </w:t>
      </w:r>
    </w:p>
    <w:p w14:paraId="256DE91B" w14:textId="77777777" w:rsidR="00CF7D3C" w:rsidRDefault="00CF7D3C" w:rsidP="00CF7D3C">
      <w:pPr>
        <w:pStyle w:val="ListParagraph"/>
        <w:numPr>
          <w:ilvl w:val="0"/>
          <w:numId w:val="0"/>
        </w:numPr>
        <w:ind w:left="2880"/>
      </w:pPr>
      <w:r>
        <w:t xml:space="preserve">First line </w:t>
      </w:r>
      <w:r w:rsidRPr="009C4AFD">
        <w:rPr>
          <w:b/>
          <w:bCs/>
        </w:rPr>
        <w:t>WGU Telecom</w:t>
      </w:r>
    </w:p>
    <w:p w14:paraId="1D0C300C" w14:textId="0494899A" w:rsidR="00093485" w:rsidRDefault="00CF7D3C" w:rsidP="00CF7D3C">
      <w:pPr>
        <w:pStyle w:val="ListParagraph"/>
        <w:numPr>
          <w:ilvl w:val="0"/>
          <w:numId w:val="0"/>
        </w:numPr>
        <w:ind w:left="2880"/>
      </w:pPr>
      <w:r w:rsidRPr="009C4AFD">
        <w:t>Second Line</w:t>
      </w:r>
      <w:r w:rsidR="00412FB4" w:rsidRPr="00412FB4">
        <w:t xml:space="preserve"> </w:t>
      </w:r>
      <w:r w:rsidR="00412FB4" w:rsidRPr="000C6F6B">
        <w:rPr>
          <w:b/>
          <w:bCs/>
        </w:rPr>
        <w:t>Customer’s Internet Service: A Churn vs. Retention Analysis</w:t>
      </w:r>
    </w:p>
    <w:p w14:paraId="41BDD86B" w14:textId="647C316D" w:rsidR="00AB04D5" w:rsidRPr="0038449A" w:rsidRDefault="00AB04D5" w:rsidP="0038449A">
      <w:pPr>
        <w:pStyle w:val="ListParagraph"/>
        <w:numPr>
          <w:ilvl w:val="2"/>
          <w:numId w:val="42"/>
        </w:numPr>
        <w:rPr>
          <w:b/>
          <w:bCs/>
        </w:rPr>
      </w:pPr>
      <w:r w:rsidRPr="0038449A">
        <w:rPr>
          <w:b/>
          <w:bCs/>
        </w:rPr>
        <w:t>View</w:t>
      </w:r>
      <w:r w:rsidR="00FD4AA4" w:rsidRPr="0038449A">
        <w:rPr>
          <w:b/>
          <w:bCs/>
        </w:rPr>
        <w:t xml:space="preserve"> </w:t>
      </w:r>
    </w:p>
    <w:p w14:paraId="0AA0185D" w14:textId="2F6B4835" w:rsidR="00671AA2" w:rsidRDefault="00671AA2" w:rsidP="0038449A">
      <w:pPr>
        <w:pStyle w:val="ListParagraph"/>
        <w:numPr>
          <w:ilvl w:val="3"/>
          <w:numId w:val="42"/>
        </w:numPr>
      </w:pPr>
      <w:r>
        <w:t xml:space="preserve">On the bar menu up top, change the view from </w:t>
      </w:r>
      <w:r w:rsidRPr="00197843">
        <w:rPr>
          <w:b/>
          <w:bCs/>
        </w:rPr>
        <w:t>Standard</w:t>
      </w:r>
      <w:r>
        <w:t xml:space="preserve"> to </w:t>
      </w:r>
      <w:r w:rsidRPr="00197843">
        <w:rPr>
          <w:b/>
          <w:bCs/>
        </w:rPr>
        <w:t>Entire</w:t>
      </w:r>
      <w:r>
        <w:t xml:space="preserve"> </w:t>
      </w:r>
      <w:r w:rsidRPr="00197843">
        <w:rPr>
          <w:b/>
          <w:bCs/>
        </w:rPr>
        <w:t>View</w:t>
      </w:r>
      <w:r>
        <w:t xml:space="preserve"> by clicking on the drop-down arrow </w:t>
      </w:r>
    </w:p>
    <w:p w14:paraId="7D0EEFAB" w14:textId="77777777" w:rsidR="00F51C36" w:rsidRDefault="00F51C36" w:rsidP="0038449A">
      <w:pPr>
        <w:pStyle w:val="ListParagraph"/>
      </w:pPr>
      <w:r w:rsidRPr="00F51C36">
        <w:t>IBM Internet Service Sheet</w:t>
      </w:r>
    </w:p>
    <w:p w14:paraId="75CCBD26" w14:textId="77777777" w:rsidR="00822FAE" w:rsidRPr="00822FAE" w:rsidRDefault="00822FAE" w:rsidP="0038449A">
      <w:pPr>
        <w:pStyle w:val="ListParagraph"/>
        <w:numPr>
          <w:ilvl w:val="2"/>
          <w:numId w:val="42"/>
        </w:numPr>
      </w:pPr>
      <w:r w:rsidRPr="00822FAE">
        <w:t xml:space="preserve">Open a new sheet, rename it to </w:t>
      </w:r>
      <w:r w:rsidRPr="00822FAE">
        <w:rPr>
          <w:b/>
          <w:bCs/>
        </w:rPr>
        <w:t>IBM Internet Service</w:t>
      </w:r>
    </w:p>
    <w:p w14:paraId="4F537E72" w14:textId="77777777" w:rsidR="0053536B" w:rsidRDefault="0053536B" w:rsidP="0038449A">
      <w:pPr>
        <w:pStyle w:val="ListParagraph"/>
        <w:numPr>
          <w:ilvl w:val="2"/>
          <w:numId w:val="42"/>
        </w:numPr>
      </w:pPr>
      <w:r w:rsidRPr="0053536B">
        <w:t xml:space="preserve">Repeat the same steps, but with </w:t>
      </w:r>
      <w:r w:rsidRPr="0053536B">
        <w:rPr>
          <w:b/>
          <w:bCs/>
        </w:rPr>
        <w:t>IBM variables</w:t>
      </w:r>
      <w:r w:rsidRPr="0053536B">
        <w:t>.</w:t>
      </w:r>
    </w:p>
    <w:p w14:paraId="47DA1DE4" w14:textId="7DB04B44" w:rsidR="00702B23" w:rsidRDefault="00C46117" w:rsidP="0038449A">
      <w:pPr>
        <w:pStyle w:val="ListParagraph"/>
        <w:numPr>
          <w:ilvl w:val="2"/>
          <w:numId w:val="42"/>
        </w:numPr>
      </w:pPr>
      <w:r w:rsidRPr="00C46117">
        <w:t xml:space="preserve">Update title to </w:t>
      </w:r>
      <w:r w:rsidRPr="00C46117">
        <w:rPr>
          <w:b/>
          <w:bCs/>
        </w:rPr>
        <w:t>IBM Telecom</w:t>
      </w:r>
      <w:r w:rsidRPr="00C46117">
        <w:t xml:space="preserve"> and set the color to </w:t>
      </w:r>
      <w:r w:rsidR="00437C75" w:rsidRPr="00C46117">
        <w:rPr>
          <w:b/>
          <w:bCs/>
          <w:color w:val="C85200"/>
        </w:rPr>
        <w:t>Brown: #C85200</w:t>
      </w:r>
    </w:p>
    <w:p w14:paraId="4C48B3AF" w14:textId="2BE38893" w:rsidR="001E029E" w:rsidRDefault="005B0D84" w:rsidP="002A007B">
      <w:pPr>
        <w:pStyle w:val="Steps"/>
      </w:pPr>
      <w:r>
        <w:t xml:space="preserve">Creating </w:t>
      </w:r>
      <w:r w:rsidR="00664E46" w:rsidRPr="00773221">
        <w:rPr>
          <w:b/>
          <w:bCs/>
        </w:rPr>
        <w:t>Addon</w:t>
      </w:r>
      <w:r w:rsidRPr="00773221">
        <w:rPr>
          <w:b/>
          <w:bCs/>
        </w:rPr>
        <w:t xml:space="preserve"> Service</w:t>
      </w:r>
      <w:r w:rsidR="001E029E" w:rsidRPr="00773221">
        <w:rPr>
          <w:b/>
          <w:bCs/>
        </w:rPr>
        <w:t>s</w:t>
      </w:r>
      <w:r>
        <w:t xml:space="preserve"> sheets</w:t>
      </w:r>
    </w:p>
    <w:p w14:paraId="0303C74A" w14:textId="7BCBA629" w:rsidR="001E029E" w:rsidRDefault="00A4376E" w:rsidP="00B17C07">
      <w:pPr>
        <w:pStyle w:val="ListParagraph"/>
      </w:pPr>
      <w:r>
        <w:t xml:space="preserve">Creating </w:t>
      </w:r>
      <w:r w:rsidRPr="006A676F">
        <w:rPr>
          <w:b/>
        </w:rPr>
        <w:t>Parameters</w:t>
      </w:r>
    </w:p>
    <w:p w14:paraId="7636F73B" w14:textId="3160212C" w:rsidR="00DF5BED" w:rsidRPr="00240996" w:rsidRDefault="00DF5BED" w:rsidP="00B17C07">
      <w:pPr>
        <w:pStyle w:val="ListParagraph"/>
        <w:numPr>
          <w:ilvl w:val="2"/>
          <w:numId w:val="42"/>
        </w:numPr>
      </w:pPr>
      <w:r>
        <w:t xml:space="preserve">Select </w:t>
      </w:r>
      <w:r w:rsidRPr="00DF5BED">
        <w:rPr>
          <w:b/>
          <w:bCs/>
        </w:rPr>
        <w:t>New</w:t>
      </w:r>
      <w:r>
        <w:t xml:space="preserve"> </w:t>
      </w:r>
      <w:r w:rsidRPr="00BB6E56">
        <w:rPr>
          <w:b/>
          <w:bCs/>
        </w:rPr>
        <w:t xml:space="preserve">Sheet </w:t>
      </w:r>
      <w:r>
        <w:rPr>
          <w:i/>
          <w:iCs/>
        </w:rPr>
        <w:t xml:space="preserve"> </w:t>
      </w:r>
      <w:r>
        <w:t xml:space="preserve">on the bottom panel, right click and rename it </w:t>
      </w:r>
      <w:r w:rsidRPr="00BB6E56">
        <w:rPr>
          <w:b/>
          <w:bCs/>
        </w:rPr>
        <w:t xml:space="preserve">WGU </w:t>
      </w:r>
      <w:r>
        <w:rPr>
          <w:b/>
          <w:bCs/>
        </w:rPr>
        <w:t>Addon</w:t>
      </w:r>
      <w:r w:rsidRPr="00BB6E56">
        <w:rPr>
          <w:b/>
          <w:bCs/>
        </w:rPr>
        <w:t xml:space="preserve"> Service</w:t>
      </w:r>
      <w:r>
        <w:rPr>
          <w:b/>
          <w:bCs/>
        </w:rPr>
        <w:t>s</w:t>
      </w:r>
    </w:p>
    <w:p w14:paraId="6172BAAA" w14:textId="2DA609AC" w:rsidR="004A1FC2" w:rsidRDefault="00C911B5" w:rsidP="00B17C07">
      <w:pPr>
        <w:pStyle w:val="ListParagraph"/>
        <w:numPr>
          <w:ilvl w:val="2"/>
          <w:numId w:val="42"/>
        </w:numPr>
      </w:pPr>
      <w:r>
        <w:t>Data</w:t>
      </w:r>
      <w:r w:rsidR="00D57942">
        <w:t xml:space="preserve"> Panel </w:t>
      </w:r>
      <w:r w:rsidR="004D0786">
        <w:t xml:space="preserve">select </w:t>
      </w:r>
      <w:r w:rsidR="004D0786" w:rsidRPr="00B17C07">
        <w:rPr>
          <w:b/>
        </w:rPr>
        <w:t xml:space="preserve">Create </w:t>
      </w:r>
      <w:r w:rsidR="002B77FA" w:rsidRPr="00B17C07">
        <w:rPr>
          <w:b/>
        </w:rPr>
        <w:t>P</w:t>
      </w:r>
      <w:r w:rsidR="004D0786" w:rsidRPr="00B17C07">
        <w:rPr>
          <w:b/>
        </w:rPr>
        <w:t>a</w:t>
      </w:r>
      <w:r w:rsidR="00B11471" w:rsidRPr="00B17C07">
        <w:rPr>
          <w:b/>
        </w:rPr>
        <w:t>rameters</w:t>
      </w:r>
    </w:p>
    <w:p w14:paraId="0F5E1E65" w14:textId="49D960BE" w:rsidR="00B11471" w:rsidRPr="000B6DF3" w:rsidRDefault="007B04B1" w:rsidP="00B17C07">
      <w:pPr>
        <w:pStyle w:val="ListParagraph"/>
        <w:numPr>
          <w:ilvl w:val="3"/>
          <w:numId w:val="42"/>
        </w:numPr>
      </w:pPr>
      <w:r>
        <w:t>Name</w:t>
      </w:r>
      <w:r w:rsidR="004D495A">
        <w:t xml:space="preserve"> </w:t>
      </w:r>
      <w:r w:rsidR="004D495A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162355">
        <w:rPr>
          <w:b/>
        </w:rPr>
        <w:t>Select WGU Service</w:t>
      </w:r>
    </w:p>
    <w:p w14:paraId="3772500E" w14:textId="0C0995AA" w:rsidR="000B6DF3" w:rsidRPr="007B04B1" w:rsidRDefault="000B6DF3" w:rsidP="00B17C07">
      <w:pPr>
        <w:pStyle w:val="ListParagraph"/>
        <w:numPr>
          <w:ilvl w:val="3"/>
          <w:numId w:val="42"/>
        </w:numPr>
      </w:pPr>
      <w:r>
        <w:rPr>
          <w:b/>
        </w:rPr>
        <w:t>Data type String</w:t>
      </w:r>
    </w:p>
    <w:p w14:paraId="213B7F99" w14:textId="5DD3BDB9" w:rsidR="00A251F8" w:rsidRDefault="00A251F8" w:rsidP="004D495A">
      <w:pPr>
        <w:pStyle w:val="ListParagraph"/>
        <w:numPr>
          <w:ilvl w:val="3"/>
          <w:numId w:val="42"/>
        </w:numPr>
      </w:pPr>
      <w:r w:rsidRPr="0029400F">
        <w:t>Allowable</w:t>
      </w:r>
      <w:r>
        <w:t xml:space="preserve"> </w:t>
      </w:r>
      <w:r w:rsidRPr="0029400F">
        <w:t>Value</w:t>
      </w:r>
      <w:r w:rsidR="00EB48C9">
        <w:t xml:space="preserve"> Type</w:t>
      </w:r>
      <w:r w:rsidR="00A1451D">
        <w:t xml:space="preserve"> Li</w:t>
      </w:r>
      <w:r w:rsidR="008A5EF8">
        <w:t>st</w:t>
      </w:r>
    </w:p>
    <w:tbl>
      <w:tblPr>
        <w:tblW w:w="0" w:type="auto"/>
        <w:tblInd w:w="2268" w:type="dxa"/>
        <w:tblLook w:val="0000" w:firstRow="0" w:lastRow="0" w:firstColumn="0" w:lastColumn="0" w:noHBand="0" w:noVBand="0"/>
      </w:tblPr>
      <w:tblGrid>
        <w:gridCol w:w="2880"/>
        <w:gridCol w:w="3330"/>
      </w:tblGrid>
      <w:tr w:rsidR="00740AA1" w14:paraId="39423F49" w14:textId="33B1EB0A" w:rsidTr="00615E82">
        <w:trPr>
          <w:trHeight w:val="351"/>
        </w:trPr>
        <w:tc>
          <w:tcPr>
            <w:tcW w:w="2880" w:type="dxa"/>
          </w:tcPr>
          <w:p w14:paraId="5DB1B81F" w14:textId="19178825" w:rsidR="00740AA1" w:rsidRPr="00BD5B39" w:rsidRDefault="00BD5B39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Device Protection</w:t>
            </w:r>
          </w:p>
          <w:p w14:paraId="1029E820" w14:textId="1F157613" w:rsidR="00740AA1" w:rsidRPr="00BD5B39" w:rsidRDefault="00BD5B39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Multiple Lines</w:t>
            </w:r>
          </w:p>
          <w:p w14:paraId="1CC45BCD" w14:textId="2F4E903A" w:rsidR="00740AA1" w:rsidRPr="00BD5B39" w:rsidRDefault="00615E82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Online Security</w:t>
            </w:r>
          </w:p>
          <w:p w14:paraId="7975DA3D" w14:textId="61C2B2AA" w:rsidR="00604785" w:rsidRPr="00BD5B39" w:rsidRDefault="00615E82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Online Backup</w:t>
            </w:r>
          </w:p>
        </w:tc>
        <w:tc>
          <w:tcPr>
            <w:tcW w:w="3330" w:type="dxa"/>
            <w:shd w:val="clear" w:color="auto" w:fill="auto"/>
          </w:tcPr>
          <w:p w14:paraId="6B66A616" w14:textId="0E2A3A57" w:rsidR="00B77B88" w:rsidRPr="00BD5B39" w:rsidRDefault="00615E82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Phone</w:t>
            </w:r>
          </w:p>
          <w:p w14:paraId="48D37A49" w14:textId="47DEF4A5" w:rsidR="00887D70" w:rsidRPr="00BD5B39" w:rsidRDefault="000E6771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Streaming Movies</w:t>
            </w:r>
          </w:p>
          <w:p w14:paraId="79FAB847" w14:textId="77777777" w:rsidR="000E6771" w:rsidRPr="00BD5B39" w:rsidRDefault="000E6771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Streaming TV</w:t>
            </w:r>
          </w:p>
          <w:p w14:paraId="4B92AC68" w14:textId="43DF8DB8" w:rsidR="00035CD0" w:rsidRPr="00BD5B39" w:rsidRDefault="000E6771" w:rsidP="005975BF">
            <w:pPr>
              <w:pStyle w:val="ListBullet"/>
              <w:spacing w:before="0" w:after="0"/>
              <w:rPr>
                <w:sz w:val="18"/>
                <w:szCs w:val="22"/>
              </w:rPr>
            </w:pPr>
            <w:r w:rsidRPr="00BD5B39">
              <w:rPr>
                <w:sz w:val="18"/>
                <w:szCs w:val="22"/>
              </w:rPr>
              <w:t>Tech Support</w:t>
            </w:r>
          </w:p>
        </w:tc>
      </w:tr>
    </w:tbl>
    <w:p w14:paraId="2BBC90E3" w14:textId="3E375C74" w:rsidR="00BE3474" w:rsidRDefault="00146BF9" w:rsidP="00643701">
      <w:pPr>
        <w:pStyle w:val="ListParagraph"/>
        <w:numPr>
          <w:ilvl w:val="2"/>
          <w:numId w:val="42"/>
        </w:numPr>
      </w:pPr>
      <w:r>
        <w:lastRenderedPageBreak/>
        <w:t>R</w:t>
      </w:r>
      <w:r w:rsidR="00B77B88">
        <w:t xml:space="preserve">ight click on the newly created Parameter and </w:t>
      </w:r>
      <w:r>
        <w:t xml:space="preserve">select </w:t>
      </w:r>
      <w:r w:rsidRPr="00B55AD8">
        <w:rPr>
          <w:b/>
          <w:bCs/>
        </w:rPr>
        <w:t>Show</w:t>
      </w:r>
      <w:r>
        <w:t xml:space="preserve"> </w:t>
      </w:r>
      <w:r w:rsidRPr="00B55AD8">
        <w:rPr>
          <w:b/>
          <w:bCs/>
        </w:rPr>
        <w:t>Parameter</w:t>
      </w:r>
      <w:r w:rsidR="00220B10">
        <w:t xml:space="preserve"> </w:t>
      </w:r>
    </w:p>
    <w:p w14:paraId="7BD817D6" w14:textId="6FB3A149" w:rsidR="00ED539C" w:rsidRDefault="00ED539C" w:rsidP="00ED539C">
      <w:pPr>
        <w:pStyle w:val="ListParagraph"/>
      </w:pPr>
      <w:r>
        <w:t xml:space="preserve">Creating </w:t>
      </w:r>
      <w:r w:rsidR="006A676F">
        <w:t>a</w:t>
      </w:r>
      <w:r w:rsidR="00AA5E24" w:rsidRPr="00AA5E24">
        <w:t xml:space="preserve"> </w:t>
      </w:r>
      <w:r w:rsidR="00AA5E24" w:rsidRPr="006A676F">
        <w:rPr>
          <w:b/>
        </w:rPr>
        <w:t>Calculated Field</w:t>
      </w:r>
    </w:p>
    <w:p w14:paraId="0933FB7F" w14:textId="34BE73BA" w:rsidR="00146BF9" w:rsidRPr="00514FB6" w:rsidRDefault="002B77FA" w:rsidP="006A676F">
      <w:pPr>
        <w:pStyle w:val="ListParagraph"/>
        <w:numPr>
          <w:ilvl w:val="2"/>
          <w:numId w:val="42"/>
        </w:numPr>
      </w:pPr>
      <w:r w:rsidRPr="00D30016">
        <w:t xml:space="preserve">Data Panel </w:t>
      </w:r>
      <w:r w:rsidR="009830D6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="00514FB6" w:rsidRPr="009830D6">
        <w:rPr>
          <w:b/>
        </w:rPr>
        <w:t>Create Calculated Field</w:t>
      </w:r>
    </w:p>
    <w:p w14:paraId="483FBDDF" w14:textId="096171E2" w:rsidR="00514FB6" w:rsidRDefault="00BA2227" w:rsidP="009830D6">
      <w:pPr>
        <w:pStyle w:val="ListParagraph"/>
        <w:numPr>
          <w:ilvl w:val="3"/>
          <w:numId w:val="42"/>
        </w:numPr>
      </w:pPr>
      <w:r>
        <w:t>Name</w:t>
      </w:r>
      <w:r w:rsidR="009830D6">
        <w:t xml:space="preserve"> </w:t>
      </w:r>
      <w:r w:rsidR="009830D6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="00224EA8" w:rsidRPr="00162355">
        <w:rPr>
          <w:b/>
        </w:rPr>
        <w:t>Selected WGU Service</w:t>
      </w:r>
    </w:p>
    <w:p w14:paraId="1C7D6EB0" w14:textId="77777777" w:rsidR="00951C32" w:rsidRDefault="00C41C18" w:rsidP="00BF291D">
      <w:pPr>
        <w:pStyle w:val="ListParagraph"/>
        <w:numPr>
          <w:ilvl w:val="3"/>
          <w:numId w:val="42"/>
        </w:numPr>
      </w:pPr>
      <w:r>
        <w:t>Type:</w:t>
      </w:r>
    </w:p>
    <w:p w14:paraId="0E09B934" w14:textId="6353C809" w:rsidR="00675F18" w:rsidRPr="00BF291D" w:rsidRDefault="00257DB2" w:rsidP="00257DB2">
      <w:pPr>
        <w:pStyle w:val="ListParagraph"/>
        <w:numPr>
          <w:ilvl w:val="0"/>
          <w:numId w:val="0"/>
        </w:numPr>
        <w:ind w:left="2448"/>
      </w:pPr>
      <w:r w:rsidRPr="00257DB2">
        <w:rPr>
          <w:sz w:val="18"/>
          <w:szCs w:val="18"/>
        </w:rPr>
        <w:t>IF [Select WGU Service] = 'Device Protection' AND [Device Protection]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ELSEIF [Select WGU Service] = 'Online Backup' AND [Online Backup]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ELSEIF [Select WGU Service] = 'Online Security' AND [Online Security]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ELSEIF [Select WGU Service] = 'Streaming Movies' AND [Streaming Movies]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ELSEIF [Select WGU Service] = 'Streaming TV' AND [Streaming TV]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ELSEIF [Select WGU Service] = 'Tech Support' AND [Tech Support]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ELSEIF [Select WGU Service] = 'Multiple Lines' AND [Multiple Lines]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ELSEIF [Select WGU Service] = 'Phone' AND [Phone] = 'Yes' THEN "Selected"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ELSE "Not Selected"</w:t>
      </w:r>
      <w:r>
        <w:rPr>
          <w:sz w:val="18"/>
          <w:szCs w:val="18"/>
        </w:rPr>
        <w:br/>
      </w:r>
      <w:r w:rsidRPr="00257DB2">
        <w:rPr>
          <w:sz w:val="18"/>
          <w:szCs w:val="18"/>
        </w:rPr>
        <w:t>END</w:t>
      </w:r>
    </w:p>
    <w:p w14:paraId="6955A5FC" w14:textId="77777777" w:rsidR="00DB5C23" w:rsidRDefault="00F65700" w:rsidP="009E3009">
      <w:pPr>
        <w:pStyle w:val="ListParagraph"/>
      </w:pPr>
      <w:r>
        <w:t xml:space="preserve">Variable </w:t>
      </w:r>
      <w:r w:rsidR="00675F18">
        <w:t xml:space="preserve">placement </w:t>
      </w:r>
    </w:p>
    <w:p w14:paraId="51D2AEC6" w14:textId="68A3A74A" w:rsidR="009E3009" w:rsidRDefault="009E3009" w:rsidP="000D055E">
      <w:pPr>
        <w:pStyle w:val="ListParagraph"/>
        <w:numPr>
          <w:ilvl w:val="2"/>
          <w:numId w:val="42"/>
        </w:numPr>
      </w:pPr>
      <w:r w:rsidRPr="007E0230">
        <w:t xml:space="preserve">Assign </w:t>
      </w:r>
      <w:r w:rsidRPr="00791CD3">
        <w:rPr>
          <w:b/>
          <w:bCs/>
        </w:rPr>
        <w:t>Variables</w:t>
      </w:r>
      <w:r w:rsidRPr="007E0230">
        <w:t xml:space="preserve"> in the </w:t>
      </w:r>
      <w:r w:rsidRPr="00791CD3">
        <w:rPr>
          <w:b/>
          <w:bCs/>
        </w:rPr>
        <w:t>Marks</w:t>
      </w:r>
      <w:r w:rsidRPr="007E0230">
        <w:t xml:space="preserve"> Pane</w:t>
      </w:r>
      <w:r>
        <w:t>l</w:t>
      </w:r>
    </w:p>
    <w:p w14:paraId="3C790F14" w14:textId="6787EDA1" w:rsidR="003C50BB" w:rsidRDefault="003A11FD" w:rsidP="009E5EE4">
      <w:pPr>
        <w:pStyle w:val="ListParagraph"/>
        <w:numPr>
          <w:ilvl w:val="3"/>
          <w:numId w:val="42"/>
        </w:numPr>
      </w:pPr>
      <w:r w:rsidRPr="00E37CB0">
        <w:rPr>
          <w:b/>
          <w:bCs/>
        </w:rPr>
        <w:t>c</w:t>
      </w:r>
      <w:r w:rsidR="00D33A28" w:rsidRPr="00E37CB0">
        <w:rPr>
          <w:b/>
          <w:bCs/>
        </w:rPr>
        <w:t>hildren</w:t>
      </w:r>
      <w:r w:rsidR="00F525F1" w:rsidRPr="00E37CB0">
        <w:rPr>
          <w:b/>
          <w:bCs/>
        </w:rPr>
        <w:t xml:space="preserve"> (</w:t>
      </w:r>
      <w:proofErr w:type="spellStart"/>
      <w:r w:rsidR="00F525F1" w:rsidRPr="00E37CB0">
        <w:rPr>
          <w:b/>
          <w:bCs/>
        </w:rPr>
        <w:t>wgu</w:t>
      </w:r>
      <w:proofErr w:type="spellEnd"/>
      <w:r w:rsidR="00F525F1" w:rsidRPr="00DF39E3">
        <w:rPr>
          <w:b/>
        </w:rPr>
        <w:t>)</w:t>
      </w:r>
      <w:r w:rsidR="00F525F1">
        <w:t xml:space="preserve"> </w:t>
      </w:r>
      <w:r w:rsidR="00F525F1" w:rsidRPr="0046046D">
        <w:rPr>
          <w:rFonts w:hint="eastAsia"/>
        </w:rPr>
        <w:t>→</w:t>
      </w:r>
      <w:r w:rsidR="001D56EA">
        <w:t xml:space="preserve"> </w:t>
      </w:r>
      <w:r w:rsidR="00A656EF">
        <w:t>Col</w:t>
      </w:r>
      <w:r w:rsidR="001F6D47">
        <w:t>umns</w:t>
      </w:r>
    </w:p>
    <w:p w14:paraId="3BD9A060" w14:textId="2FE1BDA5" w:rsidR="006160A9" w:rsidRDefault="003A11FD" w:rsidP="009E5EE4">
      <w:pPr>
        <w:pStyle w:val="ListParagraph"/>
        <w:numPr>
          <w:ilvl w:val="3"/>
          <w:numId w:val="42"/>
        </w:numPr>
      </w:pPr>
      <w:proofErr w:type="spellStart"/>
      <w:r>
        <w:rPr>
          <w:b/>
          <w:bCs/>
        </w:rPr>
        <w:t>c</w:t>
      </w:r>
      <w:r w:rsidR="00A56270">
        <w:rPr>
          <w:b/>
          <w:bCs/>
        </w:rPr>
        <w:t>ustomerid</w:t>
      </w:r>
      <w:proofErr w:type="spellEnd"/>
      <w:r w:rsidR="006160A9" w:rsidRPr="0046046D">
        <w:rPr>
          <w:rFonts w:hint="eastAsia"/>
          <w:b/>
          <w:bCs/>
        </w:rPr>
        <w:t xml:space="preserve"> (</w:t>
      </w:r>
      <w:proofErr w:type="spellStart"/>
      <w:r>
        <w:rPr>
          <w:b/>
          <w:bCs/>
        </w:rPr>
        <w:t>wgu</w:t>
      </w:r>
      <w:proofErr w:type="spellEnd"/>
      <w:r w:rsidR="006160A9" w:rsidRPr="0046046D">
        <w:rPr>
          <w:rFonts w:hint="eastAsia"/>
          <w:b/>
          <w:bCs/>
        </w:rPr>
        <w:t>)</w:t>
      </w:r>
      <w:r w:rsidR="006160A9" w:rsidRPr="0046046D">
        <w:rPr>
          <w:rFonts w:hint="eastAsia"/>
        </w:rPr>
        <w:t xml:space="preserve"> </w:t>
      </w:r>
      <w:r w:rsidR="006160A9" w:rsidRPr="0046046D">
        <w:rPr>
          <w:rFonts w:hint="eastAsia"/>
        </w:rPr>
        <w:t>→</w:t>
      </w:r>
      <w:r w:rsidR="006160A9" w:rsidRPr="0046046D">
        <w:rPr>
          <w:rFonts w:hint="eastAsia"/>
        </w:rPr>
        <w:t xml:space="preserve"> Rows, then right-click to set as </w:t>
      </w:r>
      <w:r w:rsidR="006160A9" w:rsidRPr="0046046D">
        <w:rPr>
          <w:rFonts w:hint="eastAsia"/>
          <w:b/>
          <w:bCs/>
        </w:rPr>
        <w:t>Measures</w:t>
      </w:r>
      <w:r w:rsidR="006160A9" w:rsidRPr="0046046D">
        <w:rPr>
          <w:rFonts w:hint="eastAsia"/>
        </w:rPr>
        <w:t xml:space="preserve"> &gt; </w:t>
      </w:r>
      <w:r w:rsidR="006160A9" w:rsidRPr="0046046D">
        <w:rPr>
          <w:rFonts w:hint="eastAsia"/>
          <w:b/>
          <w:bCs/>
        </w:rPr>
        <w:t>Count</w:t>
      </w:r>
      <w:r w:rsidR="001B29D6">
        <w:rPr>
          <w:b/>
          <w:bCs/>
        </w:rPr>
        <w:t>(Dis</w:t>
      </w:r>
      <w:r w:rsidR="0080511F">
        <w:rPr>
          <w:b/>
          <w:bCs/>
        </w:rPr>
        <w:t>tinct)</w:t>
      </w:r>
    </w:p>
    <w:p w14:paraId="59EEC218" w14:textId="5D1F4215" w:rsidR="001F6D47" w:rsidRDefault="002744BA" w:rsidP="009E5EE4">
      <w:pPr>
        <w:pStyle w:val="ListParagraph"/>
        <w:numPr>
          <w:ilvl w:val="3"/>
          <w:numId w:val="42"/>
        </w:numPr>
      </w:pPr>
      <w:r w:rsidRPr="00E37CB0">
        <w:rPr>
          <w:b/>
          <w:bCs/>
        </w:rPr>
        <w:t>gender</w:t>
      </w:r>
      <w:r w:rsidR="00B4736B">
        <w:rPr>
          <w:b/>
          <w:bCs/>
        </w:rPr>
        <w:t xml:space="preserve"> </w:t>
      </w:r>
      <w:r w:rsidR="00B4736B" w:rsidRPr="00B4736B">
        <w:rPr>
          <w:b/>
          <w:bCs/>
        </w:rPr>
        <w:t>(</w:t>
      </w:r>
      <w:proofErr w:type="spellStart"/>
      <w:r w:rsidR="00B4736B" w:rsidRPr="00B4736B">
        <w:rPr>
          <w:b/>
          <w:bCs/>
        </w:rPr>
        <w:t>wgu</w:t>
      </w:r>
      <w:proofErr w:type="spellEnd"/>
      <w:r w:rsidR="00B4736B" w:rsidRPr="00B4736B">
        <w:rPr>
          <w:b/>
          <w:bCs/>
        </w:rPr>
        <w:t>)</w:t>
      </w:r>
      <w:r w:rsidR="00B4736B" w:rsidRPr="00B4736B">
        <w:t xml:space="preserve"> </w:t>
      </w:r>
      <w:r w:rsidR="00B4736B" w:rsidRPr="00B4736B">
        <w:rPr>
          <w:rFonts w:hint="eastAsia"/>
        </w:rPr>
        <w:t>→</w:t>
      </w:r>
      <w:r w:rsidR="00B4736B" w:rsidRPr="00B4736B">
        <w:t xml:space="preserve"> Drag to </w:t>
      </w:r>
      <w:r w:rsidR="004C5716">
        <w:t>Color</w:t>
      </w:r>
    </w:p>
    <w:p w14:paraId="71DA2B5A" w14:textId="3E1DACED" w:rsidR="00DA00CE" w:rsidRDefault="003C0526" w:rsidP="009E5EE4">
      <w:pPr>
        <w:pStyle w:val="ListParagraph"/>
        <w:numPr>
          <w:ilvl w:val="3"/>
          <w:numId w:val="42"/>
        </w:numPr>
      </w:pPr>
      <w:r w:rsidRPr="00162355">
        <w:rPr>
          <w:b/>
        </w:rPr>
        <w:t>Select WGU Service</w:t>
      </w:r>
      <w:r w:rsidR="009D3948">
        <w:t xml:space="preserve"> </w:t>
      </w:r>
      <w:r w:rsidR="009D3948" w:rsidRPr="0046046D">
        <w:rPr>
          <w:rFonts w:hint="eastAsia"/>
        </w:rPr>
        <w:t>→</w:t>
      </w:r>
      <w:r w:rsidR="009D3948">
        <w:t xml:space="preserve"> Labe</w:t>
      </w:r>
      <w:r w:rsidR="0088171B">
        <w:t>l</w:t>
      </w:r>
    </w:p>
    <w:p w14:paraId="5CA88B2A" w14:textId="4A9E0F8D" w:rsidR="00441851" w:rsidRPr="005866D3" w:rsidRDefault="00441851" w:rsidP="005866D3">
      <w:pPr>
        <w:pStyle w:val="ListParagraph"/>
        <w:numPr>
          <w:ilvl w:val="3"/>
          <w:numId w:val="42"/>
        </w:numPr>
        <w:rPr>
          <w:b/>
        </w:rPr>
      </w:pPr>
      <w:r w:rsidRPr="005866D3">
        <w:rPr>
          <w:b/>
        </w:rPr>
        <w:t>CNTD(customer (</w:t>
      </w:r>
      <w:proofErr w:type="spellStart"/>
      <w:r w:rsidRPr="005866D3">
        <w:rPr>
          <w:b/>
        </w:rPr>
        <w:t>wgu</w:t>
      </w:r>
      <w:proofErr w:type="spellEnd"/>
      <w:r w:rsidRPr="005866D3">
        <w:rPr>
          <w:b/>
        </w:rPr>
        <w:t>)):</w:t>
      </w:r>
    </w:p>
    <w:p w14:paraId="288DA2BA" w14:textId="6DDC1FFA" w:rsidR="00441851" w:rsidRDefault="00441851" w:rsidP="005866D3">
      <w:pPr>
        <w:pStyle w:val="ListParagraph"/>
        <w:numPr>
          <w:ilvl w:val="4"/>
          <w:numId w:val="42"/>
        </w:numPr>
      </w:pPr>
      <w:r w:rsidRPr="001C07FF">
        <w:t xml:space="preserve">Press </w:t>
      </w:r>
      <w:r w:rsidRPr="001C07FF">
        <w:rPr>
          <w:b/>
          <w:bCs/>
        </w:rPr>
        <w:t>CTRL</w:t>
      </w:r>
      <w:r w:rsidRPr="001C07FF">
        <w:t xml:space="preserve"> and drag to </w:t>
      </w:r>
      <w:r>
        <w:rPr>
          <w:b/>
          <w:bCs/>
        </w:rPr>
        <w:t>Tooltip</w:t>
      </w:r>
      <w:r>
        <w:t xml:space="preserve">, </w:t>
      </w:r>
      <w:r w:rsidRPr="001C07FF">
        <w:rPr>
          <w:b/>
          <w:bCs/>
        </w:rPr>
        <w:t>Label</w:t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Detail</w:t>
      </w:r>
      <w:r w:rsidRPr="001C07FF">
        <w:t xml:space="preserve"> boxes</w:t>
      </w:r>
    </w:p>
    <w:p w14:paraId="5262E344" w14:textId="7AB0AF1E" w:rsidR="005D7F75" w:rsidRDefault="00257B26" w:rsidP="005866D3">
      <w:pPr>
        <w:pStyle w:val="ListParagraph"/>
        <w:numPr>
          <w:ilvl w:val="3"/>
          <w:numId w:val="42"/>
        </w:numPr>
      </w:pPr>
      <w:r w:rsidRPr="00257B26">
        <w:t>Tooltip</w:t>
      </w:r>
      <w:r>
        <w:t xml:space="preserve">: </w:t>
      </w:r>
      <w:r w:rsidRPr="009F5834">
        <w:t>C</w:t>
      </w:r>
      <w:r>
        <w:t>NTD</w:t>
      </w:r>
      <w:r w:rsidRPr="009F5834">
        <w:t>(</w:t>
      </w:r>
      <w:r>
        <w:t>customer</w:t>
      </w:r>
      <w:r w:rsidRPr="009F5834">
        <w:t xml:space="preserve"> (</w:t>
      </w:r>
      <w:proofErr w:type="spellStart"/>
      <w:r>
        <w:t>wgu</w:t>
      </w:r>
      <w:proofErr w:type="spellEnd"/>
      <w:r w:rsidRPr="009F5834">
        <w:t>))</w:t>
      </w:r>
      <w:r>
        <w:t xml:space="preserve"> </w:t>
      </w:r>
    </w:p>
    <w:p w14:paraId="5DE43F73" w14:textId="6D2C2A62" w:rsidR="00FD1253" w:rsidRPr="005D7F75" w:rsidRDefault="00B85354" w:rsidP="00A6446E">
      <w:pPr>
        <w:pStyle w:val="ListParagraph"/>
        <w:numPr>
          <w:ilvl w:val="4"/>
          <w:numId w:val="42"/>
        </w:numPr>
      </w:pPr>
      <w:bookmarkStart w:id="2" w:name="_Hlk178423827"/>
      <w:r>
        <w:t xml:space="preserve">Right click and select </w:t>
      </w:r>
      <w:r>
        <w:rPr>
          <w:b/>
          <w:bCs/>
        </w:rPr>
        <w:t>Add Table Calculation</w:t>
      </w:r>
    </w:p>
    <w:p w14:paraId="72CD8CE6" w14:textId="621B4404" w:rsidR="0072482A" w:rsidRPr="0072482A" w:rsidRDefault="00C110A2" w:rsidP="00A6446E">
      <w:pPr>
        <w:pStyle w:val="ListParagraph"/>
        <w:numPr>
          <w:ilvl w:val="4"/>
          <w:numId w:val="42"/>
        </w:numPr>
      </w:pPr>
      <w:r w:rsidRPr="00C07918">
        <w:t>Select</w:t>
      </w:r>
      <w:r>
        <w:t xml:space="preserve"> </w:t>
      </w:r>
      <w:r w:rsidRPr="002E6AC0">
        <w:rPr>
          <w:b/>
          <w:bCs/>
        </w:rPr>
        <w:t>Difference From</w:t>
      </w:r>
      <w:r w:rsidR="007C6E13">
        <w:t>&gt;</w:t>
      </w:r>
      <w:r w:rsidR="007C6E13" w:rsidRPr="007C6E13">
        <w:t xml:space="preserve"> </w:t>
      </w:r>
      <w:r w:rsidR="00251B7F" w:rsidRPr="002E6AC0">
        <w:rPr>
          <w:b/>
          <w:bCs/>
        </w:rPr>
        <w:t>Spe</w:t>
      </w:r>
      <w:r w:rsidR="00EE2E29" w:rsidRPr="002E6AC0">
        <w:rPr>
          <w:b/>
          <w:bCs/>
        </w:rPr>
        <w:t>cific Dimensions</w:t>
      </w:r>
      <w:r w:rsidR="00EE2E29">
        <w:t>&lt;</w:t>
      </w:r>
      <w:r w:rsidR="00657CAA" w:rsidRPr="00657CAA">
        <w:t xml:space="preserve"> </w:t>
      </w:r>
      <w:r w:rsidR="00657CAA" w:rsidRPr="002E6AC0">
        <w:rPr>
          <w:b/>
          <w:bCs/>
        </w:rPr>
        <w:t>children (</w:t>
      </w:r>
      <w:proofErr w:type="spellStart"/>
      <w:r w:rsidR="00657CAA" w:rsidRPr="002E6AC0">
        <w:rPr>
          <w:b/>
          <w:bCs/>
        </w:rPr>
        <w:t>wgu</w:t>
      </w:r>
      <w:proofErr w:type="spellEnd"/>
      <w:r w:rsidR="00657CAA" w:rsidRPr="002E6AC0">
        <w:rPr>
          <w:b/>
          <w:bCs/>
        </w:rPr>
        <w:t>)</w:t>
      </w:r>
      <w:r w:rsidR="007C6E13" w:rsidRPr="002E6AC0">
        <w:t>&gt;</w:t>
      </w:r>
      <w:r w:rsidR="007C6E13">
        <w:t>C</w:t>
      </w:r>
      <w:r w:rsidR="00157F92">
        <w:t>l</w:t>
      </w:r>
      <w:r w:rsidR="007C6E13">
        <w:t>ose</w:t>
      </w:r>
    </w:p>
    <w:bookmarkEnd w:id="2"/>
    <w:p w14:paraId="0306F4D2" w14:textId="77777777" w:rsidR="003927BC" w:rsidRDefault="00CC7058" w:rsidP="00A6446E">
      <w:pPr>
        <w:pStyle w:val="ListParagraph"/>
        <w:numPr>
          <w:ilvl w:val="3"/>
          <w:numId w:val="42"/>
        </w:numPr>
      </w:pPr>
      <w:r>
        <w:t>Detail</w:t>
      </w:r>
      <w:r w:rsidR="003927BC">
        <w:t xml:space="preserve">: </w:t>
      </w:r>
      <w:r w:rsidR="003927BC" w:rsidRPr="009F5834">
        <w:t>C</w:t>
      </w:r>
      <w:r w:rsidR="003927BC">
        <w:t>NTD</w:t>
      </w:r>
      <w:r w:rsidR="003927BC" w:rsidRPr="009F5834">
        <w:t>(</w:t>
      </w:r>
      <w:r w:rsidR="003927BC">
        <w:t>customer</w:t>
      </w:r>
      <w:r w:rsidR="003927BC" w:rsidRPr="009F5834">
        <w:t xml:space="preserve"> (</w:t>
      </w:r>
      <w:proofErr w:type="spellStart"/>
      <w:r w:rsidR="003927BC">
        <w:t>wgu</w:t>
      </w:r>
      <w:proofErr w:type="spellEnd"/>
      <w:r w:rsidR="003927BC" w:rsidRPr="009F5834">
        <w:t>))</w:t>
      </w:r>
      <w:r w:rsidR="003927BC">
        <w:t xml:space="preserve"> </w:t>
      </w:r>
    </w:p>
    <w:p w14:paraId="7F836143" w14:textId="66270C12" w:rsidR="002A6C81" w:rsidRDefault="002A6C81" w:rsidP="00A6446E">
      <w:pPr>
        <w:pStyle w:val="ListParagraph"/>
        <w:numPr>
          <w:ilvl w:val="4"/>
          <w:numId w:val="42"/>
        </w:numPr>
      </w:pPr>
      <w:r>
        <w:t xml:space="preserve">Right click and select </w:t>
      </w:r>
      <w:r w:rsidRPr="007E1A3F">
        <w:rPr>
          <w:b/>
          <w:bCs/>
        </w:rPr>
        <w:t>Add Table Calculation</w:t>
      </w:r>
    </w:p>
    <w:p w14:paraId="6E3745D1" w14:textId="129B7BBC" w:rsidR="002A6C81" w:rsidRDefault="002A6C81" w:rsidP="00A6446E">
      <w:pPr>
        <w:pStyle w:val="ListParagraph"/>
        <w:numPr>
          <w:ilvl w:val="4"/>
          <w:numId w:val="42"/>
        </w:numPr>
      </w:pPr>
      <w:r>
        <w:t xml:space="preserve">Select </w:t>
      </w:r>
      <w:r w:rsidR="007E1A3F" w:rsidRPr="009F0460">
        <w:rPr>
          <w:b/>
          <w:bCs/>
        </w:rPr>
        <w:t>Percent of Total</w:t>
      </w:r>
      <w:r w:rsidR="00EE2E29" w:rsidRPr="009F0460">
        <w:rPr>
          <w:b/>
          <w:bCs/>
        </w:rPr>
        <w:t>&gt; Specific Dimensions&lt;</w:t>
      </w:r>
      <w:r w:rsidR="00B576C0" w:rsidRPr="009F0460">
        <w:rPr>
          <w:b/>
          <w:bCs/>
        </w:rPr>
        <w:t xml:space="preserve"> children (</w:t>
      </w:r>
      <w:proofErr w:type="spellStart"/>
      <w:r w:rsidR="00B576C0" w:rsidRPr="009F0460">
        <w:rPr>
          <w:b/>
          <w:bCs/>
        </w:rPr>
        <w:t>wgu</w:t>
      </w:r>
      <w:proofErr w:type="spellEnd"/>
      <w:r w:rsidR="00B576C0" w:rsidRPr="009F0460">
        <w:rPr>
          <w:b/>
          <w:bCs/>
        </w:rPr>
        <w:t xml:space="preserve">) </w:t>
      </w:r>
      <w:r w:rsidR="00394B52" w:rsidRPr="009F0460">
        <w:rPr>
          <w:b/>
          <w:bCs/>
        </w:rPr>
        <w:t>and Gender</w:t>
      </w:r>
      <w:r w:rsidR="00EE2E29">
        <w:t>&gt;Close</w:t>
      </w:r>
    </w:p>
    <w:p w14:paraId="2E1D6E3C" w14:textId="591FFD81" w:rsidR="0072482A" w:rsidRDefault="00182990" w:rsidP="00A6446E">
      <w:pPr>
        <w:pStyle w:val="ListParagraph"/>
        <w:numPr>
          <w:ilvl w:val="4"/>
          <w:numId w:val="42"/>
        </w:numPr>
      </w:pPr>
      <w:r>
        <w:t xml:space="preserve">Drag to </w:t>
      </w:r>
      <w:r w:rsidR="002D5A7F">
        <w:rPr>
          <w:b/>
          <w:bCs/>
        </w:rPr>
        <w:t>L</w:t>
      </w:r>
      <w:r>
        <w:rPr>
          <w:b/>
          <w:bCs/>
        </w:rPr>
        <w:t>abel</w:t>
      </w:r>
    </w:p>
    <w:p w14:paraId="75776E0E" w14:textId="04A5855A" w:rsidR="009E3009" w:rsidRDefault="009E3009" w:rsidP="00723584">
      <w:pPr>
        <w:pStyle w:val="ListParagraph"/>
        <w:numPr>
          <w:ilvl w:val="2"/>
          <w:numId w:val="42"/>
        </w:numPr>
      </w:pPr>
      <w:r>
        <w:t>Filters</w:t>
      </w:r>
    </w:p>
    <w:p w14:paraId="1A33E4BE" w14:textId="494D17F3" w:rsidR="00F92E1F" w:rsidRDefault="00F92E1F" w:rsidP="00723584">
      <w:pPr>
        <w:pStyle w:val="ListParagraph"/>
        <w:numPr>
          <w:ilvl w:val="3"/>
          <w:numId w:val="42"/>
        </w:numPr>
      </w:pPr>
      <w:r w:rsidRPr="00F92E1F">
        <w:t>Selected WGU Service</w:t>
      </w:r>
    </w:p>
    <w:p w14:paraId="1FB489BD" w14:textId="77777777" w:rsidR="003340A5" w:rsidRDefault="003340A5" w:rsidP="003340A5">
      <w:pPr>
        <w:pStyle w:val="ListParagraph"/>
        <w:numPr>
          <w:ilvl w:val="4"/>
          <w:numId w:val="42"/>
        </w:numPr>
      </w:pPr>
      <w:r>
        <w:t>Make sure only Selected is checked</w:t>
      </w:r>
    </w:p>
    <w:p w14:paraId="14251CD2" w14:textId="303A7646" w:rsidR="00E617DB" w:rsidRPr="003727FF" w:rsidRDefault="003340A5" w:rsidP="00016337">
      <w:pPr>
        <w:pStyle w:val="ListParagraph"/>
        <w:numPr>
          <w:ilvl w:val="4"/>
          <w:numId w:val="42"/>
        </w:numPr>
      </w:pPr>
      <w:r>
        <w:t>Ok and closed</w:t>
      </w:r>
    </w:p>
    <w:p w14:paraId="6CA931F6" w14:textId="2AED41FB" w:rsidR="009E3009" w:rsidRDefault="009E3009" w:rsidP="009E3009">
      <w:pPr>
        <w:pStyle w:val="ListParagraph"/>
      </w:pPr>
      <w:r w:rsidRPr="003630F2">
        <w:t>Sheet set up</w:t>
      </w:r>
    </w:p>
    <w:p w14:paraId="7AE8B01E" w14:textId="77777777" w:rsidR="00501E8C" w:rsidRPr="00D21118" w:rsidRDefault="00501E8C" w:rsidP="00723584">
      <w:pPr>
        <w:pStyle w:val="ListParagraph"/>
        <w:numPr>
          <w:ilvl w:val="2"/>
          <w:numId w:val="42"/>
        </w:numPr>
        <w:rPr>
          <w:b/>
        </w:rPr>
      </w:pPr>
      <w:r w:rsidRPr="00D21118">
        <w:rPr>
          <w:b/>
        </w:rPr>
        <w:t>Color Settings</w:t>
      </w:r>
    </w:p>
    <w:p w14:paraId="300BBED1" w14:textId="77777777" w:rsidR="00C8179E" w:rsidRDefault="00C8179E" w:rsidP="00D21118">
      <w:pPr>
        <w:pStyle w:val="ListParagraph"/>
        <w:numPr>
          <w:ilvl w:val="3"/>
          <w:numId w:val="42"/>
        </w:numPr>
      </w:pPr>
      <w:r w:rsidRPr="00746471">
        <w:rPr>
          <w:rFonts w:hint="eastAsia"/>
        </w:rPr>
        <w:t xml:space="preserve">Edit Colors </w:t>
      </w:r>
      <w:r w:rsidRPr="00746471">
        <w:rPr>
          <w:rFonts w:hint="eastAsia"/>
        </w:rPr>
        <w:t>→</w:t>
      </w:r>
      <w:r w:rsidRPr="00746471">
        <w:rPr>
          <w:rFonts w:hint="eastAsia"/>
        </w:rPr>
        <w:t xml:space="preserve"> Select </w:t>
      </w:r>
      <w:r w:rsidRPr="00746471">
        <w:rPr>
          <w:rFonts w:hint="eastAsia"/>
          <w:b/>
          <w:bCs/>
        </w:rPr>
        <w:t>Color Blind Palette</w:t>
      </w:r>
    </w:p>
    <w:p w14:paraId="4DA42FD1" w14:textId="22A8D473" w:rsidR="00C8179E" w:rsidRDefault="00C8179E" w:rsidP="00D21118">
      <w:pPr>
        <w:pStyle w:val="ListParagraph"/>
        <w:numPr>
          <w:ilvl w:val="3"/>
          <w:numId w:val="42"/>
        </w:numPr>
      </w:pPr>
      <w:r>
        <w:t xml:space="preserve">For ‘Female’ set </w:t>
      </w:r>
      <w:r w:rsidR="00AB2FAD" w:rsidRPr="009F096C">
        <w:rPr>
          <w:b/>
          <w:bCs/>
          <w:color w:val="57606C"/>
        </w:rPr>
        <w:t xml:space="preserve">Dark Gray </w:t>
      </w:r>
      <w:r w:rsidR="009F096C" w:rsidRPr="009F096C">
        <w:rPr>
          <w:b/>
          <w:bCs/>
          <w:color w:val="57606C"/>
        </w:rPr>
        <w:t>#57606C</w:t>
      </w:r>
      <w:r>
        <w:t xml:space="preserve"> </w:t>
      </w:r>
    </w:p>
    <w:p w14:paraId="2ECB413D" w14:textId="79E25E55" w:rsidR="00C8179E" w:rsidRPr="00C8179E" w:rsidRDefault="00C8179E" w:rsidP="00D21118">
      <w:pPr>
        <w:pStyle w:val="ListParagraph"/>
        <w:numPr>
          <w:ilvl w:val="3"/>
          <w:numId w:val="42"/>
        </w:numPr>
      </w:pPr>
      <w:r>
        <w:t xml:space="preserve">For ‘Male’ set </w:t>
      </w:r>
      <w:r w:rsidR="00AB2FAD" w:rsidRPr="008C563E">
        <w:rPr>
          <w:b/>
          <w:bCs/>
          <w:color w:val="1170AA"/>
        </w:rPr>
        <w:t>Blue: #1170AA</w:t>
      </w:r>
    </w:p>
    <w:p w14:paraId="2DCB0130" w14:textId="4CFA5E4A" w:rsidR="00C8179E" w:rsidRPr="00E3222A" w:rsidRDefault="00C8179E" w:rsidP="00D21118">
      <w:pPr>
        <w:pStyle w:val="ListParagraph"/>
        <w:numPr>
          <w:ilvl w:val="3"/>
          <w:numId w:val="42"/>
        </w:numPr>
      </w:pPr>
      <w:r>
        <w:t>For ‘Non</w:t>
      </w:r>
      <w:r w:rsidR="00AB2FAD">
        <w:t>binary</w:t>
      </w:r>
      <w:r>
        <w:t xml:space="preserve">’ set </w:t>
      </w:r>
      <w:r w:rsidRPr="00FC62A1">
        <w:rPr>
          <w:b/>
          <w:bCs/>
          <w:color w:val="C85200"/>
        </w:rPr>
        <w:t>Brown: #C85200</w:t>
      </w:r>
    </w:p>
    <w:p w14:paraId="194CFE50" w14:textId="675C1D76" w:rsidR="00C8179E" w:rsidRPr="00C8179E" w:rsidRDefault="00C8179E" w:rsidP="00D21118">
      <w:pPr>
        <w:pStyle w:val="ListParagraph"/>
        <w:numPr>
          <w:ilvl w:val="3"/>
          <w:numId w:val="42"/>
        </w:numPr>
      </w:pPr>
      <w:r>
        <w:t>Click OK</w:t>
      </w:r>
    </w:p>
    <w:p w14:paraId="4B029B51" w14:textId="77777777" w:rsidR="00501E8C" w:rsidRPr="009C4474" w:rsidRDefault="00501E8C" w:rsidP="00D21118">
      <w:pPr>
        <w:pStyle w:val="ListParagraph"/>
        <w:numPr>
          <w:ilvl w:val="2"/>
          <w:numId w:val="42"/>
        </w:numPr>
        <w:rPr>
          <w:b/>
        </w:rPr>
      </w:pPr>
      <w:r w:rsidRPr="009C4474">
        <w:rPr>
          <w:b/>
        </w:rPr>
        <w:t>Label Settings</w:t>
      </w:r>
    </w:p>
    <w:p w14:paraId="3BFCCC83" w14:textId="77777777" w:rsidR="00306B43" w:rsidRDefault="00F63237" w:rsidP="009C4474">
      <w:pPr>
        <w:pStyle w:val="ListParagraph"/>
        <w:numPr>
          <w:ilvl w:val="3"/>
          <w:numId w:val="42"/>
        </w:numPr>
      </w:pPr>
      <w:r>
        <w:t xml:space="preserve">Make sure </w:t>
      </w:r>
      <w:r w:rsidRPr="0099296B">
        <w:rPr>
          <w:b/>
          <w:bCs/>
        </w:rPr>
        <w:t>Show mark labels</w:t>
      </w:r>
      <w:r>
        <w:t xml:space="preserve"> </w:t>
      </w:r>
      <w:r w:rsidR="00DF1687">
        <w:t>is checked</w:t>
      </w:r>
    </w:p>
    <w:p w14:paraId="06463F0B" w14:textId="0187E592" w:rsidR="00F63237" w:rsidRDefault="00306B43" w:rsidP="009C4474">
      <w:pPr>
        <w:pStyle w:val="ListParagraph"/>
        <w:numPr>
          <w:ilvl w:val="3"/>
          <w:numId w:val="42"/>
        </w:numPr>
      </w:pPr>
      <w:r>
        <w:t xml:space="preserve">If </w:t>
      </w:r>
      <w:r w:rsidR="00F63237" w:rsidRPr="00306B43">
        <w:t>Allow labels to overlap other marks</w:t>
      </w:r>
      <w:r w:rsidR="00F63237">
        <w:t xml:space="preserve"> </w:t>
      </w:r>
      <w:r>
        <w:t>is</w:t>
      </w:r>
      <w:r w:rsidR="00F63237">
        <w:t xml:space="preserve"> checked</w:t>
      </w:r>
      <w:r>
        <w:t xml:space="preserve">, </w:t>
      </w:r>
      <w:r w:rsidRPr="00306B43">
        <w:t>Uncheck</w:t>
      </w:r>
      <w:r>
        <w:t xml:space="preserve"> </w:t>
      </w:r>
      <w:r w:rsidRPr="00306B43">
        <w:t>it</w:t>
      </w:r>
    </w:p>
    <w:p w14:paraId="4FED4E9B" w14:textId="77777777" w:rsidR="00F63237" w:rsidRDefault="00F63237" w:rsidP="009C4474">
      <w:pPr>
        <w:pStyle w:val="ListParagraph"/>
        <w:numPr>
          <w:ilvl w:val="3"/>
          <w:numId w:val="42"/>
        </w:numPr>
      </w:pPr>
      <w:r>
        <w:t>Label Appearance</w:t>
      </w:r>
    </w:p>
    <w:p w14:paraId="5DED6055" w14:textId="77777777" w:rsidR="00F63237" w:rsidRDefault="00F63237" w:rsidP="009C4474">
      <w:pPr>
        <w:pStyle w:val="ListParagraph"/>
        <w:numPr>
          <w:ilvl w:val="4"/>
          <w:numId w:val="42"/>
        </w:numPr>
      </w:pPr>
      <w:r>
        <w:t xml:space="preserve">Select the … for the </w:t>
      </w:r>
      <w:r>
        <w:rPr>
          <w:b/>
          <w:bCs/>
        </w:rPr>
        <w:t xml:space="preserve">text </w:t>
      </w:r>
      <w:r>
        <w:t>section</w:t>
      </w:r>
    </w:p>
    <w:p w14:paraId="7D03D1C3" w14:textId="77777777" w:rsidR="00E01D24" w:rsidRDefault="009E3DE2" w:rsidP="009C4474">
      <w:pPr>
        <w:pStyle w:val="ListParagraph"/>
        <w:numPr>
          <w:ilvl w:val="4"/>
          <w:numId w:val="42"/>
        </w:numPr>
      </w:pPr>
      <w:r>
        <w:t>Using the in</w:t>
      </w:r>
      <w:r w:rsidR="003E0D2E">
        <w:t>sert tab</w:t>
      </w:r>
      <w:r w:rsidR="00E01D24">
        <w:t>:</w:t>
      </w:r>
    </w:p>
    <w:p w14:paraId="7695766A" w14:textId="561F12D8" w:rsidR="00F63237" w:rsidRDefault="00F63237" w:rsidP="004D0101">
      <w:pPr>
        <w:pStyle w:val="ListParagraph"/>
        <w:numPr>
          <w:ilvl w:val="5"/>
          <w:numId w:val="42"/>
        </w:numPr>
      </w:pPr>
      <w:r w:rsidRPr="007A7738">
        <w:rPr>
          <w:rFonts w:hint="eastAsia"/>
        </w:rPr>
        <w:lastRenderedPageBreak/>
        <w:t xml:space="preserve">First line </w:t>
      </w:r>
      <w:r w:rsidR="00D43176" w:rsidRPr="008B1F13">
        <w:rPr>
          <w:szCs w:val="22"/>
        </w:rPr>
        <w:t>&lt;CNTD(</w:t>
      </w:r>
      <w:r w:rsidR="00EF5E6D" w:rsidRPr="008B1F13">
        <w:rPr>
          <w:szCs w:val="22"/>
        </w:rPr>
        <w:t>customer_id (</w:t>
      </w:r>
      <w:proofErr w:type="spellStart"/>
      <w:r w:rsidR="00EF5E6D" w:rsidRPr="008B1F13">
        <w:rPr>
          <w:szCs w:val="22"/>
        </w:rPr>
        <w:t>wgu</w:t>
      </w:r>
      <w:proofErr w:type="spellEnd"/>
      <w:r w:rsidR="00EF5E6D" w:rsidRPr="008B1F13">
        <w:rPr>
          <w:szCs w:val="22"/>
        </w:rPr>
        <w:t>)</w:t>
      </w:r>
      <w:r w:rsidR="00D43176" w:rsidRPr="008B1F13">
        <w:rPr>
          <w:szCs w:val="22"/>
        </w:rPr>
        <w:t>)&gt;</w:t>
      </w:r>
      <w:r w:rsidRPr="008B1F13">
        <w:rPr>
          <w:rFonts w:hint="eastAsia"/>
        </w:rPr>
        <w:t xml:space="preserve"> </w:t>
      </w:r>
      <w:r w:rsidRPr="007A7738">
        <w:rPr>
          <w:rFonts w:hint="eastAsia"/>
        </w:rPr>
        <w:t>→</w:t>
      </w:r>
      <w:r w:rsidRPr="007A7738">
        <w:rPr>
          <w:rFonts w:hint="eastAsia"/>
        </w:rPr>
        <w:t xml:space="preserve"> Set font to </w:t>
      </w:r>
      <w:r w:rsidRPr="007A7738">
        <w:rPr>
          <w:rFonts w:hint="eastAsia"/>
          <w:b/>
          <w:bCs/>
        </w:rPr>
        <w:t>Tableau Medium</w:t>
      </w:r>
      <w:r w:rsidRPr="007A7738">
        <w:rPr>
          <w:rFonts w:hint="eastAsia"/>
        </w:rPr>
        <w:t xml:space="preserve">, Size </w:t>
      </w:r>
      <w:r w:rsidRPr="007A7738">
        <w:rPr>
          <w:rFonts w:hint="eastAsia"/>
          <w:b/>
          <w:bCs/>
        </w:rPr>
        <w:t>14</w:t>
      </w:r>
      <w:r w:rsidRPr="007A7738">
        <w:rPr>
          <w:rFonts w:hint="eastAsia"/>
        </w:rPr>
        <w:t xml:space="preserve">, Color </w:t>
      </w:r>
      <w:r w:rsidRPr="007A7738">
        <w:rPr>
          <w:rFonts w:hint="eastAsia"/>
          <w:b/>
          <w:bCs/>
        </w:rPr>
        <w:t>White</w:t>
      </w:r>
      <w:r w:rsidRPr="007A7738">
        <w:rPr>
          <w:rFonts w:hint="eastAsia"/>
        </w:rPr>
        <w:t xml:space="preserve"> </w:t>
      </w:r>
      <w:r w:rsidRPr="007A7738">
        <w:rPr>
          <w:rFonts w:hint="eastAsia"/>
          <w:b/>
          <w:bCs/>
        </w:rPr>
        <w:t>(#ffffff),</w:t>
      </w:r>
      <w:r w:rsidRPr="007A7738">
        <w:rPr>
          <w:rFonts w:hint="eastAsia"/>
        </w:rPr>
        <w:t xml:space="preserve"> Center Alignment</w:t>
      </w:r>
    </w:p>
    <w:p w14:paraId="5EECC308" w14:textId="17DAB8E0" w:rsidR="00F63237" w:rsidRDefault="00AE11F5" w:rsidP="00B17397">
      <w:pPr>
        <w:pStyle w:val="ListParagraph"/>
        <w:numPr>
          <w:ilvl w:val="5"/>
          <w:numId w:val="42"/>
        </w:numPr>
      </w:pPr>
      <w:r>
        <w:rPr>
          <w:b/>
          <w:bCs/>
        </w:rPr>
        <w:t xml:space="preserve">Enter </w:t>
      </w:r>
      <w:r w:rsidR="00F63237" w:rsidRPr="0044450F">
        <w:t>Second line</w:t>
      </w:r>
      <w:r w:rsidR="002E0913" w:rsidRPr="009B0591">
        <w:rPr>
          <w:szCs w:val="22"/>
        </w:rPr>
        <w:t>&lt;</w:t>
      </w:r>
      <w:proofErr w:type="spellStart"/>
      <w:r w:rsidR="002E0913" w:rsidRPr="009B0591">
        <w:rPr>
          <w:szCs w:val="22"/>
        </w:rPr>
        <w:t>Parameters.Select</w:t>
      </w:r>
      <w:proofErr w:type="spellEnd"/>
      <w:r w:rsidR="002E0913" w:rsidRPr="009B0591">
        <w:rPr>
          <w:szCs w:val="22"/>
        </w:rPr>
        <w:t xml:space="preserve"> WGU Service&gt;</w:t>
      </w:r>
      <w:r w:rsidR="00F63237" w:rsidRPr="0044450F">
        <w:t xml:space="preserve"> set font to </w:t>
      </w:r>
      <w:r w:rsidR="00F63237" w:rsidRPr="0044450F">
        <w:rPr>
          <w:b/>
          <w:bCs/>
        </w:rPr>
        <w:t>Tableau Medium</w:t>
      </w:r>
      <w:r w:rsidR="00F63237" w:rsidRPr="0044450F">
        <w:t xml:space="preserve">, Size </w:t>
      </w:r>
      <w:r w:rsidR="003E6B97">
        <w:rPr>
          <w:b/>
          <w:bCs/>
        </w:rPr>
        <w:t>11</w:t>
      </w:r>
      <w:r w:rsidR="00F63237" w:rsidRPr="0044450F">
        <w:t xml:space="preserve">, Color </w:t>
      </w:r>
      <w:r w:rsidR="00F63237" w:rsidRPr="0044450F">
        <w:rPr>
          <w:b/>
          <w:bCs/>
        </w:rPr>
        <w:t>White</w:t>
      </w:r>
      <w:r w:rsidR="00F63237" w:rsidRPr="0044450F">
        <w:t xml:space="preserve"> (#ffffff)</w:t>
      </w:r>
    </w:p>
    <w:p w14:paraId="38F07BAD" w14:textId="4AEC5355" w:rsidR="003C6799" w:rsidRDefault="003C6799" w:rsidP="00B17397">
      <w:pPr>
        <w:pStyle w:val="ListParagraph"/>
        <w:numPr>
          <w:ilvl w:val="5"/>
          <w:numId w:val="42"/>
        </w:numPr>
      </w:pPr>
      <w:r>
        <w:t xml:space="preserve">Enter </w:t>
      </w:r>
      <w:r w:rsidR="00475E36">
        <w:t xml:space="preserve">third line </w:t>
      </w:r>
      <w:r w:rsidR="009B0591">
        <w:t>(</w:t>
      </w:r>
      <w:r w:rsidR="009F5ED6" w:rsidRPr="009B0591">
        <w:t>&lt;</w:t>
      </w:r>
      <w:r w:rsidR="00BB5F77" w:rsidRPr="009B0591">
        <w:t>%</w:t>
      </w:r>
      <w:r w:rsidR="00475E36" w:rsidRPr="009B0591">
        <w:t xml:space="preserve"> of Total </w:t>
      </w:r>
      <w:r w:rsidR="00DE0002" w:rsidRPr="009B0591">
        <w:rPr>
          <w:szCs w:val="22"/>
        </w:rPr>
        <w:t>CNTD(</w:t>
      </w:r>
      <w:proofErr w:type="spellStart"/>
      <w:r w:rsidR="00BB5F77" w:rsidRPr="009B0591">
        <w:rPr>
          <w:szCs w:val="22"/>
        </w:rPr>
        <w:t>customer</w:t>
      </w:r>
      <w:r w:rsidR="009F5ED6" w:rsidRPr="009B0591">
        <w:rPr>
          <w:szCs w:val="22"/>
        </w:rPr>
        <w:t>id</w:t>
      </w:r>
      <w:proofErr w:type="spellEnd"/>
      <w:r w:rsidR="009F5ED6" w:rsidRPr="009B0591">
        <w:rPr>
          <w:szCs w:val="22"/>
        </w:rPr>
        <w:t xml:space="preserve"> (</w:t>
      </w:r>
      <w:proofErr w:type="spellStart"/>
      <w:r w:rsidR="009F5ED6" w:rsidRPr="009B0591">
        <w:rPr>
          <w:szCs w:val="22"/>
        </w:rPr>
        <w:t>wgu</w:t>
      </w:r>
      <w:proofErr w:type="spellEnd"/>
      <w:r w:rsidR="00DE0002" w:rsidRPr="009B0591">
        <w:rPr>
          <w:szCs w:val="22"/>
        </w:rPr>
        <w:t>)</w:t>
      </w:r>
      <w:r w:rsidR="00475E36" w:rsidRPr="009B0591">
        <w:t>)</w:t>
      </w:r>
      <w:r w:rsidR="009F5ED6" w:rsidRPr="009B0591">
        <w:t>&gt;</w:t>
      </w:r>
      <w:r w:rsidR="009B0591">
        <w:t>)</w:t>
      </w:r>
      <w:r w:rsidR="00475E36" w:rsidRPr="0044450F">
        <w:t xml:space="preserve"> </w:t>
      </w:r>
      <w:r w:rsidR="00475E36" w:rsidRPr="007A7738">
        <w:rPr>
          <w:rFonts w:hint="eastAsia"/>
        </w:rPr>
        <w:t>→</w:t>
      </w:r>
      <w:r w:rsidR="00475E36" w:rsidRPr="007A7738">
        <w:rPr>
          <w:rFonts w:hint="eastAsia"/>
        </w:rPr>
        <w:t xml:space="preserve"> </w:t>
      </w:r>
      <w:r w:rsidR="00475E36" w:rsidRPr="0044450F">
        <w:t xml:space="preserve">Parenthesize it </w:t>
      </w:r>
    </w:p>
    <w:p w14:paraId="5B9F3878" w14:textId="1833AF3A" w:rsidR="00F63237" w:rsidRPr="00F63237" w:rsidRDefault="00F63237" w:rsidP="001D2F9A">
      <w:pPr>
        <w:pStyle w:val="ListParagraph"/>
        <w:numPr>
          <w:ilvl w:val="4"/>
          <w:numId w:val="42"/>
        </w:numPr>
      </w:pPr>
      <w:r>
        <w:t xml:space="preserve">Under </w:t>
      </w:r>
      <w:r>
        <w:rPr>
          <w:b/>
          <w:bCs/>
        </w:rPr>
        <w:t xml:space="preserve">Marks to Label </w:t>
      </w:r>
      <w:r>
        <w:t xml:space="preserve">select </w:t>
      </w:r>
      <w:r>
        <w:rPr>
          <w:b/>
          <w:bCs/>
        </w:rPr>
        <w:t xml:space="preserve">All </w:t>
      </w:r>
      <w:r>
        <w:t>and Close</w:t>
      </w:r>
    </w:p>
    <w:p w14:paraId="244E8B03" w14:textId="77777777" w:rsidR="00501E8C" w:rsidRPr="001D2F9A" w:rsidRDefault="00501E8C" w:rsidP="001D2F9A">
      <w:pPr>
        <w:pStyle w:val="ListParagraph"/>
        <w:numPr>
          <w:ilvl w:val="2"/>
          <w:numId w:val="42"/>
        </w:numPr>
        <w:rPr>
          <w:b/>
        </w:rPr>
      </w:pPr>
      <w:r w:rsidRPr="001D2F9A">
        <w:rPr>
          <w:b/>
        </w:rPr>
        <w:t>Tooltip Settings</w:t>
      </w:r>
    </w:p>
    <w:p w14:paraId="19ECA2A5" w14:textId="536BC1A8" w:rsidR="004B784A" w:rsidRDefault="004B784A" w:rsidP="001D2F9A">
      <w:pPr>
        <w:pStyle w:val="ListParagraph"/>
        <w:numPr>
          <w:ilvl w:val="3"/>
          <w:numId w:val="42"/>
        </w:numPr>
      </w:pPr>
      <w:r w:rsidRPr="004A07CD">
        <w:t>Change text to:</w:t>
      </w:r>
    </w:p>
    <w:p w14:paraId="26285522" w14:textId="62445A06" w:rsidR="004B784A" w:rsidRPr="00F0376A" w:rsidRDefault="004B784A" w:rsidP="006A7F0D">
      <w:pPr>
        <w:pStyle w:val="ListParagraph"/>
        <w:numPr>
          <w:ilvl w:val="4"/>
          <w:numId w:val="42"/>
        </w:numPr>
      </w:pPr>
      <w:r w:rsidRPr="00F0376A">
        <w:t xml:space="preserve">First line </w:t>
      </w:r>
      <w:r w:rsidRPr="0046046D">
        <w:rPr>
          <w:rFonts w:hint="eastAsia"/>
        </w:rPr>
        <w:t>→</w:t>
      </w:r>
      <w:r w:rsidRPr="00C21BA1">
        <w:t xml:space="preserve"> </w:t>
      </w:r>
      <w:r>
        <w:t>Dependent</w:t>
      </w:r>
      <w:r w:rsidRPr="00F0376A">
        <w:t xml:space="preserve"> </w:t>
      </w:r>
      <w:r w:rsidRPr="00E26F37">
        <w:t>Status</w:t>
      </w:r>
      <w:r w:rsidR="008B1160" w:rsidRPr="00E26F37">
        <w:t xml:space="preserve"> &lt;children (</w:t>
      </w:r>
      <w:proofErr w:type="spellStart"/>
      <w:r w:rsidR="008B1160" w:rsidRPr="00E26F37">
        <w:t>wgu</w:t>
      </w:r>
      <w:proofErr w:type="spellEnd"/>
      <w:r w:rsidR="008B1160" w:rsidRPr="00E26F37">
        <w:t>)&gt;</w:t>
      </w:r>
    </w:p>
    <w:p w14:paraId="7456ADE0" w14:textId="119DF1F4" w:rsidR="004B784A" w:rsidRPr="00DD6E6A" w:rsidRDefault="004B784A" w:rsidP="006A7F0D">
      <w:pPr>
        <w:pStyle w:val="ListParagraph"/>
        <w:numPr>
          <w:ilvl w:val="4"/>
          <w:numId w:val="42"/>
        </w:numPr>
      </w:pPr>
      <w:r w:rsidRPr="00232ED1">
        <w:t xml:space="preserve">Second line </w:t>
      </w:r>
      <w:r w:rsidRPr="0046046D">
        <w:rPr>
          <w:rFonts w:hint="eastAsia"/>
        </w:rPr>
        <w:t>→</w:t>
      </w:r>
      <w:r w:rsidRPr="00C21BA1">
        <w:t xml:space="preserve"> </w:t>
      </w:r>
      <w:r w:rsidRPr="00DD6E6A">
        <w:t>Number of Customers</w:t>
      </w:r>
      <w:r w:rsidR="008B1160">
        <w:t xml:space="preserve"> </w:t>
      </w:r>
      <w:r w:rsidR="008B1160" w:rsidRPr="006D723B">
        <w:rPr>
          <w:iCs/>
          <w:szCs w:val="22"/>
        </w:rPr>
        <w:t>&lt;CNTD(</w:t>
      </w:r>
      <w:proofErr w:type="spellStart"/>
      <w:r w:rsidR="008B1160" w:rsidRPr="006D723B">
        <w:rPr>
          <w:iCs/>
          <w:szCs w:val="22"/>
        </w:rPr>
        <w:t>customerid</w:t>
      </w:r>
      <w:proofErr w:type="spellEnd"/>
      <w:r w:rsidR="006D723B" w:rsidRPr="006D723B">
        <w:rPr>
          <w:iCs/>
          <w:szCs w:val="22"/>
        </w:rPr>
        <w:t xml:space="preserve"> (</w:t>
      </w:r>
      <w:proofErr w:type="spellStart"/>
      <w:r w:rsidR="006D723B" w:rsidRPr="006D723B">
        <w:rPr>
          <w:iCs/>
          <w:szCs w:val="22"/>
        </w:rPr>
        <w:t>wgu</w:t>
      </w:r>
      <w:proofErr w:type="spellEnd"/>
      <w:r w:rsidR="006D723B" w:rsidRPr="006D723B">
        <w:rPr>
          <w:iCs/>
          <w:szCs w:val="22"/>
        </w:rPr>
        <w:t>)</w:t>
      </w:r>
      <w:r w:rsidR="008B1160" w:rsidRPr="006D723B">
        <w:rPr>
          <w:iCs/>
          <w:szCs w:val="22"/>
        </w:rPr>
        <w:t>)&gt;</w:t>
      </w:r>
    </w:p>
    <w:p w14:paraId="3C5950E1" w14:textId="46D1B004" w:rsidR="004B784A" w:rsidRPr="008E0108" w:rsidRDefault="004B784A" w:rsidP="006A7F0D">
      <w:pPr>
        <w:pStyle w:val="ListParagraph"/>
        <w:numPr>
          <w:ilvl w:val="4"/>
          <w:numId w:val="42"/>
        </w:numPr>
      </w:pPr>
      <w:r w:rsidRPr="00DD6E6A">
        <w:t xml:space="preserve">Third line </w:t>
      </w:r>
      <w:r w:rsidRPr="0046046D">
        <w:rPr>
          <w:rFonts w:hint="eastAsia"/>
        </w:rPr>
        <w:t>→</w:t>
      </w:r>
      <w:r w:rsidRPr="00C21BA1">
        <w:t xml:space="preserve"> </w:t>
      </w:r>
      <w:r>
        <w:t>Di</w:t>
      </w:r>
      <w:r w:rsidR="00483F77">
        <w:t xml:space="preserve">fference </w:t>
      </w:r>
      <w:r w:rsidR="0056228E">
        <w:t>Between</w:t>
      </w:r>
      <w:r w:rsidR="00483F77">
        <w:t xml:space="preserve"> Dependent Catego</w:t>
      </w:r>
      <w:r w:rsidR="0056228E">
        <w:t>ries</w:t>
      </w:r>
      <w:r w:rsidR="008B1160">
        <w:t xml:space="preserve"> </w:t>
      </w:r>
      <w:r w:rsidR="005A7062" w:rsidRPr="00E26F37">
        <w:t>&lt;Difference in CNTD(</w:t>
      </w:r>
      <w:proofErr w:type="spellStart"/>
      <w:r w:rsidR="00A345E9" w:rsidRPr="00E26F37">
        <w:t>customerid</w:t>
      </w:r>
      <w:proofErr w:type="spellEnd"/>
      <w:r w:rsidR="006D723B">
        <w:t xml:space="preserve"> (</w:t>
      </w:r>
      <w:proofErr w:type="spellStart"/>
      <w:r w:rsidR="006D723B">
        <w:t>wgu</w:t>
      </w:r>
      <w:proofErr w:type="spellEnd"/>
      <w:r w:rsidR="006D723B">
        <w:t>)</w:t>
      </w:r>
      <w:r w:rsidR="00A345E9" w:rsidRPr="00E26F37">
        <w:t>)&gt;</w:t>
      </w:r>
    </w:p>
    <w:p w14:paraId="49808DCC" w14:textId="6C288E30" w:rsidR="004B784A" w:rsidRPr="00342C85" w:rsidRDefault="004B784A" w:rsidP="006A7F0D">
      <w:pPr>
        <w:pStyle w:val="ListParagraph"/>
        <w:numPr>
          <w:ilvl w:val="4"/>
          <w:numId w:val="42"/>
        </w:numPr>
      </w:pPr>
      <w:r w:rsidRPr="008E0108">
        <w:t xml:space="preserve">Last line </w:t>
      </w:r>
      <w:r w:rsidRPr="0046046D">
        <w:rPr>
          <w:rFonts w:hint="eastAsia"/>
        </w:rPr>
        <w:t>→</w:t>
      </w:r>
      <w:r w:rsidRPr="00C21BA1">
        <w:t xml:space="preserve"> </w:t>
      </w:r>
      <w:r w:rsidR="004E334E" w:rsidRPr="004E334E">
        <w:rPr>
          <w:szCs w:val="22"/>
        </w:rPr>
        <w:t>&lt;</w:t>
      </w:r>
      <w:proofErr w:type="spellStart"/>
      <w:r w:rsidR="004E334E" w:rsidRPr="004E334E">
        <w:rPr>
          <w:szCs w:val="22"/>
        </w:rPr>
        <w:t>Parameters.Select</w:t>
      </w:r>
      <w:proofErr w:type="spellEnd"/>
      <w:r w:rsidR="004E334E" w:rsidRPr="004E334E">
        <w:rPr>
          <w:szCs w:val="22"/>
        </w:rPr>
        <w:t xml:space="preserve"> WGU Service&gt;</w:t>
      </w:r>
      <w:r w:rsidRPr="008E0108">
        <w:t xml:space="preserve"> </w:t>
      </w:r>
      <w:r w:rsidR="006D723B">
        <w:t>Services</w:t>
      </w:r>
      <w:r w:rsidR="00A345E9">
        <w:t xml:space="preserve"> </w:t>
      </w:r>
      <w:r w:rsidR="00F01578">
        <w:t>Selected</w:t>
      </w:r>
      <w:r w:rsidR="00A345E9">
        <w:t xml:space="preserve"> by</w:t>
      </w:r>
      <w:r w:rsidR="00A40692">
        <w:t xml:space="preserve"> </w:t>
      </w:r>
      <w:r w:rsidR="00A40692" w:rsidRPr="008E0108">
        <w:t>&lt;% of Total CNT(</w:t>
      </w:r>
      <w:proofErr w:type="spellStart"/>
      <w:r w:rsidR="004E334E">
        <w:t>customerid</w:t>
      </w:r>
      <w:proofErr w:type="spellEnd"/>
      <w:r w:rsidR="00A40692" w:rsidRPr="008E0108">
        <w:t xml:space="preserve"> (WGU))&gt;</w:t>
      </w:r>
      <w:r w:rsidR="00A40692">
        <w:t>of</w:t>
      </w:r>
      <w:r w:rsidR="004E334E">
        <w:t xml:space="preserve"> &lt;</w:t>
      </w:r>
      <w:r w:rsidR="009B389A">
        <w:t>g</w:t>
      </w:r>
      <w:r w:rsidR="004E334E">
        <w:t>ender</w:t>
      </w:r>
      <w:r w:rsidR="009B389A">
        <w:t xml:space="preserve"> (</w:t>
      </w:r>
      <w:proofErr w:type="spellStart"/>
      <w:r w:rsidR="009B389A">
        <w:t>wgu</w:t>
      </w:r>
      <w:proofErr w:type="spellEnd"/>
      <w:r w:rsidR="009B389A">
        <w:t>)</w:t>
      </w:r>
      <w:r w:rsidR="004E334E">
        <w:t>&gt;</w:t>
      </w:r>
      <w:r w:rsidRPr="008E0108">
        <w:t xml:space="preserve"> </w:t>
      </w:r>
      <w:r w:rsidR="004E334E">
        <w:t>Customers</w:t>
      </w:r>
    </w:p>
    <w:p w14:paraId="687FCA3A" w14:textId="62C9523E" w:rsidR="004B784A" w:rsidRPr="00E26F37" w:rsidRDefault="00E26F37" w:rsidP="006A7F0D">
      <w:pPr>
        <w:pStyle w:val="ListParagraph"/>
        <w:numPr>
          <w:ilvl w:val="4"/>
          <w:numId w:val="42"/>
        </w:numPr>
      </w:pPr>
      <w:r w:rsidRPr="00BC7AC4">
        <w:t xml:space="preserve">Update phrases in </w:t>
      </w:r>
      <w:r w:rsidRPr="00BC7AC4">
        <w:rPr>
          <w:b/>
          <w:bCs/>
        </w:rPr>
        <w:t>&lt;&gt;</w:t>
      </w:r>
      <w:r w:rsidRPr="00BC7AC4">
        <w:t xml:space="preserve"> to </w:t>
      </w:r>
      <w:r w:rsidRPr="00BC7AC4">
        <w:rPr>
          <w:b/>
          <w:bCs/>
        </w:rPr>
        <w:t>Tableau Medium</w:t>
      </w:r>
      <w:r w:rsidRPr="00BC7AC4">
        <w:t xml:space="preserve">, Color </w:t>
      </w:r>
      <w:r w:rsidRPr="00BC7AC4">
        <w:rPr>
          <w:b/>
          <w:bCs/>
        </w:rPr>
        <w:t>Black</w:t>
      </w:r>
      <w:r w:rsidRPr="00BC7AC4">
        <w:t xml:space="preserve"> </w:t>
      </w:r>
      <w:r w:rsidRPr="00BC7AC4">
        <w:rPr>
          <w:b/>
          <w:bCs/>
        </w:rPr>
        <w:t>(#000000)</w:t>
      </w:r>
    </w:p>
    <w:p w14:paraId="0DF09785" w14:textId="77777777" w:rsidR="00501E8C" w:rsidRPr="006A7F0D" w:rsidRDefault="00501E8C" w:rsidP="006A7F0D">
      <w:pPr>
        <w:pStyle w:val="ListParagraph"/>
        <w:numPr>
          <w:ilvl w:val="2"/>
          <w:numId w:val="42"/>
        </w:numPr>
        <w:rPr>
          <w:b/>
        </w:rPr>
      </w:pPr>
      <w:r w:rsidRPr="006A7F0D">
        <w:rPr>
          <w:b/>
        </w:rPr>
        <w:t>Title Settings</w:t>
      </w:r>
    </w:p>
    <w:p w14:paraId="7B39DBCF" w14:textId="77777777" w:rsidR="00E162AC" w:rsidRDefault="00E162AC" w:rsidP="000C6F4C">
      <w:pPr>
        <w:pStyle w:val="ListParagraph"/>
        <w:numPr>
          <w:ilvl w:val="3"/>
          <w:numId w:val="42"/>
        </w:numPr>
      </w:pPr>
      <w:r>
        <w:t>Double click on the title</w:t>
      </w:r>
    </w:p>
    <w:p w14:paraId="75B2A123" w14:textId="77777777" w:rsidR="00E162AC" w:rsidRDefault="00E162AC" w:rsidP="000C6F4C">
      <w:pPr>
        <w:pStyle w:val="ListParagraph"/>
        <w:numPr>
          <w:ilvl w:val="4"/>
          <w:numId w:val="42"/>
        </w:numPr>
      </w:pPr>
      <w:r>
        <w:t xml:space="preserve">Delete </w:t>
      </w:r>
      <w:r w:rsidRPr="00785294">
        <w:t>&lt;Sheet Name&gt;</w:t>
      </w:r>
    </w:p>
    <w:p w14:paraId="60DCAF2D" w14:textId="785B5040" w:rsidR="00E162AC" w:rsidRDefault="00E162AC" w:rsidP="000C6F4C">
      <w:pPr>
        <w:pStyle w:val="ListParagraph"/>
        <w:numPr>
          <w:ilvl w:val="4"/>
          <w:numId w:val="42"/>
        </w:numPr>
      </w:pPr>
      <w:r w:rsidRPr="00B73F50">
        <w:t xml:space="preserve">Set font to </w:t>
      </w:r>
      <w:r w:rsidRPr="00F26B47">
        <w:rPr>
          <w:b/>
          <w:bCs/>
        </w:rPr>
        <w:t>Tableau Bold</w:t>
      </w:r>
      <w:r w:rsidRPr="00B73F50">
        <w:t xml:space="preserve">, Size </w:t>
      </w:r>
      <w:r w:rsidRPr="00F26B47">
        <w:rPr>
          <w:b/>
          <w:bCs/>
        </w:rPr>
        <w:t>12</w:t>
      </w:r>
      <w:r w:rsidRPr="00B73F50">
        <w:t xml:space="preserve">, Color </w:t>
      </w:r>
      <w:r w:rsidRPr="00F26B47">
        <w:rPr>
          <w:b/>
          <w:bCs/>
          <w:color w:val="1170AA"/>
        </w:rPr>
        <w:t>Dark Blue (#1170AA)</w:t>
      </w:r>
      <w:r w:rsidRPr="00B73F50">
        <w:t xml:space="preserve">, Center Alignment, </w:t>
      </w:r>
      <w:r w:rsidR="001A70FA">
        <w:br/>
      </w:r>
      <w:r w:rsidRPr="00B73F50">
        <w:t xml:space="preserve">Type: </w:t>
      </w:r>
      <w:r w:rsidRPr="00F26B47">
        <w:rPr>
          <w:b/>
          <w:bCs/>
        </w:rPr>
        <w:t>WGU Telecom</w:t>
      </w:r>
    </w:p>
    <w:p w14:paraId="66F476F6" w14:textId="77777777" w:rsidR="00673B39" w:rsidRDefault="00E162AC" w:rsidP="00673B39">
      <w:pPr>
        <w:pStyle w:val="ListParagraph"/>
        <w:numPr>
          <w:ilvl w:val="4"/>
          <w:numId w:val="42"/>
        </w:numPr>
      </w:pPr>
      <w:r w:rsidRPr="0074017F">
        <w:t xml:space="preserve">Enter a new line, then set font to </w:t>
      </w:r>
      <w:r w:rsidRPr="000C6F4C">
        <w:rPr>
          <w:b/>
        </w:rPr>
        <w:t>Tableau Regular</w:t>
      </w:r>
      <w:r w:rsidRPr="0074017F">
        <w:t xml:space="preserve">, Size </w:t>
      </w:r>
      <w:r w:rsidRPr="000C6F4C">
        <w:rPr>
          <w:b/>
        </w:rPr>
        <w:t>10</w:t>
      </w:r>
      <w:r w:rsidRPr="0074017F">
        <w:t>:</w:t>
      </w:r>
      <w:r>
        <w:br/>
      </w:r>
      <w:r w:rsidR="00673B39" w:rsidRPr="00B73F50">
        <w:t xml:space="preserve">Type: </w:t>
      </w:r>
    </w:p>
    <w:p w14:paraId="4B849A60" w14:textId="77777777" w:rsidR="00673B39" w:rsidRDefault="00673B39" w:rsidP="00673B39">
      <w:pPr>
        <w:pStyle w:val="ListParagraph"/>
        <w:numPr>
          <w:ilvl w:val="0"/>
          <w:numId w:val="0"/>
        </w:numPr>
        <w:ind w:left="2880"/>
      </w:pPr>
      <w:r>
        <w:t xml:space="preserve">First line </w:t>
      </w:r>
      <w:r w:rsidRPr="009C4AFD">
        <w:rPr>
          <w:b/>
          <w:bCs/>
        </w:rPr>
        <w:t>WGU Telecom</w:t>
      </w:r>
    </w:p>
    <w:p w14:paraId="2F556CC0" w14:textId="39233B01" w:rsidR="00E162AC" w:rsidRPr="00E162AC" w:rsidRDefault="00673B39" w:rsidP="00673B39">
      <w:pPr>
        <w:pStyle w:val="ListParagraph"/>
        <w:numPr>
          <w:ilvl w:val="0"/>
          <w:numId w:val="0"/>
        </w:numPr>
        <w:ind w:left="2880"/>
      </w:pPr>
      <w:r w:rsidRPr="009C4AFD">
        <w:t>Second Line</w:t>
      </w:r>
      <w:r w:rsidR="00E162AC" w:rsidRPr="00160A38">
        <w:t xml:space="preserve"> </w:t>
      </w:r>
      <w:r w:rsidR="00160A38" w:rsidRPr="00796BBC">
        <w:rPr>
          <w:b/>
        </w:rPr>
        <w:t>Impact of Family Status on Add-on Services</w:t>
      </w:r>
    </w:p>
    <w:p w14:paraId="73590A5B" w14:textId="3DE20503" w:rsidR="00501E8C" w:rsidRPr="00796BBC" w:rsidRDefault="00501E8C" w:rsidP="00796BBC">
      <w:pPr>
        <w:pStyle w:val="ListParagraph"/>
        <w:numPr>
          <w:ilvl w:val="2"/>
          <w:numId w:val="42"/>
        </w:numPr>
        <w:rPr>
          <w:b/>
        </w:rPr>
      </w:pPr>
      <w:r w:rsidRPr="00796BBC">
        <w:rPr>
          <w:b/>
        </w:rPr>
        <w:t xml:space="preserve">View </w:t>
      </w:r>
    </w:p>
    <w:p w14:paraId="43582B9D" w14:textId="356DD411" w:rsidR="00B431D9" w:rsidRPr="00B431D9" w:rsidRDefault="00B431D9" w:rsidP="00796BBC">
      <w:pPr>
        <w:pStyle w:val="ListParagraph"/>
        <w:numPr>
          <w:ilvl w:val="3"/>
          <w:numId w:val="42"/>
        </w:numPr>
      </w:pPr>
      <w:r>
        <w:t xml:space="preserve">On the bar menu up top, change the view from </w:t>
      </w:r>
      <w:r w:rsidRPr="00197843">
        <w:rPr>
          <w:b/>
          <w:bCs/>
        </w:rPr>
        <w:t>Standard</w:t>
      </w:r>
      <w:r>
        <w:t xml:space="preserve"> to </w:t>
      </w:r>
      <w:r w:rsidRPr="00197843">
        <w:rPr>
          <w:b/>
          <w:bCs/>
        </w:rPr>
        <w:t>Entire</w:t>
      </w:r>
      <w:r>
        <w:t xml:space="preserve"> </w:t>
      </w:r>
      <w:r w:rsidRPr="00197843">
        <w:rPr>
          <w:b/>
          <w:bCs/>
        </w:rPr>
        <w:t>View</w:t>
      </w:r>
      <w:r>
        <w:t xml:space="preserve"> by clicking on the drop-down arrow </w:t>
      </w:r>
    </w:p>
    <w:p w14:paraId="514D15A9" w14:textId="309D8B93" w:rsidR="009E3009" w:rsidRDefault="00501E8C" w:rsidP="009E3009">
      <w:pPr>
        <w:pStyle w:val="ListParagraph"/>
      </w:pPr>
      <w:r w:rsidRPr="00F51C36">
        <w:t xml:space="preserve">IBM </w:t>
      </w:r>
      <w:r>
        <w:t>Addon</w:t>
      </w:r>
      <w:r w:rsidRPr="00F51C36">
        <w:t xml:space="preserve"> Service</w:t>
      </w:r>
      <w:r>
        <w:t>s</w:t>
      </w:r>
      <w:r w:rsidRPr="00F51C36">
        <w:t xml:space="preserve"> Sheet</w:t>
      </w:r>
    </w:p>
    <w:p w14:paraId="7D22D42C" w14:textId="745FF19A" w:rsidR="00BC144F" w:rsidRDefault="00BC144F" w:rsidP="00E852B4">
      <w:pPr>
        <w:pStyle w:val="ListParagraph"/>
        <w:numPr>
          <w:ilvl w:val="2"/>
          <w:numId w:val="42"/>
        </w:numPr>
      </w:pPr>
      <w:r>
        <w:t xml:space="preserve">Open a new sheet, rename it to IBM </w:t>
      </w:r>
      <w:r w:rsidR="00B431D9">
        <w:t>Addon</w:t>
      </w:r>
      <w:r>
        <w:t xml:space="preserve"> Service</w:t>
      </w:r>
      <w:r w:rsidR="00B431D9">
        <w:t>s</w:t>
      </w:r>
    </w:p>
    <w:p w14:paraId="523E1D4E" w14:textId="77777777" w:rsidR="005D5EA9" w:rsidRDefault="00A74A27" w:rsidP="005D5EA9">
      <w:pPr>
        <w:pStyle w:val="ListParagraph"/>
        <w:numPr>
          <w:ilvl w:val="2"/>
          <w:numId w:val="42"/>
        </w:numPr>
      </w:pPr>
      <w:r w:rsidRPr="00A74A27">
        <w:rPr>
          <w:b/>
          <w:bCs/>
        </w:rPr>
        <w:t>Repeat the same steps</w:t>
      </w:r>
      <w:r w:rsidRPr="00A74A27">
        <w:t xml:space="preserve"> for IBM variables, but adjust the calculated field accordingly</w:t>
      </w:r>
    </w:p>
    <w:p w14:paraId="157DB17B" w14:textId="3AA7930C" w:rsidR="00DF5705" w:rsidRPr="00701E71" w:rsidRDefault="003A1E70" w:rsidP="005D5EA9">
      <w:pPr>
        <w:pStyle w:val="ListParagraph"/>
        <w:numPr>
          <w:ilvl w:val="0"/>
          <w:numId w:val="0"/>
        </w:numPr>
        <w:ind w:left="2016"/>
      </w:pPr>
      <w:r w:rsidRPr="005D5EA9">
        <w:rPr>
          <w:sz w:val="18"/>
          <w:szCs w:val="20"/>
          <w:lang w:eastAsia="en-US"/>
        </w:rPr>
        <w:t>IF [Select IBM Service] = '</w:t>
      </w:r>
      <w:proofErr w:type="spellStart"/>
      <w:r w:rsidRPr="005D5EA9">
        <w:rPr>
          <w:sz w:val="18"/>
          <w:szCs w:val="20"/>
          <w:lang w:eastAsia="en-US"/>
        </w:rPr>
        <w:t>Deviceprotection</w:t>
      </w:r>
      <w:proofErr w:type="spellEnd"/>
      <w:r w:rsidRPr="005D5EA9">
        <w:rPr>
          <w:sz w:val="18"/>
          <w:szCs w:val="20"/>
          <w:lang w:eastAsia="en-US"/>
        </w:rPr>
        <w:t>' AND [</w:t>
      </w:r>
      <w:proofErr w:type="spellStart"/>
      <w:r w:rsidRPr="005D5EA9">
        <w:rPr>
          <w:sz w:val="18"/>
          <w:szCs w:val="20"/>
          <w:lang w:eastAsia="en-US"/>
        </w:rPr>
        <w:t>Deviceprotection</w:t>
      </w:r>
      <w:proofErr w:type="spellEnd"/>
      <w:r w:rsidRPr="005D5EA9">
        <w:rPr>
          <w:sz w:val="18"/>
          <w:szCs w:val="20"/>
          <w:lang w:eastAsia="en-US"/>
        </w:rPr>
        <w:t>] = 'Yes' THEN "Selected"</w:t>
      </w:r>
      <w:r w:rsidRPr="005D5EA9">
        <w:rPr>
          <w:sz w:val="18"/>
          <w:szCs w:val="20"/>
          <w:lang w:eastAsia="en-US"/>
        </w:rPr>
        <w:br/>
        <w:t>ELSEIF [Select IBM Service] = '</w:t>
      </w:r>
      <w:proofErr w:type="spellStart"/>
      <w:r w:rsidRPr="005D5EA9">
        <w:rPr>
          <w:sz w:val="18"/>
          <w:szCs w:val="20"/>
          <w:lang w:eastAsia="en-US"/>
        </w:rPr>
        <w:t>Onlinebackup</w:t>
      </w:r>
      <w:proofErr w:type="spellEnd"/>
      <w:r w:rsidRPr="005D5EA9">
        <w:rPr>
          <w:sz w:val="18"/>
          <w:szCs w:val="20"/>
          <w:lang w:eastAsia="en-US"/>
        </w:rPr>
        <w:t>' AND [</w:t>
      </w:r>
      <w:proofErr w:type="spellStart"/>
      <w:r w:rsidRPr="005D5EA9">
        <w:rPr>
          <w:sz w:val="18"/>
          <w:szCs w:val="20"/>
          <w:lang w:eastAsia="en-US"/>
        </w:rPr>
        <w:t>Onlinebackup</w:t>
      </w:r>
      <w:proofErr w:type="spellEnd"/>
      <w:r w:rsidRPr="005D5EA9">
        <w:rPr>
          <w:sz w:val="18"/>
          <w:szCs w:val="20"/>
          <w:lang w:eastAsia="en-US"/>
        </w:rPr>
        <w:t>] = 'Yes' THEN "Selected"</w:t>
      </w:r>
      <w:r w:rsidRPr="005D5EA9">
        <w:rPr>
          <w:sz w:val="18"/>
          <w:szCs w:val="20"/>
          <w:lang w:eastAsia="en-US"/>
        </w:rPr>
        <w:br/>
        <w:t>ELSEIF [Select IBM Service] = '</w:t>
      </w:r>
      <w:proofErr w:type="spellStart"/>
      <w:r w:rsidRPr="005D5EA9">
        <w:rPr>
          <w:sz w:val="18"/>
          <w:szCs w:val="20"/>
          <w:lang w:eastAsia="en-US"/>
        </w:rPr>
        <w:t>Onlinesecurity</w:t>
      </w:r>
      <w:proofErr w:type="spellEnd"/>
      <w:r w:rsidRPr="005D5EA9">
        <w:rPr>
          <w:sz w:val="18"/>
          <w:szCs w:val="20"/>
          <w:lang w:eastAsia="en-US"/>
        </w:rPr>
        <w:t>' AND [</w:t>
      </w:r>
      <w:proofErr w:type="spellStart"/>
      <w:r w:rsidRPr="005D5EA9">
        <w:rPr>
          <w:sz w:val="18"/>
          <w:szCs w:val="20"/>
          <w:lang w:eastAsia="en-US"/>
        </w:rPr>
        <w:t>Onlinesecurity</w:t>
      </w:r>
      <w:proofErr w:type="spellEnd"/>
      <w:r w:rsidRPr="005D5EA9">
        <w:rPr>
          <w:sz w:val="18"/>
          <w:szCs w:val="20"/>
          <w:lang w:eastAsia="en-US"/>
        </w:rPr>
        <w:t>] = 'Yes' THEN "Selected"</w:t>
      </w:r>
      <w:r w:rsidRPr="005D5EA9">
        <w:rPr>
          <w:sz w:val="18"/>
          <w:szCs w:val="20"/>
          <w:lang w:eastAsia="en-US"/>
        </w:rPr>
        <w:br/>
        <w:t>ELSEIF [Select IBM Service] = '</w:t>
      </w:r>
      <w:proofErr w:type="spellStart"/>
      <w:r w:rsidRPr="005D5EA9">
        <w:rPr>
          <w:sz w:val="18"/>
          <w:szCs w:val="20"/>
          <w:lang w:eastAsia="en-US"/>
        </w:rPr>
        <w:t>Streamingmovies</w:t>
      </w:r>
      <w:proofErr w:type="spellEnd"/>
      <w:r w:rsidRPr="005D5EA9">
        <w:rPr>
          <w:sz w:val="18"/>
          <w:szCs w:val="20"/>
          <w:lang w:eastAsia="en-US"/>
        </w:rPr>
        <w:t>' AND [</w:t>
      </w:r>
      <w:proofErr w:type="spellStart"/>
      <w:r w:rsidRPr="005D5EA9">
        <w:rPr>
          <w:sz w:val="18"/>
          <w:szCs w:val="20"/>
          <w:lang w:eastAsia="en-US"/>
        </w:rPr>
        <w:t>Streamingmovies</w:t>
      </w:r>
      <w:proofErr w:type="spellEnd"/>
      <w:r w:rsidRPr="005D5EA9">
        <w:rPr>
          <w:sz w:val="18"/>
          <w:szCs w:val="20"/>
          <w:lang w:eastAsia="en-US"/>
        </w:rPr>
        <w:t>] = 'Yes' THEN "Selected"</w:t>
      </w:r>
      <w:r w:rsidRPr="005D5EA9">
        <w:rPr>
          <w:sz w:val="18"/>
          <w:szCs w:val="20"/>
          <w:lang w:eastAsia="en-US"/>
        </w:rPr>
        <w:br/>
        <w:t>ELSEIF [Select IBM Service] = '</w:t>
      </w:r>
      <w:proofErr w:type="spellStart"/>
      <w:r w:rsidRPr="005D5EA9">
        <w:rPr>
          <w:sz w:val="18"/>
          <w:szCs w:val="20"/>
          <w:lang w:eastAsia="en-US"/>
        </w:rPr>
        <w:t>Streamingtv</w:t>
      </w:r>
      <w:proofErr w:type="spellEnd"/>
      <w:r w:rsidRPr="005D5EA9">
        <w:rPr>
          <w:sz w:val="18"/>
          <w:szCs w:val="20"/>
          <w:lang w:eastAsia="en-US"/>
        </w:rPr>
        <w:t>' AND [</w:t>
      </w:r>
      <w:proofErr w:type="spellStart"/>
      <w:r w:rsidRPr="005D5EA9">
        <w:rPr>
          <w:sz w:val="18"/>
          <w:szCs w:val="20"/>
          <w:lang w:eastAsia="en-US"/>
        </w:rPr>
        <w:t>Streamingtv</w:t>
      </w:r>
      <w:proofErr w:type="spellEnd"/>
      <w:r w:rsidRPr="005D5EA9">
        <w:rPr>
          <w:sz w:val="18"/>
          <w:szCs w:val="20"/>
          <w:lang w:eastAsia="en-US"/>
        </w:rPr>
        <w:t>] = 'Yes' THEN "Selected"</w:t>
      </w:r>
      <w:r w:rsidRPr="005D5EA9">
        <w:rPr>
          <w:sz w:val="18"/>
          <w:szCs w:val="20"/>
          <w:lang w:eastAsia="en-US"/>
        </w:rPr>
        <w:br/>
        <w:t>ELSEIF [Select IBM Service] = '</w:t>
      </w:r>
      <w:proofErr w:type="spellStart"/>
      <w:r w:rsidRPr="005D5EA9">
        <w:rPr>
          <w:sz w:val="18"/>
          <w:szCs w:val="20"/>
          <w:lang w:eastAsia="en-US"/>
        </w:rPr>
        <w:t>Techsupport</w:t>
      </w:r>
      <w:proofErr w:type="spellEnd"/>
      <w:r w:rsidRPr="005D5EA9">
        <w:rPr>
          <w:sz w:val="18"/>
          <w:szCs w:val="20"/>
          <w:lang w:eastAsia="en-US"/>
        </w:rPr>
        <w:t>' AND [</w:t>
      </w:r>
      <w:proofErr w:type="spellStart"/>
      <w:r w:rsidRPr="005D5EA9">
        <w:rPr>
          <w:sz w:val="18"/>
          <w:szCs w:val="20"/>
          <w:lang w:eastAsia="en-US"/>
        </w:rPr>
        <w:t>Techsupport</w:t>
      </w:r>
      <w:proofErr w:type="spellEnd"/>
      <w:r w:rsidRPr="005D5EA9">
        <w:rPr>
          <w:sz w:val="18"/>
          <w:szCs w:val="20"/>
          <w:lang w:eastAsia="en-US"/>
        </w:rPr>
        <w:t>] = 'Yes' THEN "Selected"</w:t>
      </w:r>
      <w:r w:rsidRPr="005D5EA9">
        <w:rPr>
          <w:sz w:val="18"/>
          <w:szCs w:val="20"/>
          <w:lang w:eastAsia="en-US"/>
        </w:rPr>
        <w:br/>
        <w:t>ELSEIF [Select IBM Service] = '</w:t>
      </w:r>
      <w:proofErr w:type="spellStart"/>
      <w:r w:rsidRPr="005D5EA9">
        <w:rPr>
          <w:sz w:val="18"/>
          <w:szCs w:val="20"/>
          <w:lang w:eastAsia="en-US"/>
        </w:rPr>
        <w:t>Multiplelines</w:t>
      </w:r>
      <w:proofErr w:type="spellEnd"/>
      <w:r w:rsidRPr="005D5EA9">
        <w:rPr>
          <w:sz w:val="18"/>
          <w:szCs w:val="20"/>
          <w:lang w:eastAsia="en-US"/>
        </w:rPr>
        <w:t>' AND [</w:t>
      </w:r>
      <w:proofErr w:type="spellStart"/>
      <w:r w:rsidRPr="005D5EA9">
        <w:rPr>
          <w:sz w:val="18"/>
          <w:szCs w:val="20"/>
          <w:lang w:eastAsia="en-US"/>
        </w:rPr>
        <w:t>Multiplelines</w:t>
      </w:r>
      <w:proofErr w:type="spellEnd"/>
      <w:r w:rsidRPr="005D5EA9">
        <w:rPr>
          <w:sz w:val="18"/>
          <w:szCs w:val="20"/>
          <w:lang w:eastAsia="en-US"/>
        </w:rPr>
        <w:t>] = 'Yes' THEN "Selected"</w:t>
      </w:r>
      <w:r w:rsidRPr="005D5EA9">
        <w:rPr>
          <w:sz w:val="18"/>
          <w:szCs w:val="20"/>
          <w:lang w:eastAsia="en-US"/>
        </w:rPr>
        <w:br/>
        <w:t>ELSEIF [Select IBM Service] = 'Phone' AND [Phone] = 'Yes' THEN "Selected"</w:t>
      </w:r>
      <w:r w:rsidRPr="005D5EA9">
        <w:rPr>
          <w:sz w:val="18"/>
          <w:szCs w:val="20"/>
          <w:lang w:eastAsia="en-US"/>
        </w:rPr>
        <w:br/>
        <w:t>ELSE "Not Selected"</w:t>
      </w:r>
      <w:r w:rsidRPr="005D5EA9">
        <w:rPr>
          <w:sz w:val="18"/>
          <w:szCs w:val="20"/>
          <w:lang w:eastAsia="en-US"/>
        </w:rPr>
        <w:br/>
        <w:t>END</w:t>
      </w:r>
    </w:p>
    <w:p w14:paraId="09458C66" w14:textId="481C26E0" w:rsidR="00951C32" w:rsidRPr="006B7C0A" w:rsidRDefault="00BC144F" w:rsidP="006D79DE">
      <w:pPr>
        <w:pStyle w:val="ListParagraph"/>
        <w:numPr>
          <w:ilvl w:val="2"/>
          <w:numId w:val="42"/>
        </w:numPr>
      </w:pPr>
      <w:r>
        <w:t xml:space="preserve">Update title to IBM Telecom and set the color to </w:t>
      </w:r>
      <w:r w:rsidRPr="00DF5705">
        <w:rPr>
          <w:b/>
          <w:bCs/>
          <w:color w:val="C85200"/>
        </w:rPr>
        <w:t>Brown: #C85200</w:t>
      </w:r>
    </w:p>
    <w:p w14:paraId="203236B0" w14:textId="524DB12B" w:rsidR="006B7C0A" w:rsidRDefault="00773221" w:rsidP="002A007B">
      <w:pPr>
        <w:pStyle w:val="Steps"/>
      </w:pPr>
      <w:r>
        <w:t xml:space="preserve">Creating </w:t>
      </w:r>
      <w:r>
        <w:rPr>
          <w:b/>
          <w:bCs/>
        </w:rPr>
        <w:t>Maps</w:t>
      </w:r>
      <w:r>
        <w:t xml:space="preserve"> sheet</w:t>
      </w:r>
    </w:p>
    <w:p w14:paraId="12B97125" w14:textId="58C550D5" w:rsidR="00450185" w:rsidRDefault="00450185" w:rsidP="0052504C">
      <w:pPr>
        <w:pStyle w:val="ListParagraph"/>
      </w:pPr>
      <w:r>
        <w:t xml:space="preserve">Create </w:t>
      </w:r>
      <w:r w:rsidR="00E61B00" w:rsidRPr="00772796">
        <w:rPr>
          <w:b/>
        </w:rPr>
        <w:t xml:space="preserve">Calculated </w:t>
      </w:r>
      <w:r w:rsidR="00902061" w:rsidRPr="00772796">
        <w:rPr>
          <w:b/>
        </w:rPr>
        <w:t>Field</w:t>
      </w:r>
      <w:r w:rsidR="00E61B00">
        <w:t xml:space="preserve"> </w:t>
      </w:r>
    </w:p>
    <w:p w14:paraId="73BA9C21" w14:textId="0FEE06A5" w:rsidR="003F5C36" w:rsidRPr="003F5C36" w:rsidRDefault="003F5C36" w:rsidP="003F5C36">
      <w:pPr>
        <w:pStyle w:val="ListParagraph"/>
        <w:numPr>
          <w:ilvl w:val="2"/>
          <w:numId w:val="42"/>
        </w:numPr>
      </w:pPr>
      <w:r>
        <w:t xml:space="preserve">Select </w:t>
      </w:r>
      <w:r w:rsidRPr="00DF5BED">
        <w:rPr>
          <w:b/>
          <w:bCs/>
        </w:rPr>
        <w:t>New</w:t>
      </w:r>
      <w:r>
        <w:t xml:space="preserve"> </w:t>
      </w:r>
      <w:r w:rsidRPr="00BB6E56">
        <w:rPr>
          <w:b/>
          <w:bCs/>
        </w:rPr>
        <w:t>Sheet</w:t>
      </w:r>
      <w:r>
        <w:rPr>
          <w:i/>
          <w:iCs/>
        </w:rPr>
        <w:t xml:space="preserve"> </w:t>
      </w:r>
      <w:r>
        <w:t>on the bottom panel, right click and rename it</w:t>
      </w:r>
      <w:r w:rsidRPr="007E0230">
        <w:t xml:space="preserve"> </w:t>
      </w:r>
      <w:r>
        <w:rPr>
          <w:b/>
          <w:bCs/>
        </w:rPr>
        <w:t>Map</w:t>
      </w:r>
    </w:p>
    <w:p w14:paraId="2D7B751B" w14:textId="77777777" w:rsidR="004269C1" w:rsidRPr="004269C1" w:rsidRDefault="004269C1" w:rsidP="004269C1">
      <w:pPr>
        <w:pStyle w:val="ListParagraph"/>
        <w:numPr>
          <w:ilvl w:val="2"/>
          <w:numId w:val="42"/>
        </w:numPr>
      </w:pPr>
      <w:r w:rsidRPr="004269C1">
        <w:t xml:space="preserve">Name it </w:t>
      </w:r>
      <w:r w:rsidRPr="00297A86">
        <w:rPr>
          <w:b/>
          <w:bCs/>
        </w:rPr>
        <w:t>Monthly Header</w:t>
      </w:r>
    </w:p>
    <w:p w14:paraId="2DB458AB" w14:textId="56919906" w:rsidR="003F5C36" w:rsidRDefault="00113559" w:rsidP="003F5C36">
      <w:pPr>
        <w:pStyle w:val="ListParagraph"/>
        <w:numPr>
          <w:ilvl w:val="2"/>
          <w:numId w:val="42"/>
        </w:numPr>
      </w:pPr>
      <w:r>
        <w:t>Type:</w:t>
      </w:r>
    </w:p>
    <w:p w14:paraId="174E0CEE" w14:textId="44ADCDA8" w:rsidR="00113559" w:rsidRDefault="00BB47EF" w:rsidP="00113559">
      <w:pPr>
        <w:pStyle w:val="ListParagraph"/>
        <w:numPr>
          <w:ilvl w:val="0"/>
          <w:numId w:val="0"/>
        </w:numPr>
        <w:ind w:left="2016"/>
      </w:pPr>
      <w:r w:rsidRPr="00E725B6">
        <w:rPr>
          <w:sz w:val="18"/>
          <w:szCs w:val="20"/>
        </w:rPr>
        <w:lastRenderedPageBreak/>
        <w:t>IF SUM (</w:t>
      </w:r>
      <w:r w:rsidR="0037339F">
        <w:rPr>
          <w:sz w:val="18"/>
          <w:szCs w:val="20"/>
        </w:rPr>
        <w:t>[</w:t>
      </w:r>
      <w:proofErr w:type="spellStart"/>
      <w:r w:rsidRPr="00E725B6">
        <w:rPr>
          <w:sz w:val="18"/>
          <w:szCs w:val="20"/>
        </w:rPr>
        <w:t>Monthly</w:t>
      </w:r>
      <w:r w:rsidR="00456424">
        <w:rPr>
          <w:sz w:val="18"/>
          <w:szCs w:val="20"/>
        </w:rPr>
        <w:t>c</w:t>
      </w:r>
      <w:r w:rsidR="005A543E" w:rsidRPr="00E725B6">
        <w:rPr>
          <w:sz w:val="18"/>
          <w:szCs w:val="20"/>
        </w:rPr>
        <w:t>h</w:t>
      </w:r>
      <w:r w:rsidR="00445EB3" w:rsidRPr="00E725B6">
        <w:rPr>
          <w:sz w:val="18"/>
          <w:szCs w:val="20"/>
        </w:rPr>
        <w:t>arges</w:t>
      </w:r>
      <w:proofErr w:type="spellEnd"/>
      <w:r w:rsidR="0037339F">
        <w:rPr>
          <w:sz w:val="18"/>
          <w:szCs w:val="20"/>
        </w:rPr>
        <w:t>]</w:t>
      </w:r>
      <w:r w:rsidR="00445EB3" w:rsidRPr="00E725B6">
        <w:rPr>
          <w:sz w:val="18"/>
          <w:szCs w:val="20"/>
        </w:rPr>
        <w:t>) &gt; 1</w:t>
      </w:r>
      <w:r w:rsidR="00445EB3" w:rsidRPr="00E725B6">
        <w:rPr>
          <w:sz w:val="18"/>
          <w:szCs w:val="20"/>
        </w:rPr>
        <w:br/>
        <w:t>THEN “IBM Avg</w:t>
      </w:r>
      <w:r w:rsidR="00EB1DF7" w:rsidRPr="00E725B6">
        <w:rPr>
          <w:sz w:val="18"/>
          <w:szCs w:val="20"/>
        </w:rPr>
        <w:t>. Monthly Charge”</w:t>
      </w:r>
      <w:r w:rsidR="00EB1DF7" w:rsidRPr="00E725B6">
        <w:rPr>
          <w:sz w:val="18"/>
          <w:szCs w:val="20"/>
        </w:rPr>
        <w:br/>
        <w:t>ELSE NULL</w:t>
      </w:r>
      <w:r w:rsidR="00EB1DF7" w:rsidRPr="00E725B6">
        <w:rPr>
          <w:sz w:val="18"/>
          <w:szCs w:val="20"/>
        </w:rPr>
        <w:br/>
        <w:t>END</w:t>
      </w:r>
    </w:p>
    <w:p w14:paraId="2A2D5544" w14:textId="42F38170" w:rsidR="00773221" w:rsidRDefault="00773221" w:rsidP="00773221">
      <w:pPr>
        <w:pStyle w:val="ListParagraph"/>
      </w:pPr>
      <w:r>
        <w:t>Variable placement</w:t>
      </w:r>
    </w:p>
    <w:p w14:paraId="67E5604A" w14:textId="2D690AB4" w:rsidR="00773221" w:rsidRDefault="00773221" w:rsidP="00CF14F1">
      <w:pPr>
        <w:pStyle w:val="ListParagraph"/>
        <w:numPr>
          <w:ilvl w:val="2"/>
          <w:numId w:val="42"/>
        </w:numPr>
      </w:pPr>
      <w:r w:rsidRPr="007E0230">
        <w:t xml:space="preserve">Assign </w:t>
      </w:r>
      <w:r w:rsidRPr="00791CD3">
        <w:rPr>
          <w:b/>
          <w:bCs/>
        </w:rPr>
        <w:t>Variables</w:t>
      </w:r>
      <w:r w:rsidRPr="007E0230">
        <w:t xml:space="preserve"> in the </w:t>
      </w:r>
      <w:r w:rsidRPr="00791CD3">
        <w:rPr>
          <w:b/>
          <w:bCs/>
        </w:rPr>
        <w:t>Marks</w:t>
      </w:r>
      <w:r w:rsidRPr="007E0230">
        <w:t xml:space="preserve"> Pane</w:t>
      </w:r>
      <w:r>
        <w:t>l</w:t>
      </w:r>
    </w:p>
    <w:p w14:paraId="0118F110" w14:textId="11F5F36D" w:rsidR="00283848" w:rsidRDefault="00283848" w:rsidP="00632E3F">
      <w:pPr>
        <w:pStyle w:val="ListParagraph"/>
        <w:numPr>
          <w:ilvl w:val="3"/>
          <w:numId w:val="42"/>
        </w:numPr>
      </w:pPr>
      <w:r>
        <w:t xml:space="preserve">Drop </w:t>
      </w:r>
      <w:r w:rsidR="007401FB">
        <w:rPr>
          <w:b/>
          <w:bCs/>
        </w:rPr>
        <w:t>s</w:t>
      </w:r>
      <w:r>
        <w:rPr>
          <w:b/>
          <w:bCs/>
        </w:rPr>
        <w:t>tate (</w:t>
      </w:r>
      <w:proofErr w:type="spellStart"/>
      <w:r>
        <w:rPr>
          <w:b/>
          <w:bCs/>
        </w:rPr>
        <w:t>wgu</w:t>
      </w:r>
      <w:proofErr w:type="spellEnd"/>
      <w:r>
        <w:rPr>
          <w:b/>
          <w:bCs/>
        </w:rPr>
        <w:t xml:space="preserve">) </w:t>
      </w:r>
      <w:r w:rsidR="002E0E4E">
        <w:t>on the sheet</w:t>
      </w:r>
    </w:p>
    <w:p w14:paraId="4AB0DFF7" w14:textId="1A188FC2" w:rsidR="00821367" w:rsidRDefault="00821367" w:rsidP="00632E3F">
      <w:pPr>
        <w:pStyle w:val="ListParagraph"/>
        <w:numPr>
          <w:ilvl w:val="3"/>
          <w:numId w:val="42"/>
        </w:numPr>
      </w:pPr>
      <w:r>
        <w:rPr>
          <w:b/>
          <w:bCs/>
        </w:rPr>
        <w:t>state (</w:t>
      </w:r>
      <w:proofErr w:type="spellStart"/>
      <w:r>
        <w:rPr>
          <w:b/>
          <w:bCs/>
        </w:rPr>
        <w:t>wgu</w:t>
      </w:r>
      <w:proofErr w:type="spellEnd"/>
      <w:r>
        <w:rPr>
          <w:b/>
          <w:bCs/>
        </w:rPr>
        <w:t xml:space="preserve">) </w:t>
      </w:r>
      <w:r w:rsidR="00D94A5B" w:rsidRPr="0046046D">
        <w:rPr>
          <w:rFonts w:hint="eastAsia"/>
        </w:rPr>
        <w:t>→</w:t>
      </w:r>
      <w:r w:rsidR="00D94A5B">
        <w:t xml:space="preserve"> </w:t>
      </w:r>
      <w:r w:rsidR="007B1BAE" w:rsidRPr="0046046D">
        <w:rPr>
          <w:rFonts w:hint="eastAsia"/>
        </w:rPr>
        <w:t>→</w:t>
      </w:r>
      <w:r w:rsidR="007B1BAE">
        <w:t xml:space="preserve"> </w:t>
      </w:r>
      <w:r w:rsidRPr="00821367">
        <w:t>Label</w:t>
      </w:r>
    </w:p>
    <w:p w14:paraId="15B99B0E" w14:textId="3E487AF5" w:rsidR="00EC4526" w:rsidRPr="00EC4526" w:rsidRDefault="00EC4526" w:rsidP="00632E3F">
      <w:pPr>
        <w:pStyle w:val="ListParagraph"/>
        <w:numPr>
          <w:ilvl w:val="3"/>
          <w:numId w:val="42"/>
        </w:numPr>
      </w:pPr>
      <w:r w:rsidRPr="00E725B6">
        <w:rPr>
          <w:b/>
          <w:bCs/>
        </w:rPr>
        <w:t>Monthly Header</w:t>
      </w:r>
      <w:r>
        <w:rPr>
          <w:b/>
          <w:bCs/>
        </w:rPr>
        <w:t xml:space="preserve"> </w:t>
      </w:r>
      <w:r w:rsidRPr="0046046D">
        <w:rPr>
          <w:rFonts w:hint="eastAsia"/>
        </w:rPr>
        <w:t>→</w:t>
      </w:r>
      <w:r>
        <w:t xml:space="preserve"> </w:t>
      </w:r>
      <w:r w:rsidR="00272A66">
        <w:t xml:space="preserve">Drag to </w:t>
      </w:r>
      <w:r w:rsidR="009419F2">
        <w:t>Detail</w:t>
      </w:r>
    </w:p>
    <w:p w14:paraId="65265652" w14:textId="5DA822AA" w:rsidR="002E0E4E" w:rsidRPr="005F336A" w:rsidRDefault="00EE29FE" w:rsidP="00632E3F">
      <w:pPr>
        <w:pStyle w:val="ListParagraph"/>
        <w:numPr>
          <w:ilvl w:val="3"/>
          <w:numId w:val="42"/>
        </w:numPr>
      </w:pPr>
      <w:proofErr w:type="spellStart"/>
      <w:r>
        <w:rPr>
          <w:b/>
          <w:bCs/>
        </w:rPr>
        <w:t>m</w:t>
      </w:r>
      <w:r w:rsidR="0018502E">
        <w:rPr>
          <w:b/>
          <w:bCs/>
        </w:rPr>
        <w:t>onthlycha</w:t>
      </w:r>
      <w:r w:rsidR="00A51F11">
        <w:rPr>
          <w:b/>
          <w:bCs/>
        </w:rPr>
        <w:t>rge</w:t>
      </w:r>
      <w:proofErr w:type="spellEnd"/>
      <w:r w:rsidR="00A51F11">
        <w:rPr>
          <w:b/>
          <w:bCs/>
        </w:rPr>
        <w:t xml:space="preserve"> (</w:t>
      </w:r>
      <w:proofErr w:type="spellStart"/>
      <w:r w:rsidR="00A51F11">
        <w:rPr>
          <w:b/>
          <w:bCs/>
        </w:rPr>
        <w:t>wgu</w:t>
      </w:r>
      <w:proofErr w:type="spellEnd"/>
      <w:r w:rsidR="00A51F11">
        <w:rPr>
          <w:b/>
          <w:bCs/>
        </w:rPr>
        <w:t xml:space="preserve">) </w:t>
      </w:r>
      <w:r w:rsidR="00A51F11" w:rsidRPr="0046046D">
        <w:rPr>
          <w:rFonts w:hint="eastAsia"/>
        </w:rPr>
        <w:t>→</w:t>
      </w:r>
      <w:r w:rsidR="00272A66">
        <w:t xml:space="preserve"> </w:t>
      </w:r>
      <w:r w:rsidR="0005518E">
        <w:t>Drag to Color</w:t>
      </w:r>
      <w:r w:rsidR="00F353D9">
        <w:t xml:space="preserve">, </w:t>
      </w:r>
      <w:r w:rsidR="00F353D9" w:rsidRPr="0046046D">
        <w:rPr>
          <w:rFonts w:hint="eastAsia"/>
        </w:rPr>
        <w:t xml:space="preserve">then right-click to set as </w:t>
      </w:r>
      <w:r w:rsidR="00F353D9" w:rsidRPr="0046046D">
        <w:rPr>
          <w:rFonts w:hint="eastAsia"/>
          <w:b/>
          <w:bCs/>
        </w:rPr>
        <w:t>Measures</w:t>
      </w:r>
      <w:r w:rsidR="00F353D9" w:rsidRPr="0046046D">
        <w:rPr>
          <w:rFonts w:hint="eastAsia"/>
        </w:rPr>
        <w:t xml:space="preserve"> &gt;</w:t>
      </w:r>
      <w:r w:rsidR="00E9082A" w:rsidRPr="00E9082A">
        <w:rPr>
          <w:b/>
          <w:bCs/>
        </w:rPr>
        <w:t>AVG</w:t>
      </w:r>
    </w:p>
    <w:p w14:paraId="3B457C05" w14:textId="23D46AFA" w:rsidR="005F336A" w:rsidRDefault="00C3633A" w:rsidP="00632E3F">
      <w:pPr>
        <w:pStyle w:val="ListParagraph"/>
        <w:numPr>
          <w:ilvl w:val="3"/>
          <w:numId w:val="42"/>
        </w:numPr>
      </w:pPr>
      <w:proofErr w:type="spellStart"/>
      <w:r>
        <w:rPr>
          <w:b/>
          <w:bCs/>
        </w:rPr>
        <w:t>Monthlycharge</w:t>
      </w:r>
      <w:proofErr w:type="spellEnd"/>
      <w:r w:rsidR="004A2953">
        <w:rPr>
          <w:b/>
          <w:bCs/>
        </w:rPr>
        <w:t xml:space="preserve"> </w:t>
      </w:r>
      <w:r w:rsidR="004A2953" w:rsidRPr="0046046D">
        <w:rPr>
          <w:rFonts w:hint="eastAsia"/>
        </w:rPr>
        <w:t>→</w:t>
      </w:r>
      <w:r w:rsidR="004A2953">
        <w:t xml:space="preserve"> Drag to </w:t>
      </w:r>
      <w:r w:rsidR="004A2953">
        <w:rPr>
          <w:b/>
          <w:bCs/>
        </w:rPr>
        <w:t>Detail,</w:t>
      </w:r>
      <w:r w:rsidR="004A2953" w:rsidRPr="004A2953">
        <w:rPr>
          <w:rFonts w:hint="eastAsia"/>
        </w:rPr>
        <w:t xml:space="preserve"> </w:t>
      </w:r>
      <w:r w:rsidR="004A2953" w:rsidRPr="0046046D">
        <w:rPr>
          <w:rFonts w:hint="eastAsia"/>
        </w:rPr>
        <w:t xml:space="preserve">then right-click to set as </w:t>
      </w:r>
      <w:r w:rsidR="004A2953" w:rsidRPr="0046046D">
        <w:rPr>
          <w:rFonts w:hint="eastAsia"/>
          <w:b/>
          <w:bCs/>
        </w:rPr>
        <w:t>Measures</w:t>
      </w:r>
      <w:r w:rsidR="004A2953">
        <w:rPr>
          <w:b/>
          <w:bCs/>
        </w:rPr>
        <w:t>&gt;</w:t>
      </w:r>
      <w:r w:rsidR="00236FDD">
        <w:rPr>
          <w:b/>
          <w:bCs/>
        </w:rPr>
        <w:t>AVG</w:t>
      </w:r>
    </w:p>
    <w:p w14:paraId="062799DF" w14:textId="7EF7011B" w:rsidR="00236FDD" w:rsidRDefault="00894008" w:rsidP="002756F4">
      <w:pPr>
        <w:pStyle w:val="ListParagraph"/>
        <w:numPr>
          <w:ilvl w:val="3"/>
          <w:numId w:val="42"/>
        </w:numPr>
      </w:pPr>
      <w:r>
        <w:t xml:space="preserve">Right click on </w:t>
      </w:r>
      <w:r w:rsidR="005F336A" w:rsidRPr="006654BB">
        <w:rPr>
          <w:b/>
          <w:bCs/>
        </w:rPr>
        <w:t>AVG(</w:t>
      </w:r>
      <w:proofErr w:type="spellStart"/>
      <w:r w:rsidR="005F336A" w:rsidRPr="006654BB">
        <w:rPr>
          <w:b/>
          <w:bCs/>
        </w:rPr>
        <w:t>Monthlycharge</w:t>
      </w:r>
      <w:proofErr w:type="spellEnd"/>
      <w:r w:rsidR="005F336A" w:rsidRPr="006654BB">
        <w:rPr>
          <w:b/>
          <w:bCs/>
        </w:rPr>
        <w:t xml:space="preserve"> (</w:t>
      </w:r>
      <w:proofErr w:type="spellStart"/>
      <w:r w:rsidR="005F336A" w:rsidRPr="006654BB">
        <w:rPr>
          <w:b/>
          <w:bCs/>
        </w:rPr>
        <w:t>wgu</w:t>
      </w:r>
      <w:proofErr w:type="spellEnd"/>
      <w:r w:rsidR="005F336A" w:rsidRPr="006654BB">
        <w:rPr>
          <w:b/>
          <w:bCs/>
        </w:rPr>
        <w:t>))</w:t>
      </w:r>
      <w:r w:rsidR="00236FDD">
        <w:t xml:space="preserve"> and </w:t>
      </w:r>
      <w:r w:rsidR="00236FDD" w:rsidRPr="006654BB">
        <w:rPr>
          <w:b/>
          <w:bCs/>
        </w:rPr>
        <w:t>AVG(</w:t>
      </w:r>
      <w:proofErr w:type="spellStart"/>
      <w:r w:rsidR="00236FDD" w:rsidRPr="006654BB">
        <w:rPr>
          <w:b/>
          <w:bCs/>
        </w:rPr>
        <w:t>Monthlycharge</w:t>
      </w:r>
      <w:proofErr w:type="spellEnd"/>
      <w:r w:rsidR="00236FDD" w:rsidRPr="006654BB">
        <w:rPr>
          <w:b/>
          <w:bCs/>
        </w:rPr>
        <w:t>)</w:t>
      </w:r>
      <w:r w:rsidR="002756F4" w:rsidRPr="006654BB">
        <w:rPr>
          <w:b/>
          <w:bCs/>
        </w:rPr>
        <w:t>:</w:t>
      </w:r>
    </w:p>
    <w:p w14:paraId="4B4EA000" w14:textId="1ADAC760" w:rsidR="0005518E" w:rsidRPr="00AF7B24" w:rsidRDefault="00DA60CA" w:rsidP="002756F4">
      <w:pPr>
        <w:pStyle w:val="ListParagraph"/>
        <w:numPr>
          <w:ilvl w:val="4"/>
          <w:numId w:val="42"/>
        </w:numPr>
      </w:pPr>
      <w:r>
        <w:t>Format&gt;</w:t>
      </w:r>
      <w:r w:rsidR="005E58CC">
        <w:t>Axis</w:t>
      </w:r>
      <w:r>
        <w:t xml:space="preserve"> Panel&gt;</w:t>
      </w:r>
      <w:r w:rsidR="00B816B4">
        <w:t xml:space="preserve"> Scale&gt;Numbers </w:t>
      </w:r>
      <w:r w:rsidR="00B816B4" w:rsidRPr="00746471">
        <w:rPr>
          <w:rFonts w:hint="eastAsia"/>
        </w:rPr>
        <w:t>→</w:t>
      </w:r>
      <w:r w:rsidR="00B816B4">
        <w:t xml:space="preserve"> </w:t>
      </w:r>
      <w:r w:rsidR="00AF7B24">
        <w:rPr>
          <w:b/>
          <w:bCs/>
        </w:rPr>
        <w:t>Currency(Standard)</w:t>
      </w:r>
    </w:p>
    <w:p w14:paraId="5AA0DFA0" w14:textId="3DAC1EAD" w:rsidR="00AF7B24" w:rsidRDefault="00AF7B24" w:rsidP="00915997">
      <w:pPr>
        <w:pStyle w:val="ListParagraph"/>
        <w:numPr>
          <w:ilvl w:val="4"/>
          <w:numId w:val="42"/>
        </w:numPr>
      </w:pPr>
      <w:r>
        <w:t xml:space="preserve">Format&gt;Pane&gt; Default&gt;Numbers </w:t>
      </w:r>
      <w:r w:rsidRPr="00746471">
        <w:rPr>
          <w:rFonts w:hint="eastAsia"/>
        </w:rPr>
        <w:t>→</w:t>
      </w:r>
      <w:r>
        <w:t xml:space="preserve"> </w:t>
      </w:r>
      <w:r>
        <w:rPr>
          <w:b/>
          <w:bCs/>
        </w:rPr>
        <w:t>Currency(Standard)</w:t>
      </w:r>
    </w:p>
    <w:p w14:paraId="451CE69B" w14:textId="4F9AE4CB" w:rsidR="00773221" w:rsidRDefault="00AA5E24" w:rsidP="00773221">
      <w:pPr>
        <w:pStyle w:val="ListParagraph"/>
      </w:pPr>
      <w:r>
        <w:t>Filters</w:t>
      </w:r>
    </w:p>
    <w:p w14:paraId="5C63A8AA" w14:textId="4AF601E6" w:rsidR="00AA5E24" w:rsidRDefault="00AA5E24" w:rsidP="00773221">
      <w:pPr>
        <w:pStyle w:val="ListParagraph"/>
      </w:pPr>
      <w:r>
        <w:t xml:space="preserve">Sheet </w:t>
      </w:r>
      <w:r w:rsidR="00E86BF5">
        <w:t>Set up</w:t>
      </w:r>
    </w:p>
    <w:p w14:paraId="035A7862" w14:textId="77777777" w:rsidR="00E86BF5" w:rsidRPr="00915997" w:rsidRDefault="00E86BF5" w:rsidP="00915997">
      <w:pPr>
        <w:pStyle w:val="ListParagraph"/>
        <w:numPr>
          <w:ilvl w:val="2"/>
          <w:numId w:val="42"/>
        </w:numPr>
        <w:rPr>
          <w:b/>
        </w:rPr>
      </w:pPr>
      <w:r w:rsidRPr="00915997">
        <w:rPr>
          <w:b/>
        </w:rPr>
        <w:t>Color Settings</w:t>
      </w:r>
    </w:p>
    <w:p w14:paraId="06C71222" w14:textId="69C778F0" w:rsidR="00284001" w:rsidRPr="0035622C" w:rsidRDefault="00284001" w:rsidP="00915997">
      <w:pPr>
        <w:pStyle w:val="ListParagraph"/>
        <w:numPr>
          <w:ilvl w:val="3"/>
          <w:numId w:val="42"/>
        </w:numPr>
        <w:rPr>
          <w:b/>
          <w:bCs/>
        </w:rPr>
      </w:pPr>
      <w:r w:rsidRPr="00746471">
        <w:rPr>
          <w:rFonts w:hint="eastAsia"/>
        </w:rPr>
        <w:t xml:space="preserve">Edit Colors </w:t>
      </w:r>
      <w:r w:rsidRPr="00746471">
        <w:rPr>
          <w:rFonts w:hint="eastAsia"/>
        </w:rPr>
        <w:t>→</w:t>
      </w:r>
      <w:r w:rsidRPr="00915997">
        <w:rPr>
          <w:b/>
        </w:rPr>
        <w:t>Pale</w:t>
      </w:r>
      <w:r w:rsidR="0035622C" w:rsidRPr="00915997">
        <w:rPr>
          <w:b/>
        </w:rPr>
        <w:t>tte&gt;Custom Diverging</w:t>
      </w:r>
    </w:p>
    <w:p w14:paraId="15C56F0B" w14:textId="74E56794" w:rsidR="0035622C" w:rsidRPr="0035622C" w:rsidRDefault="0035622C" w:rsidP="00915997">
      <w:pPr>
        <w:pStyle w:val="ListParagraph"/>
        <w:numPr>
          <w:ilvl w:val="3"/>
          <w:numId w:val="42"/>
        </w:numPr>
      </w:pPr>
      <w:r>
        <w:t>Left box</w:t>
      </w:r>
      <w:r w:rsidRPr="00746471">
        <w:rPr>
          <w:rFonts w:hint="eastAsia"/>
        </w:rPr>
        <w:t xml:space="preserve"> </w:t>
      </w:r>
      <w:r w:rsidRPr="00746471">
        <w:rPr>
          <w:rFonts w:hint="eastAsia"/>
        </w:rPr>
        <w:t>→</w:t>
      </w:r>
      <w:r w:rsidR="00584722" w:rsidRPr="000C31E7">
        <w:rPr>
          <w:b/>
          <w:color w:val="FC7D0B"/>
        </w:rPr>
        <w:t>Orange #FC7D0B</w:t>
      </w:r>
    </w:p>
    <w:p w14:paraId="3B9A14DC" w14:textId="3C376D44" w:rsidR="0035622C" w:rsidRDefault="0035622C" w:rsidP="00915997">
      <w:pPr>
        <w:pStyle w:val="ListParagraph"/>
        <w:numPr>
          <w:ilvl w:val="3"/>
          <w:numId w:val="42"/>
        </w:numPr>
      </w:pPr>
      <w:r>
        <w:t>Right box</w:t>
      </w:r>
      <w:r w:rsidRPr="00746471">
        <w:rPr>
          <w:rFonts w:hint="eastAsia"/>
        </w:rPr>
        <w:t xml:space="preserve"> </w:t>
      </w:r>
      <w:r w:rsidRPr="00746471">
        <w:rPr>
          <w:rFonts w:hint="eastAsia"/>
        </w:rPr>
        <w:t>→</w:t>
      </w:r>
      <w:r w:rsidR="00D0396F" w:rsidRPr="00584327">
        <w:t xml:space="preserve"> </w:t>
      </w:r>
      <w:r w:rsidR="00D0396F" w:rsidRPr="000C31E7">
        <w:rPr>
          <w:b/>
          <w:color w:val="1170AA"/>
        </w:rPr>
        <w:t>Blue #1170AA</w:t>
      </w:r>
    </w:p>
    <w:p w14:paraId="5D706330" w14:textId="2E6B62F5" w:rsidR="0035622C" w:rsidRDefault="00D0396F" w:rsidP="00915997">
      <w:pPr>
        <w:pStyle w:val="ListParagraph"/>
        <w:numPr>
          <w:ilvl w:val="3"/>
          <w:numId w:val="42"/>
        </w:numPr>
      </w:pPr>
      <w:r>
        <w:t xml:space="preserve">Stepped Color </w:t>
      </w:r>
      <w:r w:rsidRPr="00746471">
        <w:rPr>
          <w:rFonts w:hint="eastAsia"/>
        </w:rPr>
        <w:t>→</w:t>
      </w:r>
      <w:r w:rsidR="00C3633A">
        <w:t xml:space="preserve"> </w:t>
      </w:r>
      <w:r w:rsidR="00C3633A" w:rsidRPr="00915997">
        <w:rPr>
          <w:b/>
        </w:rPr>
        <w:t>8</w:t>
      </w:r>
    </w:p>
    <w:p w14:paraId="7849ABF6" w14:textId="77777777" w:rsidR="00E86BF5" w:rsidRDefault="00E86BF5" w:rsidP="00D12792">
      <w:pPr>
        <w:pStyle w:val="ListParagraph"/>
        <w:numPr>
          <w:ilvl w:val="2"/>
          <w:numId w:val="42"/>
        </w:numPr>
        <w:rPr>
          <w:b/>
        </w:rPr>
      </w:pPr>
      <w:r w:rsidRPr="00D12792">
        <w:rPr>
          <w:b/>
        </w:rPr>
        <w:t>Tooltip Settings</w:t>
      </w:r>
    </w:p>
    <w:p w14:paraId="0A4A2E58" w14:textId="7ECDD10C" w:rsidR="003866F9" w:rsidRPr="00F17C77" w:rsidRDefault="00F17C77" w:rsidP="003866F9">
      <w:pPr>
        <w:pStyle w:val="ListParagraph"/>
        <w:numPr>
          <w:ilvl w:val="3"/>
          <w:numId w:val="42"/>
        </w:numPr>
        <w:rPr>
          <w:b/>
          <w:bCs/>
        </w:rPr>
      </w:pPr>
      <w:r>
        <w:t>Clear</w:t>
      </w:r>
      <w:r w:rsidR="003866F9">
        <w:t xml:space="preserve"> </w:t>
      </w:r>
      <w:r>
        <w:t>textbox</w:t>
      </w:r>
    </w:p>
    <w:p w14:paraId="1229ACA7" w14:textId="306BC37B" w:rsidR="00F17C77" w:rsidRPr="00FD5B1B" w:rsidRDefault="001E0D4B" w:rsidP="00876980">
      <w:pPr>
        <w:pStyle w:val="ListParagraph"/>
        <w:numPr>
          <w:ilvl w:val="4"/>
          <w:numId w:val="42"/>
        </w:numPr>
        <w:rPr>
          <w:b/>
          <w:bCs/>
        </w:rPr>
      </w:pPr>
      <w:r w:rsidRPr="009842D7">
        <w:t>Select</w:t>
      </w:r>
      <w:r w:rsidR="00FA673E">
        <w:t xml:space="preserve"> font to</w:t>
      </w:r>
      <w:r w:rsidRPr="009842D7">
        <w:t xml:space="preserve"> </w:t>
      </w:r>
      <w:r w:rsidRPr="009842D7">
        <w:rPr>
          <w:b/>
          <w:bCs/>
        </w:rPr>
        <w:t>Tableau Book</w:t>
      </w:r>
      <w:r w:rsidRPr="009842D7">
        <w:t xml:space="preserve">, Size </w:t>
      </w:r>
      <w:r w:rsidRPr="00FA673E">
        <w:rPr>
          <w:b/>
          <w:bCs/>
        </w:rPr>
        <w:t>10</w:t>
      </w:r>
      <w:r w:rsidRPr="009842D7">
        <w:t xml:space="preserve">, </w:t>
      </w:r>
      <w:r w:rsidRPr="00FA673E">
        <w:t>Color</w:t>
      </w:r>
      <w:r w:rsidRPr="009842D7">
        <w:t xml:space="preserve"> </w:t>
      </w:r>
      <w:r w:rsidRPr="00FA673E">
        <w:rPr>
          <w:b/>
          <w:bCs/>
          <w:color w:val="57606C"/>
        </w:rPr>
        <w:t>Dark Gray #57606C</w:t>
      </w:r>
    </w:p>
    <w:p w14:paraId="501CC4EF" w14:textId="6BA55A06" w:rsidR="00FD5B1B" w:rsidRPr="00D95647" w:rsidRDefault="00FD5B1B" w:rsidP="00876980">
      <w:pPr>
        <w:pStyle w:val="ListParagraph"/>
        <w:numPr>
          <w:ilvl w:val="4"/>
          <w:numId w:val="42"/>
        </w:numPr>
        <w:rPr>
          <w:b/>
          <w:bCs/>
        </w:rPr>
      </w:pPr>
      <w:r>
        <w:t>First Line</w:t>
      </w:r>
      <w:r w:rsidR="00226110">
        <w:t xml:space="preserve"> </w:t>
      </w:r>
      <w:r w:rsidR="00226110">
        <w:rPr>
          <w:rFonts w:ascii="Arial" w:hAnsi="Arial" w:cs="Arial"/>
        </w:rPr>
        <w:t>→</w:t>
      </w:r>
      <w:r w:rsidR="00226110">
        <w:t xml:space="preserve"> S</w:t>
      </w:r>
      <w:r w:rsidR="00D95647">
        <w:t xml:space="preserve">tate: </w:t>
      </w:r>
    </w:p>
    <w:p w14:paraId="3958E9FA" w14:textId="10A8B843" w:rsidR="00D95647" w:rsidRPr="0063576D" w:rsidRDefault="00100F4E" w:rsidP="00D95647">
      <w:pPr>
        <w:pStyle w:val="ListParagraph"/>
        <w:numPr>
          <w:ilvl w:val="5"/>
          <w:numId w:val="42"/>
        </w:numPr>
        <w:rPr>
          <w:rFonts w:cstheme="minorHAnsi"/>
          <w:b/>
          <w:bCs/>
        </w:rPr>
      </w:pPr>
      <w:r w:rsidRPr="00C156FF">
        <w:rPr>
          <w:rFonts w:cstheme="minorHAnsi"/>
        </w:rPr>
        <w:t xml:space="preserve">Insert tab </w:t>
      </w:r>
      <w:r w:rsidR="0063576D">
        <w:rPr>
          <w:rFonts w:ascii="Arial" w:hAnsi="Arial" w:cs="Arial"/>
        </w:rPr>
        <w:t>→</w:t>
      </w:r>
      <w:r w:rsidR="0063576D">
        <w:t xml:space="preserve"> </w:t>
      </w:r>
      <w:r w:rsidR="00C156FF" w:rsidRPr="00C156FF">
        <w:rPr>
          <w:rFonts w:cstheme="minorHAnsi"/>
        </w:rPr>
        <w:t>&lt;</w:t>
      </w:r>
      <w:r w:rsidR="00011239">
        <w:rPr>
          <w:rFonts w:cstheme="minorHAnsi"/>
        </w:rPr>
        <w:t>s</w:t>
      </w:r>
      <w:r w:rsidR="00C156FF" w:rsidRPr="00C156FF">
        <w:rPr>
          <w:rFonts w:cstheme="minorHAnsi"/>
        </w:rPr>
        <w:t>tate&gt;</w:t>
      </w:r>
    </w:p>
    <w:p w14:paraId="64EC73D4" w14:textId="3FFE849A" w:rsidR="0063576D" w:rsidRPr="00C156FF" w:rsidRDefault="0063576D" w:rsidP="00D95647">
      <w:pPr>
        <w:pStyle w:val="ListParagraph"/>
        <w:numPr>
          <w:ilvl w:val="5"/>
          <w:numId w:val="42"/>
        </w:numPr>
        <w:rPr>
          <w:rFonts w:cstheme="minorHAnsi"/>
          <w:b/>
          <w:bCs/>
        </w:rPr>
      </w:pPr>
      <w:r>
        <w:rPr>
          <w:rFonts w:cstheme="minorHAnsi"/>
        </w:rPr>
        <w:t>Enter new line</w:t>
      </w:r>
    </w:p>
    <w:p w14:paraId="48DBA397" w14:textId="6F50FC66" w:rsidR="00C156FF" w:rsidRDefault="0063576D" w:rsidP="00C156FF">
      <w:pPr>
        <w:pStyle w:val="ListParagraph"/>
        <w:numPr>
          <w:ilvl w:val="4"/>
          <w:numId w:val="42"/>
        </w:numPr>
      </w:pPr>
      <w:r w:rsidRPr="006B0812">
        <w:t>Second line</w:t>
      </w:r>
      <w:r w:rsidR="006B0812">
        <w:t xml:space="preserve"> </w:t>
      </w:r>
      <w:r w:rsidR="007201D1">
        <w:rPr>
          <w:rFonts w:ascii="Arial" w:hAnsi="Arial" w:cs="Arial"/>
        </w:rPr>
        <w:t>→</w:t>
      </w:r>
      <w:r w:rsidR="007201D1">
        <w:t xml:space="preserve"> </w:t>
      </w:r>
      <w:r w:rsidR="00452152">
        <w:t>WGU Avg. Monthly Charge</w:t>
      </w:r>
    </w:p>
    <w:p w14:paraId="6E55CA6F" w14:textId="640052EB" w:rsidR="00B57A19" w:rsidRPr="0063576D" w:rsidRDefault="00B57A19" w:rsidP="00B57A19">
      <w:pPr>
        <w:pStyle w:val="ListParagraph"/>
        <w:numPr>
          <w:ilvl w:val="5"/>
          <w:numId w:val="42"/>
        </w:numPr>
        <w:rPr>
          <w:rFonts w:cstheme="minorHAnsi"/>
          <w:b/>
          <w:bCs/>
        </w:rPr>
      </w:pPr>
      <w:r w:rsidRPr="00C156FF">
        <w:rPr>
          <w:rFonts w:cstheme="minorHAnsi"/>
        </w:rPr>
        <w:t xml:space="preserve">Insert tab </w:t>
      </w:r>
      <w:r>
        <w:rPr>
          <w:rFonts w:ascii="Arial" w:hAnsi="Arial" w:cs="Arial"/>
        </w:rPr>
        <w:t>→</w:t>
      </w:r>
      <w:r>
        <w:t xml:space="preserve"> </w:t>
      </w:r>
      <w:r w:rsidRPr="00C156FF">
        <w:rPr>
          <w:rFonts w:cstheme="minorHAnsi"/>
        </w:rPr>
        <w:t>&lt;</w:t>
      </w:r>
      <w:r w:rsidR="007855E3">
        <w:rPr>
          <w:rFonts w:cstheme="minorHAnsi"/>
        </w:rPr>
        <w:t>AVG(</w:t>
      </w:r>
      <w:proofErr w:type="spellStart"/>
      <w:r w:rsidR="005B1A4B">
        <w:rPr>
          <w:rFonts w:cstheme="minorHAnsi"/>
        </w:rPr>
        <w:t>m</w:t>
      </w:r>
      <w:r w:rsidR="007855E3">
        <w:rPr>
          <w:rFonts w:cstheme="minorHAnsi"/>
        </w:rPr>
        <w:t>onthly</w:t>
      </w:r>
      <w:r w:rsidR="005D561C">
        <w:rPr>
          <w:rFonts w:cstheme="minorHAnsi"/>
        </w:rPr>
        <w:t>charge</w:t>
      </w:r>
      <w:r w:rsidR="005B1A4B">
        <w:rPr>
          <w:rFonts w:cstheme="minorHAnsi"/>
        </w:rPr>
        <w:t>s</w:t>
      </w:r>
      <w:proofErr w:type="spellEnd"/>
      <w:r w:rsidR="005D561C">
        <w:rPr>
          <w:rFonts w:cstheme="minorHAnsi"/>
        </w:rPr>
        <w:t xml:space="preserve"> (</w:t>
      </w:r>
      <w:proofErr w:type="spellStart"/>
      <w:r w:rsidR="005D561C">
        <w:rPr>
          <w:rFonts w:cstheme="minorHAnsi"/>
        </w:rPr>
        <w:t>wgu</w:t>
      </w:r>
      <w:proofErr w:type="spellEnd"/>
      <w:r w:rsidR="005D561C">
        <w:rPr>
          <w:rFonts w:cstheme="minorHAnsi"/>
        </w:rPr>
        <w:t>))</w:t>
      </w:r>
      <w:r w:rsidRPr="00C156FF">
        <w:rPr>
          <w:rFonts w:cstheme="minorHAnsi"/>
        </w:rPr>
        <w:t>&gt;</w:t>
      </w:r>
    </w:p>
    <w:p w14:paraId="6C43F829" w14:textId="77777777" w:rsidR="00B57A19" w:rsidRPr="00C156FF" w:rsidRDefault="00B57A19" w:rsidP="00B57A19">
      <w:pPr>
        <w:pStyle w:val="ListParagraph"/>
        <w:numPr>
          <w:ilvl w:val="5"/>
          <w:numId w:val="42"/>
        </w:numPr>
        <w:rPr>
          <w:rFonts w:cstheme="minorHAnsi"/>
          <w:b/>
          <w:bCs/>
        </w:rPr>
      </w:pPr>
      <w:r>
        <w:rPr>
          <w:rFonts w:cstheme="minorHAnsi"/>
        </w:rPr>
        <w:t>Enter new line</w:t>
      </w:r>
    </w:p>
    <w:p w14:paraId="0CCEA327" w14:textId="10EFD915" w:rsidR="00B57A19" w:rsidRDefault="005D561C" w:rsidP="00B57A19">
      <w:pPr>
        <w:pStyle w:val="ListParagraph"/>
        <w:numPr>
          <w:ilvl w:val="4"/>
          <w:numId w:val="42"/>
        </w:numPr>
      </w:pPr>
      <w:r>
        <w:t>Third line</w:t>
      </w:r>
      <w:r w:rsidR="00950673">
        <w:t xml:space="preserve"> </w:t>
      </w:r>
      <w:r w:rsidR="007201D1">
        <w:rPr>
          <w:rFonts w:ascii="Arial" w:hAnsi="Arial" w:cs="Arial"/>
        </w:rPr>
        <w:t>→</w:t>
      </w:r>
    </w:p>
    <w:p w14:paraId="35E5369A" w14:textId="6875B485" w:rsidR="00950673" w:rsidRPr="0063576D" w:rsidRDefault="00950673" w:rsidP="00950673">
      <w:pPr>
        <w:pStyle w:val="ListParagraph"/>
        <w:numPr>
          <w:ilvl w:val="5"/>
          <w:numId w:val="42"/>
        </w:numPr>
        <w:rPr>
          <w:rFonts w:cstheme="minorHAnsi"/>
          <w:b/>
          <w:bCs/>
        </w:rPr>
      </w:pPr>
      <w:r w:rsidRPr="00C156FF">
        <w:rPr>
          <w:rFonts w:cstheme="minorHAnsi"/>
        </w:rPr>
        <w:t xml:space="preserve">Insert tab </w:t>
      </w:r>
      <w:r>
        <w:rPr>
          <w:rFonts w:ascii="Arial" w:hAnsi="Arial" w:cs="Arial"/>
        </w:rPr>
        <w:t>→</w:t>
      </w:r>
      <w:r>
        <w:t xml:space="preserve"> </w:t>
      </w:r>
      <w:r w:rsidR="009419F2">
        <w:t>&lt;</w:t>
      </w:r>
      <w:r w:rsidR="00A76ABF">
        <w:t>AGG(</w:t>
      </w:r>
      <w:r w:rsidR="009419F2">
        <w:t>Monthly Header</w:t>
      </w:r>
      <w:r w:rsidR="00A76ABF">
        <w:t>)</w:t>
      </w:r>
      <w:r w:rsidR="006A5CCA">
        <w:t>&gt;</w:t>
      </w:r>
      <w:r w:rsidR="0023705D">
        <w:t xml:space="preserve"> </w:t>
      </w:r>
      <w:r w:rsidR="000D3E63">
        <w:t xml:space="preserve">: </w:t>
      </w:r>
    </w:p>
    <w:p w14:paraId="7618F112" w14:textId="56E319A5" w:rsidR="00950673" w:rsidRPr="0084778C" w:rsidRDefault="00950673" w:rsidP="00950673">
      <w:pPr>
        <w:pStyle w:val="ListParagraph"/>
        <w:numPr>
          <w:ilvl w:val="5"/>
          <w:numId w:val="42"/>
        </w:numPr>
        <w:rPr>
          <w:rFonts w:cstheme="minorHAnsi"/>
          <w:b/>
          <w:bCs/>
        </w:rPr>
      </w:pPr>
      <w:r w:rsidRPr="00C156FF">
        <w:rPr>
          <w:rFonts w:cstheme="minorHAnsi"/>
        </w:rPr>
        <w:t xml:space="preserve">Insert tab </w:t>
      </w:r>
      <w:r>
        <w:rPr>
          <w:rFonts w:ascii="Arial" w:hAnsi="Arial" w:cs="Arial"/>
        </w:rPr>
        <w:t>→</w:t>
      </w:r>
      <w:r>
        <w:t xml:space="preserve"> </w:t>
      </w:r>
      <w:r w:rsidR="00832B92" w:rsidRPr="00C156FF">
        <w:rPr>
          <w:rFonts w:cstheme="minorHAnsi"/>
        </w:rPr>
        <w:t>&lt;</w:t>
      </w:r>
      <w:r w:rsidR="00832B92">
        <w:rPr>
          <w:rFonts w:cstheme="minorHAnsi"/>
        </w:rPr>
        <w:t>AVG(</w:t>
      </w:r>
      <w:proofErr w:type="spellStart"/>
      <w:r w:rsidR="00832B92">
        <w:rPr>
          <w:rFonts w:cstheme="minorHAnsi"/>
        </w:rPr>
        <w:t>Monthlycharges</w:t>
      </w:r>
      <w:proofErr w:type="spellEnd"/>
      <w:r w:rsidR="00832B92">
        <w:rPr>
          <w:rFonts w:cstheme="minorHAnsi"/>
        </w:rPr>
        <w:t>)&gt;</w:t>
      </w:r>
    </w:p>
    <w:p w14:paraId="73F85AA7" w14:textId="46E05B79" w:rsidR="0084778C" w:rsidRPr="0084778C" w:rsidRDefault="0084778C" w:rsidP="0084778C">
      <w:pPr>
        <w:pStyle w:val="ListParagraph"/>
        <w:numPr>
          <w:ilvl w:val="4"/>
          <w:numId w:val="42"/>
        </w:numPr>
      </w:pPr>
      <w:r w:rsidRPr="00BC7AC4">
        <w:t xml:space="preserve">Update </w:t>
      </w:r>
      <w:r w:rsidR="00205BC7">
        <w:t xml:space="preserve">all </w:t>
      </w:r>
      <w:r w:rsidR="006A5CCA">
        <w:t xml:space="preserve">but the &lt;AGG(Monthly Header)&gt; </w:t>
      </w:r>
      <w:r w:rsidRPr="00BC7AC4">
        <w:t xml:space="preserve">phrases in </w:t>
      </w:r>
      <w:r w:rsidRPr="00BC7AC4">
        <w:rPr>
          <w:b/>
          <w:bCs/>
        </w:rPr>
        <w:t>&lt;&gt;</w:t>
      </w:r>
      <w:r w:rsidRPr="00BC7AC4">
        <w:t xml:space="preserve"> to </w:t>
      </w:r>
      <w:r w:rsidRPr="00BC7AC4">
        <w:rPr>
          <w:b/>
          <w:bCs/>
        </w:rPr>
        <w:t>Tableau Medium</w:t>
      </w:r>
      <w:r w:rsidRPr="00BC7AC4">
        <w:t xml:space="preserve">, Color </w:t>
      </w:r>
      <w:r w:rsidRPr="00BC7AC4">
        <w:rPr>
          <w:b/>
          <w:bCs/>
        </w:rPr>
        <w:t>Black</w:t>
      </w:r>
      <w:r w:rsidRPr="00BC7AC4">
        <w:t xml:space="preserve"> </w:t>
      </w:r>
      <w:r w:rsidRPr="00BC7AC4">
        <w:rPr>
          <w:b/>
          <w:bCs/>
        </w:rPr>
        <w:t>(#000000)</w:t>
      </w:r>
    </w:p>
    <w:p w14:paraId="3D56FBBF" w14:textId="77777777" w:rsidR="00E86BF5" w:rsidRDefault="00E86BF5" w:rsidP="00D12792">
      <w:pPr>
        <w:pStyle w:val="ListParagraph"/>
        <w:numPr>
          <w:ilvl w:val="2"/>
          <w:numId w:val="42"/>
        </w:numPr>
        <w:rPr>
          <w:b/>
        </w:rPr>
      </w:pPr>
      <w:r w:rsidRPr="00D12792">
        <w:rPr>
          <w:b/>
        </w:rPr>
        <w:t>Title Settings</w:t>
      </w:r>
    </w:p>
    <w:p w14:paraId="4A957E0C" w14:textId="77777777" w:rsidR="00CE73F8" w:rsidRDefault="00CE73F8" w:rsidP="00CE73F8">
      <w:pPr>
        <w:pStyle w:val="ListParagraph"/>
        <w:numPr>
          <w:ilvl w:val="3"/>
          <w:numId w:val="42"/>
        </w:numPr>
      </w:pPr>
      <w:r>
        <w:t>Double click on the title</w:t>
      </w:r>
    </w:p>
    <w:p w14:paraId="64116740" w14:textId="77777777" w:rsidR="00CE73F8" w:rsidRDefault="00CE73F8" w:rsidP="00CE73F8">
      <w:pPr>
        <w:pStyle w:val="ListParagraph"/>
        <w:numPr>
          <w:ilvl w:val="4"/>
          <w:numId w:val="42"/>
        </w:numPr>
      </w:pPr>
      <w:r>
        <w:t xml:space="preserve">Delete </w:t>
      </w:r>
      <w:r w:rsidRPr="00785294">
        <w:t>&lt;Sheet Name&gt;</w:t>
      </w:r>
    </w:p>
    <w:p w14:paraId="5D275FDD" w14:textId="03331463" w:rsidR="00CE73F8" w:rsidRPr="00CE73F8" w:rsidRDefault="00CE73F8" w:rsidP="00CE73F8">
      <w:pPr>
        <w:pStyle w:val="ListParagraph"/>
        <w:numPr>
          <w:ilvl w:val="4"/>
          <w:numId w:val="42"/>
        </w:numPr>
      </w:pPr>
      <w:r w:rsidRPr="00B73F50">
        <w:t xml:space="preserve">Set font to </w:t>
      </w:r>
      <w:r w:rsidRPr="00F26B47">
        <w:rPr>
          <w:b/>
          <w:bCs/>
        </w:rPr>
        <w:t>Tableau Bold</w:t>
      </w:r>
      <w:r w:rsidRPr="00B73F50">
        <w:t xml:space="preserve">, Size </w:t>
      </w:r>
      <w:r w:rsidRPr="00F26B47">
        <w:rPr>
          <w:b/>
          <w:bCs/>
        </w:rPr>
        <w:t>12</w:t>
      </w:r>
      <w:r w:rsidRPr="00B73F50">
        <w:t xml:space="preserve">, Color </w:t>
      </w:r>
      <w:r w:rsidRPr="00F26B47">
        <w:rPr>
          <w:b/>
          <w:bCs/>
          <w:color w:val="1170AA"/>
        </w:rPr>
        <w:t>Dark Blue (#1170AA)</w:t>
      </w:r>
      <w:r w:rsidRPr="00B73F50">
        <w:t xml:space="preserve">, Center Alignment, </w:t>
      </w:r>
      <w:r>
        <w:br/>
      </w:r>
      <w:r w:rsidRPr="00B73F50">
        <w:t xml:space="preserve">Type: </w:t>
      </w:r>
      <w:r w:rsidR="00097A50">
        <w:rPr>
          <w:b/>
          <w:bCs/>
        </w:rPr>
        <w:t>Statewide Average Monthly Charges</w:t>
      </w:r>
    </w:p>
    <w:p w14:paraId="3D862436" w14:textId="2A368958" w:rsidR="00E86BF5" w:rsidRDefault="00E86BF5" w:rsidP="00D12792">
      <w:pPr>
        <w:pStyle w:val="ListParagraph"/>
        <w:numPr>
          <w:ilvl w:val="2"/>
          <w:numId w:val="42"/>
        </w:numPr>
        <w:rPr>
          <w:b/>
        </w:rPr>
      </w:pPr>
      <w:r w:rsidRPr="00D12792">
        <w:rPr>
          <w:b/>
        </w:rPr>
        <w:t xml:space="preserve">View </w:t>
      </w:r>
    </w:p>
    <w:p w14:paraId="56172890" w14:textId="1CA67FFE" w:rsidR="00624407" w:rsidRPr="00624407" w:rsidRDefault="00624407" w:rsidP="00624407">
      <w:pPr>
        <w:pStyle w:val="ListParagraph"/>
        <w:numPr>
          <w:ilvl w:val="3"/>
          <w:numId w:val="42"/>
        </w:numPr>
      </w:pPr>
      <w:r>
        <w:t xml:space="preserve">On the bar menu up top, change the view from </w:t>
      </w:r>
      <w:r w:rsidRPr="00197843">
        <w:rPr>
          <w:b/>
          <w:bCs/>
        </w:rPr>
        <w:t>Standard</w:t>
      </w:r>
      <w:r>
        <w:t xml:space="preserve"> to </w:t>
      </w:r>
      <w:r w:rsidRPr="00197843">
        <w:rPr>
          <w:b/>
          <w:bCs/>
        </w:rPr>
        <w:t>Entire</w:t>
      </w:r>
      <w:r>
        <w:t xml:space="preserve"> </w:t>
      </w:r>
      <w:r w:rsidRPr="00197843">
        <w:rPr>
          <w:b/>
          <w:bCs/>
        </w:rPr>
        <w:t>View</w:t>
      </w:r>
      <w:r>
        <w:t xml:space="preserve"> by clicking on the drop-down arrow </w:t>
      </w:r>
    </w:p>
    <w:p w14:paraId="512F68AC" w14:textId="0A073A21" w:rsidR="00E86BF5" w:rsidRDefault="00E86BF5" w:rsidP="002A007B">
      <w:pPr>
        <w:pStyle w:val="Steps"/>
      </w:pPr>
      <w:r>
        <w:t>Creating Custo</w:t>
      </w:r>
      <w:r w:rsidR="006151AE">
        <w:t>mer Count Records</w:t>
      </w:r>
      <w:r>
        <w:t xml:space="preserve"> sheet</w:t>
      </w:r>
      <w:r w:rsidRPr="00DE1110">
        <w:rPr>
          <w:i/>
          <w:iCs/>
        </w:rPr>
        <w:t>s</w:t>
      </w:r>
    </w:p>
    <w:p w14:paraId="196D1D52" w14:textId="77777777" w:rsidR="00115092" w:rsidRDefault="00115092" w:rsidP="00115092">
      <w:pPr>
        <w:pStyle w:val="ListParagraph"/>
      </w:pPr>
      <w:r>
        <w:t xml:space="preserve">Select </w:t>
      </w:r>
      <w:r w:rsidRPr="00DF5BED">
        <w:rPr>
          <w:b/>
          <w:bCs/>
        </w:rPr>
        <w:t>New</w:t>
      </w:r>
      <w:r>
        <w:t xml:space="preserve"> </w:t>
      </w:r>
      <w:r w:rsidRPr="00BB6E56">
        <w:rPr>
          <w:b/>
          <w:bCs/>
        </w:rPr>
        <w:t>Sheet</w:t>
      </w:r>
      <w:r>
        <w:rPr>
          <w:i/>
        </w:rPr>
        <w:t xml:space="preserve"> </w:t>
      </w:r>
      <w:r>
        <w:t>on the bottom panel, right click and rename it</w:t>
      </w:r>
      <w:r w:rsidRPr="007E0230">
        <w:t xml:space="preserve"> </w:t>
      </w:r>
      <w:r>
        <w:rPr>
          <w:b/>
          <w:bCs/>
        </w:rPr>
        <w:t>Total Customers</w:t>
      </w:r>
    </w:p>
    <w:p w14:paraId="47B1E1DD" w14:textId="4EDCACB9" w:rsidR="00CA1B76" w:rsidRDefault="00CA1B76" w:rsidP="00E75679">
      <w:pPr>
        <w:pStyle w:val="ListParagraph"/>
      </w:pPr>
      <w:r>
        <w:lastRenderedPageBreak/>
        <w:t>Creating Calculated Field</w:t>
      </w:r>
      <w:r w:rsidR="00662E34">
        <w:t>s</w:t>
      </w:r>
    </w:p>
    <w:p w14:paraId="008535CF" w14:textId="52E18DFE" w:rsidR="00E00E29" w:rsidRPr="00E00E29" w:rsidRDefault="00E00E29" w:rsidP="00E00E29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5540AF6F" w14:textId="2045F05F" w:rsidR="00E00E29" w:rsidRDefault="00AD5752" w:rsidP="00E00E29">
      <w:pPr>
        <w:pStyle w:val="ListParagraph"/>
        <w:numPr>
          <w:ilvl w:val="3"/>
          <w:numId w:val="42"/>
        </w:numPr>
      </w:pPr>
      <w:r>
        <w:t xml:space="preserve">Name </w:t>
      </w:r>
      <w:r w:rsidR="00393D09">
        <w:rPr>
          <w:rFonts w:ascii="Arial" w:hAnsi="Arial" w:cs="Arial"/>
        </w:rPr>
        <w:t>→</w:t>
      </w:r>
      <w:r w:rsidR="00393D09">
        <w:t xml:space="preserve"> Total Customers</w:t>
      </w:r>
    </w:p>
    <w:p w14:paraId="7EF34308" w14:textId="76ECCCC7" w:rsidR="00393D09" w:rsidRDefault="00393D09" w:rsidP="00E00E29">
      <w:pPr>
        <w:pStyle w:val="ListParagraph"/>
        <w:numPr>
          <w:ilvl w:val="3"/>
          <w:numId w:val="42"/>
        </w:numPr>
      </w:pPr>
      <w:r>
        <w:t>Type</w:t>
      </w:r>
    </w:p>
    <w:p w14:paraId="3CEC1E17" w14:textId="3B804EC0" w:rsidR="00393D09" w:rsidRDefault="00EE0133" w:rsidP="00393D09">
      <w:pPr>
        <w:pStyle w:val="ListParagraph"/>
        <w:numPr>
          <w:ilvl w:val="0"/>
          <w:numId w:val="0"/>
        </w:numPr>
        <w:ind w:left="2448"/>
      </w:pPr>
      <w:r w:rsidRPr="00EE0133">
        <w:rPr>
          <w:sz w:val="18"/>
          <w:szCs w:val="20"/>
        </w:rPr>
        <w:t>(COUNT([Churn (WGU)]))+(COUNT([Churn]))</w:t>
      </w:r>
    </w:p>
    <w:p w14:paraId="0CB156F5" w14:textId="6F88ECBD" w:rsidR="000A2FD8" w:rsidRPr="00903B90" w:rsidRDefault="000A2FD8" w:rsidP="000A2FD8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</w:t>
      </w:r>
      <w:r w:rsidR="00C15708">
        <w:rPr>
          <w:b/>
          <w:bCs/>
        </w:rPr>
        <w:t>K</w:t>
      </w:r>
    </w:p>
    <w:p w14:paraId="35F150C6" w14:textId="77777777" w:rsidR="00903B90" w:rsidRPr="00E00E29" w:rsidRDefault="00903B90" w:rsidP="00903B90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72138A66" w14:textId="3145C372" w:rsidR="00903B90" w:rsidRDefault="00903B90" w:rsidP="00903B90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A2519F" w:rsidRPr="00A2519F">
        <w:t>All Active Customers</w:t>
      </w:r>
    </w:p>
    <w:p w14:paraId="72B156F3" w14:textId="77777777" w:rsidR="00903B90" w:rsidRDefault="00903B90" w:rsidP="00903B90">
      <w:pPr>
        <w:pStyle w:val="ListParagraph"/>
        <w:numPr>
          <w:ilvl w:val="3"/>
          <w:numId w:val="42"/>
        </w:numPr>
      </w:pPr>
      <w:r>
        <w:t>Type</w:t>
      </w:r>
    </w:p>
    <w:p w14:paraId="446AB19B" w14:textId="21668480" w:rsidR="00330CAA" w:rsidRPr="00330CAA" w:rsidRDefault="008074CF" w:rsidP="008074CF">
      <w:pPr>
        <w:pStyle w:val="ListParagraph"/>
        <w:numPr>
          <w:ilvl w:val="0"/>
          <w:numId w:val="0"/>
        </w:numPr>
        <w:ind w:left="2448"/>
      </w:pPr>
      <w:r w:rsidRPr="008074CF">
        <w:rPr>
          <w:sz w:val="18"/>
          <w:szCs w:val="20"/>
        </w:rPr>
        <w:t>SUM(IF [Churn (WGU)] = "No" THEN 1 ELSE 0 END) +</w:t>
      </w:r>
      <w:r>
        <w:rPr>
          <w:sz w:val="18"/>
          <w:szCs w:val="20"/>
        </w:rPr>
        <w:br/>
      </w:r>
      <w:r w:rsidRPr="008074CF">
        <w:rPr>
          <w:sz w:val="18"/>
          <w:szCs w:val="20"/>
        </w:rPr>
        <w:t>SUM(IF [Churn] = "No" THEN 1 ELSE 0 END)</w:t>
      </w:r>
    </w:p>
    <w:p w14:paraId="3A7BAEE5" w14:textId="71A0DEDD" w:rsidR="00903B90" w:rsidRPr="00C15708" w:rsidRDefault="00903B90" w:rsidP="00330CAA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</w:t>
      </w:r>
      <w:r w:rsidR="00C15708">
        <w:rPr>
          <w:b/>
          <w:bCs/>
        </w:rPr>
        <w:t>K</w:t>
      </w:r>
    </w:p>
    <w:p w14:paraId="21A24AAA" w14:textId="77777777" w:rsidR="00C15708" w:rsidRPr="00E00E29" w:rsidRDefault="00C15708" w:rsidP="00C15708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6A171586" w14:textId="55E686F1" w:rsidR="00C15708" w:rsidRDefault="00C15708" w:rsidP="00C15708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6D438C" w:rsidRPr="006D438C">
        <w:t>All Churn Customers</w:t>
      </w:r>
    </w:p>
    <w:p w14:paraId="12A1B79C" w14:textId="77777777" w:rsidR="00C15708" w:rsidRDefault="00C15708" w:rsidP="00C15708">
      <w:pPr>
        <w:pStyle w:val="ListParagraph"/>
        <w:numPr>
          <w:ilvl w:val="3"/>
          <w:numId w:val="42"/>
        </w:numPr>
      </w:pPr>
      <w:r>
        <w:t>Type</w:t>
      </w:r>
    </w:p>
    <w:p w14:paraId="610D8DCC" w14:textId="4F9F2B72" w:rsidR="00C15708" w:rsidRPr="00330CAA" w:rsidRDefault="008C7D12" w:rsidP="00F906F1">
      <w:pPr>
        <w:pStyle w:val="ListParagraph"/>
        <w:numPr>
          <w:ilvl w:val="0"/>
          <w:numId w:val="0"/>
        </w:numPr>
        <w:ind w:left="2448"/>
      </w:pPr>
      <w:r w:rsidRPr="008C7D12">
        <w:rPr>
          <w:sz w:val="18"/>
          <w:szCs w:val="20"/>
        </w:rPr>
        <w:t>SUM(IF [Churn (WGU)] = "Yes" THEN 1 ELSE 0 END) +</w:t>
      </w:r>
      <w:r w:rsidRPr="008C7D12">
        <w:rPr>
          <w:sz w:val="18"/>
          <w:szCs w:val="20"/>
        </w:rPr>
        <w:br/>
      </w:r>
      <w:r w:rsidRPr="008C7D12">
        <w:rPr>
          <w:sz w:val="18"/>
          <w:szCs w:val="20"/>
        </w:rPr>
        <w:t>SUM(IF [Churn] = "Yes" THEN 1 ELSE 0 END)</w:t>
      </w:r>
    </w:p>
    <w:p w14:paraId="6D70F635" w14:textId="6005B8CE" w:rsidR="00C15708" w:rsidRPr="00662E34" w:rsidRDefault="00C15708" w:rsidP="006D438C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4AC05D25" w14:textId="77777777" w:rsidR="00662E34" w:rsidRPr="00E00E29" w:rsidRDefault="00662E34" w:rsidP="00662E34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50C24309" w14:textId="730C5E88" w:rsidR="00662E34" w:rsidRDefault="00662E34" w:rsidP="00662E34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391E69" w:rsidRPr="00391E69">
        <w:t>WGU Active Customers</w:t>
      </w:r>
    </w:p>
    <w:p w14:paraId="47928E01" w14:textId="77777777" w:rsidR="00662E34" w:rsidRDefault="00662E34" w:rsidP="00662E34">
      <w:pPr>
        <w:pStyle w:val="ListParagraph"/>
        <w:numPr>
          <w:ilvl w:val="3"/>
          <w:numId w:val="42"/>
        </w:numPr>
      </w:pPr>
      <w:r>
        <w:t>Type</w:t>
      </w:r>
    </w:p>
    <w:p w14:paraId="5C5E9F1E" w14:textId="3C254CE0" w:rsidR="00662E34" w:rsidRPr="00330CAA" w:rsidRDefault="0033381F" w:rsidP="00662E34">
      <w:pPr>
        <w:pStyle w:val="ListParagraph"/>
        <w:numPr>
          <w:ilvl w:val="0"/>
          <w:numId w:val="0"/>
        </w:numPr>
        <w:ind w:left="2448"/>
      </w:pPr>
      <w:r w:rsidRPr="0033381F">
        <w:rPr>
          <w:sz w:val="18"/>
          <w:szCs w:val="20"/>
        </w:rPr>
        <w:t>SUM(IF [Churn (WGU)] = "No" THEN 1 ELSE 0 END)</w:t>
      </w:r>
    </w:p>
    <w:p w14:paraId="55F247FB" w14:textId="350B2B2C" w:rsidR="00662E34" w:rsidRPr="00662E34" w:rsidRDefault="00662E34" w:rsidP="00662E34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6D3FF80F" w14:textId="77777777" w:rsidR="00662E34" w:rsidRPr="00E00E29" w:rsidRDefault="00662E34" w:rsidP="00662E34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4A1C4D03" w14:textId="492AE3E5" w:rsidR="00662E34" w:rsidRDefault="00662E34" w:rsidP="00662E34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FC73D8" w:rsidRPr="00FC73D8">
        <w:t>IBM Active Customers</w:t>
      </w:r>
    </w:p>
    <w:p w14:paraId="3AC345C8" w14:textId="77777777" w:rsidR="00662E34" w:rsidRDefault="00662E34" w:rsidP="00662E34">
      <w:pPr>
        <w:pStyle w:val="ListParagraph"/>
        <w:numPr>
          <w:ilvl w:val="3"/>
          <w:numId w:val="42"/>
        </w:numPr>
      </w:pPr>
      <w:r>
        <w:t>Type</w:t>
      </w:r>
    </w:p>
    <w:p w14:paraId="313C292A" w14:textId="5BF8C00D" w:rsidR="00C8656B" w:rsidRPr="00C8656B" w:rsidRDefault="0033381F" w:rsidP="00C8656B">
      <w:pPr>
        <w:pStyle w:val="ListParagraph"/>
        <w:numPr>
          <w:ilvl w:val="0"/>
          <w:numId w:val="0"/>
        </w:numPr>
        <w:ind w:left="2448"/>
      </w:pPr>
      <w:r w:rsidRPr="0033381F">
        <w:rPr>
          <w:sz w:val="18"/>
          <w:szCs w:val="20"/>
        </w:rPr>
        <w:t>SUM(IF [Churn] = "No" THEN 1 ELSE 0 END)</w:t>
      </w:r>
    </w:p>
    <w:p w14:paraId="4EB412BF" w14:textId="43125463" w:rsidR="00662E34" w:rsidRPr="00FC73D8" w:rsidRDefault="00662E34" w:rsidP="00662E34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0BB57BC1" w14:textId="77777777" w:rsidR="00FC73D8" w:rsidRPr="00E00E29" w:rsidRDefault="00FC73D8" w:rsidP="00FC73D8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4C5941DA" w14:textId="30A5DD78" w:rsidR="00FC73D8" w:rsidRDefault="00FC73D8" w:rsidP="00FC73D8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015DDB" w:rsidRPr="00015DDB">
        <w:t>WGU Churn Customers</w:t>
      </w:r>
    </w:p>
    <w:p w14:paraId="17401E84" w14:textId="77777777" w:rsidR="00FC73D8" w:rsidRDefault="00FC73D8" w:rsidP="00FC73D8">
      <w:pPr>
        <w:pStyle w:val="ListParagraph"/>
        <w:numPr>
          <w:ilvl w:val="3"/>
          <w:numId w:val="42"/>
        </w:numPr>
      </w:pPr>
      <w:r>
        <w:t>Type</w:t>
      </w:r>
    </w:p>
    <w:p w14:paraId="11DF6B06" w14:textId="20AD06DF" w:rsidR="00FC73D8" w:rsidRPr="00330CAA" w:rsidRDefault="00457570" w:rsidP="00FC73D8">
      <w:pPr>
        <w:pStyle w:val="ListParagraph"/>
        <w:numPr>
          <w:ilvl w:val="0"/>
          <w:numId w:val="0"/>
        </w:numPr>
        <w:ind w:left="2448"/>
      </w:pPr>
      <w:r w:rsidRPr="00457570">
        <w:rPr>
          <w:sz w:val="18"/>
          <w:szCs w:val="20"/>
        </w:rPr>
        <w:t>SUM(IF [Churn (WGU)] = "Yes" THEN 1 ELSE 0 END)</w:t>
      </w:r>
    </w:p>
    <w:p w14:paraId="5CF3B00B" w14:textId="43197A14" w:rsidR="00FC73D8" w:rsidRPr="00015DDB" w:rsidRDefault="00FC73D8" w:rsidP="00FC73D8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68F92A69" w14:textId="77777777" w:rsidR="00015DDB" w:rsidRPr="00E00E29" w:rsidRDefault="00015DDB" w:rsidP="00015DDB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39DCEA31" w14:textId="3622A12D" w:rsidR="00015DDB" w:rsidRDefault="00015DDB" w:rsidP="00015DDB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IBM</w:t>
      </w:r>
      <w:r w:rsidRPr="00015DDB">
        <w:t xml:space="preserve"> Churn Customers</w:t>
      </w:r>
    </w:p>
    <w:p w14:paraId="6B1130CA" w14:textId="77777777" w:rsidR="00015DDB" w:rsidRDefault="00015DDB" w:rsidP="00015DDB">
      <w:pPr>
        <w:pStyle w:val="ListParagraph"/>
        <w:numPr>
          <w:ilvl w:val="3"/>
          <w:numId w:val="42"/>
        </w:numPr>
      </w:pPr>
      <w:r>
        <w:t>Type</w:t>
      </w:r>
    </w:p>
    <w:p w14:paraId="0D89B12B" w14:textId="1D0534B3" w:rsidR="00015DDB" w:rsidRPr="00330CAA" w:rsidRDefault="00457570" w:rsidP="00015DDB">
      <w:pPr>
        <w:pStyle w:val="ListParagraph"/>
        <w:numPr>
          <w:ilvl w:val="0"/>
          <w:numId w:val="0"/>
        </w:numPr>
        <w:ind w:left="2448"/>
      </w:pPr>
      <w:r w:rsidRPr="00457570">
        <w:rPr>
          <w:sz w:val="18"/>
          <w:szCs w:val="20"/>
        </w:rPr>
        <w:t>SUM(IF [Churn] = "Yes" THEN 1 ELSE 0 END)</w:t>
      </w:r>
    </w:p>
    <w:p w14:paraId="14B46E53" w14:textId="765E74CB" w:rsidR="00015DDB" w:rsidRDefault="00015DDB" w:rsidP="00015DDB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22CF7F8E" w14:textId="1D8663DD" w:rsidR="00E86BF5" w:rsidRDefault="00E86BF5" w:rsidP="00E75679">
      <w:pPr>
        <w:pStyle w:val="ListParagraph"/>
      </w:pPr>
      <w:r>
        <w:t>Variable placement</w:t>
      </w:r>
    </w:p>
    <w:p w14:paraId="48E3F726" w14:textId="77777777" w:rsidR="00E86BF5" w:rsidRDefault="00E86BF5" w:rsidP="00E75679">
      <w:pPr>
        <w:pStyle w:val="ListParagraph"/>
        <w:numPr>
          <w:ilvl w:val="2"/>
          <w:numId w:val="42"/>
        </w:numPr>
      </w:pPr>
      <w:r w:rsidRPr="007E0230">
        <w:t xml:space="preserve">Assign </w:t>
      </w:r>
      <w:r w:rsidRPr="00791CD3">
        <w:rPr>
          <w:b/>
          <w:bCs/>
        </w:rPr>
        <w:t>Variables</w:t>
      </w:r>
      <w:r w:rsidRPr="007E0230">
        <w:t xml:space="preserve"> in the </w:t>
      </w:r>
      <w:r w:rsidRPr="00791CD3">
        <w:rPr>
          <w:b/>
          <w:bCs/>
        </w:rPr>
        <w:t>Marks</w:t>
      </w:r>
      <w:r w:rsidRPr="007E0230">
        <w:t xml:space="preserve"> Pane</w:t>
      </w:r>
      <w:r>
        <w:t>l</w:t>
      </w:r>
    </w:p>
    <w:p w14:paraId="6C8D3C14" w14:textId="6BA8BB78" w:rsidR="00E86BF5" w:rsidRDefault="00F54C89" w:rsidP="000C5A43">
      <w:pPr>
        <w:pStyle w:val="ListParagraph"/>
        <w:numPr>
          <w:ilvl w:val="3"/>
          <w:numId w:val="42"/>
        </w:numPr>
      </w:pPr>
      <w:r w:rsidRPr="00F54C89">
        <w:t>Total Customers</w:t>
      </w:r>
      <w:r w:rsidR="001E6AC8">
        <w:t xml:space="preserve"> </w:t>
      </w:r>
      <w:r w:rsidR="001E6AC8">
        <w:rPr>
          <w:rFonts w:ascii="Arial" w:hAnsi="Arial" w:cs="Arial"/>
        </w:rPr>
        <w:t>→</w:t>
      </w:r>
      <w:r>
        <w:t xml:space="preserve"> </w:t>
      </w:r>
      <w:r w:rsidR="001E6AC8">
        <w:t xml:space="preserve">drag to </w:t>
      </w:r>
      <w:r w:rsidR="001E6AC8" w:rsidRPr="001E6AC8">
        <w:rPr>
          <w:b/>
          <w:bCs/>
        </w:rPr>
        <w:t>Labels</w:t>
      </w:r>
    </w:p>
    <w:p w14:paraId="0F3B82EB" w14:textId="5BA1F0BB" w:rsidR="00E86BF5" w:rsidRDefault="00E86BF5" w:rsidP="003F3085">
      <w:pPr>
        <w:pStyle w:val="ListParagraph"/>
      </w:pPr>
      <w:r>
        <w:t>Sheet Set up</w:t>
      </w:r>
    </w:p>
    <w:p w14:paraId="791A381A" w14:textId="77777777" w:rsidR="00E86BF5" w:rsidRDefault="00E86BF5" w:rsidP="00E75679">
      <w:pPr>
        <w:pStyle w:val="ListParagraph"/>
        <w:numPr>
          <w:ilvl w:val="2"/>
          <w:numId w:val="42"/>
        </w:numPr>
      </w:pPr>
      <w:r w:rsidRPr="00C86F6F">
        <w:t>Label Settings</w:t>
      </w:r>
    </w:p>
    <w:p w14:paraId="719B62CE" w14:textId="5E0A9442" w:rsidR="00913580" w:rsidRDefault="00913580" w:rsidP="00913580">
      <w:pPr>
        <w:pStyle w:val="ListParagraph"/>
        <w:numPr>
          <w:ilvl w:val="3"/>
          <w:numId w:val="42"/>
        </w:numPr>
      </w:pPr>
      <w:r>
        <w:t>Add</w:t>
      </w:r>
      <w:r w:rsidRPr="004A07CD">
        <w:t xml:space="preserve"> text to:</w:t>
      </w:r>
    </w:p>
    <w:p w14:paraId="42CD421E" w14:textId="21FF3865" w:rsidR="001A5242" w:rsidRDefault="001A5242" w:rsidP="00913580">
      <w:pPr>
        <w:pStyle w:val="ListParagraph"/>
        <w:numPr>
          <w:ilvl w:val="4"/>
          <w:numId w:val="42"/>
        </w:numPr>
      </w:pPr>
      <w:r>
        <w:t xml:space="preserve">Set </w:t>
      </w:r>
      <w:r w:rsidR="00157C2B">
        <w:t xml:space="preserve">Font to </w:t>
      </w:r>
      <w:r w:rsidR="00157C2B">
        <w:rPr>
          <w:b/>
          <w:bCs/>
        </w:rPr>
        <w:t xml:space="preserve">Tableau Medium, </w:t>
      </w:r>
      <w:r w:rsidR="00157C2B">
        <w:t xml:space="preserve">size </w:t>
      </w:r>
      <w:r w:rsidR="00157C2B">
        <w:rPr>
          <w:b/>
          <w:bCs/>
        </w:rPr>
        <w:t>12</w:t>
      </w:r>
      <w:r w:rsidR="00826069">
        <w:rPr>
          <w:b/>
          <w:bCs/>
        </w:rPr>
        <w:t xml:space="preserve">, </w:t>
      </w:r>
      <w:r w:rsidR="00826069">
        <w:t xml:space="preserve">color </w:t>
      </w:r>
      <w:r w:rsidR="00826069" w:rsidRPr="002F3DF2">
        <w:rPr>
          <w:b/>
          <w:bCs/>
          <w:color w:val="57606C"/>
        </w:rPr>
        <w:t>Dark Gray #57606C</w:t>
      </w:r>
    </w:p>
    <w:p w14:paraId="3D4C6780" w14:textId="0472CA73" w:rsidR="003F3085" w:rsidRPr="0019787D" w:rsidRDefault="003611C8" w:rsidP="00913580">
      <w:pPr>
        <w:pStyle w:val="ListParagraph"/>
        <w:numPr>
          <w:ilvl w:val="4"/>
          <w:numId w:val="42"/>
        </w:numPr>
      </w:pPr>
      <w:r>
        <w:t>Frist line</w:t>
      </w:r>
      <w:r w:rsidR="000343D2">
        <w:t xml:space="preserve"> </w:t>
      </w:r>
      <w:r w:rsidR="0019787D">
        <w:t>(</w:t>
      </w:r>
      <w:r w:rsidR="00D567C6" w:rsidRPr="0019787D">
        <w:rPr>
          <w:i/>
          <w:iCs/>
          <w:sz w:val="16"/>
          <w:szCs w:val="18"/>
        </w:rPr>
        <w:t xml:space="preserve">place </w:t>
      </w:r>
      <w:r w:rsidR="0019787D" w:rsidRPr="0019787D">
        <w:rPr>
          <w:i/>
          <w:iCs/>
          <w:sz w:val="16"/>
          <w:szCs w:val="18"/>
        </w:rPr>
        <w:t>cursor</w:t>
      </w:r>
      <w:r w:rsidR="00D567C6" w:rsidRPr="0019787D">
        <w:rPr>
          <w:i/>
          <w:iCs/>
          <w:sz w:val="16"/>
          <w:szCs w:val="18"/>
        </w:rPr>
        <w:t xml:space="preserve"> at the beginning</w:t>
      </w:r>
      <w:r w:rsidR="0019787D">
        <w:t>)</w:t>
      </w:r>
      <w:r w:rsidR="00D567C6">
        <w:t xml:space="preserve"> </w:t>
      </w:r>
      <w:r w:rsidR="00587074" w:rsidRPr="0019787D">
        <w:rPr>
          <w:b/>
          <w:bCs/>
          <w:i/>
          <w:iCs/>
        </w:rPr>
        <w:t>Total # of Combined Customers</w:t>
      </w:r>
    </w:p>
    <w:p w14:paraId="0E58A143" w14:textId="0061B044" w:rsidR="0019787D" w:rsidRDefault="00FC749D" w:rsidP="00913580">
      <w:pPr>
        <w:pStyle w:val="ListParagraph"/>
        <w:numPr>
          <w:ilvl w:val="4"/>
          <w:numId w:val="42"/>
        </w:numPr>
      </w:pPr>
      <w:r>
        <w:rPr>
          <w:b/>
          <w:bCs/>
        </w:rPr>
        <w:t xml:space="preserve">Enter </w:t>
      </w:r>
      <w:r w:rsidR="0019787D">
        <w:t xml:space="preserve">Second line </w:t>
      </w:r>
      <w:r w:rsidR="00CB3F3D" w:rsidRPr="00CB3F3D">
        <w:rPr>
          <w:b/>
          <w:bCs/>
        </w:rPr>
        <w:t>&lt;AGG(Total Customers)&gt;</w:t>
      </w:r>
    </w:p>
    <w:p w14:paraId="2EAF5DD1" w14:textId="77777777" w:rsidR="002F3DF2" w:rsidRDefault="002F3DF2" w:rsidP="002F3DF2">
      <w:pPr>
        <w:pStyle w:val="ListParagraph"/>
        <w:numPr>
          <w:ilvl w:val="4"/>
          <w:numId w:val="42"/>
        </w:numPr>
      </w:pPr>
      <w:r>
        <w:lastRenderedPageBreak/>
        <w:t xml:space="preserve">Highlight the word Combined and change the Color to </w:t>
      </w:r>
      <w:r w:rsidRPr="002F3DF2">
        <w:rPr>
          <w:b/>
          <w:bCs/>
          <w:color w:val="C85200"/>
        </w:rPr>
        <w:t>Brown #C85200</w:t>
      </w:r>
    </w:p>
    <w:p w14:paraId="577ED704" w14:textId="18AEF7EA" w:rsidR="00B165DF" w:rsidRDefault="002F3DF2" w:rsidP="002F3DF2">
      <w:pPr>
        <w:pStyle w:val="ListParagraph"/>
        <w:numPr>
          <w:ilvl w:val="4"/>
          <w:numId w:val="42"/>
        </w:numPr>
      </w:pPr>
      <w:r>
        <w:t xml:space="preserve">Highlight the second line and select Color </w:t>
      </w:r>
      <w:r w:rsidRPr="002F3DF2">
        <w:rPr>
          <w:b/>
          <w:bCs/>
          <w:color w:val="1170AA"/>
        </w:rPr>
        <w:t>Dark Blue #1170AA</w:t>
      </w:r>
    </w:p>
    <w:p w14:paraId="7DE734C4" w14:textId="77777777" w:rsidR="00E86BF5" w:rsidRDefault="00E86BF5" w:rsidP="00E75679">
      <w:pPr>
        <w:pStyle w:val="ListParagraph"/>
        <w:numPr>
          <w:ilvl w:val="2"/>
          <w:numId w:val="42"/>
        </w:numPr>
      </w:pPr>
      <w:r w:rsidRPr="00001911">
        <w:t>Tooltip Setting</w:t>
      </w:r>
      <w:r>
        <w:t>s</w:t>
      </w:r>
    </w:p>
    <w:p w14:paraId="374DCA60" w14:textId="69347C7F" w:rsidR="00403BD4" w:rsidRPr="000E20BA" w:rsidRDefault="000E20BA" w:rsidP="00403BD4">
      <w:pPr>
        <w:pStyle w:val="ListParagraph"/>
        <w:numPr>
          <w:ilvl w:val="3"/>
          <w:numId w:val="42"/>
        </w:numPr>
      </w:pPr>
      <w:r>
        <w:t xml:space="preserve">Edit the text to read </w:t>
      </w:r>
      <w:r w:rsidRPr="000E20BA">
        <w:rPr>
          <w:b/>
          <w:bCs/>
        </w:rPr>
        <w:t>Total # of Combined Customers:</w:t>
      </w:r>
    </w:p>
    <w:p w14:paraId="07A030EE" w14:textId="77777777" w:rsidR="00C3642C" w:rsidRPr="00383600" w:rsidRDefault="00C3642C" w:rsidP="00C3642C">
      <w:pPr>
        <w:pStyle w:val="ListParagraph"/>
        <w:numPr>
          <w:ilvl w:val="3"/>
          <w:numId w:val="42"/>
        </w:numPr>
      </w:pPr>
      <w:r>
        <w:t xml:space="preserve">Highlight the text and change </w:t>
      </w:r>
      <w:r w:rsidRPr="00C3642C">
        <w:t>Color</w:t>
      </w:r>
      <w:r>
        <w:rPr>
          <w:b/>
          <w:bCs/>
        </w:rPr>
        <w:t xml:space="preserve"> </w:t>
      </w:r>
      <w:r>
        <w:t xml:space="preserve">to </w:t>
      </w:r>
      <w:r w:rsidRPr="00C3642C">
        <w:rPr>
          <w:b/>
          <w:bCs/>
          <w:color w:val="57606C"/>
        </w:rPr>
        <w:t>Dark Gray #57606C</w:t>
      </w:r>
      <w:r>
        <w:rPr>
          <w:color w:val="57606C"/>
        </w:rPr>
        <w:t xml:space="preserve">, </w:t>
      </w:r>
      <w:r w:rsidRPr="00C3642C">
        <w:rPr>
          <w:color w:val="auto"/>
        </w:rPr>
        <w:t>Font</w:t>
      </w:r>
      <w:r>
        <w:rPr>
          <w:b/>
          <w:bCs/>
          <w:color w:val="auto"/>
        </w:rPr>
        <w:t xml:space="preserve"> </w:t>
      </w:r>
      <w:r w:rsidRPr="00C3642C">
        <w:rPr>
          <w:b/>
          <w:bCs/>
          <w:color w:val="auto"/>
        </w:rPr>
        <w:t>Tableau Regular</w:t>
      </w:r>
      <w:r>
        <w:rPr>
          <w:color w:val="auto"/>
        </w:rPr>
        <w:t xml:space="preserve">, </w:t>
      </w:r>
      <w:r w:rsidRPr="00C3642C">
        <w:rPr>
          <w:color w:val="auto"/>
        </w:rPr>
        <w:t>Size</w:t>
      </w:r>
      <w:r>
        <w:rPr>
          <w:color w:val="auto"/>
        </w:rPr>
        <w:t xml:space="preserve"> </w:t>
      </w:r>
      <w:r w:rsidRPr="00C3642C">
        <w:rPr>
          <w:b/>
          <w:bCs/>
          <w:color w:val="auto"/>
        </w:rPr>
        <w:t>10</w:t>
      </w:r>
    </w:p>
    <w:p w14:paraId="143A5D40" w14:textId="0BF7A2E4" w:rsidR="000353E9" w:rsidRDefault="007139E5" w:rsidP="00BF563D">
      <w:pPr>
        <w:pStyle w:val="ListParagraph"/>
        <w:numPr>
          <w:ilvl w:val="3"/>
          <w:numId w:val="42"/>
        </w:numPr>
      </w:pPr>
      <w:r w:rsidRPr="00BC7AC4">
        <w:t xml:space="preserve">Update phrases in </w:t>
      </w:r>
      <w:r w:rsidRPr="00BC7AC4">
        <w:rPr>
          <w:b/>
          <w:bCs/>
        </w:rPr>
        <w:t>&lt;&gt;</w:t>
      </w:r>
      <w:r w:rsidRPr="00BC7AC4">
        <w:t xml:space="preserve"> to </w:t>
      </w:r>
      <w:r w:rsidR="00C3642C" w:rsidRPr="007139E5">
        <w:rPr>
          <w:b/>
          <w:bCs/>
          <w:color w:val="auto"/>
          <w:szCs w:val="22"/>
        </w:rPr>
        <w:t>Black #000000</w:t>
      </w:r>
      <w:r w:rsidR="00C3642C">
        <w:rPr>
          <w:color w:val="57606C"/>
          <w:szCs w:val="22"/>
        </w:rPr>
        <w:t xml:space="preserve">, </w:t>
      </w:r>
      <w:r w:rsidR="00C3642C" w:rsidRPr="007139E5">
        <w:rPr>
          <w:color w:val="auto"/>
          <w:szCs w:val="22"/>
        </w:rPr>
        <w:t>Font</w:t>
      </w:r>
      <w:r w:rsidR="00C3642C">
        <w:rPr>
          <w:b/>
          <w:bCs/>
          <w:color w:val="auto"/>
          <w:szCs w:val="22"/>
        </w:rPr>
        <w:t xml:space="preserve"> </w:t>
      </w:r>
      <w:r w:rsidR="00C3642C" w:rsidRPr="007139E5">
        <w:rPr>
          <w:b/>
          <w:bCs/>
          <w:color w:val="auto"/>
          <w:szCs w:val="22"/>
        </w:rPr>
        <w:t>Tableau</w:t>
      </w:r>
      <w:r w:rsidR="00C3642C">
        <w:rPr>
          <w:i/>
          <w:iCs/>
          <w:color w:val="auto"/>
          <w:szCs w:val="22"/>
        </w:rPr>
        <w:t xml:space="preserve"> </w:t>
      </w:r>
      <w:r w:rsidR="00C3642C" w:rsidRPr="007139E5">
        <w:rPr>
          <w:b/>
          <w:bCs/>
          <w:color w:val="auto"/>
          <w:szCs w:val="22"/>
        </w:rPr>
        <w:t>Medium</w:t>
      </w:r>
      <w:r w:rsidR="00C3642C">
        <w:rPr>
          <w:color w:val="auto"/>
          <w:szCs w:val="22"/>
        </w:rPr>
        <w:t xml:space="preserve">, </w:t>
      </w:r>
      <w:r w:rsidR="00C3642C" w:rsidRPr="007139E5">
        <w:rPr>
          <w:color w:val="auto"/>
          <w:szCs w:val="22"/>
        </w:rPr>
        <w:t>Size</w:t>
      </w:r>
      <w:r w:rsidR="00C3642C">
        <w:rPr>
          <w:color w:val="auto"/>
          <w:szCs w:val="22"/>
        </w:rPr>
        <w:t xml:space="preserve"> </w:t>
      </w:r>
      <w:r w:rsidR="00C3642C" w:rsidRPr="007139E5">
        <w:rPr>
          <w:b/>
          <w:bCs/>
          <w:color w:val="auto"/>
          <w:szCs w:val="22"/>
        </w:rPr>
        <w:t>10</w:t>
      </w:r>
    </w:p>
    <w:p w14:paraId="29E03A6A" w14:textId="7C89D480" w:rsidR="00E86BF5" w:rsidRDefault="00C3642C" w:rsidP="005734E2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1A2DCE0D" w14:textId="73BAE0C4" w:rsidR="00E86BF5" w:rsidRDefault="00E86BF5" w:rsidP="00E75679">
      <w:pPr>
        <w:pStyle w:val="ListParagraph"/>
        <w:numPr>
          <w:ilvl w:val="2"/>
          <w:numId w:val="42"/>
        </w:numPr>
      </w:pPr>
      <w:r w:rsidRPr="00197843">
        <w:t>View</w:t>
      </w:r>
    </w:p>
    <w:p w14:paraId="0020286A" w14:textId="52E0742F" w:rsidR="005734E2" w:rsidRDefault="005734E2" w:rsidP="005734E2">
      <w:pPr>
        <w:pStyle w:val="ListParagraph"/>
        <w:numPr>
          <w:ilvl w:val="3"/>
          <w:numId w:val="42"/>
        </w:numPr>
      </w:pPr>
      <w:r>
        <w:t xml:space="preserve">On the bar menu up top, change the view from </w:t>
      </w:r>
      <w:r w:rsidRPr="00197843">
        <w:rPr>
          <w:b/>
          <w:bCs/>
        </w:rPr>
        <w:t>Standard</w:t>
      </w:r>
      <w:r>
        <w:t xml:space="preserve"> to </w:t>
      </w:r>
      <w:r w:rsidRPr="00197843">
        <w:rPr>
          <w:b/>
          <w:bCs/>
        </w:rPr>
        <w:t>Entire</w:t>
      </w:r>
      <w:r>
        <w:t xml:space="preserve"> </w:t>
      </w:r>
      <w:r w:rsidRPr="00197843">
        <w:rPr>
          <w:b/>
          <w:bCs/>
        </w:rPr>
        <w:t>View</w:t>
      </w:r>
      <w:r>
        <w:t xml:space="preserve"> by clicking on the drop-down arrow</w:t>
      </w:r>
    </w:p>
    <w:p w14:paraId="5721B527" w14:textId="291281B1" w:rsidR="005734E2" w:rsidRPr="00175A99" w:rsidRDefault="00175A99" w:rsidP="001C0AF6">
      <w:pPr>
        <w:pStyle w:val="ListParagraph"/>
      </w:pPr>
      <w:r>
        <w:t>right click on Total Customers</w:t>
      </w:r>
      <w:r w:rsidR="00611FD4">
        <w:t xml:space="preserve"> sheet</w:t>
      </w:r>
      <w:r>
        <w:t xml:space="preserve"> select </w:t>
      </w:r>
      <w:r>
        <w:rPr>
          <w:b/>
          <w:bCs/>
        </w:rPr>
        <w:t>Duplicate</w:t>
      </w:r>
    </w:p>
    <w:p w14:paraId="4F9A1095" w14:textId="678C8AA7" w:rsidR="00AE22FD" w:rsidRDefault="00AE22FD" w:rsidP="007C37E9">
      <w:pPr>
        <w:pStyle w:val="ListParagraph"/>
        <w:numPr>
          <w:ilvl w:val="2"/>
          <w:numId w:val="42"/>
        </w:numPr>
      </w:pPr>
      <w:r>
        <w:t xml:space="preserve">Rename the sheet </w:t>
      </w:r>
      <w:bookmarkStart w:id="3" w:name="_Hlk178840124"/>
      <w:r>
        <w:t>All Active Customers</w:t>
      </w:r>
      <w:bookmarkEnd w:id="3"/>
    </w:p>
    <w:p w14:paraId="73CB2F59" w14:textId="77777777" w:rsidR="007C37E9" w:rsidRDefault="007C37E9" w:rsidP="007C37E9">
      <w:pPr>
        <w:pStyle w:val="ListParagraph"/>
        <w:numPr>
          <w:ilvl w:val="2"/>
          <w:numId w:val="42"/>
        </w:numPr>
      </w:pPr>
      <w:r>
        <w:t>Variable placement</w:t>
      </w:r>
    </w:p>
    <w:p w14:paraId="0FCEA69C" w14:textId="275157FE" w:rsidR="00175A99" w:rsidRDefault="00C85E9B" w:rsidP="007C37E9">
      <w:pPr>
        <w:pStyle w:val="ListParagraph"/>
        <w:numPr>
          <w:ilvl w:val="3"/>
          <w:numId w:val="42"/>
        </w:numPr>
      </w:pPr>
      <w:r w:rsidRPr="00003D07">
        <w:rPr>
          <w:b/>
          <w:bCs/>
        </w:rPr>
        <w:t>All Active Customers</w:t>
      </w:r>
      <w:r>
        <w:t xml:space="preserve"> Measure over on top of AGG(Total Customers)</w:t>
      </w:r>
    </w:p>
    <w:p w14:paraId="3FE534C4" w14:textId="57260A75" w:rsidR="001338DB" w:rsidRPr="00E875FC" w:rsidRDefault="001338DB" w:rsidP="007C37E9">
      <w:pPr>
        <w:pStyle w:val="ListParagraph"/>
        <w:numPr>
          <w:ilvl w:val="3"/>
          <w:numId w:val="42"/>
        </w:numPr>
      </w:pPr>
      <w:r w:rsidRPr="00003D07">
        <w:rPr>
          <w:b/>
          <w:bCs/>
        </w:rPr>
        <w:t>WGU Active Customers</w:t>
      </w:r>
      <w:r>
        <w:rPr>
          <w:i/>
          <w:iCs/>
        </w:rPr>
        <w:t xml:space="preserve"> </w:t>
      </w:r>
      <w:r>
        <w:t xml:space="preserve">on to </w:t>
      </w:r>
      <w:r>
        <w:rPr>
          <w:b/>
          <w:bCs/>
        </w:rPr>
        <w:t>Detail</w:t>
      </w:r>
    </w:p>
    <w:p w14:paraId="36862D7F" w14:textId="548C22A0" w:rsidR="00E875FC" w:rsidRPr="00E875FC" w:rsidRDefault="00E875FC" w:rsidP="007C37E9">
      <w:pPr>
        <w:pStyle w:val="ListParagraph"/>
        <w:numPr>
          <w:ilvl w:val="3"/>
          <w:numId w:val="42"/>
        </w:numPr>
      </w:pPr>
      <w:r w:rsidRPr="00003D07">
        <w:rPr>
          <w:b/>
          <w:bCs/>
        </w:rPr>
        <w:t>IBM Active Customers</w:t>
      </w:r>
      <w:r>
        <w:rPr>
          <w:i/>
          <w:iCs/>
        </w:rPr>
        <w:t xml:space="preserve"> </w:t>
      </w:r>
      <w:r>
        <w:t xml:space="preserve">on to </w:t>
      </w:r>
      <w:r>
        <w:rPr>
          <w:b/>
          <w:bCs/>
        </w:rPr>
        <w:t>Detail</w:t>
      </w:r>
    </w:p>
    <w:p w14:paraId="11CA4071" w14:textId="77777777" w:rsidR="00E875FC" w:rsidRPr="00C6560A" w:rsidRDefault="00E875FC" w:rsidP="00E875FC">
      <w:pPr>
        <w:pStyle w:val="ListParagraph"/>
        <w:numPr>
          <w:ilvl w:val="2"/>
          <w:numId w:val="42"/>
        </w:numPr>
      </w:pPr>
      <w:r w:rsidRPr="00C6560A">
        <w:t>Sheet Set up</w:t>
      </w:r>
    </w:p>
    <w:p w14:paraId="1716F902" w14:textId="77777777" w:rsidR="00E875FC" w:rsidRPr="00C6560A" w:rsidRDefault="00E875FC" w:rsidP="00E875FC">
      <w:pPr>
        <w:pStyle w:val="ListParagraph"/>
        <w:numPr>
          <w:ilvl w:val="3"/>
          <w:numId w:val="42"/>
        </w:numPr>
        <w:rPr>
          <w:b/>
          <w:bCs/>
        </w:rPr>
      </w:pPr>
      <w:r w:rsidRPr="00C6560A">
        <w:rPr>
          <w:b/>
          <w:bCs/>
        </w:rPr>
        <w:t>Label Settings</w:t>
      </w:r>
    </w:p>
    <w:p w14:paraId="16D140F0" w14:textId="36E14DE3" w:rsidR="002B7025" w:rsidRPr="00A61856" w:rsidRDefault="003A628A" w:rsidP="00F33050">
      <w:pPr>
        <w:pStyle w:val="ListParagraph"/>
        <w:numPr>
          <w:ilvl w:val="4"/>
          <w:numId w:val="42"/>
        </w:numPr>
      </w:pPr>
      <w:r>
        <w:t>Change the wor</w:t>
      </w:r>
      <w:r w:rsidR="00A61856">
        <w:t xml:space="preserve">d </w:t>
      </w:r>
      <w:r w:rsidR="00A61856" w:rsidRPr="00BC2D98">
        <w:rPr>
          <w:b/>
          <w:bCs/>
          <w:color w:val="C85200"/>
        </w:rPr>
        <w:t xml:space="preserve">Combined </w:t>
      </w:r>
      <w:r w:rsidR="00A61856">
        <w:t xml:space="preserve">to </w:t>
      </w:r>
      <w:r w:rsidR="00A61856" w:rsidRPr="00BC2D98">
        <w:rPr>
          <w:b/>
          <w:bCs/>
          <w:color w:val="C85200"/>
        </w:rPr>
        <w:t>Active</w:t>
      </w:r>
    </w:p>
    <w:p w14:paraId="502D98DE" w14:textId="72D82163" w:rsidR="00A61856" w:rsidRPr="00216DEE" w:rsidRDefault="00A61856" w:rsidP="00F33050">
      <w:pPr>
        <w:pStyle w:val="ListParagraph"/>
        <w:numPr>
          <w:ilvl w:val="4"/>
          <w:numId w:val="42"/>
        </w:numPr>
      </w:pPr>
      <w:r>
        <w:t xml:space="preserve">If the setting has been </w:t>
      </w:r>
      <w:r w:rsidR="00BC2D98">
        <w:t>reset,</w:t>
      </w:r>
      <w:r>
        <w:t xml:space="preserve"> please go bac</w:t>
      </w:r>
      <w:r w:rsidR="00B523E3">
        <w:t>k to Step 9d</w:t>
      </w:r>
    </w:p>
    <w:p w14:paraId="0A34D426" w14:textId="787630F5" w:rsidR="00216DEE" w:rsidRPr="00C6560A" w:rsidRDefault="00216DEE" w:rsidP="00216DEE">
      <w:pPr>
        <w:pStyle w:val="ListParagraph"/>
        <w:numPr>
          <w:ilvl w:val="3"/>
          <w:numId w:val="42"/>
        </w:numPr>
        <w:rPr>
          <w:b/>
          <w:bCs/>
        </w:rPr>
      </w:pPr>
      <w:r w:rsidRPr="00C6560A">
        <w:rPr>
          <w:b/>
          <w:bCs/>
        </w:rPr>
        <w:t>Tooltip Settings</w:t>
      </w:r>
    </w:p>
    <w:p w14:paraId="2B3EAE15" w14:textId="77777777" w:rsidR="00886082" w:rsidRDefault="00886082" w:rsidP="00216DEE">
      <w:pPr>
        <w:pStyle w:val="ListParagraph"/>
        <w:numPr>
          <w:ilvl w:val="4"/>
          <w:numId w:val="42"/>
        </w:numPr>
      </w:pPr>
      <w:r>
        <w:t xml:space="preserve">edit the text to read </w:t>
      </w:r>
    </w:p>
    <w:p w14:paraId="5A2D8884" w14:textId="504EF7E3" w:rsidR="00886082" w:rsidRPr="00886082" w:rsidRDefault="00886082" w:rsidP="00E358A4">
      <w:pPr>
        <w:pStyle w:val="ListParagraph"/>
        <w:numPr>
          <w:ilvl w:val="5"/>
          <w:numId w:val="42"/>
        </w:numPr>
      </w:pPr>
      <w:r w:rsidRPr="00886082">
        <w:t xml:space="preserve">Frist line Total # of Active Customers: (ENTER) </w:t>
      </w:r>
    </w:p>
    <w:p w14:paraId="35A56DC9" w14:textId="118B2CBD" w:rsidR="00886082" w:rsidRPr="00886082" w:rsidRDefault="00886082" w:rsidP="00216DEE">
      <w:pPr>
        <w:pStyle w:val="ListParagraph"/>
        <w:numPr>
          <w:ilvl w:val="4"/>
          <w:numId w:val="42"/>
        </w:numPr>
      </w:pPr>
      <w:r>
        <w:t>S</w:t>
      </w:r>
      <w:r w:rsidRPr="00886082">
        <w:t>econd line add WGU Customers(Enter)</w:t>
      </w:r>
    </w:p>
    <w:p w14:paraId="0464642D" w14:textId="69D2938F" w:rsidR="00216DEE" w:rsidRDefault="00886082" w:rsidP="00216DEE">
      <w:pPr>
        <w:pStyle w:val="ListParagraph"/>
        <w:numPr>
          <w:ilvl w:val="4"/>
          <w:numId w:val="42"/>
        </w:numPr>
      </w:pPr>
      <w:r>
        <w:t>T</w:t>
      </w:r>
      <w:r w:rsidRPr="00886082">
        <w:t>hird line add IBM Customers</w:t>
      </w:r>
    </w:p>
    <w:p w14:paraId="2E8A4783" w14:textId="3D80CB11" w:rsidR="00BF563D" w:rsidRPr="00383600" w:rsidRDefault="00D34DFD" w:rsidP="00BF563D">
      <w:pPr>
        <w:pStyle w:val="ListParagraph"/>
        <w:numPr>
          <w:ilvl w:val="4"/>
          <w:numId w:val="42"/>
        </w:numPr>
      </w:pPr>
      <w:r>
        <w:t xml:space="preserve">Use the Insert tab to place </w:t>
      </w:r>
      <w:r w:rsidR="00F00A6B">
        <w:t>&lt;</w:t>
      </w:r>
      <w:r w:rsidR="00B32F1D">
        <w:t xml:space="preserve">AGG(IBM Active Customers)&gt; and &lt;AGG(WGU </w:t>
      </w:r>
      <w:proofErr w:type="spellStart"/>
      <w:r w:rsidR="00B32F1D">
        <w:t>Avtive</w:t>
      </w:r>
      <w:proofErr w:type="spellEnd"/>
      <w:r w:rsidR="00B32F1D">
        <w:t xml:space="preserve"> Customers)&gt;</w:t>
      </w:r>
      <w:r w:rsidR="00C259EC">
        <w:t xml:space="preserve"> with their corresponding headers</w:t>
      </w:r>
    </w:p>
    <w:p w14:paraId="09E6271D" w14:textId="77777777" w:rsidR="00BF563D" w:rsidRPr="000353E9" w:rsidRDefault="00BF563D" w:rsidP="00BF563D">
      <w:pPr>
        <w:pStyle w:val="ListParagraph"/>
        <w:numPr>
          <w:ilvl w:val="4"/>
          <w:numId w:val="42"/>
        </w:numPr>
      </w:pPr>
      <w:r w:rsidRPr="00BC7AC4">
        <w:t xml:space="preserve">Update phrases in </w:t>
      </w:r>
      <w:r w:rsidRPr="00BC7AC4">
        <w:rPr>
          <w:b/>
          <w:bCs/>
        </w:rPr>
        <w:t>&lt;&gt;</w:t>
      </w:r>
      <w:r w:rsidRPr="00BC7AC4">
        <w:t xml:space="preserve"> to </w:t>
      </w:r>
      <w:r w:rsidRPr="007139E5">
        <w:rPr>
          <w:b/>
          <w:bCs/>
          <w:color w:val="auto"/>
          <w:szCs w:val="22"/>
        </w:rPr>
        <w:t>Black #000000</w:t>
      </w:r>
      <w:r>
        <w:rPr>
          <w:color w:val="57606C"/>
          <w:szCs w:val="22"/>
        </w:rPr>
        <w:t xml:space="preserve">, </w:t>
      </w:r>
      <w:r w:rsidRPr="007139E5">
        <w:rPr>
          <w:color w:val="auto"/>
          <w:szCs w:val="22"/>
        </w:rPr>
        <w:t>Font</w:t>
      </w:r>
      <w:r>
        <w:rPr>
          <w:b/>
          <w:bCs/>
          <w:color w:val="auto"/>
          <w:szCs w:val="22"/>
        </w:rPr>
        <w:t xml:space="preserve"> </w:t>
      </w:r>
      <w:r w:rsidRPr="007139E5">
        <w:rPr>
          <w:b/>
          <w:bCs/>
          <w:color w:val="auto"/>
          <w:szCs w:val="22"/>
        </w:rPr>
        <w:t>Tableau</w:t>
      </w:r>
      <w:r>
        <w:rPr>
          <w:i/>
          <w:iCs/>
          <w:color w:val="auto"/>
          <w:szCs w:val="22"/>
        </w:rPr>
        <w:t xml:space="preserve"> </w:t>
      </w:r>
      <w:r w:rsidRPr="007139E5">
        <w:rPr>
          <w:b/>
          <w:bCs/>
          <w:color w:val="auto"/>
          <w:szCs w:val="22"/>
        </w:rPr>
        <w:t>Medium</w:t>
      </w:r>
      <w:r>
        <w:rPr>
          <w:color w:val="auto"/>
          <w:szCs w:val="22"/>
        </w:rPr>
        <w:t xml:space="preserve">, </w:t>
      </w:r>
      <w:r w:rsidRPr="007139E5">
        <w:rPr>
          <w:color w:val="auto"/>
          <w:szCs w:val="22"/>
        </w:rPr>
        <w:t>Size</w:t>
      </w:r>
      <w:r>
        <w:rPr>
          <w:color w:val="auto"/>
          <w:szCs w:val="22"/>
        </w:rPr>
        <w:t xml:space="preserve"> </w:t>
      </w:r>
      <w:r w:rsidRPr="007139E5">
        <w:rPr>
          <w:b/>
          <w:bCs/>
          <w:color w:val="auto"/>
          <w:szCs w:val="22"/>
        </w:rPr>
        <w:t>10</w:t>
      </w:r>
    </w:p>
    <w:p w14:paraId="3BBDE24A" w14:textId="77777777" w:rsidR="00AA706F" w:rsidRPr="00C6560A" w:rsidRDefault="00AA706F" w:rsidP="00AA706F">
      <w:pPr>
        <w:pStyle w:val="ListParagraph"/>
        <w:numPr>
          <w:ilvl w:val="3"/>
          <w:numId w:val="42"/>
        </w:numPr>
        <w:rPr>
          <w:b/>
          <w:bCs/>
        </w:rPr>
      </w:pPr>
      <w:r w:rsidRPr="00C6560A">
        <w:rPr>
          <w:b/>
          <w:bCs/>
        </w:rPr>
        <w:t xml:space="preserve">View </w:t>
      </w:r>
    </w:p>
    <w:p w14:paraId="4987C030" w14:textId="5D2DD742" w:rsidR="00886082" w:rsidRDefault="00AA706F" w:rsidP="00AA706F">
      <w:pPr>
        <w:pStyle w:val="ListParagraph"/>
        <w:numPr>
          <w:ilvl w:val="4"/>
          <w:numId w:val="42"/>
        </w:numPr>
      </w:pPr>
      <w:r>
        <w:t xml:space="preserve">On the bar menu up top, change the view from </w:t>
      </w:r>
      <w:r w:rsidRPr="00197843">
        <w:rPr>
          <w:b/>
          <w:bCs/>
        </w:rPr>
        <w:t>Standard</w:t>
      </w:r>
      <w:r>
        <w:t xml:space="preserve"> to </w:t>
      </w:r>
      <w:r w:rsidRPr="00197843">
        <w:rPr>
          <w:b/>
          <w:bCs/>
        </w:rPr>
        <w:t>Entire</w:t>
      </w:r>
      <w:r>
        <w:t xml:space="preserve"> </w:t>
      </w:r>
      <w:r w:rsidRPr="00197843">
        <w:rPr>
          <w:b/>
          <w:bCs/>
        </w:rPr>
        <w:t>View</w:t>
      </w:r>
      <w:r>
        <w:t xml:space="preserve"> by clicking on the drop-down arrow</w:t>
      </w:r>
    </w:p>
    <w:p w14:paraId="1C6FD7BB" w14:textId="02B3D936" w:rsidR="0030090A" w:rsidRPr="005A65E2" w:rsidRDefault="0030090A" w:rsidP="005905F5">
      <w:pPr>
        <w:pStyle w:val="ListParagraph"/>
      </w:pPr>
      <w:r>
        <w:t xml:space="preserve">Repeat these steps for </w:t>
      </w:r>
      <w:r w:rsidRPr="005905F5">
        <w:rPr>
          <w:b/>
          <w:bCs/>
        </w:rPr>
        <w:t>All Churn Customers</w:t>
      </w:r>
    </w:p>
    <w:p w14:paraId="3AEDA4C2" w14:textId="0C44AAC2" w:rsidR="005A65E2" w:rsidRDefault="00D91B37" w:rsidP="002A007B">
      <w:pPr>
        <w:pStyle w:val="Steps"/>
      </w:pPr>
      <w:r>
        <w:t>Marital Churn Status Sheet</w:t>
      </w:r>
    </w:p>
    <w:p w14:paraId="54BCDC2F" w14:textId="575130FA" w:rsidR="00D91B37" w:rsidRDefault="00D91B37" w:rsidP="00D91B37">
      <w:pPr>
        <w:pStyle w:val="ListParagraph"/>
      </w:pPr>
      <w:r>
        <w:t xml:space="preserve">Creating </w:t>
      </w:r>
      <w:r w:rsidR="005028E0">
        <w:t>Calculated</w:t>
      </w:r>
      <w:r>
        <w:t xml:space="preserve"> fields</w:t>
      </w:r>
    </w:p>
    <w:p w14:paraId="59A0C27A" w14:textId="77777777" w:rsidR="00EF6D0B" w:rsidRPr="00E00E29" w:rsidRDefault="00EF6D0B" w:rsidP="00EF6D0B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0751A228" w14:textId="5A42722E" w:rsidR="00EF6D0B" w:rsidRDefault="00EF6D0B" w:rsidP="00EF6D0B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C86A08" w:rsidRPr="00C86A08">
        <w:t>IBM Single Customers</w:t>
      </w:r>
    </w:p>
    <w:p w14:paraId="61C69838" w14:textId="77777777" w:rsidR="00EF6D0B" w:rsidRDefault="00EF6D0B" w:rsidP="00EF6D0B">
      <w:pPr>
        <w:pStyle w:val="ListParagraph"/>
        <w:numPr>
          <w:ilvl w:val="3"/>
          <w:numId w:val="42"/>
        </w:numPr>
      </w:pPr>
      <w:r>
        <w:t>Type</w:t>
      </w:r>
    </w:p>
    <w:p w14:paraId="11010607" w14:textId="5073A2F1" w:rsidR="00EF6D0B" w:rsidRPr="00EF6D0B" w:rsidRDefault="00C86A08" w:rsidP="00C86A08">
      <w:pPr>
        <w:pStyle w:val="ListParagraph"/>
        <w:numPr>
          <w:ilvl w:val="0"/>
          <w:numId w:val="0"/>
        </w:numPr>
        <w:ind w:left="2448"/>
      </w:pPr>
      <w:r>
        <w:rPr>
          <w:sz w:val="18"/>
          <w:szCs w:val="20"/>
        </w:rPr>
        <w:t>S</w:t>
      </w:r>
      <w:r w:rsidR="00EF6D0B" w:rsidRPr="00EF6D0B">
        <w:rPr>
          <w:sz w:val="18"/>
          <w:szCs w:val="20"/>
        </w:rPr>
        <w:t>UM(IF [Marital] = "No" THEN 1 ELSE 0 END)</w:t>
      </w:r>
    </w:p>
    <w:p w14:paraId="6669609F" w14:textId="5261E7A8" w:rsidR="00EF6D0B" w:rsidRPr="00C15708" w:rsidRDefault="00EF6D0B" w:rsidP="00EF6D0B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73AC98B0" w14:textId="77777777" w:rsidR="00EF6D0B" w:rsidRPr="00E00E29" w:rsidRDefault="00EF6D0B" w:rsidP="00EF6D0B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3F6A8B7A" w14:textId="2599233E" w:rsidR="00EF6D0B" w:rsidRDefault="00EF6D0B" w:rsidP="00EF6D0B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EA6915" w:rsidRPr="00EA6915">
        <w:t>IBM Married Customers</w:t>
      </w:r>
    </w:p>
    <w:p w14:paraId="7575A4C1" w14:textId="77777777" w:rsidR="00EF6D0B" w:rsidRDefault="00EF6D0B" w:rsidP="00EF6D0B">
      <w:pPr>
        <w:pStyle w:val="ListParagraph"/>
        <w:numPr>
          <w:ilvl w:val="3"/>
          <w:numId w:val="42"/>
        </w:numPr>
      </w:pPr>
      <w:r>
        <w:t>Type</w:t>
      </w:r>
    </w:p>
    <w:p w14:paraId="3D3E6D5C" w14:textId="218E74B6" w:rsidR="00EF6D0B" w:rsidRPr="00330CAA" w:rsidRDefault="00EA6915" w:rsidP="00EF6D0B">
      <w:pPr>
        <w:pStyle w:val="ListParagraph"/>
        <w:numPr>
          <w:ilvl w:val="0"/>
          <w:numId w:val="0"/>
        </w:numPr>
        <w:ind w:left="2448"/>
      </w:pPr>
      <w:r w:rsidRPr="00EA6915">
        <w:rPr>
          <w:sz w:val="18"/>
          <w:szCs w:val="20"/>
        </w:rPr>
        <w:t>SUM(IF [Marital] = "Yes" THEN 1 ELSE 0 END)</w:t>
      </w:r>
      <w:r w:rsidR="00EF6D0B" w:rsidRPr="00330CAA">
        <w:rPr>
          <w:sz w:val="18"/>
          <w:szCs w:val="20"/>
        </w:rPr>
        <w:t xml:space="preserve"> </w:t>
      </w:r>
    </w:p>
    <w:p w14:paraId="1EF635F8" w14:textId="77777777" w:rsidR="00EF6D0B" w:rsidRPr="00C15708" w:rsidRDefault="00EF6D0B" w:rsidP="00EF6D0B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668132DF" w14:textId="77777777" w:rsidR="00EF6D0B" w:rsidRPr="00E00E29" w:rsidRDefault="00EF6D0B" w:rsidP="00EF6D0B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058995AB" w14:textId="491F6FE7" w:rsidR="00EF6D0B" w:rsidRDefault="00EF6D0B" w:rsidP="00EF6D0B">
      <w:pPr>
        <w:pStyle w:val="ListParagraph"/>
        <w:numPr>
          <w:ilvl w:val="3"/>
          <w:numId w:val="42"/>
        </w:numPr>
      </w:pPr>
      <w:r>
        <w:lastRenderedPageBreak/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EA6915" w:rsidRPr="00EA6915">
        <w:t>IBM Marital Header</w:t>
      </w:r>
    </w:p>
    <w:p w14:paraId="0A3F6FE1" w14:textId="77777777" w:rsidR="00EF6D0B" w:rsidRDefault="00EF6D0B" w:rsidP="00EF6D0B">
      <w:pPr>
        <w:pStyle w:val="ListParagraph"/>
        <w:numPr>
          <w:ilvl w:val="3"/>
          <w:numId w:val="42"/>
        </w:numPr>
      </w:pPr>
      <w:r>
        <w:t>Type</w:t>
      </w:r>
    </w:p>
    <w:p w14:paraId="3EB3CB67" w14:textId="73F436D1" w:rsidR="00EF6D0B" w:rsidRPr="00330CAA" w:rsidRDefault="006A403C" w:rsidP="006A403C">
      <w:pPr>
        <w:pStyle w:val="ListParagraph"/>
        <w:numPr>
          <w:ilvl w:val="0"/>
          <w:numId w:val="0"/>
        </w:numPr>
        <w:ind w:left="2448"/>
      </w:pPr>
      <w:r w:rsidRPr="006A403C">
        <w:rPr>
          <w:sz w:val="18"/>
          <w:szCs w:val="20"/>
        </w:rPr>
        <w:t>IF [Marital] = "Yes" THEN "Married"</w:t>
      </w:r>
      <w:r>
        <w:rPr>
          <w:sz w:val="18"/>
          <w:szCs w:val="20"/>
        </w:rPr>
        <w:br/>
      </w:r>
      <w:r w:rsidRPr="006A403C">
        <w:rPr>
          <w:sz w:val="18"/>
          <w:szCs w:val="20"/>
        </w:rPr>
        <w:t>ELSE "Not Married"</w:t>
      </w:r>
      <w:r>
        <w:rPr>
          <w:sz w:val="18"/>
          <w:szCs w:val="20"/>
        </w:rPr>
        <w:br/>
      </w:r>
      <w:r w:rsidRPr="006A403C">
        <w:rPr>
          <w:sz w:val="18"/>
          <w:szCs w:val="20"/>
        </w:rPr>
        <w:t>END</w:t>
      </w:r>
      <w:r w:rsidR="00EF6D0B" w:rsidRPr="00330CAA">
        <w:rPr>
          <w:sz w:val="18"/>
          <w:szCs w:val="20"/>
        </w:rPr>
        <w:t xml:space="preserve"> </w:t>
      </w:r>
    </w:p>
    <w:p w14:paraId="128EFEE5" w14:textId="77777777" w:rsidR="00EF6D0B" w:rsidRPr="00C15708" w:rsidRDefault="00EF6D0B" w:rsidP="00EF6D0B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12D54DD1" w14:textId="77777777" w:rsidR="00EF6D0B" w:rsidRPr="00E00E29" w:rsidRDefault="00EF6D0B" w:rsidP="00EF6D0B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1C170E5D" w14:textId="7876C39A" w:rsidR="00EF6D0B" w:rsidRDefault="00EF6D0B" w:rsidP="00EF6D0B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5B3EF8" w:rsidRPr="005B3EF8">
        <w:t>IBM Churn Header</w:t>
      </w:r>
    </w:p>
    <w:p w14:paraId="3B8ECB8B" w14:textId="77777777" w:rsidR="00EF6D0B" w:rsidRDefault="00EF6D0B" w:rsidP="00EF6D0B">
      <w:pPr>
        <w:pStyle w:val="ListParagraph"/>
        <w:numPr>
          <w:ilvl w:val="3"/>
          <w:numId w:val="42"/>
        </w:numPr>
      </w:pPr>
      <w:r>
        <w:t>Type</w:t>
      </w:r>
    </w:p>
    <w:p w14:paraId="70237174" w14:textId="6506CD7D" w:rsidR="00EF6D0B" w:rsidRPr="00330CAA" w:rsidRDefault="00941B16" w:rsidP="00D35F9A">
      <w:pPr>
        <w:pStyle w:val="ListParagraph"/>
        <w:numPr>
          <w:ilvl w:val="0"/>
          <w:numId w:val="0"/>
        </w:numPr>
        <w:ind w:left="2448"/>
      </w:pPr>
      <w:r w:rsidRPr="00941B16">
        <w:rPr>
          <w:sz w:val="18"/>
          <w:szCs w:val="20"/>
        </w:rPr>
        <w:t>IF [Churn] = "Yes" THEN "Not Active"</w:t>
      </w:r>
      <w:r w:rsidRPr="00941B16">
        <w:rPr>
          <w:sz w:val="18"/>
          <w:szCs w:val="20"/>
        </w:rPr>
        <w:br/>
        <w:t>ELSE "Active"</w:t>
      </w:r>
      <w:r w:rsidRPr="00941B16">
        <w:rPr>
          <w:sz w:val="18"/>
          <w:szCs w:val="20"/>
        </w:rPr>
        <w:br/>
        <w:t>END</w:t>
      </w:r>
    </w:p>
    <w:p w14:paraId="1AC466CE" w14:textId="77777777" w:rsidR="00EF6D0B" w:rsidRPr="00C15708" w:rsidRDefault="00EF6D0B" w:rsidP="00EF6D0B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7BA8A375" w14:textId="77777777" w:rsidR="00EF6D0B" w:rsidRPr="00E00E29" w:rsidRDefault="00EF6D0B" w:rsidP="00EF6D0B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0F93A94E" w14:textId="33A4C299" w:rsidR="00EF6D0B" w:rsidRDefault="00EF6D0B" w:rsidP="00EF6D0B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3860B6" w:rsidRPr="003860B6">
        <w:t>WGU Churn Header</w:t>
      </w:r>
    </w:p>
    <w:p w14:paraId="2ED2DB18" w14:textId="77777777" w:rsidR="00EF6D0B" w:rsidRDefault="00EF6D0B" w:rsidP="00EF6D0B">
      <w:pPr>
        <w:pStyle w:val="ListParagraph"/>
        <w:numPr>
          <w:ilvl w:val="3"/>
          <w:numId w:val="42"/>
        </w:numPr>
      </w:pPr>
      <w:r>
        <w:t>Type</w:t>
      </w:r>
    </w:p>
    <w:p w14:paraId="6A2C05AD" w14:textId="48EF07DD" w:rsidR="00EF6D0B" w:rsidRPr="00330CAA" w:rsidRDefault="003860B6" w:rsidP="007B604A">
      <w:pPr>
        <w:pStyle w:val="ListParagraph"/>
        <w:numPr>
          <w:ilvl w:val="0"/>
          <w:numId w:val="0"/>
        </w:numPr>
        <w:ind w:left="2448"/>
      </w:pPr>
      <w:r w:rsidRPr="003860B6">
        <w:rPr>
          <w:sz w:val="18"/>
          <w:szCs w:val="20"/>
        </w:rPr>
        <w:t>IF [Churn (WGU)] = "Yes" THEN "Not Active"</w:t>
      </w:r>
      <w:r w:rsidRPr="003860B6">
        <w:rPr>
          <w:sz w:val="18"/>
          <w:szCs w:val="20"/>
        </w:rPr>
        <w:br/>
        <w:t>ELSE "Active"</w:t>
      </w:r>
      <w:r w:rsidRPr="003860B6">
        <w:rPr>
          <w:sz w:val="18"/>
          <w:szCs w:val="20"/>
        </w:rPr>
        <w:br/>
        <w:t>END</w:t>
      </w:r>
    </w:p>
    <w:p w14:paraId="35E2B582" w14:textId="77777777" w:rsidR="00EF6D0B" w:rsidRPr="00C15708" w:rsidRDefault="00EF6D0B" w:rsidP="00EF6D0B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555A1923" w14:textId="77777777" w:rsidR="00EF6D0B" w:rsidRPr="00E00E29" w:rsidRDefault="00EF6D0B" w:rsidP="00EF6D0B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7C83368B" w14:textId="5D502C73" w:rsidR="00EF6D0B" w:rsidRDefault="00EF6D0B" w:rsidP="00EF6D0B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762847" w:rsidRPr="00762847">
        <w:t>WGU Marital Header</w:t>
      </w:r>
    </w:p>
    <w:p w14:paraId="50D062BD" w14:textId="77777777" w:rsidR="00EF6D0B" w:rsidRDefault="00EF6D0B" w:rsidP="00EF6D0B">
      <w:pPr>
        <w:pStyle w:val="ListParagraph"/>
        <w:numPr>
          <w:ilvl w:val="3"/>
          <w:numId w:val="42"/>
        </w:numPr>
      </w:pPr>
      <w:r>
        <w:t>Type</w:t>
      </w:r>
    </w:p>
    <w:p w14:paraId="6568CA65" w14:textId="4D23FBF8" w:rsidR="00EF6D0B" w:rsidRPr="00330CAA" w:rsidRDefault="00762847" w:rsidP="005312F9">
      <w:pPr>
        <w:pStyle w:val="ListParagraph"/>
        <w:numPr>
          <w:ilvl w:val="0"/>
          <w:numId w:val="0"/>
        </w:numPr>
        <w:ind w:left="2448"/>
      </w:pPr>
      <w:r w:rsidRPr="00762847">
        <w:rPr>
          <w:sz w:val="18"/>
          <w:szCs w:val="20"/>
        </w:rPr>
        <w:t>IF [Marital (</w:t>
      </w:r>
      <w:proofErr w:type="spellStart"/>
      <w:r w:rsidRPr="00762847">
        <w:rPr>
          <w:sz w:val="18"/>
          <w:szCs w:val="20"/>
        </w:rPr>
        <w:t>wgu</w:t>
      </w:r>
      <w:proofErr w:type="spellEnd"/>
      <w:r w:rsidRPr="00762847">
        <w:rPr>
          <w:sz w:val="18"/>
          <w:szCs w:val="20"/>
        </w:rPr>
        <w:t>)] = "Yes" THEN "Married"</w:t>
      </w:r>
      <w:r w:rsidRPr="00762847">
        <w:rPr>
          <w:sz w:val="18"/>
          <w:szCs w:val="20"/>
        </w:rPr>
        <w:br/>
        <w:t>ELSE "Not Married"</w:t>
      </w:r>
      <w:r w:rsidRPr="00762847">
        <w:rPr>
          <w:sz w:val="18"/>
          <w:szCs w:val="20"/>
        </w:rPr>
        <w:br/>
        <w:t>END</w:t>
      </w:r>
      <w:r w:rsidR="00EF6D0B" w:rsidRPr="00762847">
        <w:rPr>
          <w:sz w:val="18"/>
          <w:szCs w:val="20"/>
        </w:rPr>
        <w:t xml:space="preserve"> </w:t>
      </w:r>
    </w:p>
    <w:p w14:paraId="00296773" w14:textId="77777777" w:rsidR="00EF6D0B" w:rsidRPr="00C15708" w:rsidRDefault="00EF6D0B" w:rsidP="00EF6D0B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0FC9F37B" w14:textId="77777777" w:rsidR="00762847" w:rsidRPr="00E00E29" w:rsidRDefault="00762847" w:rsidP="00762847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518E644A" w14:textId="0CC9AEF4" w:rsidR="00762847" w:rsidRDefault="00762847" w:rsidP="00762847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D22189" w:rsidRPr="00D22189">
        <w:t>WGU Married Customers</w:t>
      </w:r>
    </w:p>
    <w:p w14:paraId="5EAA43F9" w14:textId="77777777" w:rsidR="00762847" w:rsidRDefault="00762847" w:rsidP="00762847">
      <w:pPr>
        <w:pStyle w:val="ListParagraph"/>
        <w:numPr>
          <w:ilvl w:val="3"/>
          <w:numId w:val="42"/>
        </w:numPr>
      </w:pPr>
      <w:r>
        <w:t>Type</w:t>
      </w:r>
    </w:p>
    <w:p w14:paraId="44FE802C" w14:textId="79F90EB4" w:rsidR="00762847" w:rsidRPr="00330CAA" w:rsidRDefault="00D22189" w:rsidP="00762847">
      <w:pPr>
        <w:pStyle w:val="ListParagraph"/>
        <w:numPr>
          <w:ilvl w:val="0"/>
          <w:numId w:val="0"/>
        </w:numPr>
        <w:ind w:left="2448"/>
      </w:pPr>
      <w:r w:rsidRPr="00D22189">
        <w:rPr>
          <w:sz w:val="18"/>
          <w:szCs w:val="20"/>
        </w:rPr>
        <w:t>SUM(IF [Marital] = "Yes" THEN 1 ELSE 0 END)</w:t>
      </w:r>
    </w:p>
    <w:p w14:paraId="7287F438" w14:textId="77777777" w:rsidR="00762847" w:rsidRPr="00C15708" w:rsidRDefault="00762847" w:rsidP="00762847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65C8DE37" w14:textId="77777777" w:rsidR="00762847" w:rsidRPr="00E00E29" w:rsidRDefault="00762847" w:rsidP="00762847">
      <w:pPr>
        <w:pStyle w:val="ListParagraph"/>
        <w:numPr>
          <w:ilvl w:val="2"/>
          <w:numId w:val="42"/>
        </w:numPr>
      </w:pPr>
      <w:r>
        <w:t>Drop down on the data panel&gt;</w:t>
      </w:r>
      <w:r w:rsidRPr="00E00E29">
        <w:rPr>
          <w:b/>
          <w:bCs/>
        </w:rPr>
        <w:t xml:space="preserve"> </w:t>
      </w:r>
      <w:r w:rsidRPr="00C24920">
        <w:rPr>
          <w:b/>
          <w:bCs/>
        </w:rPr>
        <w:t>Create</w:t>
      </w:r>
      <w:r w:rsidRPr="00732C1C">
        <w:t xml:space="preserve"> </w:t>
      </w:r>
      <w:r w:rsidRPr="00C24920">
        <w:rPr>
          <w:b/>
          <w:bCs/>
        </w:rPr>
        <w:t>Calculated</w:t>
      </w:r>
      <w:r w:rsidRPr="00732C1C">
        <w:t xml:space="preserve"> </w:t>
      </w:r>
      <w:r w:rsidRPr="00C24920">
        <w:rPr>
          <w:b/>
          <w:bCs/>
        </w:rPr>
        <w:t>Field</w:t>
      </w:r>
    </w:p>
    <w:p w14:paraId="6601E29B" w14:textId="212A3EF7" w:rsidR="00762847" w:rsidRDefault="00762847" w:rsidP="00762847">
      <w:pPr>
        <w:pStyle w:val="ListParagraph"/>
        <w:numPr>
          <w:ilvl w:val="3"/>
          <w:numId w:val="42"/>
        </w:numPr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</w:t>
      </w:r>
      <w:r w:rsidR="00D22189" w:rsidRPr="00D22189">
        <w:t>WGU Single Customers</w:t>
      </w:r>
    </w:p>
    <w:p w14:paraId="715F5376" w14:textId="77777777" w:rsidR="00762847" w:rsidRDefault="00762847" w:rsidP="00762847">
      <w:pPr>
        <w:pStyle w:val="ListParagraph"/>
        <w:numPr>
          <w:ilvl w:val="3"/>
          <w:numId w:val="42"/>
        </w:numPr>
      </w:pPr>
      <w:r>
        <w:t>Type</w:t>
      </w:r>
    </w:p>
    <w:p w14:paraId="7111B912" w14:textId="1586540F" w:rsidR="00762847" w:rsidRPr="00330CAA" w:rsidRDefault="00031B0C" w:rsidP="00762847">
      <w:pPr>
        <w:pStyle w:val="ListParagraph"/>
        <w:numPr>
          <w:ilvl w:val="0"/>
          <w:numId w:val="0"/>
        </w:numPr>
        <w:ind w:left="2448"/>
      </w:pPr>
      <w:r w:rsidRPr="00031B0C">
        <w:rPr>
          <w:sz w:val="18"/>
          <w:szCs w:val="20"/>
        </w:rPr>
        <w:t>SUM(IF [Marital] = "No" THEN 1 ELSE 0 END)</w:t>
      </w:r>
    </w:p>
    <w:p w14:paraId="4FF5D442" w14:textId="77777777" w:rsidR="00762847" w:rsidRPr="00C15708" w:rsidRDefault="00762847" w:rsidP="00762847">
      <w:pPr>
        <w:pStyle w:val="ListParagraph"/>
        <w:numPr>
          <w:ilvl w:val="3"/>
          <w:numId w:val="42"/>
        </w:numPr>
      </w:pPr>
      <w:r>
        <w:t xml:space="preserve">Click </w:t>
      </w:r>
      <w:r>
        <w:rPr>
          <w:b/>
          <w:bCs/>
        </w:rPr>
        <w:t>OK</w:t>
      </w:r>
    </w:p>
    <w:p w14:paraId="79A08839" w14:textId="29B4F961" w:rsidR="00D91B37" w:rsidRDefault="005028E0" w:rsidP="00D91B37">
      <w:pPr>
        <w:pStyle w:val="ListParagraph"/>
      </w:pPr>
      <w:r>
        <w:t>Variable</w:t>
      </w:r>
      <w:r w:rsidR="00BA1440">
        <w:t xml:space="preserve"> placement</w:t>
      </w:r>
    </w:p>
    <w:p w14:paraId="0DF976F1" w14:textId="2E9AAD17" w:rsidR="00BA1440" w:rsidRDefault="00A50B11" w:rsidP="00BA1440">
      <w:pPr>
        <w:pStyle w:val="ListParagraph"/>
        <w:numPr>
          <w:ilvl w:val="2"/>
          <w:numId w:val="42"/>
        </w:numPr>
      </w:pPr>
      <w:r>
        <w:t xml:space="preserve">Customer ID to </w:t>
      </w:r>
      <w:r w:rsidR="00A4782C">
        <w:t>Columns</w:t>
      </w:r>
    </w:p>
    <w:p w14:paraId="4E2B4CD9" w14:textId="1CCF4A51" w:rsidR="00A477FC" w:rsidRDefault="00A477FC" w:rsidP="00A477FC">
      <w:pPr>
        <w:pStyle w:val="ListParagraph"/>
        <w:numPr>
          <w:ilvl w:val="3"/>
          <w:numId w:val="42"/>
        </w:numPr>
      </w:pPr>
      <w:r>
        <w:t xml:space="preserve">Right click </w:t>
      </w:r>
      <w:r w:rsidRPr="00270DF6">
        <w:rPr>
          <w:b/>
          <w:bCs/>
        </w:rPr>
        <w:t>Measure&gt;count</w:t>
      </w:r>
    </w:p>
    <w:p w14:paraId="05F85C7B" w14:textId="27BA05E8" w:rsidR="00270DF6" w:rsidRDefault="00270DF6" w:rsidP="00270DF6">
      <w:pPr>
        <w:pStyle w:val="ListParagraph"/>
        <w:numPr>
          <w:ilvl w:val="3"/>
          <w:numId w:val="42"/>
        </w:numPr>
      </w:pPr>
      <w:r>
        <w:t xml:space="preserve">CTRL and drag to </w:t>
      </w:r>
      <w:r w:rsidRPr="00270DF6">
        <w:rPr>
          <w:b/>
          <w:bCs/>
        </w:rPr>
        <w:t>Label</w:t>
      </w:r>
    </w:p>
    <w:p w14:paraId="4F08DE05" w14:textId="08D4DFAC" w:rsidR="00610648" w:rsidRDefault="00A4782C" w:rsidP="00610648">
      <w:pPr>
        <w:pStyle w:val="ListParagraph"/>
        <w:numPr>
          <w:ilvl w:val="2"/>
          <w:numId w:val="42"/>
        </w:numPr>
      </w:pPr>
      <w:r w:rsidRPr="00270DF6">
        <w:rPr>
          <w:b/>
          <w:bCs/>
        </w:rPr>
        <w:t>Marital (</w:t>
      </w:r>
      <w:proofErr w:type="spellStart"/>
      <w:r w:rsidRPr="00270DF6">
        <w:rPr>
          <w:b/>
          <w:bCs/>
        </w:rPr>
        <w:t>wgu</w:t>
      </w:r>
      <w:proofErr w:type="spellEnd"/>
      <w:r w:rsidRPr="00270DF6">
        <w:rPr>
          <w:b/>
          <w:bCs/>
        </w:rPr>
        <w:t>)</w:t>
      </w:r>
      <w:r>
        <w:t xml:space="preserve"> to Rows</w:t>
      </w:r>
    </w:p>
    <w:p w14:paraId="66F10047" w14:textId="06E7CC91" w:rsidR="00610648" w:rsidRDefault="00A4782C" w:rsidP="00610648">
      <w:pPr>
        <w:pStyle w:val="ListParagraph"/>
        <w:numPr>
          <w:ilvl w:val="2"/>
          <w:numId w:val="42"/>
        </w:numPr>
      </w:pPr>
      <w:r w:rsidRPr="00270DF6">
        <w:rPr>
          <w:b/>
          <w:bCs/>
        </w:rPr>
        <w:t>Churn (</w:t>
      </w:r>
      <w:proofErr w:type="spellStart"/>
      <w:r w:rsidRPr="00270DF6">
        <w:rPr>
          <w:b/>
          <w:bCs/>
        </w:rPr>
        <w:t>wgu</w:t>
      </w:r>
      <w:proofErr w:type="spellEnd"/>
      <w:r w:rsidRPr="00270DF6">
        <w:rPr>
          <w:b/>
          <w:bCs/>
        </w:rPr>
        <w:t>)</w:t>
      </w:r>
      <w:r>
        <w:t xml:space="preserve"> to</w:t>
      </w:r>
      <w:r w:rsidR="000F0E86">
        <w:t xml:space="preserve"> color</w:t>
      </w:r>
    </w:p>
    <w:p w14:paraId="30E750D7" w14:textId="5F697E9F" w:rsidR="00610648" w:rsidRDefault="000F0E86" w:rsidP="00610648">
      <w:pPr>
        <w:pStyle w:val="ListParagraph"/>
        <w:numPr>
          <w:ilvl w:val="2"/>
          <w:numId w:val="42"/>
        </w:numPr>
      </w:pPr>
      <w:r w:rsidRPr="00C721B3">
        <w:rPr>
          <w:b/>
          <w:bCs/>
        </w:rPr>
        <w:t>WGU Churn Header</w:t>
      </w:r>
      <w:r>
        <w:t xml:space="preserve"> to Tooltip</w:t>
      </w:r>
    </w:p>
    <w:p w14:paraId="396B90AF" w14:textId="7A8B0228" w:rsidR="000F0E86" w:rsidRDefault="00A477FC" w:rsidP="00610648">
      <w:pPr>
        <w:pStyle w:val="ListParagraph"/>
        <w:numPr>
          <w:ilvl w:val="2"/>
          <w:numId w:val="42"/>
        </w:numPr>
      </w:pPr>
      <w:r w:rsidRPr="00270DF6">
        <w:rPr>
          <w:b/>
          <w:bCs/>
        </w:rPr>
        <w:t>WGU Marital Header</w:t>
      </w:r>
      <w:r>
        <w:t xml:space="preserve"> to Tooltip</w:t>
      </w:r>
    </w:p>
    <w:p w14:paraId="157C376A" w14:textId="416D5544" w:rsidR="00A477FC" w:rsidRDefault="00270DF6" w:rsidP="00610648">
      <w:pPr>
        <w:pStyle w:val="ListParagraph"/>
        <w:numPr>
          <w:ilvl w:val="2"/>
          <w:numId w:val="42"/>
        </w:numPr>
      </w:pPr>
      <w:r w:rsidRPr="00C721B3">
        <w:rPr>
          <w:b/>
          <w:bCs/>
        </w:rPr>
        <w:t>Churn</w:t>
      </w:r>
      <w:r w:rsidR="009A6571" w:rsidRPr="00C721B3">
        <w:rPr>
          <w:b/>
          <w:bCs/>
        </w:rPr>
        <w:t xml:space="preserve"> (</w:t>
      </w:r>
      <w:proofErr w:type="spellStart"/>
      <w:r w:rsidR="009A6571" w:rsidRPr="00C721B3">
        <w:rPr>
          <w:b/>
          <w:bCs/>
        </w:rPr>
        <w:t>wgu</w:t>
      </w:r>
      <w:proofErr w:type="spellEnd"/>
      <w:r w:rsidR="009A6571" w:rsidRPr="00C721B3">
        <w:rPr>
          <w:b/>
          <w:bCs/>
        </w:rPr>
        <w:t>)</w:t>
      </w:r>
      <w:r w:rsidR="009A6571">
        <w:t xml:space="preserve"> to Label</w:t>
      </w:r>
    </w:p>
    <w:p w14:paraId="17D7D38A" w14:textId="102AAD67" w:rsidR="00DB0219" w:rsidRDefault="009A6571" w:rsidP="001238B0">
      <w:pPr>
        <w:pStyle w:val="ListParagraph"/>
        <w:numPr>
          <w:ilvl w:val="3"/>
          <w:numId w:val="42"/>
        </w:numPr>
      </w:pPr>
      <w:r>
        <w:t xml:space="preserve">Right click </w:t>
      </w:r>
      <w:r w:rsidR="0098237E" w:rsidRPr="00E80ED8">
        <w:rPr>
          <w:b/>
          <w:bCs/>
        </w:rPr>
        <w:t>Add Tabel Calculation&gt;</w:t>
      </w:r>
      <w:r w:rsidR="001238B0" w:rsidRPr="00E80ED8">
        <w:rPr>
          <w:b/>
          <w:bCs/>
        </w:rPr>
        <w:t>Percent of Total&gt; Specific Dimensions&gt;</w:t>
      </w:r>
      <w:r w:rsidR="001238B0">
        <w:t xml:space="preserve"> select </w:t>
      </w:r>
      <w:r w:rsidR="001238B0" w:rsidRPr="00E80ED8">
        <w:rPr>
          <w:b/>
          <w:bCs/>
        </w:rPr>
        <w:t>Churn</w:t>
      </w:r>
      <w:r w:rsidR="001238B0">
        <w:t>&gt; close</w:t>
      </w:r>
    </w:p>
    <w:p w14:paraId="40EA772E" w14:textId="4FACDDEC" w:rsidR="002A7646" w:rsidRDefault="00884E94" w:rsidP="002A7646">
      <w:pPr>
        <w:pStyle w:val="ListParagraph"/>
      </w:pPr>
      <w:r>
        <w:lastRenderedPageBreak/>
        <w:t>Sheet set up</w:t>
      </w:r>
    </w:p>
    <w:p w14:paraId="11FD34A7" w14:textId="77777777" w:rsidR="000C5F28" w:rsidRPr="00163617" w:rsidRDefault="000C5F28" w:rsidP="000C5F28">
      <w:pPr>
        <w:pStyle w:val="ListParagraph"/>
        <w:numPr>
          <w:ilvl w:val="2"/>
          <w:numId w:val="42"/>
        </w:numPr>
        <w:rPr>
          <w:b/>
          <w:bCs/>
        </w:rPr>
      </w:pPr>
      <w:r w:rsidRPr="00163617">
        <w:rPr>
          <w:b/>
          <w:bCs/>
        </w:rPr>
        <w:t>Color Settings</w:t>
      </w:r>
    </w:p>
    <w:p w14:paraId="39D9A0C4" w14:textId="77777777" w:rsidR="000C5F28" w:rsidRDefault="000C5F28" w:rsidP="000C5F28">
      <w:pPr>
        <w:pStyle w:val="ListParagraph"/>
        <w:numPr>
          <w:ilvl w:val="3"/>
          <w:numId w:val="42"/>
        </w:numPr>
      </w:pPr>
      <w:r w:rsidRPr="00746471">
        <w:rPr>
          <w:rFonts w:hint="eastAsia"/>
        </w:rPr>
        <w:t xml:space="preserve">Edit Colors </w:t>
      </w:r>
      <w:r w:rsidRPr="00746471">
        <w:rPr>
          <w:rFonts w:hint="eastAsia"/>
        </w:rPr>
        <w:t>→</w:t>
      </w:r>
      <w:r w:rsidRPr="00746471">
        <w:rPr>
          <w:rFonts w:hint="eastAsia"/>
        </w:rPr>
        <w:t xml:space="preserve"> Select </w:t>
      </w:r>
      <w:r w:rsidRPr="00746471">
        <w:rPr>
          <w:rFonts w:hint="eastAsia"/>
          <w:b/>
          <w:bCs/>
        </w:rPr>
        <w:t>Color Blind Palette</w:t>
      </w:r>
    </w:p>
    <w:p w14:paraId="6CF95E96" w14:textId="77777777" w:rsidR="000C5F28" w:rsidRDefault="000C5F28" w:rsidP="000C5F28">
      <w:pPr>
        <w:pStyle w:val="ListParagraph"/>
        <w:numPr>
          <w:ilvl w:val="3"/>
          <w:numId w:val="42"/>
        </w:numPr>
      </w:pPr>
      <w:r>
        <w:t xml:space="preserve">For ‘No’ set </w:t>
      </w:r>
      <w:r w:rsidRPr="008C563E">
        <w:rPr>
          <w:b/>
          <w:bCs/>
          <w:color w:val="1170AA"/>
        </w:rPr>
        <w:t>Blue: #1170AA</w:t>
      </w:r>
      <w:r>
        <w:t xml:space="preserve"> </w:t>
      </w:r>
    </w:p>
    <w:p w14:paraId="35AE8319" w14:textId="77777777" w:rsidR="000C5F28" w:rsidRPr="00E3222A" w:rsidRDefault="000C5F28" w:rsidP="000C5F28">
      <w:pPr>
        <w:pStyle w:val="ListParagraph"/>
        <w:numPr>
          <w:ilvl w:val="3"/>
          <w:numId w:val="42"/>
        </w:numPr>
      </w:pPr>
      <w:r>
        <w:t xml:space="preserve">For ‘Yes’ set </w:t>
      </w:r>
      <w:r w:rsidRPr="00FC62A1">
        <w:rPr>
          <w:b/>
          <w:bCs/>
          <w:color w:val="C85200"/>
        </w:rPr>
        <w:t>Brown: #C85200</w:t>
      </w:r>
    </w:p>
    <w:p w14:paraId="06F22189" w14:textId="43720D50" w:rsidR="000C5F28" w:rsidRPr="000C5F28" w:rsidRDefault="000C5F28" w:rsidP="000C5F28">
      <w:pPr>
        <w:pStyle w:val="ListParagraph"/>
        <w:numPr>
          <w:ilvl w:val="3"/>
          <w:numId w:val="42"/>
        </w:numPr>
      </w:pPr>
      <w:r>
        <w:t>Click OK</w:t>
      </w:r>
    </w:p>
    <w:p w14:paraId="3787B87C" w14:textId="77E0D256" w:rsidR="00884E94" w:rsidRPr="009C4AFD" w:rsidRDefault="00884E94" w:rsidP="00884E94">
      <w:pPr>
        <w:pStyle w:val="ListParagraph"/>
        <w:numPr>
          <w:ilvl w:val="2"/>
          <w:numId w:val="42"/>
        </w:numPr>
        <w:rPr>
          <w:b/>
          <w:bCs/>
        </w:rPr>
      </w:pPr>
      <w:r w:rsidRPr="009C4AFD">
        <w:rPr>
          <w:b/>
          <w:bCs/>
        </w:rPr>
        <w:t>Label</w:t>
      </w:r>
      <w:r w:rsidR="00F6713B" w:rsidRPr="009C4AFD">
        <w:rPr>
          <w:b/>
          <w:bCs/>
        </w:rPr>
        <w:t xml:space="preserve"> Setting</w:t>
      </w:r>
    </w:p>
    <w:p w14:paraId="091914AF" w14:textId="77777777" w:rsidR="006F07B5" w:rsidRDefault="006F07B5" w:rsidP="006F07B5">
      <w:pPr>
        <w:pStyle w:val="ListParagraph"/>
        <w:numPr>
          <w:ilvl w:val="3"/>
          <w:numId w:val="42"/>
        </w:numPr>
      </w:pPr>
      <w:r>
        <w:t>Label Appearance</w:t>
      </w:r>
    </w:p>
    <w:p w14:paraId="223B3267" w14:textId="77777777" w:rsidR="006F07B5" w:rsidRDefault="006F07B5" w:rsidP="006F07B5">
      <w:pPr>
        <w:pStyle w:val="ListParagraph"/>
        <w:numPr>
          <w:ilvl w:val="4"/>
          <w:numId w:val="42"/>
        </w:numPr>
      </w:pPr>
      <w:r>
        <w:t xml:space="preserve">Select the … for the </w:t>
      </w:r>
      <w:r>
        <w:rPr>
          <w:b/>
          <w:bCs/>
        </w:rPr>
        <w:t xml:space="preserve">text </w:t>
      </w:r>
      <w:r>
        <w:t>section</w:t>
      </w:r>
    </w:p>
    <w:p w14:paraId="54094F11" w14:textId="77777777" w:rsidR="006F07B5" w:rsidRDefault="006F07B5" w:rsidP="006F07B5">
      <w:pPr>
        <w:pStyle w:val="ListParagraph"/>
        <w:numPr>
          <w:ilvl w:val="4"/>
          <w:numId w:val="42"/>
        </w:numPr>
      </w:pPr>
      <w:r>
        <w:t>Using the insert tab:</w:t>
      </w:r>
    </w:p>
    <w:p w14:paraId="042B1B1E" w14:textId="4356B006" w:rsidR="006F07B5" w:rsidRDefault="006F07B5" w:rsidP="006F07B5">
      <w:pPr>
        <w:pStyle w:val="ListParagraph"/>
        <w:numPr>
          <w:ilvl w:val="5"/>
          <w:numId w:val="42"/>
        </w:numPr>
      </w:pPr>
      <w:r w:rsidRPr="007A7738">
        <w:rPr>
          <w:rFonts w:hint="eastAsia"/>
        </w:rPr>
        <w:t xml:space="preserve">First line </w:t>
      </w:r>
      <w:r w:rsidRPr="008B1F13">
        <w:rPr>
          <w:szCs w:val="22"/>
        </w:rPr>
        <w:t>&lt;</w:t>
      </w:r>
      <w:r>
        <w:rPr>
          <w:szCs w:val="22"/>
        </w:rPr>
        <w:t>CNT</w:t>
      </w:r>
      <w:r w:rsidRPr="008B1F13">
        <w:rPr>
          <w:szCs w:val="22"/>
        </w:rPr>
        <w:t>(</w:t>
      </w:r>
      <w:r>
        <w:rPr>
          <w:szCs w:val="22"/>
        </w:rPr>
        <w:t>C</w:t>
      </w:r>
      <w:r w:rsidRPr="008B1F13">
        <w:rPr>
          <w:szCs w:val="22"/>
        </w:rPr>
        <w:t>ustomer</w:t>
      </w:r>
      <w:r>
        <w:rPr>
          <w:szCs w:val="22"/>
        </w:rPr>
        <w:t xml:space="preserve"> ID</w:t>
      </w:r>
      <w:r w:rsidRPr="008B1F13">
        <w:rPr>
          <w:szCs w:val="22"/>
        </w:rPr>
        <w:t xml:space="preserve"> (</w:t>
      </w:r>
      <w:r>
        <w:rPr>
          <w:szCs w:val="22"/>
        </w:rPr>
        <w:t>WGU</w:t>
      </w:r>
      <w:r w:rsidRPr="008B1F13">
        <w:rPr>
          <w:szCs w:val="22"/>
        </w:rPr>
        <w:t>)&gt;</w:t>
      </w:r>
      <w:r w:rsidRPr="008B1F13">
        <w:rPr>
          <w:rFonts w:hint="eastAsia"/>
        </w:rPr>
        <w:t xml:space="preserve"> </w:t>
      </w:r>
      <w:r w:rsidRPr="007A7738">
        <w:rPr>
          <w:rFonts w:hint="eastAsia"/>
        </w:rPr>
        <w:t>→</w:t>
      </w:r>
      <w:r w:rsidRPr="007A7738">
        <w:rPr>
          <w:rFonts w:hint="eastAsia"/>
        </w:rPr>
        <w:t xml:space="preserve"> Set font to </w:t>
      </w:r>
      <w:r w:rsidRPr="007A7738">
        <w:rPr>
          <w:rFonts w:hint="eastAsia"/>
          <w:b/>
          <w:bCs/>
        </w:rPr>
        <w:t>Tableau Medium</w:t>
      </w:r>
      <w:r w:rsidRPr="007A7738">
        <w:rPr>
          <w:rFonts w:hint="eastAsia"/>
        </w:rPr>
        <w:t xml:space="preserve">, Size </w:t>
      </w:r>
      <w:r w:rsidRPr="007A7738">
        <w:rPr>
          <w:rFonts w:hint="eastAsia"/>
          <w:b/>
          <w:bCs/>
        </w:rPr>
        <w:t>14</w:t>
      </w:r>
      <w:r w:rsidRPr="007A7738">
        <w:rPr>
          <w:rFonts w:hint="eastAsia"/>
        </w:rPr>
        <w:t xml:space="preserve">, Color </w:t>
      </w:r>
      <w:r w:rsidRPr="007A7738">
        <w:rPr>
          <w:rFonts w:hint="eastAsia"/>
          <w:b/>
          <w:bCs/>
        </w:rPr>
        <w:t>White</w:t>
      </w:r>
      <w:r w:rsidRPr="007A7738">
        <w:rPr>
          <w:rFonts w:hint="eastAsia"/>
        </w:rPr>
        <w:t xml:space="preserve"> </w:t>
      </w:r>
      <w:r w:rsidRPr="007A7738">
        <w:rPr>
          <w:rFonts w:hint="eastAsia"/>
          <w:b/>
          <w:bCs/>
        </w:rPr>
        <w:t>(#ffffff),</w:t>
      </w:r>
      <w:r w:rsidRPr="007A7738">
        <w:rPr>
          <w:rFonts w:hint="eastAsia"/>
        </w:rPr>
        <w:t xml:space="preserve"> Center Alignment</w:t>
      </w:r>
    </w:p>
    <w:p w14:paraId="04BBFC82" w14:textId="18C23714" w:rsidR="006F07B5" w:rsidRDefault="006F07B5" w:rsidP="006F07B5">
      <w:pPr>
        <w:pStyle w:val="ListParagraph"/>
        <w:numPr>
          <w:ilvl w:val="5"/>
          <w:numId w:val="42"/>
        </w:numPr>
      </w:pPr>
      <w:r>
        <w:rPr>
          <w:b/>
          <w:bCs/>
        </w:rPr>
        <w:t xml:space="preserve">Enter </w:t>
      </w:r>
      <w:r w:rsidRPr="0044450F">
        <w:t>Second line</w:t>
      </w:r>
      <w:r w:rsidR="00556392">
        <w:rPr>
          <w:szCs w:val="22"/>
        </w:rPr>
        <w:t>(&lt;% of Total CNT(Churn (WGU))&gt;)</w:t>
      </w:r>
      <w:r w:rsidRPr="0044450F">
        <w:t xml:space="preserve"> set font to </w:t>
      </w:r>
      <w:r w:rsidRPr="0044450F">
        <w:rPr>
          <w:b/>
          <w:bCs/>
        </w:rPr>
        <w:t>Tableau Medium</w:t>
      </w:r>
      <w:r w:rsidRPr="0044450F">
        <w:t xml:space="preserve">, Size </w:t>
      </w:r>
      <w:r>
        <w:rPr>
          <w:b/>
          <w:bCs/>
        </w:rPr>
        <w:t>11</w:t>
      </w:r>
      <w:r w:rsidRPr="0044450F">
        <w:t xml:space="preserve">, Color </w:t>
      </w:r>
      <w:r w:rsidRPr="0044450F">
        <w:rPr>
          <w:b/>
          <w:bCs/>
        </w:rPr>
        <w:t>White</w:t>
      </w:r>
      <w:r w:rsidRPr="0044450F">
        <w:t xml:space="preserve"> (#ffffff)</w:t>
      </w:r>
    </w:p>
    <w:p w14:paraId="6A462343" w14:textId="77777777" w:rsidR="00F6713B" w:rsidRDefault="00F6713B" w:rsidP="00F6713B">
      <w:pPr>
        <w:pStyle w:val="ListParagraph"/>
        <w:numPr>
          <w:ilvl w:val="2"/>
          <w:numId w:val="42"/>
        </w:numPr>
        <w:rPr>
          <w:b/>
        </w:rPr>
      </w:pPr>
      <w:r w:rsidRPr="00D12792">
        <w:rPr>
          <w:b/>
        </w:rPr>
        <w:t>Tooltip Settings</w:t>
      </w:r>
    </w:p>
    <w:p w14:paraId="1A6EDDEE" w14:textId="57724E53" w:rsidR="00884E94" w:rsidRDefault="00AC6110" w:rsidP="00884E94">
      <w:pPr>
        <w:pStyle w:val="ListParagraph"/>
        <w:numPr>
          <w:ilvl w:val="3"/>
          <w:numId w:val="42"/>
        </w:numPr>
      </w:pPr>
      <w:r>
        <w:t>Clear the field</w:t>
      </w:r>
      <w:r w:rsidR="00C502EF">
        <w:t xml:space="preserve"> and type the following, Using the </w:t>
      </w:r>
      <w:r w:rsidR="00C502EF" w:rsidRPr="00C721B3">
        <w:rPr>
          <w:b/>
          <w:bCs/>
        </w:rPr>
        <w:t>Insert</w:t>
      </w:r>
      <w:r w:rsidR="00C502EF">
        <w:t xml:space="preserve"> tab to add the </w:t>
      </w:r>
      <w:r w:rsidR="00527AFD">
        <w:t>corresponding variables</w:t>
      </w:r>
    </w:p>
    <w:p w14:paraId="7417733A" w14:textId="7836749E" w:rsidR="00527AFD" w:rsidRDefault="00527AFD" w:rsidP="00527AFD">
      <w:pPr>
        <w:pStyle w:val="ListParagraph"/>
        <w:numPr>
          <w:ilvl w:val="4"/>
          <w:numId w:val="42"/>
        </w:numPr>
      </w:pPr>
      <w:r>
        <w:t xml:space="preserve">Customer Status: </w:t>
      </w:r>
      <w:r w:rsidR="00045188">
        <w:t>&lt;ATTR(WGU Churn Header)&gt;</w:t>
      </w:r>
    </w:p>
    <w:p w14:paraId="0A871E56" w14:textId="625E1911" w:rsidR="00045188" w:rsidRDefault="00616976" w:rsidP="00527AFD">
      <w:pPr>
        <w:pStyle w:val="ListParagraph"/>
        <w:numPr>
          <w:ilvl w:val="4"/>
          <w:numId w:val="42"/>
        </w:numPr>
      </w:pPr>
      <w:r>
        <w:t>Ma</w:t>
      </w:r>
      <w:r w:rsidR="006F296E">
        <w:t xml:space="preserve">rital Status: &lt;ATTR(WGU </w:t>
      </w:r>
      <w:r w:rsidR="00C6666C">
        <w:t>Marital</w:t>
      </w:r>
      <w:r w:rsidR="006F296E">
        <w:t xml:space="preserve"> Header)&gt;</w:t>
      </w:r>
    </w:p>
    <w:p w14:paraId="44FC31BB" w14:textId="7E076E2C" w:rsidR="006F296E" w:rsidRDefault="006F296E" w:rsidP="00527AFD">
      <w:pPr>
        <w:pStyle w:val="ListParagraph"/>
        <w:numPr>
          <w:ilvl w:val="4"/>
          <w:numId w:val="42"/>
        </w:numPr>
      </w:pPr>
      <w:r>
        <w:t>Total # of Customers: &lt;CNT(Customer ID)&gt;</w:t>
      </w:r>
    </w:p>
    <w:p w14:paraId="03043E5C" w14:textId="2D5C0D13" w:rsidR="00F04BC2" w:rsidRDefault="00F04BC2" w:rsidP="00527AFD">
      <w:pPr>
        <w:pStyle w:val="ListParagraph"/>
        <w:numPr>
          <w:ilvl w:val="4"/>
          <w:numId w:val="42"/>
        </w:numPr>
      </w:pPr>
      <w:r>
        <w:t xml:space="preserve">&lt;% of Total CNT(Churn (WGU))&gt; of Current &lt;ATTR(WGU Churn Header)&gt; Customers Are &lt;ATTR(WGU </w:t>
      </w:r>
      <w:r w:rsidR="00C6666C">
        <w:t>Marital</w:t>
      </w:r>
      <w:r>
        <w:t xml:space="preserve"> Header)&gt;</w:t>
      </w:r>
    </w:p>
    <w:p w14:paraId="73522257" w14:textId="49BAE7C5" w:rsidR="001932E3" w:rsidRDefault="001932E3" w:rsidP="00527AFD">
      <w:pPr>
        <w:pStyle w:val="ListParagraph"/>
        <w:numPr>
          <w:ilvl w:val="4"/>
          <w:numId w:val="42"/>
        </w:numPr>
      </w:pPr>
      <w:r w:rsidRPr="00BC7AC4">
        <w:t xml:space="preserve">Update phrases in </w:t>
      </w:r>
      <w:r w:rsidRPr="00BC7AC4">
        <w:rPr>
          <w:b/>
          <w:bCs/>
        </w:rPr>
        <w:t>&lt;&gt;</w:t>
      </w:r>
      <w:r w:rsidRPr="00BC7AC4">
        <w:t xml:space="preserve"> to </w:t>
      </w:r>
      <w:r w:rsidRPr="007139E5">
        <w:rPr>
          <w:b/>
          <w:bCs/>
          <w:color w:val="auto"/>
          <w:szCs w:val="22"/>
        </w:rPr>
        <w:t>Black #000000</w:t>
      </w:r>
      <w:r>
        <w:rPr>
          <w:color w:val="57606C"/>
          <w:szCs w:val="22"/>
        </w:rPr>
        <w:t xml:space="preserve">, </w:t>
      </w:r>
      <w:r w:rsidRPr="007139E5">
        <w:rPr>
          <w:color w:val="auto"/>
          <w:szCs w:val="22"/>
        </w:rPr>
        <w:t>Font</w:t>
      </w:r>
      <w:r>
        <w:rPr>
          <w:b/>
          <w:bCs/>
          <w:color w:val="auto"/>
          <w:szCs w:val="22"/>
        </w:rPr>
        <w:t xml:space="preserve"> </w:t>
      </w:r>
      <w:r w:rsidRPr="007139E5">
        <w:rPr>
          <w:b/>
          <w:bCs/>
          <w:color w:val="auto"/>
          <w:szCs w:val="22"/>
        </w:rPr>
        <w:t>Tableau</w:t>
      </w:r>
      <w:r>
        <w:rPr>
          <w:i/>
          <w:iCs/>
          <w:color w:val="auto"/>
          <w:szCs w:val="22"/>
        </w:rPr>
        <w:t xml:space="preserve"> </w:t>
      </w:r>
      <w:r w:rsidRPr="007139E5">
        <w:rPr>
          <w:b/>
          <w:bCs/>
          <w:color w:val="auto"/>
          <w:szCs w:val="22"/>
        </w:rPr>
        <w:t>Medium</w:t>
      </w:r>
    </w:p>
    <w:p w14:paraId="1EC4663A" w14:textId="63F8ABB9" w:rsidR="00F04BC2" w:rsidRDefault="00F04BC2" w:rsidP="00527AFD">
      <w:pPr>
        <w:pStyle w:val="ListParagraph"/>
        <w:numPr>
          <w:ilvl w:val="4"/>
          <w:numId w:val="42"/>
        </w:numPr>
      </w:pPr>
      <w:r>
        <w:t>Ok</w:t>
      </w:r>
    </w:p>
    <w:p w14:paraId="5BBE2111" w14:textId="77777777" w:rsidR="00A0122C" w:rsidRDefault="00A0122C" w:rsidP="00A0122C">
      <w:pPr>
        <w:pStyle w:val="ListParagraph"/>
        <w:numPr>
          <w:ilvl w:val="2"/>
          <w:numId w:val="42"/>
        </w:numPr>
        <w:rPr>
          <w:b/>
        </w:rPr>
      </w:pPr>
      <w:r w:rsidRPr="00D12792">
        <w:rPr>
          <w:b/>
        </w:rPr>
        <w:t>Title Settings</w:t>
      </w:r>
    </w:p>
    <w:p w14:paraId="28077FDD" w14:textId="77777777" w:rsidR="00A0122C" w:rsidRDefault="00A0122C" w:rsidP="00A0122C">
      <w:pPr>
        <w:pStyle w:val="ListParagraph"/>
        <w:numPr>
          <w:ilvl w:val="3"/>
          <w:numId w:val="42"/>
        </w:numPr>
      </w:pPr>
      <w:r>
        <w:t>Double click on the title</w:t>
      </w:r>
    </w:p>
    <w:p w14:paraId="42C11056" w14:textId="77777777" w:rsidR="00A0122C" w:rsidRDefault="00A0122C" w:rsidP="00A0122C">
      <w:pPr>
        <w:pStyle w:val="ListParagraph"/>
        <w:numPr>
          <w:ilvl w:val="4"/>
          <w:numId w:val="42"/>
        </w:numPr>
      </w:pPr>
      <w:r>
        <w:t xml:space="preserve">Delete </w:t>
      </w:r>
      <w:r w:rsidRPr="00785294">
        <w:t>&lt;Sheet Name&gt;</w:t>
      </w:r>
    </w:p>
    <w:p w14:paraId="45939897" w14:textId="77777777" w:rsidR="009C4AFD" w:rsidRDefault="00A0122C" w:rsidP="00867F88">
      <w:pPr>
        <w:pStyle w:val="ListParagraph"/>
        <w:numPr>
          <w:ilvl w:val="4"/>
          <w:numId w:val="42"/>
        </w:numPr>
      </w:pPr>
      <w:r w:rsidRPr="00B73F50">
        <w:t xml:space="preserve">Set font to </w:t>
      </w:r>
      <w:r w:rsidRPr="00F26B47">
        <w:rPr>
          <w:b/>
          <w:bCs/>
        </w:rPr>
        <w:t>Tableau Bold</w:t>
      </w:r>
      <w:r w:rsidRPr="00B73F50">
        <w:t xml:space="preserve">, Size </w:t>
      </w:r>
      <w:r w:rsidRPr="00F26B47">
        <w:rPr>
          <w:b/>
          <w:bCs/>
        </w:rPr>
        <w:t>12</w:t>
      </w:r>
      <w:r w:rsidRPr="00B73F50">
        <w:t xml:space="preserve">, Color </w:t>
      </w:r>
      <w:r w:rsidRPr="00F26B47">
        <w:rPr>
          <w:b/>
          <w:bCs/>
          <w:color w:val="1170AA"/>
        </w:rPr>
        <w:t>Dark Blue (#1170AA)</w:t>
      </w:r>
      <w:r w:rsidRPr="00B73F50">
        <w:t xml:space="preserve">, Center </w:t>
      </w:r>
      <w:r w:rsidRPr="00C6666C">
        <w:rPr>
          <w:b/>
          <w:bCs/>
        </w:rPr>
        <w:t>Alignment</w:t>
      </w:r>
      <w:r w:rsidRPr="00B73F50">
        <w:t xml:space="preserve">, </w:t>
      </w:r>
      <w:r>
        <w:br/>
      </w:r>
      <w:r w:rsidRPr="00B73F50">
        <w:t xml:space="preserve">Type: </w:t>
      </w:r>
    </w:p>
    <w:p w14:paraId="2B834A8B" w14:textId="36FF24AB" w:rsidR="009C4AFD" w:rsidRDefault="009C4AFD" w:rsidP="009C4AFD">
      <w:pPr>
        <w:pStyle w:val="ListParagraph"/>
        <w:numPr>
          <w:ilvl w:val="0"/>
          <w:numId w:val="0"/>
        </w:numPr>
        <w:ind w:left="2880"/>
      </w:pPr>
      <w:r>
        <w:t xml:space="preserve">First line </w:t>
      </w:r>
      <w:r w:rsidRPr="009C4AFD">
        <w:rPr>
          <w:b/>
          <w:bCs/>
        </w:rPr>
        <w:t>WGU Telecom</w:t>
      </w:r>
    </w:p>
    <w:p w14:paraId="370F29AA" w14:textId="69597006" w:rsidR="00A0122C" w:rsidRDefault="009C4AFD" w:rsidP="009C4AFD">
      <w:pPr>
        <w:pStyle w:val="ListParagraph"/>
        <w:numPr>
          <w:ilvl w:val="0"/>
          <w:numId w:val="0"/>
        </w:numPr>
        <w:ind w:left="2880"/>
      </w:pPr>
      <w:r w:rsidRPr="009C4AFD">
        <w:t>Second Line</w:t>
      </w:r>
      <w:r>
        <w:rPr>
          <w:b/>
          <w:bCs/>
        </w:rPr>
        <w:t xml:space="preserve"> </w:t>
      </w:r>
      <w:r w:rsidR="00867F88" w:rsidRPr="00867F88">
        <w:rPr>
          <w:b/>
          <w:bCs/>
        </w:rPr>
        <w:t>Churn Rates by Marital Status: Understanding Customer Retention Trends</w:t>
      </w:r>
    </w:p>
    <w:p w14:paraId="0B731BFC" w14:textId="77777777" w:rsidR="001932E3" w:rsidRPr="009C4AFD" w:rsidRDefault="001932E3" w:rsidP="001932E3">
      <w:pPr>
        <w:pStyle w:val="ListParagraph"/>
        <w:numPr>
          <w:ilvl w:val="2"/>
          <w:numId w:val="42"/>
        </w:numPr>
        <w:rPr>
          <w:b/>
          <w:bCs/>
        </w:rPr>
      </w:pPr>
      <w:r w:rsidRPr="009C4AFD">
        <w:rPr>
          <w:b/>
          <w:bCs/>
        </w:rPr>
        <w:t>View</w:t>
      </w:r>
    </w:p>
    <w:p w14:paraId="252805CC" w14:textId="357AAB76" w:rsidR="001932E3" w:rsidRDefault="001932E3" w:rsidP="001932E3">
      <w:pPr>
        <w:pStyle w:val="ListParagraph"/>
        <w:numPr>
          <w:ilvl w:val="3"/>
          <w:numId w:val="42"/>
        </w:numPr>
      </w:pPr>
      <w:r>
        <w:t xml:space="preserve">On the bar menu up top, change the view from </w:t>
      </w:r>
      <w:r w:rsidRPr="00197843">
        <w:rPr>
          <w:b/>
          <w:bCs/>
        </w:rPr>
        <w:t>Standard</w:t>
      </w:r>
      <w:r>
        <w:t xml:space="preserve"> to </w:t>
      </w:r>
      <w:r w:rsidRPr="00197843">
        <w:rPr>
          <w:b/>
          <w:bCs/>
        </w:rPr>
        <w:t>Entire</w:t>
      </w:r>
      <w:r>
        <w:t xml:space="preserve"> </w:t>
      </w:r>
      <w:r w:rsidRPr="00197843">
        <w:rPr>
          <w:b/>
          <w:bCs/>
        </w:rPr>
        <w:t>View</w:t>
      </w:r>
      <w:r>
        <w:t xml:space="preserve"> by clicking on the drop-down arrow</w:t>
      </w:r>
    </w:p>
    <w:p w14:paraId="21B90357" w14:textId="77777777" w:rsidR="007B2710" w:rsidRPr="007B2710" w:rsidRDefault="007B2710" w:rsidP="002A007B">
      <w:pPr>
        <w:pStyle w:val="Steps"/>
      </w:pPr>
      <w:r>
        <w:t xml:space="preserve">Creating </w:t>
      </w:r>
      <w:r w:rsidRPr="009A09C1">
        <w:t>the</w:t>
      </w:r>
      <w:r>
        <w:rPr>
          <w:b/>
          <w:bCs/>
        </w:rPr>
        <w:t xml:space="preserve"> Dashboard</w:t>
      </w:r>
    </w:p>
    <w:p w14:paraId="6548D339" w14:textId="77777777" w:rsidR="008E46C6" w:rsidRDefault="008E46C6" w:rsidP="008E46C6">
      <w:pPr>
        <w:pStyle w:val="ListParagraph"/>
      </w:pPr>
      <w:r>
        <w:t>On the Dashboard panel click the drop down next to Size, Select Automatic</w:t>
      </w:r>
    </w:p>
    <w:p w14:paraId="1057007F" w14:textId="77777777" w:rsidR="00BB58DD" w:rsidRDefault="00BB58DD" w:rsidP="00BB58DD">
      <w:pPr>
        <w:pStyle w:val="ListParagraph"/>
      </w:pPr>
      <w:r>
        <w:t>Grab Total Customer and place it on the top left corner</w:t>
      </w:r>
    </w:p>
    <w:p w14:paraId="74BAAF79" w14:textId="77777777" w:rsidR="00BB58DD" w:rsidRDefault="00BB58DD" w:rsidP="00BB58DD">
      <w:pPr>
        <w:pStyle w:val="ListParagraph"/>
      </w:pPr>
      <w:r>
        <w:t>Grab All Active Customers and Place it right next to Total customers</w:t>
      </w:r>
    </w:p>
    <w:p w14:paraId="38EA9CA9" w14:textId="77777777" w:rsidR="00BB58DD" w:rsidRDefault="00BB58DD" w:rsidP="00BB58DD">
      <w:pPr>
        <w:pStyle w:val="ListParagraph"/>
      </w:pPr>
      <w:r>
        <w:t>Grab All Churn Customers and Place it right next to All Active Customers</w:t>
      </w:r>
    </w:p>
    <w:p w14:paraId="35DC0C4C" w14:textId="402F98DA" w:rsidR="008E46C6" w:rsidRDefault="008E46C6" w:rsidP="008E46C6">
      <w:pPr>
        <w:pStyle w:val="ListParagraph"/>
      </w:pPr>
      <w:r>
        <w:t>Drop the Map on the screen</w:t>
      </w:r>
      <w:r w:rsidR="00D3593A">
        <w:t xml:space="preserve"> to the far right</w:t>
      </w:r>
    </w:p>
    <w:p w14:paraId="55D08A3D" w14:textId="77777777" w:rsidR="008E46C6" w:rsidRDefault="008E46C6" w:rsidP="007B13E7">
      <w:pPr>
        <w:pStyle w:val="ListParagraph"/>
        <w:numPr>
          <w:ilvl w:val="2"/>
          <w:numId w:val="42"/>
        </w:numPr>
      </w:pPr>
      <w:r>
        <w:t>Click on the map and click on the drop down the appears.</w:t>
      </w:r>
    </w:p>
    <w:p w14:paraId="3C541CB4" w14:textId="77777777" w:rsidR="008E46C6" w:rsidRDefault="008E46C6" w:rsidP="007B13E7">
      <w:pPr>
        <w:pStyle w:val="ListParagraph"/>
        <w:numPr>
          <w:ilvl w:val="2"/>
          <w:numId w:val="42"/>
        </w:numPr>
      </w:pPr>
      <w:r>
        <w:t>Select Use as Filter</w:t>
      </w:r>
    </w:p>
    <w:p w14:paraId="163D8178" w14:textId="77777777" w:rsidR="008E46C6" w:rsidRDefault="008E46C6" w:rsidP="008E46C6">
      <w:pPr>
        <w:pStyle w:val="ListParagraph"/>
      </w:pPr>
      <w:r>
        <w:t>Minimize Customers Count row to about an 1in</w:t>
      </w:r>
    </w:p>
    <w:p w14:paraId="509C8D6B" w14:textId="4598649D" w:rsidR="008E46C6" w:rsidRDefault="008E46C6" w:rsidP="008E46C6">
      <w:pPr>
        <w:pStyle w:val="ListParagraph"/>
      </w:pPr>
      <w:r>
        <w:t xml:space="preserve">Grab WGU Internet Service and place it </w:t>
      </w:r>
      <w:r w:rsidR="002A31FA">
        <w:t>customer count</w:t>
      </w:r>
    </w:p>
    <w:p w14:paraId="20EA1DE3" w14:textId="77777777" w:rsidR="008E46C6" w:rsidRDefault="008E46C6" w:rsidP="008E46C6">
      <w:pPr>
        <w:pStyle w:val="ListParagraph"/>
      </w:pPr>
      <w:r>
        <w:t>Grab IBM Internet Service and place it right next to WGU Internet Service</w:t>
      </w:r>
    </w:p>
    <w:p w14:paraId="5089430A" w14:textId="176E8465" w:rsidR="008E46C6" w:rsidRDefault="008E46C6" w:rsidP="008E46C6">
      <w:pPr>
        <w:pStyle w:val="ListParagraph"/>
      </w:pPr>
      <w:r>
        <w:lastRenderedPageBreak/>
        <w:t xml:space="preserve">Grab WGU Addons and place it </w:t>
      </w:r>
      <w:r w:rsidR="005F6E4D">
        <w:t>in the center of the dashboard splitting the map from the customer counts</w:t>
      </w:r>
    </w:p>
    <w:p w14:paraId="3CDDAB9A" w14:textId="78E02689" w:rsidR="008E46C6" w:rsidRDefault="008E46C6" w:rsidP="008E46C6">
      <w:pPr>
        <w:pStyle w:val="ListParagraph"/>
      </w:pPr>
      <w:r>
        <w:t xml:space="preserve">Grab IBM Addons and place it under </w:t>
      </w:r>
      <w:r w:rsidR="007C371D">
        <w:t>WGU Addon</w:t>
      </w:r>
    </w:p>
    <w:p w14:paraId="1F0D0C0A" w14:textId="1E9B5AC7" w:rsidR="008E46C6" w:rsidRDefault="007C371D" w:rsidP="008E46C6">
      <w:pPr>
        <w:pStyle w:val="ListParagraph"/>
      </w:pPr>
      <w:r>
        <w:t>Grab WGU Mar</w:t>
      </w:r>
      <w:r w:rsidR="005A0EF3">
        <w:t>ital Stat and place it under the map</w:t>
      </w:r>
      <w:r>
        <w:t xml:space="preserve"> </w:t>
      </w:r>
    </w:p>
    <w:p w14:paraId="52938DFC" w14:textId="290A2425" w:rsidR="008E46C6" w:rsidRDefault="005A0EF3" w:rsidP="008E46C6">
      <w:pPr>
        <w:pStyle w:val="ListParagraph"/>
      </w:pPr>
      <w:r>
        <w:t>Grab IBM Marital Stat and place it under the map to the right o</w:t>
      </w:r>
      <w:r w:rsidR="00BE3A0B">
        <w:t>f the WGU Marital Stat</w:t>
      </w:r>
    </w:p>
    <w:p w14:paraId="04385398" w14:textId="3C2D5E01" w:rsidR="00367A61" w:rsidRDefault="00074FAC" w:rsidP="00367A61">
      <w:pPr>
        <w:pStyle w:val="Heading4"/>
      </w:pPr>
      <w:bookmarkStart w:id="4" w:name="_Upload_the_Pre-configured"/>
      <w:bookmarkEnd w:id="4"/>
      <w:r w:rsidRPr="00074FAC">
        <w:t>Upload the Pre-configured Tableau Workbook</w:t>
      </w:r>
    </w:p>
    <w:p w14:paraId="602BE3E2" w14:textId="77777777" w:rsidR="002A007B" w:rsidRDefault="002241BD" w:rsidP="002A007B">
      <w:pPr>
        <w:pStyle w:val="Steps"/>
        <w:numPr>
          <w:ilvl w:val="0"/>
          <w:numId w:val="49"/>
        </w:numPr>
      </w:pPr>
      <w:r w:rsidRPr="002241BD">
        <w:t xml:space="preserve">Download the Tableau package workbook from </w:t>
      </w:r>
      <w:r w:rsidR="00CC56A2" w:rsidRPr="005F1726">
        <w:rPr>
          <w:rStyle w:val="Hyperlink"/>
        </w:rPr>
        <w:t>book1.tbwx</w:t>
      </w:r>
    </w:p>
    <w:p w14:paraId="183D535F" w14:textId="77777777" w:rsidR="002A007B" w:rsidRDefault="002241BD" w:rsidP="002A007B">
      <w:pPr>
        <w:pStyle w:val="Steps"/>
        <w:numPr>
          <w:ilvl w:val="0"/>
          <w:numId w:val="49"/>
        </w:numPr>
      </w:pPr>
      <w:r w:rsidRPr="002241BD">
        <w:t>Open the file in Tableau</w:t>
      </w:r>
      <w:r>
        <w:t xml:space="preserve"> and input password: </w:t>
      </w:r>
      <w:r w:rsidRPr="002A007B">
        <w:rPr>
          <w:b/>
          <w:bCs/>
        </w:rPr>
        <w:t>Passw0rd!</w:t>
      </w:r>
    </w:p>
    <w:p w14:paraId="5840864C" w14:textId="3B0DB74A" w:rsidR="00772B8B" w:rsidRPr="00074FAC" w:rsidRDefault="00772B8B" w:rsidP="002A007B">
      <w:pPr>
        <w:pStyle w:val="Steps"/>
        <w:numPr>
          <w:ilvl w:val="0"/>
          <w:numId w:val="49"/>
        </w:numPr>
      </w:pPr>
      <w:r w:rsidRPr="00772B8B">
        <w:t>Review and interact with the pre-built dashboard</w:t>
      </w:r>
    </w:p>
    <w:p w14:paraId="00825E0B" w14:textId="21D46171" w:rsidR="00BE1793" w:rsidRDefault="00EC59FB" w:rsidP="00BE1793">
      <w:pPr>
        <w:pStyle w:val="Heading3"/>
      </w:pPr>
      <w:r>
        <w:t>N</w:t>
      </w:r>
      <w:r w:rsidRPr="00EC59FB">
        <w:t>avigat</w:t>
      </w:r>
      <w:r>
        <w:t>ing</w:t>
      </w:r>
      <w:r w:rsidRPr="00EC59FB">
        <w:t xml:space="preserve"> the </w:t>
      </w:r>
      <w:r>
        <w:t>D</w:t>
      </w:r>
      <w:r w:rsidRPr="00EC59FB">
        <w:t>ashboard</w:t>
      </w:r>
    </w:p>
    <w:p w14:paraId="1FC3FF74" w14:textId="77777777" w:rsidR="00E27E54" w:rsidRDefault="00E27E54" w:rsidP="00E27E54">
      <w:r>
        <w:t>The following steps will help guide the Navigation through the Dashboard</w:t>
      </w:r>
    </w:p>
    <w:p w14:paraId="3D2BBCD0" w14:textId="77777777" w:rsidR="00E27E54" w:rsidRPr="006A7B6F" w:rsidRDefault="00E27E54" w:rsidP="00E27E54">
      <w:pPr>
        <w:rPr>
          <w:b/>
          <w:bCs/>
          <w:color w:val="C85200"/>
        </w:rPr>
      </w:pPr>
      <w:r w:rsidRPr="006A7B6F">
        <w:rPr>
          <w:b/>
          <w:bCs/>
          <w:color w:val="C85200"/>
        </w:rPr>
        <w:t>Sheets</w:t>
      </w:r>
    </w:p>
    <w:p w14:paraId="55B9A33C" w14:textId="77777777" w:rsidR="009E6D66" w:rsidRDefault="00E27E54" w:rsidP="009E6D66">
      <w:pPr>
        <w:pStyle w:val="ListParagraph"/>
        <w:numPr>
          <w:ilvl w:val="0"/>
          <w:numId w:val="45"/>
        </w:numPr>
      </w:pPr>
      <w:r>
        <w:t>On the top of the dashboard, you will see tabs to navigate through the different sheets if you want to see them individually.</w:t>
      </w:r>
    </w:p>
    <w:p w14:paraId="17BE50CF" w14:textId="3D328233" w:rsidR="00E27E54" w:rsidRDefault="00E27E54" w:rsidP="009E6D66">
      <w:pPr>
        <w:pStyle w:val="ListParagraph"/>
        <w:numPr>
          <w:ilvl w:val="0"/>
          <w:numId w:val="45"/>
        </w:numPr>
      </w:pPr>
      <w:r>
        <w:t>You can click on Full-Screen view to expand it to the size of your screen</w:t>
      </w:r>
    </w:p>
    <w:p w14:paraId="70D3062B" w14:textId="77777777" w:rsidR="00E066DB" w:rsidRPr="006A7B6F" w:rsidRDefault="00E27E54" w:rsidP="00E066DB">
      <w:pPr>
        <w:rPr>
          <w:b/>
          <w:bCs/>
          <w:color w:val="C85200"/>
        </w:rPr>
      </w:pPr>
      <w:r w:rsidRPr="006A7B6F">
        <w:rPr>
          <w:b/>
          <w:bCs/>
          <w:color w:val="C85200"/>
        </w:rPr>
        <w:t>Interacting with Data Points</w:t>
      </w:r>
    </w:p>
    <w:p w14:paraId="663041A6" w14:textId="77777777" w:rsidR="00857010" w:rsidRDefault="00E27E54" w:rsidP="00857010">
      <w:pPr>
        <w:pStyle w:val="ListParagraph"/>
        <w:numPr>
          <w:ilvl w:val="0"/>
          <w:numId w:val="46"/>
        </w:numPr>
      </w:pPr>
      <w:r>
        <w:t>Hover:</w:t>
      </w:r>
    </w:p>
    <w:p w14:paraId="189AEBC0" w14:textId="3E01CD5D" w:rsidR="00E066DB" w:rsidRDefault="00E27E54" w:rsidP="00857010">
      <w:pPr>
        <w:pStyle w:val="ListParagraph"/>
        <w:numPr>
          <w:ilvl w:val="0"/>
          <w:numId w:val="0"/>
        </w:numPr>
        <w:ind w:left="1440"/>
      </w:pPr>
      <w:r>
        <w:t>This will let you Hover any data point(bar, map) to view a detailed tooltip. These tooltips display the number of customers, percentages of totals, Churn counts and more.</w:t>
      </w:r>
    </w:p>
    <w:p w14:paraId="78CA860D" w14:textId="77777777" w:rsidR="00857010" w:rsidRDefault="00E27E54" w:rsidP="00857010">
      <w:pPr>
        <w:pStyle w:val="ListParagraph"/>
        <w:numPr>
          <w:ilvl w:val="0"/>
          <w:numId w:val="46"/>
        </w:numPr>
      </w:pPr>
      <w:r>
        <w:t>Tooltips</w:t>
      </w:r>
    </w:p>
    <w:p w14:paraId="533351F3" w14:textId="01C35F65" w:rsidR="00E27E54" w:rsidRDefault="00A8532C" w:rsidP="00857010">
      <w:pPr>
        <w:pStyle w:val="ListParagraph"/>
        <w:numPr>
          <w:ilvl w:val="0"/>
          <w:numId w:val="0"/>
        </w:numPr>
        <w:ind w:left="1440"/>
      </w:pPr>
      <w:r>
        <w:t>T</w:t>
      </w:r>
      <w:r w:rsidR="00E27E54">
        <w:t>ooltip provides you with additional information to help identify trends in the data.</w:t>
      </w:r>
    </w:p>
    <w:p w14:paraId="034C25F5" w14:textId="77777777" w:rsidR="00C56FDF" w:rsidRDefault="00E27E54" w:rsidP="00C56FDF">
      <w:pPr>
        <w:pStyle w:val="ListParagraph"/>
        <w:numPr>
          <w:ilvl w:val="0"/>
          <w:numId w:val="46"/>
        </w:numPr>
      </w:pPr>
      <w:r>
        <w:t>Map</w:t>
      </w:r>
    </w:p>
    <w:p w14:paraId="7414DBD0" w14:textId="55F3C151" w:rsidR="00E27E54" w:rsidRDefault="00E27E54" w:rsidP="00C56FDF">
      <w:pPr>
        <w:pStyle w:val="ListParagraph"/>
        <w:numPr>
          <w:ilvl w:val="0"/>
          <w:numId w:val="0"/>
        </w:numPr>
        <w:ind w:left="1440"/>
      </w:pPr>
      <w:r>
        <w:t>If you click on a state on the map, you can see an adjusted insight on the current state in all visuals</w:t>
      </w:r>
    </w:p>
    <w:p w14:paraId="5F41B8F7" w14:textId="3387290C" w:rsidR="00E27E54" w:rsidRDefault="00E27E54" w:rsidP="00DB2EA0">
      <w:pPr>
        <w:pStyle w:val="ListParagraph"/>
        <w:numPr>
          <w:ilvl w:val="1"/>
          <w:numId w:val="46"/>
        </w:numPr>
      </w:pPr>
      <w:r>
        <w:t>The lower monthly charge is in Orange and the Higher charge is in Blue</w:t>
      </w:r>
    </w:p>
    <w:p w14:paraId="7A67CBED" w14:textId="77777777" w:rsidR="00DB2EA0" w:rsidRDefault="00E27E54" w:rsidP="00DB2EA0">
      <w:pPr>
        <w:pStyle w:val="ListParagraph"/>
        <w:numPr>
          <w:ilvl w:val="0"/>
          <w:numId w:val="46"/>
        </w:numPr>
      </w:pPr>
      <w:r>
        <w:t>Bars</w:t>
      </w:r>
    </w:p>
    <w:p w14:paraId="7CF7D741" w14:textId="6890144D" w:rsidR="00E27E54" w:rsidRDefault="00E27E54" w:rsidP="00DB2EA0">
      <w:pPr>
        <w:pStyle w:val="ListParagraph"/>
        <w:numPr>
          <w:ilvl w:val="0"/>
          <w:numId w:val="0"/>
        </w:numPr>
        <w:ind w:left="1440"/>
      </w:pPr>
      <w:r>
        <w:t>If you click on any of the Bars you can see an adjusted insight on the current status</w:t>
      </w:r>
    </w:p>
    <w:p w14:paraId="44BAB2DB" w14:textId="48FCD43A" w:rsidR="00E27E54" w:rsidRPr="00E27E54" w:rsidRDefault="00E27E54" w:rsidP="00723AB7">
      <w:pPr>
        <w:pStyle w:val="ListParagraph"/>
        <w:numPr>
          <w:ilvl w:val="0"/>
          <w:numId w:val="46"/>
        </w:numPr>
      </w:pPr>
      <w:r>
        <w:t>You filter by Gender, Churn, and Internet Service selected by each group</w:t>
      </w:r>
    </w:p>
    <w:p w14:paraId="352A98FD" w14:textId="26AB811C" w:rsidR="002208D7" w:rsidRDefault="00916A0C" w:rsidP="002208D7">
      <w:pPr>
        <w:pStyle w:val="Heading3"/>
      </w:pPr>
      <w:r w:rsidRPr="00916A0C">
        <w:t>SQL Code and Supporting Queries</w:t>
      </w:r>
    </w:p>
    <w:p w14:paraId="25C74483" w14:textId="1C435B93" w:rsidR="003276E6" w:rsidRPr="003276E6" w:rsidRDefault="003276E6" w:rsidP="003276E6">
      <w:r w:rsidRPr="000E7161">
        <w:rPr>
          <w:b/>
          <w:bCs/>
        </w:rPr>
        <w:t>All code</w:t>
      </w:r>
      <w:r>
        <w:t xml:space="preserve"> has been included in the </w:t>
      </w:r>
      <w:r w:rsidRPr="000E7161">
        <w:rPr>
          <w:b/>
          <w:bCs/>
        </w:rPr>
        <w:t>steps above</w:t>
      </w:r>
      <w:r>
        <w:t xml:space="preserve"> and in</w:t>
      </w:r>
      <w:r w:rsidR="00011F30">
        <w:t xml:space="preserve"> the file named </w:t>
      </w:r>
      <w:r w:rsidR="000E7161" w:rsidRPr="004C3BAA">
        <w:rPr>
          <w:rStyle w:val="Hyperlink"/>
        </w:rPr>
        <w:t>d211code.txt</w:t>
      </w:r>
    </w:p>
    <w:p w14:paraId="05AD619F" w14:textId="375256ED" w:rsidR="00CB4883" w:rsidRDefault="00D82764" w:rsidP="00CF1C20">
      <w:pPr>
        <w:pStyle w:val="Heading1"/>
        <w:rPr>
          <w:rStyle w:val="Heading4Char"/>
        </w:rPr>
      </w:pPr>
      <w:r w:rsidRPr="00D82764">
        <w:t>Part 2:  Demonstration</w:t>
      </w:r>
    </w:p>
    <w:p w14:paraId="3D6E6586" w14:textId="5FA193FA" w:rsidR="00A417C1" w:rsidRDefault="00CB4883" w:rsidP="00E2029D">
      <w:pPr>
        <w:pStyle w:val="Heading2"/>
      </w:pPr>
      <w:r>
        <w:t>M</w:t>
      </w:r>
      <w:r w:rsidRPr="00CB4883">
        <w:t xml:space="preserve">ultimedia </w:t>
      </w:r>
      <w:r>
        <w:t>P</w:t>
      </w:r>
      <w:r w:rsidRPr="00CB4883">
        <w:t>resentation</w:t>
      </w:r>
      <w:r w:rsidR="212F006F" w:rsidRPr="00B863FB">
        <w:t xml:space="preserve"> </w:t>
      </w:r>
    </w:p>
    <w:p w14:paraId="0BC2D58A" w14:textId="78A0A2C2" w:rsidR="00D06BF0" w:rsidRDefault="003E7143" w:rsidP="003E7143">
      <w:r>
        <w:t xml:space="preserve">Panopto Link: </w:t>
      </w:r>
      <w:hyperlink r:id="rId11" w:history="1">
        <w:r w:rsidR="002F75D7" w:rsidRPr="002F75D7">
          <w:rPr>
            <w:rStyle w:val="Hyperlink"/>
          </w:rPr>
          <w:t>Ganger, Kiara D211 (panopto.com)</w:t>
        </w:r>
      </w:hyperlink>
    </w:p>
    <w:p w14:paraId="49094021" w14:textId="45A9E0F7" w:rsidR="008D0E97" w:rsidRPr="00D06BF0" w:rsidRDefault="008D0E97" w:rsidP="003E7143">
      <w:r>
        <w:rPr>
          <w:noProof/>
        </w:rPr>
        <w:lastRenderedPageBreak/>
        <w:drawing>
          <wp:inline distT="0" distB="0" distL="0" distR="0" wp14:anchorId="21284A29" wp14:editId="3845833B">
            <wp:extent cx="4184607" cy="4365553"/>
            <wp:effectExtent l="0" t="0" r="6985" b="0"/>
            <wp:docPr id="17392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5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3480" cy="43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E961" w14:textId="5587E35A" w:rsidR="00D82764" w:rsidRPr="00B863FB" w:rsidRDefault="00D82764" w:rsidP="00CF1C20">
      <w:pPr>
        <w:pStyle w:val="Heading1"/>
      </w:pPr>
      <w:r w:rsidRPr="00D82764">
        <w:t>Part 3:  Report</w:t>
      </w:r>
    </w:p>
    <w:p w14:paraId="46847D2C" w14:textId="53437C86" w:rsidR="00D82764" w:rsidRDefault="00D82764" w:rsidP="00E2029D">
      <w:pPr>
        <w:pStyle w:val="Heading2"/>
      </w:pPr>
      <w:r>
        <w:t>O</w:t>
      </w:r>
      <w:r w:rsidRPr="00D82764">
        <w:t xml:space="preserve">utline </w:t>
      </w:r>
      <w:r>
        <w:t>of E</w:t>
      </w:r>
      <w:r w:rsidRPr="00D82764">
        <w:t>xploration</w:t>
      </w:r>
    </w:p>
    <w:p w14:paraId="501D6457" w14:textId="0199738B" w:rsidR="00374FC9" w:rsidRDefault="00757051" w:rsidP="00374FC9">
      <w:pPr>
        <w:pStyle w:val="Heading3"/>
        <w:numPr>
          <w:ilvl w:val="0"/>
          <w:numId w:val="44"/>
        </w:numPr>
      </w:pPr>
      <w:r w:rsidRPr="00757051">
        <w:t>Aligning Purpose and Function of Dashboard with Stakeholders’ Needs</w:t>
      </w:r>
      <w:r w:rsidR="00405521">
        <w:t>:</w:t>
      </w:r>
    </w:p>
    <w:p w14:paraId="3709F5C7" w14:textId="1D1F2145" w:rsidR="0067242C" w:rsidRDefault="00507565" w:rsidP="0067242C">
      <w:r w:rsidRPr="00507565">
        <w:t>The dashboard was designed with a focus on understanding churn rates</w:t>
      </w:r>
      <w:r w:rsidR="0081299D">
        <w:t xml:space="preserve">. From </w:t>
      </w:r>
      <w:r w:rsidRPr="00507565">
        <w:t>how family status impacts the use of add-on services</w:t>
      </w:r>
      <w:r w:rsidR="0081299D">
        <w:t xml:space="preserve">, </w:t>
      </w:r>
      <w:r w:rsidR="00B857EA">
        <w:t xml:space="preserve">to </w:t>
      </w:r>
      <w:r w:rsidR="008A01B0">
        <w:t>how Internet Service impact churn rate</w:t>
      </w:r>
      <w:r w:rsidR="00B857EA">
        <w:t>s</w:t>
      </w:r>
      <w:r w:rsidRPr="00507565">
        <w:t>. This aligns with the stakeholders’ need to grasp not just the overall churn numbers, but also the reasons behind them</w:t>
      </w:r>
      <w:r w:rsidR="00CC415F">
        <w:t>. S</w:t>
      </w:r>
      <w:r w:rsidRPr="00507565">
        <w:t>pecifically</w:t>
      </w:r>
      <w:r w:rsidR="00CC415F">
        <w:t xml:space="preserve">, </w:t>
      </w:r>
      <w:r w:rsidRPr="00507565">
        <w:t>which demographic groups are most likely to churn. By allowing users to explore how internet service, gender, and family status</w:t>
      </w:r>
      <w:r w:rsidR="004B34AF">
        <w:t xml:space="preserve"> (children, no children, married, not married)</w:t>
      </w:r>
      <w:r w:rsidRPr="00507565">
        <w:t xml:space="preserve"> correlate with churn behavior, executives can gain insights that</w:t>
      </w:r>
      <w:r w:rsidR="008C40DF">
        <w:t xml:space="preserve"> can</w:t>
      </w:r>
      <w:r w:rsidRPr="00507565">
        <w:t xml:space="preserve"> help drive strategic decisions.</w:t>
      </w:r>
    </w:p>
    <w:p w14:paraId="3AA76FCF" w14:textId="401490D6" w:rsidR="00405521" w:rsidRDefault="00CD12B1" w:rsidP="0067242C">
      <w:pPr>
        <w:pStyle w:val="Heading3"/>
      </w:pPr>
      <w:r w:rsidRPr="00CD12B1">
        <w:t>Justifying the Business Intelligence Tool</w:t>
      </w:r>
    </w:p>
    <w:p w14:paraId="44792D05" w14:textId="7AF41816" w:rsidR="00405521" w:rsidRDefault="00405521" w:rsidP="006513C7">
      <w:r>
        <w:t xml:space="preserve">I selected Tableau </w:t>
      </w:r>
      <w:r w:rsidR="005306C8" w:rsidRPr="005306C8">
        <w:t xml:space="preserve">for this analysis because of its ability to create interactive, user-friendly dashboards that can visually communicate complex data patterns to non-technical stakeholders. Tableau's </w:t>
      </w:r>
      <w:r w:rsidR="00F219C8">
        <w:t>ability to</w:t>
      </w:r>
      <w:r w:rsidR="005306C8" w:rsidRPr="005306C8">
        <w:t xml:space="preserve"> integrat</w:t>
      </w:r>
      <w:r w:rsidR="003B2461">
        <w:t>e</w:t>
      </w:r>
      <w:r w:rsidR="005306C8" w:rsidRPr="005306C8">
        <w:t xml:space="preserve"> multiple datasets and </w:t>
      </w:r>
      <w:r w:rsidR="00DE5E49">
        <w:t>provide</w:t>
      </w:r>
      <w:r w:rsidR="005306C8" w:rsidRPr="005306C8">
        <w:t xml:space="preserve"> </w:t>
      </w:r>
      <w:r w:rsidR="0079740A">
        <w:t>interactive</w:t>
      </w:r>
      <w:r w:rsidR="005306C8" w:rsidRPr="005306C8">
        <w:t xml:space="preserve"> visualizations made it a </w:t>
      </w:r>
      <w:r w:rsidR="00F219C8">
        <w:t>no brainer</w:t>
      </w:r>
      <w:r w:rsidR="005306C8" w:rsidRPr="005306C8">
        <w:t xml:space="preserve"> for my goal of translating data into business insights. It also provides easy accessibility features, like its colorblind-friendly palettes, ensuring that the dashboard is inclusive for all users</w:t>
      </w:r>
      <w:r w:rsidR="006611E6">
        <w:t xml:space="preserve">, and its SQL code features allowed to create </w:t>
      </w:r>
      <w:r w:rsidR="00075C4A">
        <w:t>the necessary fields and meet task requirements.</w:t>
      </w:r>
    </w:p>
    <w:p w14:paraId="4CF86DD0" w14:textId="77777777" w:rsidR="00904BB1" w:rsidRDefault="00CD7553" w:rsidP="00CD7553">
      <w:pPr>
        <w:pStyle w:val="Heading3"/>
      </w:pPr>
      <w:r w:rsidRPr="00CD7553">
        <w:t>Data Cleaning and Preparation</w:t>
      </w:r>
    </w:p>
    <w:p w14:paraId="036070F5" w14:textId="11D72DD3" w:rsidR="00710F63" w:rsidRDefault="00FE787C" w:rsidP="006513C7">
      <w:r>
        <w:t>The data cleaning and p</w:t>
      </w:r>
      <w:r w:rsidR="00710F63" w:rsidRPr="00710F63">
        <w:t>repar</w:t>
      </w:r>
      <w:r>
        <w:t>ation</w:t>
      </w:r>
      <w:r w:rsidR="00710F63" w:rsidRPr="00710F63">
        <w:t xml:space="preserve"> involved using SQL queries to combine and transform datasets from </w:t>
      </w:r>
      <w:r w:rsidR="00F956C8">
        <w:t xml:space="preserve">two </w:t>
      </w:r>
      <w:r w:rsidR="00710F63" w:rsidRPr="00710F63">
        <w:t>different companies</w:t>
      </w:r>
      <w:r w:rsidR="00682A97">
        <w:t xml:space="preserve">, </w:t>
      </w:r>
      <w:r w:rsidR="005A51D1">
        <w:t xml:space="preserve"> </w:t>
      </w:r>
      <w:r w:rsidR="00710F63" w:rsidRPr="00710F63">
        <w:t>IBM and WGU. This included cleaning up inconsistencies</w:t>
      </w:r>
      <w:r w:rsidR="00356814">
        <w:t xml:space="preserve"> reformatting columns</w:t>
      </w:r>
      <w:r w:rsidR="00E85E33">
        <w:t xml:space="preserve">, changing values from with </w:t>
      </w:r>
      <w:r w:rsidR="00736946">
        <w:t>multiple</w:t>
      </w:r>
      <w:r w:rsidR="00E85E33">
        <w:t xml:space="preserve"> options to a simple yes and no</w:t>
      </w:r>
      <w:r w:rsidR="00736946">
        <w:t xml:space="preserve"> within </w:t>
      </w:r>
      <w:proofErr w:type="spellStart"/>
      <w:r w:rsidR="00736946">
        <w:t>pgAdmin</w:t>
      </w:r>
      <w:proofErr w:type="spellEnd"/>
      <w:r w:rsidR="00736946">
        <w:t xml:space="preserve"> and</w:t>
      </w:r>
      <w:r w:rsidR="00710F63" w:rsidRPr="00710F63">
        <w:t xml:space="preserve"> joining tables efficiently, and setting up calculated fields </w:t>
      </w:r>
      <w:r w:rsidR="00736946">
        <w:t>within</w:t>
      </w:r>
      <w:r w:rsidR="00710F63" w:rsidRPr="00710F63">
        <w:t>. For example</w:t>
      </w:r>
      <w:r w:rsidR="00710F63">
        <w:t>:</w:t>
      </w:r>
    </w:p>
    <w:p w14:paraId="34E8085C" w14:textId="0548AD88" w:rsidR="00405521" w:rsidRDefault="00405521" w:rsidP="006513C7">
      <w:r w:rsidRPr="008B094C">
        <w:rPr>
          <w:b/>
          <w:bCs/>
        </w:rPr>
        <w:lastRenderedPageBreak/>
        <w:t>Joins</w:t>
      </w:r>
      <w:r>
        <w:t xml:space="preserve">: Since </w:t>
      </w:r>
      <w:r w:rsidR="00133C4C">
        <w:t>the WGU tel</w:t>
      </w:r>
      <w:r w:rsidR="00112584">
        <w:t xml:space="preserve">ecom data was split between </w:t>
      </w:r>
      <w:r w:rsidR="00D00B9E">
        <w:t>multiple</w:t>
      </w:r>
      <w:r w:rsidR="00112584">
        <w:t xml:space="preserve"> tables</w:t>
      </w:r>
      <w:r>
        <w:t xml:space="preserve">, I used SQL INNER JOIN and LEFT JOIN operations to merge tables based on </w:t>
      </w:r>
      <w:r w:rsidR="003055DA">
        <w:t>customer id and location id</w:t>
      </w:r>
      <w:r w:rsidR="00CB2936">
        <w:t xml:space="preserve"> within </w:t>
      </w:r>
      <w:r w:rsidR="00757051">
        <w:t>Tableau</w:t>
      </w:r>
      <w:r w:rsidR="00CF1389">
        <w:t xml:space="preserve"> using the </w:t>
      </w:r>
      <w:r w:rsidR="00CF1389" w:rsidRPr="00686962">
        <w:t>Convert to Custom SQL</w:t>
      </w:r>
      <w:r w:rsidR="00CF1389">
        <w:t xml:space="preserve"> option</w:t>
      </w:r>
      <w:r>
        <w:t xml:space="preserve">. These joins allowed </w:t>
      </w:r>
      <w:r w:rsidR="00CF1389">
        <w:t xml:space="preserve">me to create one simple table to use for the </w:t>
      </w:r>
      <w:proofErr w:type="spellStart"/>
      <w:r w:rsidR="00CF1389">
        <w:t>wgu</w:t>
      </w:r>
      <w:proofErr w:type="spellEnd"/>
      <w:r w:rsidR="00CF1389">
        <w:t xml:space="preserve"> dataset without having to </w:t>
      </w:r>
      <w:r w:rsidR="0077444C">
        <w:t>work with more then I needed</w:t>
      </w:r>
      <w:r>
        <w:t>.</w:t>
      </w:r>
    </w:p>
    <w:p w14:paraId="38E3F150" w14:textId="5753D904" w:rsidR="00405521" w:rsidRDefault="00405521" w:rsidP="006513C7">
      <w:r w:rsidRPr="008B094C">
        <w:rPr>
          <w:b/>
          <w:bCs/>
        </w:rPr>
        <w:t>Data transformations</w:t>
      </w:r>
      <w:r>
        <w:t xml:space="preserve">: I used UPDATE and CASE WHEN statements to standardize data values, such as </w:t>
      </w:r>
      <w:r w:rsidR="008B094C">
        <w:t>changing</w:t>
      </w:r>
      <w:r>
        <w:t xml:space="preserve"> “</w:t>
      </w:r>
      <w:r w:rsidR="0077444C">
        <w:t>Single</w:t>
      </w:r>
      <w:r w:rsidR="0000334F">
        <w:t>, Married, Widowed, Divorced,</w:t>
      </w:r>
      <w:r w:rsidR="008929C1">
        <w:t xml:space="preserve"> Never </w:t>
      </w:r>
      <w:r w:rsidR="00AB5225">
        <w:t>Married</w:t>
      </w:r>
      <w:r>
        <w:t>” responses into binary format (</w:t>
      </w:r>
      <w:r w:rsidR="00D00B9E">
        <w:t>Single</w:t>
      </w:r>
      <w:r>
        <w:t>/</w:t>
      </w:r>
      <w:r w:rsidR="00D00B9E">
        <w:t>Married</w:t>
      </w:r>
      <w:r>
        <w:t xml:space="preserve">), and to categorize customer into meaningful groups </w:t>
      </w:r>
      <w:r w:rsidR="007C6889">
        <w:t>like</w:t>
      </w:r>
      <w:r>
        <w:t xml:space="preserve"> </w:t>
      </w:r>
      <w:r w:rsidR="00D00B9E">
        <w:t>Not Active</w:t>
      </w:r>
      <w:r w:rsidR="007C6889">
        <w:t xml:space="preserve"> and </w:t>
      </w:r>
      <w:r w:rsidR="00D00B9E">
        <w:t>A</w:t>
      </w:r>
      <w:r w:rsidR="007C6889">
        <w:t>ctive</w:t>
      </w:r>
      <w:r w:rsidR="00AC7120">
        <w:t>.</w:t>
      </w:r>
    </w:p>
    <w:p w14:paraId="1BAD6148" w14:textId="7FBAC5CF" w:rsidR="00405521" w:rsidRDefault="00405521" w:rsidP="006513C7">
      <w:r>
        <w:t>I performed aggregations (COUNT, SUM, AVG) to calculate churn rates and service usage by customer segment, allowing for more focused analysis in the dashboard.</w:t>
      </w:r>
    </w:p>
    <w:p w14:paraId="6579CB1D" w14:textId="20F5418B" w:rsidR="00405521" w:rsidRDefault="003A4708" w:rsidP="006513C7">
      <w:r>
        <w:t>In doing so</w:t>
      </w:r>
      <w:r w:rsidR="00405521">
        <w:t xml:space="preserve">, I was able to </w:t>
      </w:r>
      <w:r w:rsidR="00C7594A">
        <w:t>prepare</w:t>
      </w:r>
      <w:r w:rsidR="00405521">
        <w:t xml:space="preserve"> the data and generate meaningful </w:t>
      </w:r>
      <w:r w:rsidR="00C7594A">
        <w:t>information</w:t>
      </w:r>
      <w:r w:rsidR="00405521">
        <w:t xml:space="preserve"> that </w:t>
      </w:r>
      <w:r w:rsidR="00295605">
        <w:t>will help answer the questions being asked by the stakeholders</w:t>
      </w:r>
      <w:r w:rsidR="001B5770">
        <w:t xml:space="preserve"> </w:t>
      </w:r>
      <w:r w:rsidR="00405521">
        <w:t>.</w:t>
      </w:r>
    </w:p>
    <w:p w14:paraId="0C720E13" w14:textId="43A21F9A" w:rsidR="00405521" w:rsidRDefault="00757051" w:rsidP="00405521">
      <w:pPr>
        <w:pStyle w:val="Heading3"/>
        <w:numPr>
          <w:ilvl w:val="0"/>
          <w:numId w:val="44"/>
        </w:numPr>
      </w:pPr>
      <w:r w:rsidRPr="00757051">
        <w:t>Steps to Create the Dashboard</w:t>
      </w:r>
      <w:r w:rsidR="00405521">
        <w:t>:</w:t>
      </w:r>
    </w:p>
    <w:p w14:paraId="0E92B005" w14:textId="77777777" w:rsidR="00405521" w:rsidRDefault="00405521" w:rsidP="006513C7">
      <w:r>
        <w:t>The dashboard creation process involved several key steps:</w:t>
      </w:r>
    </w:p>
    <w:p w14:paraId="50590432" w14:textId="059217E7" w:rsidR="00405521" w:rsidRDefault="00405521" w:rsidP="006571F7">
      <w:r>
        <w:t>I first created parameters for selecting different services, allowing users to toggle between services like device protection and streaming options.</w:t>
      </w:r>
      <w:r w:rsidR="00080105">
        <w:t xml:space="preserve"> T</w:t>
      </w:r>
      <w:r>
        <w:t>hen created calculated fields to display customer selections based on the chosen service</w:t>
      </w:r>
      <w:r w:rsidR="00AA3DA8">
        <w:t>, marital status and churn status</w:t>
      </w:r>
      <w:r>
        <w:t>.</w:t>
      </w:r>
      <w:r w:rsidR="006571F7">
        <w:t xml:space="preserve"> </w:t>
      </w:r>
      <w:r>
        <w:t xml:space="preserve">I </w:t>
      </w:r>
      <w:r w:rsidR="00EE426F">
        <w:t>used</w:t>
      </w:r>
      <w:r>
        <w:t xml:space="preserve"> SQL </w:t>
      </w:r>
      <w:r w:rsidR="00EE426F">
        <w:t xml:space="preserve">query </w:t>
      </w:r>
      <w:r>
        <w:t xml:space="preserve">to </w:t>
      </w:r>
      <w:r w:rsidR="00EE426F">
        <w:t>create</w:t>
      </w:r>
      <w:r>
        <w:t xml:space="preserve"> visualizations such as churn rate </w:t>
      </w:r>
      <w:r w:rsidR="000643D5">
        <w:t>comparisons and</w:t>
      </w:r>
      <w:r>
        <w:t xml:space="preserve"> used demographic filters </w:t>
      </w:r>
      <w:r w:rsidR="006571F7">
        <w:t>like</w:t>
      </w:r>
      <w:r>
        <w:t xml:space="preserve"> gender</w:t>
      </w:r>
      <w:r w:rsidR="006571F7">
        <w:t xml:space="preserve"> and</w:t>
      </w:r>
      <w:r>
        <w:t xml:space="preserve"> dependent status</w:t>
      </w:r>
      <w:r w:rsidR="006571F7">
        <w:t xml:space="preserve"> </w:t>
      </w:r>
      <w:r>
        <w:t>to enhance interactivity. I</w:t>
      </w:r>
      <w:r w:rsidR="006571F7">
        <w:t xml:space="preserve"> even</w:t>
      </w:r>
      <w:r>
        <w:t xml:space="preserve"> ensured accessibility with color-blind-friendly palettes and a layout that was intuitive, making it easy for stakeholders to explore and extract insights.</w:t>
      </w:r>
      <w:r w:rsidR="00C94CA2">
        <w:t xml:space="preserve"> I created each sheet in order to compare</w:t>
      </w:r>
      <w:r w:rsidR="00B53B99">
        <w:t xml:space="preserve"> for example </w:t>
      </w:r>
      <w:proofErr w:type="spellStart"/>
      <w:r w:rsidR="00B53B99">
        <w:t>wgu</w:t>
      </w:r>
      <w:proofErr w:type="spellEnd"/>
      <w:r w:rsidR="00B53B99">
        <w:t xml:space="preserve"> internet service and then </w:t>
      </w:r>
      <w:proofErr w:type="spellStart"/>
      <w:r w:rsidR="00B53B99">
        <w:t>ibm</w:t>
      </w:r>
      <w:proofErr w:type="spellEnd"/>
      <w:r w:rsidR="00B53B99">
        <w:t xml:space="preserve"> internet service. </w:t>
      </w:r>
      <w:r w:rsidR="00222F3E">
        <w:t xml:space="preserve">I used the matching variables </w:t>
      </w:r>
      <w:proofErr w:type="spellStart"/>
      <w:r w:rsidR="00222F3E">
        <w:t>inorder</w:t>
      </w:r>
      <w:proofErr w:type="spellEnd"/>
      <w:r w:rsidR="00222F3E">
        <w:t xml:space="preserve"> to have an accurate comparison</w:t>
      </w:r>
      <w:r w:rsidR="00557872">
        <w:t xml:space="preserve"> and kept that same process for the other sheets. Then for the dashboard I dragged all the sheets over</w:t>
      </w:r>
      <w:r w:rsidR="00065B43">
        <w:t xml:space="preserve"> and set maps as a filter allowing the user to filter by state.</w:t>
      </w:r>
    </w:p>
    <w:p w14:paraId="0202D586" w14:textId="36882980" w:rsidR="00405521" w:rsidRDefault="00040A96" w:rsidP="00405521">
      <w:pPr>
        <w:pStyle w:val="Heading3"/>
        <w:numPr>
          <w:ilvl w:val="0"/>
          <w:numId w:val="44"/>
        </w:numPr>
      </w:pPr>
      <w:r w:rsidRPr="00040A96">
        <w:t>Results of the Analysis</w:t>
      </w:r>
      <w:r w:rsidR="00405521">
        <w:t>:</w:t>
      </w:r>
    </w:p>
    <w:p w14:paraId="41C6239C" w14:textId="48ADC109" w:rsidR="00405521" w:rsidRDefault="001B1AB9" w:rsidP="006513C7">
      <w:r>
        <w:t xml:space="preserve">The results of the </w:t>
      </w:r>
      <w:r w:rsidR="001F5F7A">
        <w:t>analysis provided a few important details</w:t>
      </w:r>
      <w:r w:rsidR="00405521">
        <w:t xml:space="preserve"> For example, SQL-based aggregations showed which internet services had the highest churn rates, while subqueries helped analyze how family status impacted the usage of add-on services. These findings enabled the dashboard to deliver actionable insights to executives, such as the need to update certain services or create targeted marketing campaigns for families.</w:t>
      </w:r>
    </w:p>
    <w:p w14:paraId="6950FEC6" w14:textId="3B38D416" w:rsidR="00405521" w:rsidRDefault="00E140E8" w:rsidP="00405521">
      <w:pPr>
        <w:pStyle w:val="Heading3"/>
        <w:numPr>
          <w:ilvl w:val="0"/>
          <w:numId w:val="44"/>
        </w:numPr>
      </w:pPr>
      <w:r w:rsidRPr="00E140E8">
        <w:t>Limitations of the Analysis</w:t>
      </w:r>
      <w:r w:rsidR="00405521">
        <w:t>:</w:t>
      </w:r>
    </w:p>
    <w:p w14:paraId="0732735B" w14:textId="59DD0FFA" w:rsidR="00E2029D" w:rsidRDefault="00405521" w:rsidP="00A74483">
      <w:r>
        <w:t xml:space="preserve">One limitation of the analysis was the lack of consistent customer IDs between the WGU and IBM datasets, which made it impossible to perform a direct customer-level comparison across both companies. Instead, I relied on SQL joins and advanced techniques to create high-level comparisons using shared variables like service usage and demographics. Another limitation was </w:t>
      </w:r>
      <w:r w:rsidR="00B70E06" w:rsidRPr="00B70E06">
        <w:t>some variables, like customer satisfaction, weren’t present in both datasets, which limited the scope of our analysis to certain demographic and service-based trends</w:t>
      </w:r>
      <w:r>
        <w:t>. Despite these limitations, the dashboard still provided valuable trends and actionable insights for decision-making.</w:t>
      </w:r>
    </w:p>
    <w:p w14:paraId="18535FC3" w14:textId="77777777" w:rsidR="00476AF3" w:rsidRDefault="00000000" w:rsidP="00476AF3">
      <w:pPr>
        <w:pStyle w:val="TableHeading"/>
      </w:pPr>
      <w:sdt>
        <w:sdtPr>
          <w:id w:val="276222477"/>
          <w:placeholder>
            <w:docPart w:val="D558B8B415DC441BAE576172ABBAC4CA"/>
          </w:placeholder>
          <w:temporary/>
          <w:showingPlcHdr/>
          <w15:appearance w15:val="hidden"/>
        </w:sdtPr>
        <w:sdtContent>
          <w:r w:rsidR="00476AF3" w:rsidRPr="00B5233A">
            <w:t>Figures Title</w:t>
          </w:r>
        </w:sdtContent>
      </w:sdt>
      <w:r w:rsidR="00476AF3" w:rsidRPr="576062CF">
        <w:t xml:space="preserve"> </w:t>
      </w:r>
    </w:p>
    <w:p w14:paraId="200FF144" w14:textId="7C3DB4C1" w:rsidR="00476AF3" w:rsidRDefault="00000000" w:rsidP="00CC7FC2">
      <w:pPr>
        <w:pStyle w:val="Heading5"/>
      </w:pPr>
      <w:sdt>
        <w:sdtPr>
          <w:id w:val="748705629"/>
          <w:placeholder>
            <w:docPart w:val="AC9D22C6497F4B6CB16EFAB49FDD5B54"/>
          </w:placeholder>
          <w:temporary/>
          <w:showingPlcHdr/>
          <w15:appearance w15:val="hidden"/>
        </w:sdtPr>
        <w:sdtEndPr>
          <w:rPr>
            <w:i/>
            <w:iCs/>
          </w:rPr>
        </w:sdtEndPr>
        <w:sdtContent>
          <w:r w:rsidR="00476AF3" w:rsidRPr="00530EF3">
            <w:t>Figure 1.</w:t>
          </w:r>
        </w:sdtContent>
      </w:sdt>
      <w:r w:rsidR="00476AF3" w:rsidRPr="00530EF3">
        <w:t xml:space="preserve"> </w:t>
      </w:r>
    </w:p>
    <w:p w14:paraId="1EA7917A" w14:textId="124FA439" w:rsidR="00476AF3" w:rsidRDefault="007A4439" w:rsidP="00476AF3">
      <w:pPr>
        <w:pStyle w:val="NoIndent"/>
        <w:rPr>
          <w:noProof/>
          <w:lang w:val="en-AU" w:eastAsia="en-AU"/>
        </w:rPr>
      </w:pPr>
      <w:r>
        <w:rPr>
          <w:rFonts w:ascii="Calibri" w:eastAsia="Calibri" w:hAnsi="Calibri" w:cs="Calibri"/>
          <w:noProof/>
          <w:color w:val="000000" w:themeColor="text1"/>
        </w:rPr>
        <w:lastRenderedPageBreak/>
        <w:drawing>
          <wp:inline distT="0" distB="0" distL="0" distR="0" wp14:anchorId="4650F644" wp14:editId="2E4B8BEE">
            <wp:extent cx="3374065" cy="3438108"/>
            <wp:effectExtent l="0" t="0" r="0" b="0"/>
            <wp:docPr id="47464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2007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119" cy="3443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0AE648" w14:textId="45514550" w:rsidR="00861DE2" w:rsidRDefault="004A584B" w:rsidP="00F86F99">
      <w:pPr>
        <w:pStyle w:val="Heading5"/>
      </w:pPr>
      <w:r>
        <w:t xml:space="preserve">Figure 2. </w:t>
      </w:r>
    </w:p>
    <w:p w14:paraId="2061D4D8" w14:textId="3B2CCEDE" w:rsidR="00861DE2" w:rsidRDefault="004A584B" w:rsidP="00476AF3">
      <w:pPr>
        <w:pStyle w:val="NoIndent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108DD2F" wp14:editId="6D3D5922">
            <wp:extent cx="3839597" cy="1864242"/>
            <wp:effectExtent l="0" t="0" r="0" b="3175"/>
            <wp:docPr id="1126028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834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1021" cy="187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ABA5" w14:textId="141901A3" w:rsidR="00476AF3" w:rsidRDefault="00AF34A2" w:rsidP="00F86F99">
      <w:pPr>
        <w:pStyle w:val="Heading5"/>
      </w:pPr>
      <w:r>
        <w:t>Figure 3.</w:t>
      </w:r>
    </w:p>
    <w:p w14:paraId="05B9A6DF" w14:textId="2094C969" w:rsidR="00476AF3" w:rsidRDefault="00D94443" w:rsidP="00D94443">
      <w:pPr>
        <w:pStyle w:val="CaptionCallout"/>
      </w:pPr>
      <w:r>
        <w:rPr>
          <w:noProof/>
        </w:rPr>
        <w:drawing>
          <wp:inline distT="0" distB="0" distL="0" distR="0" wp14:anchorId="17FDA6B0" wp14:editId="20A85F6B">
            <wp:extent cx="4340860" cy="445135"/>
            <wp:effectExtent l="0" t="0" r="2540" b="0"/>
            <wp:docPr id="1226811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06C7C" w14:textId="19F371F3" w:rsidR="00D94443" w:rsidRDefault="00D94443" w:rsidP="00F86F99">
      <w:pPr>
        <w:pStyle w:val="Heading5"/>
      </w:pPr>
      <w:r>
        <w:t>Figure 4.</w:t>
      </w:r>
    </w:p>
    <w:p w14:paraId="2000395D" w14:textId="2BE3E47C" w:rsidR="00E2029D" w:rsidRPr="00E2029D" w:rsidRDefault="005C28D5" w:rsidP="00A74483">
      <w:pPr>
        <w:pStyle w:val="CaptionCallout"/>
      </w:pPr>
      <w:r>
        <w:rPr>
          <w:noProof/>
        </w:rPr>
        <w:drawing>
          <wp:inline distT="0" distB="0" distL="0" distR="0" wp14:anchorId="003FAFE7" wp14:editId="22502921">
            <wp:extent cx="3168503" cy="781046"/>
            <wp:effectExtent l="0" t="0" r="0" b="635"/>
            <wp:docPr id="1652254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868" cy="785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D7D7F0" w14:textId="622F2AA9" w:rsidR="00A417C1" w:rsidRDefault="00CB4883" w:rsidP="00E2029D">
      <w:pPr>
        <w:pStyle w:val="Heading2"/>
      </w:pPr>
      <w:bookmarkStart w:id="5" w:name="_References"/>
      <w:bookmarkEnd w:id="5"/>
      <w:r w:rsidRPr="00CB4883">
        <w:t>References</w:t>
      </w:r>
    </w:p>
    <w:p w14:paraId="02F16504" w14:textId="77777777" w:rsidR="00A74483" w:rsidRDefault="00A74483" w:rsidP="00A74483">
      <w:pPr>
        <w:pStyle w:val="Bibliography"/>
        <w:ind w:hanging="720"/>
        <w:rPr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t xml:space="preserve">Ganger, K. (2024). </w:t>
      </w:r>
      <w:r>
        <w:rPr>
          <w:i/>
          <w:iCs/>
        </w:rPr>
        <w:t>Task 1 D206.</w:t>
      </w:r>
      <w:r>
        <w:t xml:space="preserve"> </w:t>
      </w:r>
    </w:p>
    <w:p w14:paraId="01BCFB76" w14:textId="77777777" w:rsidR="00A74483" w:rsidRDefault="00A74483" w:rsidP="00A74483">
      <w:pPr>
        <w:pStyle w:val="Bibliography"/>
        <w:ind w:hanging="720"/>
      </w:pPr>
      <w:r>
        <w:t xml:space="preserve">Ganger, K. A. (2024). </w:t>
      </w:r>
      <w:r>
        <w:rPr>
          <w:i/>
          <w:iCs/>
        </w:rPr>
        <w:t>Task 1 D209.</w:t>
      </w:r>
      <w:r>
        <w:t xml:space="preserve"> </w:t>
      </w:r>
    </w:p>
    <w:p w14:paraId="4A078967" w14:textId="77777777" w:rsidR="00A74483" w:rsidRDefault="00A74483" w:rsidP="00A74483">
      <w:pPr>
        <w:pStyle w:val="Bibliography"/>
        <w:ind w:hanging="720"/>
      </w:pPr>
      <w:r>
        <w:t xml:space="preserve">Ganger, K. A. (2024). </w:t>
      </w:r>
      <w:r>
        <w:rPr>
          <w:i/>
          <w:iCs/>
        </w:rPr>
        <w:t>Task 1 D210.</w:t>
      </w:r>
      <w:r>
        <w:t xml:space="preserve"> </w:t>
      </w:r>
    </w:p>
    <w:p w14:paraId="1E2F135A" w14:textId="77777777" w:rsidR="00A74483" w:rsidRDefault="00A74483" w:rsidP="00A74483">
      <w:pPr>
        <w:pStyle w:val="Bibliography"/>
        <w:ind w:hanging="720"/>
      </w:pPr>
      <w:r>
        <w:lastRenderedPageBreak/>
        <w:t xml:space="preserve">IBM. (2023, April 5). </w:t>
      </w:r>
      <w:r>
        <w:rPr>
          <w:i/>
          <w:iCs/>
        </w:rPr>
        <w:t>Telecommunications Industry Sample Data.</w:t>
      </w:r>
      <w:r>
        <w:t xml:space="preserve"> (D. o. Development, Ed.) Retrieved from IBM Cognos Analytics with Watson: https://accelerator.ca.analytics.ibm.com/bi/?perspective=authoring&amp;pathRef=.public_folders%2FIBM%2BAccelerator%2BCatalog%2FContent%2FDAT00148&amp;id=i9710CF25EF75468D95FFFC7D57D45204&amp;objRef=i9710CF25EF75468D95FFFC7D57D45204&amp;action=run&amp;format=HTML&amp;cmPropStr=%7</w:t>
      </w:r>
    </w:p>
    <w:p w14:paraId="0B816A82" w14:textId="0F0614DA" w:rsidR="00416FF5" w:rsidRPr="00416FF5" w:rsidRDefault="00A74483" w:rsidP="00A74483">
      <w:pPr>
        <w:pStyle w:val="Bibliography"/>
      </w:pPr>
      <w:r>
        <w:fldChar w:fldCharType="end"/>
      </w:r>
    </w:p>
    <w:sectPr w:rsidR="00416FF5" w:rsidRPr="00416FF5" w:rsidSect="00C8295D">
      <w:footerReference w:type="default" r:id="rId17"/>
      <w:footnotePr>
        <w:pos w:val="beneathText"/>
      </w:footnotePr>
      <w:pgSz w:w="12240" w:h="15840"/>
      <w:pgMar w:top="720" w:right="720" w:bottom="720" w:left="72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5E778" w14:textId="77777777" w:rsidR="00D57B34" w:rsidRDefault="00D57B34" w:rsidP="00CF1C20">
      <w:r>
        <w:separator/>
      </w:r>
    </w:p>
    <w:p w14:paraId="1BBDD8DD" w14:textId="77777777" w:rsidR="00D57B34" w:rsidRDefault="00D57B34" w:rsidP="00CF1C20"/>
  </w:endnote>
  <w:endnote w:type="continuationSeparator" w:id="0">
    <w:p w14:paraId="605E6F61" w14:textId="77777777" w:rsidR="00D57B34" w:rsidRDefault="00D57B34" w:rsidP="00CF1C20">
      <w:r>
        <w:continuationSeparator/>
      </w:r>
    </w:p>
    <w:p w14:paraId="21E3D7DF" w14:textId="77777777" w:rsidR="00D57B34" w:rsidRDefault="00D57B34" w:rsidP="00CF1C20"/>
  </w:endnote>
  <w:endnote w:type="continuationNotice" w:id="1">
    <w:p w14:paraId="1203D345" w14:textId="77777777" w:rsidR="00D57B34" w:rsidRDefault="00D57B3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5C32F" w14:textId="77777777" w:rsidR="0D6E5604" w:rsidRPr="007810B6" w:rsidRDefault="0D6E5604" w:rsidP="00CF1C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87E004" w14:textId="77777777" w:rsidR="00D57B34" w:rsidRDefault="00D57B34" w:rsidP="00CF1C20">
      <w:r>
        <w:separator/>
      </w:r>
    </w:p>
    <w:p w14:paraId="5AA9CD4C" w14:textId="77777777" w:rsidR="00D57B34" w:rsidRDefault="00D57B34" w:rsidP="00CF1C20"/>
  </w:footnote>
  <w:footnote w:type="continuationSeparator" w:id="0">
    <w:p w14:paraId="0C1DBA83" w14:textId="77777777" w:rsidR="00D57B34" w:rsidRDefault="00D57B34" w:rsidP="00CF1C20">
      <w:r>
        <w:continuationSeparator/>
      </w:r>
    </w:p>
    <w:p w14:paraId="6B88E3D7" w14:textId="77777777" w:rsidR="00D57B34" w:rsidRDefault="00D57B34" w:rsidP="00CF1C20"/>
  </w:footnote>
  <w:footnote w:type="continuationNotice" w:id="1">
    <w:p w14:paraId="0BC4BD00" w14:textId="77777777" w:rsidR="00D57B34" w:rsidRDefault="00D57B34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9878B4E2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000235D"/>
    <w:multiLevelType w:val="hybridMultilevel"/>
    <w:tmpl w:val="9C3074D6"/>
    <w:lvl w:ilvl="0" w:tplc="00CA7C32">
      <w:start w:val="1"/>
      <w:numFmt w:val="decimal"/>
      <w:lvlText w:val="Step %1."/>
      <w:lvlJc w:val="left"/>
      <w:pPr>
        <w:ind w:left="720" w:hanging="360"/>
      </w:pPr>
      <w:rPr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5F0BF1"/>
    <w:multiLevelType w:val="multilevel"/>
    <w:tmpl w:val="13C23C4A"/>
    <w:lvl w:ilvl="0">
      <w:start w:val="1"/>
      <w:numFmt w:val="decimal"/>
      <w:pStyle w:val="Steps"/>
      <w:lvlText w:val="Step %1."/>
      <w:lvlJc w:val="left"/>
      <w:pPr>
        <w:ind w:left="1296" w:hanging="936"/>
      </w:pPr>
      <w:rPr>
        <w:rFonts w:hint="default"/>
        <w:b w:val="0"/>
        <w:bCs w:val="0"/>
        <w:i w:val="0"/>
        <w:iCs w:val="0"/>
      </w:rPr>
    </w:lvl>
    <w:lvl w:ilvl="1">
      <w:start w:val="1"/>
      <w:numFmt w:val="lowerLetter"/>
      <w:pStyle w:val="ListParagraph"/>
      <w:lvlText w:val="%2."/>
      <w:lvlJc w:val="left"/>
      <w:pPr>
        <w:ind w:left="1656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016" w:hanging="144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ind w:left="2448" w:hanging="432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2880" w:hanging="432"/>
      </w:pPr>
      <w:rPr>
        <w:rFonts w:hint="default"/>
        <w:b w:val="0"/>
        <w:bCs w:val="0"/>
      </w:rPr>
    </w:lvl>
    <w:lvl w:ilvl="5">
      <w:start w:val="1"/>
      <w:numFmt w:val="lowerRoman"/>
      <w:lvlText w:val="%6."/>
      <w:lvlJc w:val="right"/>
      <w:pPr>
        <w:ind w:left="3312" w:hanging="216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2" w15:restartNumberingAfterBreak="0">
    <w:nsid w:val="16F9164D"/>
    <w:multiLevelType w:val="hybridMultilevel"/>
    <w:tmpl w:val="E41A3E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9139E8"/>
    <w:multiLevelType w:val="hybridMultilevel"/>
    <w:tmpl w:val="73ECB7B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8D4D38"/>
    <w:multiLevelType w:val="multilevel"/>
    <w:tmpl w:val="E96EACE4"/>
    <w:lvl w:ilvl="0">
      <w:start w:val="1"/>
      <w:numFmt w:val="decimal"/>
      <w:lvlText w:val="Step %1."/>
      <w:lvlJc w:val="left"/>
      <w:pPr>
        <w:ind w:left="1152" w:hanging="360"/>
      </w:pPr>
      <w:rPr>
        <w:rFonts w:hint="default"/>
        <w:i/>
        <w:iCs/>
      </w:rPr>
    </w:lvl>
    <w:lvl w:ilvl="1">
      <w:start w:val="1"/>
      <w:numFmt w:val="lowerLetter"/>
      <w:lvlText w:val="%2"/>
      <w:lvlJc w:val="left"/>
      <w:pPr>
        <w:ind w:left="1656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lowerRoman"/>
      <w:lvlText w:val="%3."/>
      <w:lvlJc w:val="right"/>
      <w:pPr>
        <w:ind w:left="2016" w:hanging="216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4."/>
      <w:lvlJc w:val="left"/>
      <w:pPr>
        <w:ind w:left="2376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273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5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9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12" w:hanging="180"/>
      </w:pPr>
      <w:rPr>
        <w:rFonts w:hint="default"/>
      </w:rPr>
    </w:lvl>
  </w:abstractNum>
  <w:abstractNum w:abstractNumId="15" w15:restartNumberingAfterBreak="0">
    <w:nsid w:val="3EC559F9"/>
    <w:multiLevelType w:val="hybridMultilevel"/>
    <w:tmpl w:val="F828D496"/>
    <w:lvl w:ilvl="0" w:tplc="F86CDEEA">
      <w:start w:val="1"/>
      <w:numFmt w:val="lowerRoman"/>
      <w:lvlText w:val="%1."/>
      <w:lvlJc w:val="right"/>
      <w:pPr>
        <w:ind w:left="2340" w:hanging="180"/>
      </w:pPr>
      <w:rPr>
        <w:b w:val="0"/>
        <w:bCs w:val="0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E647A0"/>
    <w:multiLevelType w:val="hybridMultilevel"/>
    <w:tmpl w:val="75C2F800"/>
    <w:lvl w:ilvl="0" w:tplc="B9C8C980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A6AC0"/>
    <w:multiLevelType w:val="hybridMultilevel"/>
    <w:tmpl w:val="C6F2BCE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4EC51793"/>
    <w:multiLevelType w:val="hybridMultilevel"/>
    <w:tmpl w:val="3F342580"/>
    <w:lvl w:ilvl="0" w:tplc="3FC60050">
      <w:start w:val="1"/>
      <w:numFmt w:val="bullet"/>
      <w:pStyle w:val="NoSpacing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59F7734"/>
    <w:multiLevelType w:val="hybridMultilevel"/>
    <w:tmpl w:val="BEAAF886"/>
    <w:lvl w:ilvl="0" w:tplc="F86CDEEA">
      <w:start w:val="1"/>
      <w:numFmt w:val="lowerRoman"/>
      <w:lvlText w:val="%1."/>
      <w:lvlJc w:val="right"/>
      <w:pPr>
        <w:ind w:left="2160" w:hanging="180"/>
      </w:pPr>
      <w:rPr>
        <w:b w:val="0"/>
        <w:bCs w:val="0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5FD93FCC"/>
    <w:multiLevelType w:val="hybridMultilevel"/>
    <w:tmpl w:val="8EE42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8278F"/>
    <w:multiLevelType w:val="hybridMultilevel"/>
    <w:tmpl w:val="FAE6D814"/>
    <w:lvl w:ilvl="0" w:tplc="0B980A04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384120"/>
    <w:multiLevelType w:val="multilevel"/>
    <w:tmpl w:val="BE36B2DE"/>
    <w:lvl w:ilvl="0">
      <w:start w:val="1"/>
      <w:numFmt w:val="decimal"/>
      <w:lvlText w:val="Step %1."/>
      <w:lvlJc w:val="left"/>
      <w:pPr>
        <w:ind w:left="1152" w:hanging="360"/>
      </w:pPr>
      <w:rPr>
        <w:rFonts w:hint="default"/>
        <w:i/>
        <w:iCs/>
      </w:rPr>
    </w:lvl>
    <w:lvl w:ilvl="1">
      <w:start w:val="1"/>
      <w:numFmt w:val="lowerLetter"/>
      <w:lvlText w:val="%2"/>
      <w:lvlJc w:val="left"/>
      <w:pPr>
        <w:ind w:left="1656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lowerRoman"/>
      <w:lvlText w:val="%3."/>
      <w:lvlJc w:val="right"/>
      <w:pPr>
        <w:ind w:left="2016" w:hanging="216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4."/>
      <w:lvlJc w:val="left"/>
      <w:pPr>
        <w:ind w:left="2376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2736" w:hanging="360"/>
      </w:pPr>
      <w:rPr>
        <w:rFonts w:hint="default"/>
        <w:b w:val="0"/>
        <w:bCs w:val="0"/>
      </w:rPr>
    </w:lvl>
    <w:lvl w:ilvl="5">
      <w:start w:val="1"/>
      <w:numFmt w:val="lowerRoman"/>
      <w:lvlText w:val="%6."/>
      <w:lvlJc w:val="right"/>
      <w:pPr>
        <w:ind w:left="475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9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12" w:hanging="180"/>
      </w:pPr>
      <w:rPr>
        <w:rFonts w:hint="default"/>
      </w:rPr>
    </w:lvl>
  </w:abstractNum>
  <w:abstractNum w:abstractNumId="23" w15:restartNumberingAfterBreak="0">
    <w:nsid w:val="6FA607A9"/>
    <w:multiLevelType w:val="hybridMultilevel"/>
    <w:tmpl w:val="06261BF0"/>
    <w:lvl w:ilvl="0" w:tplc="BA90AAA0">
      <w:start w:val="1"/>
      <w:numFmt w:val="low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4" w15:restartNumberingAfterBreak="0">
    <w:nsid w:val="75B45DA2"/>
    <w:multiLevelType w:val="hybridMultilevel"/>
    <w:tmpl w:val="CE5C2E3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5" w15:restartNumberingAfterBreak="0">
    <w:nsid w:val="79311A56"/>
    <w:multiLevelType w:val="hybridMultilevel"/>
    <w:tmpl w:val="A92A1B66"/>
    <w:lvl w:ilvl="0" w:tplc="7CFE9792">
      <w:start w:val="1"/>
      <w:numFmt w:val="decimal"/>
      <w:lvlText w:val="Step %1."/>
      <w:lvlJc w:val="left"/>
      <w:pPr>
        <w:ind w:left="720" w:hanging="360"/>
      </w:pPr>
      <w:rPr>
        <w:rFonts w:ascii="Calibri" w:hAnsi="Calibri" w:hint="default"/>
        <w:b w:val="0"/>
        <w:i w:val="0"/>
        <w:iCs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39368133">
    <w:abstractNumId w:val="16"/>
  </w:num>
  <w:num w:numId="13" w16cid:durableId="685400976">
    <w:abstractNumId w:val="21"/>
  </w:num>
  <w:num w:numId="14" w16cid:durableId="1773435748">
    <w:abstractNumId w:val="16"/>
  </w:num>
  <w:num w:numId="15" w16cid:durableId="1911379162">
    <w:abstractNumId w:val="18"/>
  </w:num>
  <w:num w:numId="16" w16cid:durableId="1746564409">
    <w:abstractNumId w:val="22"/>
  </w:num>
  <w:num w:numId="17" w16cid:durableId="639068932">
    <w:abstractNumId w:val="15"/>
  </w:num>
  <w:num w:numId="18" w16cid:durableId="967277791">
    <w:abstractNumId w:val="19"/>
  </w:num>
  <w:num w:numId="19" w16cid:durableId="1792432987">
    <w:abstractNumId w:val="24"/>
  </w:num>
  <w:num w:numId="20" w16cid:durableId="372927293">
    <w:abstractNumId w:val="17"/>
  </w:num>
  <w:num w:numId="21" w16cid:durableId="1877234317">
    <w:abstractNumId w:val="14"/>
  </w:num>
  <w:num w:numId="22" w16cid:durableId="324095615">
    <w:abstractNumId w:val="22"/>
    <w:lvlOverride w:ilvl="0">
      <w:startOverride w:val="1"/>
    </w:lvlOverride>
  </w:num>
  <w:num w:numId="23" w16cid:durableId="1709915276">
    <w:abstractNumId w:val="22"/>
    <w:lvlOverride w:ilvl="0">
      <w:startOverride w:val="1"/>
    </w:lvlOverride>
  </w:num>
  <w:num w:numId="24" w16cid:durableId="336615130">
    <w:abstractNumId w:val="22"/>
    <w:lvlOverride w:ilvl="0">
      <w:startOverride w:val="1"/>
    </w:lvlOverride>
  </w:num>
  <w:num w:numId="25" w16cid:durableId="12250693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965048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4086056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7784365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385349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7544508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240386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99921928">
    <w:abstractNumId w:val="10"/>
  </w:num>
  <w:num w:numId="33" w16cid:durableId="1530795098">
    <w:abstractNumId w:val="25"/>
  </w:num>
  <w:num w:numId="34" w16cid:durableId="14513928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664249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17248160">
    <w:abstractNumId w:val="23"/>
  </w:num>
  <w:num w:numId="37" w16cid:durableId="720979611">
    <w:abstractNumId w:val="22"/>
    <w:lvlOverride w:ilvl="0">
      <w:lvl w:ilvl="0">
        <w:start w:val="1"/>
        <w:numFmt w:val="decimal"/>
        <w:lvlText w:val="Step %1."/>
        <w:lvlJc w:val="left"/>
        <w:pPr>
          <w:ind w:left="1152" w:hanging="360"/>
        </w:pPr>
        <w:rPr>
          <w:rFonts w:hint="default"/>
          <w:i/>
          <w:iCs/>
        </w:rPr>
      </w:lvl>
    </w:lvlOverride>
    <w:lvlOverride w:ilvl="1">
      <w:lvl w:ilvl="1">
        <w:start w:val="1"/>
        <w:numFmt w:val="lowerLetter"/>
        <w:lvlText w:val="%2"/>
        <w:lvlJc w:val="left"/>
        <w:pPr>
          <w:ind w:left="1656" w:hanging="360"/>
        </w:pPr>
        <w:rPr>
          <w:rFonts w:hint="default"/>
          <w:b w:val="0"/>
          <w:bCs w:val="0"/>
          <w:i w:val="0"/>
          <w:iCs w:val="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016" w:hanging="216"/>
        </w:pPr>
        <w:rPr>
          <w:rFonts w:hint="default"/>
          <w:b w:val="0"/>
          <w:bCs w:val="0"/>
          <w:i w:val="0"/>
          <w:iCs w:val="0"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376" w:hanging="360"/>
        </w:pPr>
        <w:rPr>
          <w:rFonts w:hint="default"/>
          <w:b w:val="0"/>
          <w:bCs w:val="0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736" w:hanging="360"/>
        </w:pPr>
        <w:rPr>
          <w:rFonts w:hint="default"/>
          <w:b w:val="0"/>
          <w:bCs w:val="0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240" w:hanging="144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47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192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912" w:hanging="180"/>
        </w:pPr>
        <w:rPr>
          <w:rFonts w:hint="default"/>
        </w:rPr>
      </w:lvl>
    </w:lvlOverride>
  </w:num>
  <w:num w:numId="38" w16cid:durableId="674964129">
    <w:abstractNumId w:val="22"/>
    <w:lvlOverride w:ilvl="0">
      <w:lvl w:ilvl="0">
        <w:start w:val="1"/>
        <w:numFmt w:val="decimal"/>
        <w:lvlText w:val="Step %1."/>
        <w:lvlJc w:val="left"/>
        <w:pPr>
          <w:ind w:left="1152" w:hanging="360"/>
        </w:pPr>
        <w:rPr>
          <w:rFonts w:hint="default"/>
          <w:i/>
          <w:iCs/>
        </w:rPr>
      </w:lvl>
    </w:lvlOverride>
    <w:lvlOverride w:ilvl="1">
      <w:lvl w:ilvl="1">
        <w:start w:val="1"/>
        <w:numFmt w:val="lowerLetter"/>
        <w:lvlText w:val="%2"/>
        <w:lvlJc w:val="left"/>
        <w:pPr>
          <w:ind w:left="1656" w:hanging="360"/>
        </w:pPr>
        <w:rPr>
          <w:rFonts w:hint="default"/>
          <w:b w:val="0"/>
          <w:bCs w:val="0"/>
          <w:i w:val="0"/>
          <w:iCs w:val="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016" w:hanging="216"/>
        </w:pPr>
        <w:rPr>
          <w:rFonts w:hint="default"/>
          <w:b w:val="0"/>
          <w:bCs w:val="0"/>
          <w:i w:val="0"/>
          <w:iCs w:val="0"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376" w:hanging="360"/>
        </w:pPr>
        <w:rPr>
          <w:rFonts w:hint="default"/>
          <w:b w:val="0"/>
          <w:bCs w:val="0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736" w:hanging="360"/>
        </w:pPr>
        <w:rPr>
          <w:rFonts w:hint="default"/>
          <w:b w:val="0"/>
          <w:bCs w:val="0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168" w:hanging="216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47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192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912" w:hanging="180"/>
        </w:pPr>
        <w:rPr>
          <w:rFonts w:hint="default"/>
        </w:rPr>
      </w:lvl>
    </w:lvlOverride>
  </w:num>
  <w:num w:numId="39" w16cid:durableId="474180772">
    <w:abstractNumId w:val="22"/>
    <w:lvlOverride w:ilvl="0">
      <w:lvl w:ilvl="0">
        <w:start w:val="1"/>
        <w:numFmt w:val="decimal"/>
        <w:lvlText w:val="Step %1."/>
        <w:lvlJc w:val="left"/>
        <w:pPr>
          <w:ind w:left="1152" w:hanging="360"/>
        </w:pPr>
        <w:rPr>
          <w:rFonts w:hint="default"/>
          <w:i/>
          <w:iCs/>
        </w:rPr>
      </w:lvl>
    </w:lvlOverride>
    <w:lvlOverride w:ilvl="1">
      <w:lvl w:ilvl="1">
        <w:start w:val="1"/>
        <w:numFmt w:val="lowerLetter"/>
        <w:lvlText w:val="%2"/>
        <w:lvlJc w:val="left"/>
        <w:pPr>
          <w:ind w:left="1656" w:hanging="360"/>
        </w:pPr>
        <w:rPr>
          <w:rFonts w:hint="default"/>
          <w:b w:val="0"/>
          <w:bCs w:val="0"/>
          <w:i w:val="0"/>
          <w:iCs w:val="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016" w:hanging="216"/>
        </w:pPr>
        <w:rPr>
          <w:rFonts w:hint="default"/>
          <w:b w:val="0"/>
          <w:bCs w:val="0"/>
          <w:i w:val="0"/>
          <w:iCs w:val="0"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376" w:hanging="360"/>
        </w:pPr>
        <w:rPr>
          <w:rFonts w:hint="default"/>
          <w:b w:val="0"/>
          <w:bCs w:val="0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736" w:hanging="360"/>
        </w:pPr>
        <w:rPr>
          <w:rFonts w:hint="default"/>
          <w:b w:val="0"/>
          <w:bCs w:val="0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096" w:hanging="216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47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192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912" w:hanging="180"/>
        </w:pPr>
        <w:rPr>
          <w:rFonts w:hint="default"/>
        </w:rPr>
      </w:lvl>
    </w:lvlOverride>
  </w:num>
  <w:num w:numId="40" w16cid:durableId="196256596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745103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03384301">
    <w:abstractNumId w:val="11"/>
  </w:num>
  <w:num w:numId="43" w16cid:durableId="958149830">
    <w:abstractNumId w:val="20"/>
  </w:num>
  <w:num w:numId="44" w16cid:durableId="1770000849">
    <w:abstractNumId w:val="21"/>
    <w:lvlOverride w:ilvl="0">
      <w:startOverride w:val="1"/>
    </w:lvlOverride>
  </w:num>
  <w:num w:numId="45" w16cid:durableId="1527598079">
    <w:abstractNumId w:val="13"/>
  </w:num>
  <w:num w:numId="46" w16cid:durableId="1825972913">
    <w:abstractNumId w:val="12"/>
  </w:num>
  <w:num w:numId="47" w16cid:durableId="1872305068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36536938">
    <w:abstractNumId w:val="11"/>
  </w:num>
  <w:num w:numId="49" w16cid:durableId="776943612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46"/>
    <w:rsid w:val="00000369"/>
    <w:rsid w:val="00001911"/>
    <w:rsid w:val="00001E80"/>
    <w:rsid w:val="0000334F"/>
    <w:rsid w:val="00003D07"/>
    <w:rsid w:val="00003D57"/>
    <w:rsid w:val="00005A20"/>
    <w:rsid w:val="00011239"/>
    <w:rsid w:val="00011F30"/>
    <w:rsid w:val="000132E4"/>
    <w:rsid w:val="00013F6E"/>
    <w:rsid w:val="00015903"/>
    <w:rsid w:val="00015DDB"/>
    <w:rsid w:val="00016337"/>
    <w:rsid w:val="00023AFE"/>
    <w:rsid w:val="00031B0C"/>
    <w:rsid w:val="0003325B"/>
    <w:rsid w:val="00033CD1"/>
    <w:rsid w:val="000343D2"/>
    <w:rsid w:val="000353E9"/>
    <w:rsid w:val="00035CD0"/>
    <w:rsid w:val="000400A9"/>
    <w:rsid w:val="00040A96"/>
    <w:rsid w:val="0004182E"/>
    <w:rsid w:val="000435CE"/>
    <w:rsid w:val="00044A79"/>
    <w:rsid w:val="00045188"/>
    <w:rsid w:val="00046C41"/>
    <w:rsid w:val="00046E46"/>
    <w:rsid w:val="00047755"/>
    <w:rsid w:val="000522A6"/>
    <w:rsid w:val="00053161"/>
    <w:rsid w:val="000545CD"/>
    <w:rsid w:val="0005518E"/>
    <w:rsid w:val="000575D5"/>
    <w:rsid w:val="00061000"/>
    <w:rsid w:val="00062A6A"/>
    <w:rsid w:val="00063445"/>
    <w:rsid w:val="00063A09"/>
    <w:rsid w:val="000643D5"/>
    <w:rsid w:val="00065B43"/>
    <w:rsid w:val="00070443"/>
    <w:rsid w:val="00071075"/>
    <w:rsid w:val="00071D77"/>
    <w:rsid w:val="00073373"/>
    <w:rsid w:val="0007392D"/>
    <w:rsid w:val="0007394D"/>
    <w:rsid w:val="00074FAC"/>
    <w:rsid w:val="00075C4A"/>
    <w:rsid w:val="00077231"/>
    <w:rsid w:val="000772E2"/>
    <w:rsid w:val="0007733A"/>
    <w:rsid w:val="00077508"/>
    <w:rsid w:val="00080105"/>
    <w:rsid w:val="00081F38"/>
    <w:rsid w:val="00084F9E"/>
    <w:rsid w:val="000851F3"/>
    <w:rsid w:val="000900C0"/>
    <w:rsid w:val="000919F8"/>
    <w:rsid w:val="000932D6"/>
    <w:rsid w:val="00093485"/>
    <w:rsid w:val="00093F9B"/>
    <w:rsid w:val="00096209"/>
    <w:rsid w:val="0009700E"/>
    <w:rsid w:val="00097A50"/>
    <w:rsid w:val="000A2FD8"/>
    <w:rsid w:val="000A3325"/>
    <w:rsid w:val="000A3D9B"/>
    <w:rsid w:val="000A44BF"/>
    <w:rsid w:val="000A64E4"/>
    <w:rsid w:val="000A73B3"/>
    <w:rsid w:val="000B12CA"/>
    <w:rsid w:val="000B2C7D"/>
    <w:rsid w:val="000B3E07"/>
    <w:rsid w:val="000B6DF3"/>
    <w:rsid w:val="000B704F"/>
    <w:rsid w:val="000B77A9"/>
    <w:rsid w:val="000C1DAA"/>
    <w:rsid w:val="000C31E7"/>
    <w:rsid w:val="000C40AB"/>
    <w:rsid w:val="000C4E6E"/>
    <w:rsid w:val="000C5A43"/>
    <w:rsid w:val="000C5F28"/>
    <w:rsid w:val="000C6F4C"/>
    <w:rsid w:val="000C6F6B"/>
    <w:rsid w:val="000C7E48"/>
    <w:rsid w:val="000D055E"/>
    <w:rsid w:val="000D3E63"/>
    <w:rsid w:val="000D4062"/>
    <w:rsid w:val="000D4642"/>
    <w:rsid w:val="000D539D"/>
    <w:rsid w:val="000E20BA"/>
    <w:rsid w:val="000E3666"/>
    <w:rsid w:val="000E36AF"/>
    <w:rsid w:val="000E5349"/>
    <w:rsid w:val="000E6771"/>
    <w:rsid w:val="000E6FBE"/>
    <w:rsid w:val="000E7161"/>
    <w:rsid w:val="000E71DE"/>
    <w:rsid w:val="000F0E86"/>
    <w:rsid w:val="000F4B14"/>
    <w:rsid w:val="000F57B1"/>
    <w:rsid w:val="000F6F14"/>
    <w:rsid w:val="00100BFA"/>
    <w:rsid w:val="00100F4E"/>
    <w:rsid w:val="00104DF2"/>
    <w:rsid w:val="00105B7B"/>
    <w:rsid w:val="001120B0"/>
    <w:rsid w:val="00112584"/>
    <w:rsid w:val="00113559"/>
    <w:rsid w:val="00115092"/>
    <w:rsid w:val="00115E88"/>
    <w:rsid w:val="00116273"/>
    <w:rsid w:val="001179A1"/>
    <w:rsid w:val="001213B7"/>
    <w:rsid w:val="00121C75"/>
    <w:rsid w:val="001238B0"/>
    <w:rsid w:val="00123AAA"/>
    <w:rsid w:val="001307A7"/>
    <w:rsid w:val="00132378"/>
    <w:rsid w:val="00132B49"/>
    <w:rsid w:val="001338DB"/>
    <w:rsid w:val="00133C4C"/>
    <w:rsid w:val="00134BD8"/>
    <w:rsid w:val="00136174"/>
    <w:rsid w:val="00136C53"/>
    <w:rsid w:val="0014020A"/>
    <w:rsid w:val="0014112E"/>
    <w:rsid w:val="00141207"/>
    <w:rsid w:val="00141374"/>
    <w:rsid w:val="00142DC1"/>
    <w:rsid w:val="00143877"/>
    <w:rsid w:val="001460EF"/>
    <w:rsid w:val="00146325"/>
    <w:rsid w:val="00146BF9"/>
    <w:rsid w:val="001534C8"/>
    <w:rsid w:val="00154B55"/>
    <w:rsid w:val="0015764F"/>
    <w:rsid w:val="00157C2B"/>
    <w:rsid w:val="00157F89"/>
    <w:rsid w:val="00157F92"/>
    <w:rsid w:val="00160A38"/>
    <w:rsid w:val="00162355"/>
    <w:rsid w:val="00163617"/>
    <w:rsid w:val="00172C81"/>
    <w:rsid w:val="001754C5"/>
    <w:rsid w:val="00175A99"/>
    <w:rsid w:val="001765FE"/>
    <w:rsid w:val="00176645"/>
    <w:rsid w:val="001778BA"/>
    <w:rsid w:val="00182990"/>
    <w:rsid w:val="00182D34"/>
    <w:rsid w:val="001836F6"/>
    <w:rsid w:val="0018502E"/>
    <w:rsid w:val="0018562B"/>
    <w:rsid w:val="001860D2"/>
    <w:rsid w:val="00186545"/>
    <w:rsid w:val="001932E3"/>
    <w:rsid w:val="00195863"/>
    <w:rsid w:val="00195A0E"/>
    <w:rsid w:val="00197843"/>
    <w:rsid w:val="0019787D"/>
    <w:rsid w:val="001A3321"/>
    <w:rsid w:val="001A463A"/>
    <w:rsid w:val="001A5242"/>
    <w:rsid w:val="001A70FA"/>
    <w:rsid w:val="001B1AB9"/>
    <w:rsid w:val="001B1BE6"/>
    <w:rsid w:val="001B29D6"/>
    <w:rsid w:val="001B37A8"/>
    <w:rsid w:val="001B5770"/>
    <w:rsid w:val="001C07FF"/>
    <w:rsid w:val="001C0AF6"/>
    <w:rsid w:val="001C441C"/>
    <w:rsid w:val="001C6AF5"/>
    <w:rsid w:val="001C7AAF"/>
    <w:rsid w:val="001D14EE"/>
    <w:rsid w:val="001D2F9A"/>
    <w:rsid w:val="001D3B26"/>
    <w:rsid w:val="001D4690"/>
    <w:rsid w:val="001D4BB9"/>
    <w:rsid w:val="001D50C6"/>
    <w:rsid w:val="001D56EA"/>
    <w:rsid w:val="001D7977"/>
    <w:rsid w:val="001E003B"/>
    <w:rsid w:val="001E029E"/>
    <w:rsid w:val="001E0D4B"/>
    <w:rsid w:val="001E339B"/>
    <w:rsid w:val="001E351D"/>
    <w:rsid w:val="001E3D11"/>
    <w:rsid w:val="001E5D88"/>
    <w:rsid w:val="001E6AC8"/>
    <w:rsid w:val="001E6D72"/>
    <w:rsid w:val="001F022B"/>
    <w:rsid w:val="001F4376"/>
    <w:rsid w:val="001F52A5"/>
    <w:rsid w:val="001F5DB7"/>
    <w:rsid w:val="001F5F7A"/>
    <w:rsid w:val="001F6D47"/>
    <w:rsid w:val="001F7642"/>
    <w:rsid w:val="001F778E"/>
    <w:rsid w:val="001F797D"/>
    <w:rsid w:val="00201BEF"/>
    <w:rsid w:val="00205BC7"/>
    <w:rsid w:val="00212A04"/>
    <w:rsid w:val="002148F0"/>
    <w:rsid w:val="00216DEE"/>
    <w:rsid w:val="00217884"/>
    <w:rsid w:val="002208D7"/>
    <w:rsid w:val="00220B10"/>
    <w:rsid w:val="0022125E"/>
    <w:rsid w:val="00222F3E"/>
    <w:rsid w:val="00223CB6"/>
    <w:rsid w:val="002241BD"/>
    <w:rsid w:val="00224494"/>
    <w:rsid w:val="00224EA8"/>
    <w:rsid w:val="00225060"/>
    <w:rsid w:val="00225F43"/>
    <w:rsid w:val="00226110"/>
    <w:rsid w:val="00226A73"/>
    <w:rsid w:val="0023124F"/>
    <w:rsid w:val="00231821"/>
    <w:rsid w:val="00232ED1"/>
    <w:rsid w:val="00233289"/>
    <w:rsid w:val="002351CD"/>
    <w:rsid w:val="002361D9"/>
    <w:rsid w:val="00236C3A"/>
    <w:rsid w:val="00236FDD"/>
    <w:rsid w:val="0023705D"/>
    <w:rsid w:val="00240996"/>
    <w:rsid w:val="00241795"/>
    <w:rsid w:val="0024180F"/>
    <w:rsid w:val="00245CCA"/>
    <w:rsid w:val="00246DC0"/>
    <w:rsid w:val="00247805"/>
    <w:rsid w:val="00250CDF"/>
    <w:rsid w:val="00251B7F"/>
    <w:rsid w:val="002560B6"/>
    <w:rsid w:val="00257B26"/>
    <w:rsid w:val="00257DB2"/>
    <w:rsid w:val="00260569"/>
    <w:rsid w:val="00261786"/>
    <w:rsid w:val="00261FF1"/>
    <w:rsid w:val="00263D83"/>
    <w:rsid w:val="00266E00"/>
    <w:rsid w:val="00267318"/>
    <w:rsid w:val="00270DF6"/>
    <w:rsid w:val="002710BD"/>
    <w:rsid w:val="00272A66"/>
    <w:rsid w:val="0027327B"/>
    <w:rsid w:val="002744BA"/>
    <w:rsid w:val="002750C6"/>
    <w:rsid w:val="002756F4"/>
    <w:rsid w:val="00281D09"/>
    <w:rsid w:val="00283848"/>
    <w:rsid w:val="002839DA"/>
    <w:rsid w:val="00284001"/>
    <w:rsid w:val="00284ABA"/>
    <w:rsid w:val="0028747F"/>
    <w:rsid w:val="0029510A"/>
    <w:rsid w:val="00295605"/>
    <w:rsid w:val="00297959"/>
    <w:rsid w:val="00297A86"/>
    <w:rsid w:val="002A007B"/>
    <w:rsid w:val="002A113E"/>
    <w:rsid w:val="002A1599"/>
    <w:rsid w:val="002A31FA"/>
    <w:rsid w:val="002A3A56"/>
    <w:rsid w:val="002A4B87"/>
    <w:rsid w:val="002A55F5"/>
    <w:rsid w:val="002A5E5C"/>
    <w:rsid w:val="002A6C81"/>
    <w:rsid w:val="002A74B3"/>
    <w:rsid w:val="002A7646"/>
    <w:rsid w:val="002B185B"/>
    <w:rsid w:val="002B22D5"/>
    <w:rsid w:val="002B2EDE"/>
    <w:rsid w:val="002B430B"/>
    <w:rsid w:val="002B6941"/>
    <w:rsid w:val="002B7025"/>
    <w:rsid w:val="002B77FA"/>
    <w:rsid w:val="002C1E80"/>
    <w:rsid w:val="002C2000"/>
    <w:rsid w:val="002C79E6"/>
    <w:rsid w:val="002D06B9"/>
    <w:rsid w:val="002D0817"/>
    <w:rsid w:val="002D0A5F"/>
    <w:rsid w:val="002D3489"/>
    <w:rsid w:val="002D3AE9"/>
    <w:rsid w:val="002D5A7F"/>
    <w:rsid w:val="002D7110"/>
    <w:rsid w:val="002E000A"/>
    <w:rsid w:val="002E088D"/>
    <w:rsid w:val="002E0913"/>
    <w:rsid w:val="002E0991"/>
    <w:rsid w:val="002E0E4E"/>
    <w:rsid w:val="002E20A0"/>
    <w:rsid w:val="002E23D4"/>
    <w:rsid w:val="002E6AC0"/>
    <w:rsid w:val="002F2A94"/>
    <w:rsid w:val="002F3AE9"/>
    <w:rsid w:val="002F3DF2"/>
    <w:rsid w:val="002F75D7"/>
    <w:rsid w:val="0030090A"/>
    <w:rsid w:val="00304626"/>
    <w:rsid w:val="003055DA"/>
    <w:rsid w:val="00306B43"/>
    <w:rsid w:val="003074BD"/>
    <w:rsid w:val="00307F3E"/>
    <w:rsid w:val="00310350"/>
    <w:rsid w:val="003108D6"/>
    <w:rsid w:val="00310C54"/>
    <w:rsid w:val="00310D46"/>
    <w:rsid w:val="0031459D"/>
    <w:rsid w:val="003145CD"/>
    <w:rsid w:val="00317E3D"/>
    <w:rsid w:val="003204AF"/>
    <w:rsid w:val="0032535E"/>
    <w:rsid w:val="00325DB0"/>
    <w:rsid w:val="003276E6"/>
    <w:rsid w:val="00330C5A"/>
    <w:rsid w:val="00330CAA"/>
    <w:rsid w:val="00331064"/>
    <w:rsid w:val="0033381F"/>
    <w:rsid w:val="00333BAD"/>
    <w:rsid w:val="003340A5"/>
    <w:rsid w:val="0033543B"/>
    <w:rsid w:val="00342C85"/>
    <w:rsid w:val="00343B1D"/>
    <w:rsid w:val="00351B90"/>
    <w:rsid w:val="0035310F"/>
    <w:rsid w:val="00355C87"/>
    <w:rsid w:val="0035622C"/>
    <w:rsid w:val="00356814"/>
    <w:rsid w:val="00357A5A"/>
    <w:rsid w:val="00357C9D"/>
    <w:rsid w:val="00360201"/>
    <w:rsid w:val="003611C8"/>
    <w:rsid w:val="00361EE2"/>
    <w:rsid w:val="00362B1E"/>
    <w:rsid w:val="0036566E"/>
    <w:rsid w:val="00367A61"/>
    <w:rsid w:val="00371368"/>
    <w:rsid w:val="003727FF"/>
    <w:rsid w:val="0037339F"/>
    <w:rsid w:val="00374FC9"/>
    <w:rsid w:val="003804CC"/>
    <w:rsid w:val="00381225"/>
    <w:rsid w:val="0038449A"/>
    <w:rsid w:val="003860B6"/>
    <w:rsid w:val="003866F9"/>
    <w:rsid w:val="003876A6"/>
    <w:rsid w:val="00387E74"/>
    <w:rsid w:val="00390DDB"/>
    <w:rsid w:val="00391E69"/>
    <w:rsid w:val="003927BC"/>
    <w:rsid w:val="00393D09"/>
    <w:rsid w:val="00393E8B"/>
    <w:rsid w:val="00394B52"/>
    <w:rsid w:val="003957A9"/>
    <w:rsid w:val="003A11FD"/>
    <w:rsid w:val="003A1E70"/>
    <w:rsid w:val="003A4708"/>
    <w:rsid w:val="003A628A"/>
    <w:rsid w:val="003B0B7B"/>
    <w:rsid w:val="003B2461"/>
    <w:rsid w:val="003B2E16"/>
    <w:rsid w:val="003B3694"/>
    <w:rsid w:val="003B3D08"/>
    <w:rsid w:val="003B483C"/>
    <w:rsid w:val="003C0526"/>
    <w:rsid w:val="003C0C49"/>
    <w:rsid w:val="003C50BB"/>
    <w:rsid w:val="003C5558"/>
    <w:rsid w:val="003C633E"/>
    <w:rsid w:val="003C672B"/>
    <w:rsid w:val="003C6799"/>
    <w:rsid w:val="003D6231"/>
    <w:rsid w:val="003D679A"/>
    <w:rsid w:val="003E0658"/>
    <w:rsid w:val="003E0CDE"/>
    <w:rsid w:val="003E0D2E"/>
    <w:rsid w:val="003E2A5D"/>
    <w:rsid w:val="003E2B63"/>
    <w:rsid w:val="003E6B97"/>
    <w:rsid w:val="003E7143"/>
    <w:rsid w:val="003F0A76"/>
    <w:rsid w:val="003F1310"/>
    <w:rsid w:val="003F1971"/>
    <w:rsid w:val="003F2274"/>
    <w:rsid w:val="003F3085"/>
    <w:rsid w:val="003F54BC"/>
    <w:rsid w:val="003F5C36"/>
    <w:rsid w:val="003F664A"/>
    <w:rsid w:val="003F6ED2"/>
    <w:rsid w:val="004004F5"/>
    <w:rsid w:val="00403BD4"/>
    <w:rsid w:val="00404244"/>
    <w:rsid w:val="00404F3A"/>
    <w:rsid w:val="00405521"/>
    <w:rsid w:val="00411009"/>
    <w:rsid w:val="00412FB4"/>
    <w:rsid w:val="00415134"/>
    <w:rsid w:val="00416FF5"/>
    <w:rsid w:val="004177F9"/>
    <w:rsid w:val="00417F30"/>
    <w:rsid w:val="00421EC1"/>
    <w:rsid w:val="0042216D"/>
    <w:rsid w:val="004239A3"/>
    <w:rsid w:val="00424792"/>
    <w:rsid w:val="00424F94"/>
    <w:rsid w:val="004269C1"/>
    <w:rsid w:val="00427710"/>
    <w:rsid w:val="00427930"/>
    <w:rsid w:val="004315D1"/>
    <w:rsid w:val="00437961"/>
    <w:rsid w:val="00437C75"/>
    <w:rsid w:val="00440D0A"/>
    <w:rsid w:val="00441851"/>
    <w:rsid w:val="00444133"/>
    <w:rsid w:val="0044450F"/>
    <w:rsid w:val="00445EB3"/>
    <w:rsid w:val="00446EA3"/>
    <w:rsid w:val="00450185"/>
    <w:rsid w:val="00452152"/>
    <w:rsid w:val="00453006"/>
    <w:rsid w:val="00455700"/>
    <w:rsid w:val="00455B56"/>
    <w:rsid w:val="00456424"/>
    <w:rsid w:val="00457570"/>
    <w:rsid w:val="0046046D"/>
    <w:rsid w:val="00461E87"/>
    <w:rsid w:val="00463A45"/>
    <w:rsid w:val="00467016"/>
    <w:rsid w:val="00470B8F"/>
    <w:rsid w:val="00472EC2"/>
    <w:rsid w:val="0047473C"/>
    <w:rsid w:val="00475E36"/>
    <w:rsid w:val="00475FC8"/>
    <w:rsid w:val="004762F3"/>
    <w:rsid w:val="00476AF3"/>
    <w:rsid w:val="00476F89"/>
    <w:rsid w:val="004813B3"/>
    <w:rsid w:val="00481480"/>
    <w:rsid w:val="00483F77"/>
    <w:rsid w:val="004A0649"/>
    <w:rsid w:val="004A07CD"/>
    <w:rsid w:val="004A08EB"/>
    <w:rsid w:val="004A1FC2"/>
    <w:rsid w:val="004A2953"/>
    <w:rsid w:val="004A584B"/>
    <w:rsid w:val="004A6231"/>
    <w:rsid w:val="004A7B6D"/>
    <w:rsid w:val="004B02B2"/>
    <w:rsid w:val="004B086B"/>
    <w:rsid w:val="004B186C"/>
    <w:rsid w:val="004B1E91"/>
    <w:rsid w:val="004B34AF"/>
    <w:rsid w:val="004B4D88"/>
    <w:rsid w:val="004B5111"/>
    <w:rsid w:val="004B6233"/>
    <w:rsid w:val="004B784A"/>
    <w:rsid w:val="004C0209"/>
    <w:rsid w:val="004C0F75"/>
    <w:rsid w:val="004C1DDC"/>
    <w:rsid w:val="004C31A1"/>
    <w:rsid w:val="004C3BAA"/>
    <w:rsid w:val="004C4E2E"/>
    <w:rsid w:val="004C5716"/>
    <w:rsid w:val="004C573F"/>
    <w:rsid w:val="004C6F88"/>
    <w:rsid w:val="004D0101"/>
    <w:rsid w:val="004D0786"/>
    <w:rsid w:val="004D1041"/>
    <w:rsid w:val="004D495A"/>
    <w:rsid w:val="004D49A9"/>
    <w:rsid w:val="004E1B98"/>
    <w:rsid w:val="004E1EEC"/>
    <w:rsid w:val="004E2703"/>
    <w:rsid w:val="004E334E"/>
    <w:rsid w:val="004E412D"/>
    <w:rsid w:val="004E5014"/>
    <w:rsid w:val="004E56CF"/>
    <w:rsid w:val="004E7C34"/>
    <w:rsid w:val="004F2275"/>
    <w:rsid w:val="004F29EF"/>
    <w:rsid w:val="00501E8C"/>
    <w:rsid w:val="005028E0"/>
    <w:rsid w:val="00502CD3"/>
    <w:rsid w:val="005036C5"/>
    <w:rsid w:val="00505174"/>
    <w:rsid w:val="005054BC"/>
    <w:rsid w:val="00506553"/>
    <w:rsid w:val="005072C8"/>
    <w:rsid w:val="005073CA"/>
    <w:rsid w:val="00507565"/>
    <w:rsid w:val="005139B4"/>
    <w:rsid w:val="00514FB6"/>
    <w:rsid w:val="005151A2"/>
    <w:rsid w:val="00523863"/>
    <w:rsid w:val="00523B57"/>
    <w:rsid w:val="0052504C"/>
    <w:rsid w:val="00527AFD"/>
    <w:rsid w:val="00527B63"/>
    <w:rsid w:val="005306C8"/>
    <w:rsid w:val="005307BF"/>
    <w:rsid w:val="005312A7"/>
    <w:rsid w:val="00532ABB"/>
    <w:rsid w:val="00534328"/>
    <w:rsid w:val="0053536B"/>
    <w:rsid w:val="00537D27"/>
    <w:rsid w:val="005426F6"/>
    <w:rsid w:val="005433D9"/>
    <w:rsid w:val="00543733"/>
    <w:rsid w:val="00543BAB"/>
    <w:rsid w:val="0054410D"/>
    <w:rsid w:val="00545C14"/>
    <w:rsid w:val="00550980"/>
    <w:rsid w:val="00553E26"/>
    <w:rsid w:val="0055512F"/>
    <w:rsid w:val="00556392"/>
    <w:rsid w:val="0055742E"/>
    <w:rsid w:val="00557872"/>
    <w:rsid w:val="00560027"/>
    <w:rsid w:val="0056159B"/>
    <w:rsid w:val="0056228E"/>
    <w:rsid w:val="005630BF"/>
    <w:rsid w:val="00567F8E"/>
    <w:rsid w:val="005734E2"/>
    <w:rsid w:val="00577006"/>
    <w:rsid w:val="00580FB8"/>
    <w:rsid w:val="00582A38"/>
    <w:rsid w:val="0058308A"/>
    <w:rsid w:val="0058329B"/>
    <w:rsid w:val="00584722"/>
    <w:rsid w:val="00585616"/>
    <w:rsid w:val="00585A34"/>
    <w:rsid w:val="00585D3F"/>
    <w:rsid w:val="005866D3"/>
    <w:rsid w:val="00587074"/>
    <w:rsid w:val="005905F5"/>
    <w:rsid w:val="0059276D"/>
    <w:rsid w:val="0059278B"/>
    <w:rsid w:val="005928BA"/>
    <w:rsid w:val="00593725"/>
    <w:rsid w:val="005958FE"/>
    <w:rsid w:val="0059625A"/>
    <w:rsid w:val="005975BF"/>
    <w:rsid w:val="005A0EF3"/>
    <w:rsid w:val="005A4E27"/>
    <w:rsid w:val="005A51D1"/>
    <w:rsid w:val="005A543E"/>
    <w:rsid w:val="005A57E6"/>
    <w:rsid w:val="005A65E2"/>
    <w:rsid w:val="005A7062"/>
    <w:rsid w:val="005A7B31"/>
    <w:rsid w:val="005B0D84"/>
    <w:rsid w:val="005B0EDA"/>
    <w:rsid w:val="005B1A4B"/>
    <w:rsid w:val="005B3EF8"/>
    <w:rsid w:val="005B4FED"/>
    <w:rsid w:val="005B5336"/>
    <w:rsid w:val="005C0318"/>
    <w:rsid w:val="005C1461"/>
    <w:rsid w:val="005C199E"/>
    <w:rsid w:val="005C28D5"/>
    <w:rsid w:val="005C78A8"/>
    <w:rsid w:val="005D1424"/>
    <w:rsid w:val="005D561C"/>
    <w:rsid w:val="005D5EA9"/>
    <w:rsid w:val="005D698C"/>
    <w:rsid w:val="005D7F75"/>
    <w:rsid w:val="005E1104"/>
    <w:rsid w:val="005E293C"/>
    <w:rsid w:val="005E46D1"/>
    <w:rsid w:val="005E4DEC"/>
    <w:rsid w:val="005E58CC"/>
    <w:rsid w:val="005E6363"/>
    <w:rsid w:val="005F0C81"/>
    <w:rsid w:val="005F1726"/>
    <w:rsid w:val="005F1FBE"/>
    <w:rsid w:val="005F326A"/>
    <w:rsid w:val="005F336A"/>
    <w:rsid w:val="005F4F87"/>
    <w:rsid w:val="005F6E4D"/>
    <w:rsid w:val="006012B0"/>
    <w:rsid w:val="00601A97"/>
    <w:rsid w:val="006026BD"/>
    <w:rsid w:val="00604785"/>
    <w:rsid w:val="00605A2A"/>
    <w:rsid w:val="00606484"/>
    <w:rsid w:val="00610648"/>
    <w:rsid w:val="00611DD0"/>
    <w:rsid w:val="00611FD4"/>
    <w:rsid w:val="00612840"/>
    <w:rsid w:val="00614B70"/>
    <w:rsid w:val="006151AE"/>
    <w:rsid w:val="00615E82"/>
    <w:rsid w:val="006160A9"/>
    <w:rsid w:val="00616976"/>
    <w:rsid w:val="00622020"/>
    <w:rsid w:val="00624407"/>
    <w:rsid w:val="00625F33"/>
    <w:rsid w:val="0062650B"/>
    <w:rsid w:val="00626BC0"/>
    <w:rsid w:val="006304CD"/>
    <w:rsid w:val="00632E3F"/>
    <w:rsid w:val="00633019"/>
    <w:rsid w:val="00633D71"/>
    <w:rsid w:val="00635446"/>
    <w:rsid w:val="0063576D"/>
    <w:rsid w:val="0064134A"/>
    <w:rsid w:val="006414FC"/>
    <w:rsid w:val="0064151A"/>
    <w:rsid w:val="00643525"/>
    <w:rsid w:val="00643701"/>
    <w:rsid w:val="006461FC"/>
    <w:rsid w:val="006513C7"/>
    <w:rsid w:val="00652347"/>
    <w:rsid w:val="00652A17"/>
    <w:rsid w:val="00652CFC"/>
    <w:rsid w:val="00653EB5"/>
    <w:rsid w:val="00654149"/>
    <w:rsid w:val="006559E3"/>
    <w:rsid w:val="00656EBC"/>
    <w:rsid w:val="006571F7"/>
    <w:rsid w:val="00657CAA"/>
    <w:rsid w:val="006611E6"/>
    <w:rsid w:val="00661C3A"/>
    <w:rsid w:val="00662E34"/>
    <w:rsid w:val="0066434B"/>
    <w:rsid w:val="00664C1A"/>
    <w:rsid w:val="00664E46"/>
    <w:rsid w:val="006654BB"/>
    <w:rsid w:val="00665552"/>
    <w:rsid w:val="00666CF6"/>
    <w:rsid w:val="00671AA2"/>
    <w:rsid w:val="0067242C"/>
    <w:rsid w:val="00673B39"/>
    <w:rsid w:val="00674B6A"/>
    <w:rsid w:val="00675F18"/>
    <w:rsid w:val="0067618E"/>
    <w:rsid w:val="00676547"/>
    <w:rsid w:val="00676954"/>
    <w:rsid w:val="00676D64"/>
    <w:rsid w:val="00676E42"/>
    <w:rsid w:val="00677342"/>
    <w:rsid w:val="00677511"/>
    <w:rsid w:val="00682A97"/>
    <w:rsid w:val="006856FD"/>
    <w:rsid w:val="00686962"/>
    <w:rsid w:val="00686D1A"/>
    <w:rsid w:val="00687F8E"/>
    <w:rsid w:val="00691B5C"/>
    <w:rsid w:val="00694340"/>
    <w:rsid w:val="006A2466"/>
    <w:rsid w:val="006A2553"/>
    <w:rsid w:val="006A3C09"/>
    <w:rsid w:val="006A403C"/>
    <w:rsid w:val="006A4182"/>
    <w:rsid w:val="006A5CCA"/>
    <w:rsid w:val="006A676F"/>
    <w:rsid w:val="006A7B6F"/>
    <w:rsid w:val="006A7F0D"/>
    <w:rsid w:val="006B0812"/>
    <w:rsid w:val="006B141F"/>
    <w:rsid w:val="006B2F9B"/>
    <w:rsid w:val="006B4C14"/>
    <w:rsid w:val="006B5441"/>
    <w:rsid w:val="006B6B0C"/>
    <w:rsid w:val="006B6BDE"/>
    <w:rsid w:val="006B6F7D"/>
    <w:rsid w:val="006B7C0A"/>
    <w:rsid w:val="006C3911"/>
    <w:rsid w:val="006C52EE"/>
    <w:rsid w:val="006C5C13"/>
    <w:rsid w:val="006D21ED"/>
    <w:rsid w:val="006D3BB9"/>
    <w:rsid w:val="006D438C"/>
    <w:rsid w:val="006D46D3"/>
    <w:rsid w:val="006D723B"/>
    <w:rsid w:val="006D79DE"/>
    <w:rsid w:val="006E0B08"/>
    <w:rsid w:val="006E1D88"/>
    <w:rsid w:val="006E1F56"/>
    <w:rsid w:val="006E28BF"/>
    <w:rsid w:val="006E3A29"/>
    <w:rsid w:val="006F07B5"/>
    <w:rsid w:val="006F1040"/>
    <w:rsid w:val="006F296E"/>
    <w:rsid w:val="006F4687"/>
    <w:rsid w:val="006F5DD6"/>
    <w:rsid w:val="006F61F4"/>
    <w:rsid w:val="006F77A5"/>
    <w:rsid w:val="006F7A53"/>
    <w:rsid w:val="006F7AF8"/>
    <w:rsid w:val="00700031"/>
    <w:rsid w:val="00700619"/>
    <w:rsid w:val="00701E71"/>
    <w:rsid w:val="00702B23"/>
    <w:rsid w:val="0070363B"/>
    <w:rsid w:val="00704491"/>
    <w:rsid w:val="00704569"/>
    <w:rsid w:val="00710F63"/>
    <w:rsid w:val="007139E5"/>
    <w:rsid w:val="00714538"/>
    <w:rsid w:val="007201D1"/>
    <w:rsid w:val="00723584"/>
    <w:rsid w:val="00723AB7"/>
    <w:rsid w:val="0072482A"/>
    <w:rsid w:val="007275C8"/>
    <w:rsid w:val="00731475"/>
    <w:rsid w:val="00731CC6"/>
    <w:rsid w:val="0073208E"/>
    <w:rsid w:val="007321E9"/>
    <w:rsid w:val="007323D0"/>
    <w:rsid w:val="007336E8"/>
    <w:rsid w:val="00734014"/>
    <w:rsid w:val="0073471D"/>
    <w:rsid w:val="00735F12"/>
    <w:rsid w:val="00736946"/>
    <w:rsid w:val="00737F10"/>
    <w:rsid w:val="0074017F"/>
    <w:rsid w:val="007401FB"/>
    <w:rsid w:val="00740AA1"/>
    <w:rsid w:val="00741DFC"/>
    <w:rsid w:val="00742ABF"/>
    <w:rsid w:val="00742C2A"/>
    <w:rsid w:val="00744C2A"/>
    <w:rsid w:val="0074562E"/>
    <w:rsid w:val="00746471"/>
    <w:rsid w:val="00751381"/>
    <w:rsid w:val="00751CEC"/>
    <w:rsid w:val="00757051"/>
    <w:rsid w:val="00762847"/>
    <w:rsid w:val="00764C54"/>
    <w:rsid w:val="00766537"/>
    <w:rsid w:val="007667E7"/>
    <w:rsid w:val="00767E2A"/>
    <w:rsid w:val="00771800"/>
    <w:rsid w:val="00772796"/>
    <w:rsid w:val="00772B8B"/>
    <w:rsid w:val="00773221"/>
    <w:rsid w:val="00773982"/>
    <w:rsid w:val="0077444C"/>
    <w:rsid w:val="00774492"/>
    <w:rsid w:val="0077454A"/>
    <w:rsid w:val="007804AD"/>
    <w:rsid w:val="0078087F"/>
    <w:rsid w:val="00780CC8"/>
    <w:rsid w:val="007810B6"/>
    <w:rsid w:val="00783456"/>
    <w:rsid w:val="00783BB0"/>
    <w:rsid w:val="00785294"/>
    <w:rsid w:val="007855E3"/>
    <w:rsid w:val="0078792B"/>
    <w:rsid w:val="00790084"/>
    <w:rsid w:val="00791CD3"/>
    <w:rsid w:val="00796BBC"/>
    <w:rsid w:val="0079740A"/>
    <w:rsid w:val="007A2DEB"/>
    <w:rsid w:val="007A4439"/>
    <w:rsid w:val="007A50F0"/>
    <w:rsid w:val="007A717A"/>
    <w:rsid w:val="007A7738"/>
    <w:rsid w:val="007B04B1"/>
    <w:rsid w:val="007B13E7"/>
    <w:rsid w:val="007B1BAE"/>
    <w:rsid w:val="007B2710"/>
    <w:rsid w:val="007B487C"/>
    <w:rsid w:val="007B4C4E"/>
    <w:rsid w:val="007B5194"/>
    <w:rsid w:val="007C0664"/>
    <w:rsid w:val="007C371D"/>
    <w:rsid w:val="007C37E9"/>
    <w:rsid w:val="007C3A66"/>
    <w:rsid w:val="007C6889"/>
    <w:rsid w:val="007C6E13"/>
    <w:rsid w:val="007C787F"/>
    <w:rsid w:val="007D4471"/>
    <w:rsid w:val="007D4CEC"/>
    <w:rsid w:val="007E0230"/>
    <w:rsid w:val="007E1A3F"/>
    <w:rsid w:val="007E2BE1"/>
    <w:rsid w:val="007E50C6"/>
    <w:rsid w:val="007E53B4"/>
    <w:rsid w:val="007E5578"/>
    <w:rsid w:val="007E753E"/>
    <w:rsid w:val="0080165D"/>
    <w:rsid w:val="0080511F"/>
    <w:rsid w:val="008066F1"/>
    <w:rsid w:val="008074CF"/>
    <w:rsid w:val="0081299D"/>
    <w:rsid w:val="0081409C"/>
    <w:rsid w:val="0081447F"/>
    <w:rsid w:val="00814592"/>
    <w:rsid w:val="00821367"/>
    <w:rsid w:val="00822FAE"/>
    <w:rsid w:val="008234B9"/>
    <w:rsid w:val="008236C5"/>
    <w:rsid w:val="00823B5B"/>
    <w:rsid w:val="0082407A"/>
    <w:rsid w:val="00826069"/>
    <w:rsid w:val="00831B07"/>
    <w:rsid w:val="00832B7C"/>
    <w:rsid w:val="00832B92"/>
    <w:rsid w:val="00833F5F"/>
    <w:rsid w:val="00834FE3"/>
    <w:rsid w:val="00835ECE"/>
    <w:rsid w:val="00835F1A"/>
    <w:rsid w:val="00842582"/>
    <w:rsid w:val="0084340E"/>
    <w:rsid w:val="008440AB"/>
    <w:rsid w:val="00844455"/>
    <w:rsid w:val="008445E1"/>
    <w:rsid w:val="008452BE"/>
    <w:rsid w:val="008458A2"/>
    <w:rsid w:val="0084778C"/>
    <w:rsid w:val="0085047E"/>
    <w:rsid w:val="00850749"/>
    <w:rsid w:val="00853B5E"/>
    <w:rsid w:val="00856339"/>
    <w:rsid w:val="00857010"/>
    <w:rsid w:val="00861DE2"/>
    <w:rsid w:val="008635A5"/>
    <w:rsid w:val="00864DD3"/>
    <w:rsid w:val="008660F9"/>
    <w:rsid w:val="00866ACC"/>
    <w:rsid w:val="00867F88"/>
    <w:rsid w:val="0087239E"/>
    <w:rsid w:val="0087242B"/>
    <w:rsid w:val="00872B14"/>
    <w:rsid w:val="0087407D"/>
    <w:rsid w:val="00875314"/>
    <w:rsid w:val="00875E99"/>
    <w:rsid w:val="00876980"/>
    <w:rsid w:val="0088171B"/>
    <w:rsid w:val="008820B2"/>
    <w:rsid w:val="0088282F"/>
    <w:rsid w:val="00882E8C"/>
    <w:rsid w:val="0088396D"/>
    <w:rsid w:val="0088429D"/>
    <w:rsid w:val="00884E94"/>
    <w:rsid w:val="00886082"/>
    <w:rsid w:val="00887D70"/>
    <w:rsid w:val="00891E14"/>
    <w:rsid w:val="008929C1"/>
    <w:rsid w:val="00894008"/>
    <w:rsid w:val="00896C80"/>
    <w:rsid w:val="008A01B0"/>
    <w:rsid w:val="008A1470"/>
    <w:rsid w:val="008A3FC6"/>
    <w:rsid w:val="008A519D"/>
    <w:rsid w:val="008A5EF8"/>
    <w:rsid w:val="008A78A5"/>
    <w:rsid w:val="008A7CF9"/>
    <w:rsid w:val="008B094C"/>
    <w:rsid w:val="008B1160"/>
    <w:rsid w:val="008B1F13"/>
    <w:rsid w:val="008B1FDB"/>
    <w:rsid w:val="008B304C"/>
    <w:rsid w:val="008C40DF"/>
    <w:rsid w:val="008C563E"/>
    <w:rsid w:val="008C5E5E"/>
    <w:rsid w:val="008C7D12"/>
    <w:rsid w:val="008D0E97"/>
    <w:rsid w:val="008D1C21"/>
    <w:rsid w:val="008D2B66"/>
    <w:rsid w:val="008D6BA3"/>
    <w:rsid w:val="008E0108"/>
    <w:rsid w:val="008E18E5"/>
    <w:rsid w:val="008E286B"/>
    <w:rsid w:val="008E4303"/>
    <w:rsid w:val="008E46C6"/>
    <w:rsid w:val="008F45CD"/>
    <w:rsid w:val="008F4DF4"/>
    <w:rsid w:val="00902061"/>
    <w:rsid w:val="009020F0"/>
    <w:rsid w:val="00903B90"/>
    <w:rsid w:val="00903E4E"/>
    <w:rsid w:val="00904BB1"/>
    <w:rsid w:val="0090722E"/>
    <w:rsid w:val="00913580"/>
    <w:rsid w:val="00914C0F"/>
    <w:rsid w:val="009151EA"/>
    <w:rsid w:val="00915997"/>
    <w:rsid w:val="00916A0C"/>
    <w:rsid w:val="0092453B"/>
    <w:rsid w:val="00926162"/>
    <w:rsid w:val="009271AB"/>
    <w:rsid w:val="009337CE"/>
    <w:rsid w:val="00940D70"/>
    <w:rsid w:val="009419F2"/>
    <w:rsid w:val="00941A2C"/>
    <w:rsid w:val="00941B16"/>
    <w:rsid w:val="00942713"/>
    <w:rsid w:val="00947173"/>
    <w:rsid w:val="00950673"/>
    <w:rsid w:val="009510B8"/>
    <w:rsid w:val="0095135D"/>
    <w:rsid w:val="00951384"/>
    <w:rsid w:val="00951C32"/>
    <w:rsid w:val="00952D63"/>
    <w:rsid w:val="00953B11"/>
    <w:rsid w:val="00955B31"/>
    <w:rsid w:val="00956B48"/>
    <w:rsid w:val="00956E35"/>
    <w:rsid w:val="0096068E"/>
    <w:rsid w:val="0096233C"/>
    <w:rsid w:val="00964289"/>
    <w:rsid w:val="00971EA9"/>
    <w:rsid w:val="00974C68"/>
    <w:rsid w:val="009770EE"/>
    <w:rsid w:val="0098237E"/>
    <w:rsid w:val="009824A2"/>
    <w:rsid w:val="009830D6"/>
    <w:rsid w:val="009832E0"/>
    <w:rsid w:val="00985B28"/>
    <w:rsid w:val="0099296B"/>
    <w:rsid w:val="00993146"/>
    <w:rsid w:val="0099386D"/>
    <w:rsid w:val="009A09C1"/>
    <w:rsid w:val="009A0A8B"/>
    <w:rsid w:val="009A1DF3"/>
    <w:rsid w:val="009A26B7"/>
    <w:rsid w:val="009A6571"/>
    <w:rsid w:val="009A7957"/>
    <w:rsid w:val="009B0202"/>
    <w:rsid w:val="009B0591"/>
    <w:rsid w:val="009B344D"/>
    <w:rsid w:val="009B389A"/>
    <w:rsid w:val="009B6555"/>
    <w:rsid w:val="009B65F3"/>
    <w:rsid w:val="009C3F9B"/>
    <w:rsid w:val="009C42BE"/>
    <w:rsid w:val="009C4474"/>
    <w:rsid w:val="009C4AFD"/>
    <w:rsid w:val="009D2C0C"/>
    <w:rsid w:val="009D3948"/>
    <w:rsid w:val="009D768B"/>
    <w:rsid w:val="009D7CBB"/>
    <w:rsid w:val="009E1B78"/>
    <w:rsid w:val="009E1C31"/>
    <w:rsid w:val="009E298F"/>
    <w:rsid w:val="009E3009"/>
    <w:rsid w:val="009E3DE2"/>
    <w:rsid w:val="009E57EC"/>
    <w:rsid w:val="009E5EE4"/>
    <w:rsid w:val="009E65A6"/>
    <w:rsid w:val="009E6D66"/>
    <w:rsid w:val="009E7685"/>
    <w:rsid w:val="009F0460"/>
    <w:rsid w:val="009F096C"/>
    <w:rsid w:val="009F4BC9"/>
    <w:rsid w:val="009F53BF"/>
    <w:rsid w:val="009F5834"/>
    <w:rsid w:val="009F5ED6"/>
    <w:rsid w:val="00A0122C"/>
    <w:rsid w:val="00A01843"/>
    <w:rsid w:val="00A01D7E"/>
    <w:rsid w:val="00A05A77"/>
    <w:rsid w:val="00A10B45"/>
    <w:rsid w:val="00A13192"/>
    <w:rsid w:val="00A1451D"/>
    <w:rsid w:val="00A177E4"/>
    <w:rsid w:val="00A20EE0"/>
    <w:rsid w:val="00A22716"/>
    <w:rsid w:val="00A24C52"/>
    <w:rsid w:val="00A2513D"/>
    <w:rsid w:val="00A2519F"/>
    <w:rsid w:val="00A251F8"/>
    <w:rsid w:val="00A30C17"/>
    <w:rsid w:val="00A334C1"/>
    <w:rsid w:val="00A345E9"/>
    <w:rsid w:val="00A351A9"/>
    <w:rsid w:val="00A35A47"/>
    <w:rsid w:val="00A36192"/>
    <w:rsid w:val="00A40692"/>
    <w:rsid w:val="00A417C1"/>
    <w:rsid w:val="00A42A5F"/>
    <w:rsid w:val="00A432D2"/>
    <w:rsid w:val="00A4376E"/>
    <w:rsid w:val="00A477FC"/>
    <w:rsid w:val="00A4782C"/>
    <w:rsid w:val="00A50B11"/>
    <w:rsid w:val="00A50DF0"/>
    <w:rsid w:val="00A51F11"/>
    <w:rsid w:val="00A53EA6"/>
    <w:rsid w:val="00A545E3"/>
    <w:rsid w:val="00A545FC"/>
    <w:rsid w:val="00A56270"/>
    <w:rsid w:val="00A56632"/>
    <w:rsid w:val="00A5785A"/>
    <w:rsid w:val="00A60154"/>
    <w:rsid w:val="00A61856"/>
    <w:rsid w:val="00A6446E"/>
    <w:rsid w:val="00A656EF"/>
    <w:rsid w:val="00A65A7E"/>
    <w:rsid w:val="00A65F5E"/>
    <w:rsid w:val="00A70011"/>
    <w:rsid w:val="00A7025A"/>
    <w:rsid w:val="00A70A66"/>
    <w:rsid w:val="00A70B4C"/>
    <w:rsid w:val="00A71AF8"/>
    <w:rsid w:val="00A74483"/>
    <w:rsid w:val="00A74A27"/>
    <w:rsid w:val="00A76ABF"/>
    <w:rsid w:val="00A83BA0"/>
    <w:rsid w:val="00A84581"/>
    <w:rsid w:val="00A8532C"/>
    <w:rsid w:val="00A91E1C"/>
    <w:rsid w:val="00A92826"/>
    <w:rsid w:val="00A92BEC"/>
    <w:rsid w:val="00A96B41"/>
    <w:rsid w:val="00A971CA"/>
    <w:rsid w:val="00A97C02"/>
    <w:rsid w:val="00AA01F6"/>
    <w:rsid w:val="00AA0DFE"/>
    <w:rsid w:val="00AA11FF"/>
    <w:rsid w:val="00AA152D"/>
    <w:rsid w:val="00AA3DA8"/>
    <w:rsid w:val="00AA4B03"/>
    <w:rsid w:val="00AA5E24"/>
    <w:rsid w:val="00AA706F"/>
    <w:rsid w:val="00AA7E1E"/>
    <w:rsid w:val="00AB04D5"/>
    <w:rsid w:val="00AB1214"/>
    <w:rsid w:val="00AB215C"/>
    <w:rsid w:val="00AB2FAD"/>
    <w:rsid w:val="00AB5225"/>
    <w:rsid w:val="00AB7C1F"/>
    <w:rsid w:val="00AC0413"/>
    <w:rsid w:val="00AC0C02"/>
    <w:rsid w:val="00AC186C"/>
    <w:rsid w:val="00AC347F"/>
    <w:rsid w:val="00AC4626"/>
    <w:rsid w:val="00AC5115"/>
    <w:rsid w:val="00AC6110"/>
    <w:rsid w:val="00AC67AF"/>
    <w:rsid w:val="00AC7120"/>
    <w:rsid w:val="00AC793A"/>
    <w:rsid w:val="00AD0AD4"/>
    <w:rsid w:val="00AD5752"/>
    <w:rsid w:val="00AD59D7"/>
    <w:rsid w:val="00AE0A56"/>
    <w:rsid w:val="00AE11F5"/>
    <w:rsid w:val="00AE182E"/>
    <w:rsid w:val="00AE22FD"/>
    <w:rsid w:val="00AE253D"/>
    <w:rsid w:val="00AE4087"/>
    <w:rsid w:val="00AE4E3D"/>
    <w:rsid w:val="00AE50BC"/>
    <w:rsid w:val="00AF34A2"/>
    <w:rsid w:val="00AF6555"/>
    <w:rsid w:val="00AF7B24"/>
    <w:rsid w:val="00B004AA"/>
    <w:rsid w:val="00B05EB3"/>
    <w:rsid w:val="00B07B6B"/>
    <w:rsid w:val="00B10186"/>
    <w:rsid w:val="00B10F93"/>
    <w:rsid w:val="00B11471"/>
    <w:rsid w:val="00B165DF"/>
    <w:rsid w:val="00B17397"/>
    <w:rsid w:val="00B17C07"/>
    <w:rsid w:val="00B21475"/>
    <w:rsid w:val="00B21D31"/>
    <w:rsid w:val="00B268C1"/>
    <w:rsid w:val="00B314D6"/>
    <w:rsid w:val="00B316B6"/>
    <w:rsid w:val="00B32D2A"/>
    <w:rsid w:val="00B32F1D"/>
    <w:rsid w:val="00B349A2"/>
    <w:rsid w:val="00B3595F"/>
    <w:rsid w:val="00B37897"/>
    <w:rsid w:val="00B37ADC"/>
    <w:rsid w:val="00B431D9"/>
    <w:rsid w:val="00B46A9D"/>
    <w:rsid w:val="00B4736B"/>
    <w:rsid w:val="00B500C7"/>
    <w:rsid w:val="00B505D6"/>
    <w:rsid w:val="00B523E3"/>
    <w:rsid w:val="00B539F9"/>
    <w:rsid w:val="00B53B99"/>
    <w:rsid w:val="00B53C12"/>
    <w:rsid w:val="00B55E75"/>
    <w:rsid w:val="00B576C0"/>
    <w:rsid w:val="00B57A19"/>
    <w:rsid w:val="00B6413C"/>
    <w:rsid w:val="00B64A69"/>
    <w:rsid w:val="00B70A68"/>
    <w:rsid w:val="00B70AD2"/>
    <w:rsid w:val="00B70E06"/>
    <w:rsid w:val="00B71034"/>
    <w:rsid w:val="00B71E67"/>
    <w:rsid w:val="00B73F50"/>
    <w:rsid w:val="00B775E2"/>
    <w:rsid w:val="00B77B88"/>
    <w:rsid w:val="00B8158C"/>
    <w:rsid w:val="00B816B4"/>
    <w:rsid w:val="00B81C22"/>
    <w:rsid w:val="00B836E7"/>
    <w:rsid w:val="00B85354"/>
    <w:rsid w:val="00B857EA"/>
    <w:rsid w:val="00B85881"/>
    <w:rsid w:val="00B860A6"/>
    <w:rsid w:val="00B863FB"/>
    <w:rsid w:val="00B86440"/>
    <w:rsid w:val="00B90887"/>
    <w:rsid w:val="00B921CF"/>
    <w:rsid w:val="00B93A1C"/>
    <w:rsid w:val="00B94CE8"/>
    <w:rsid w:val="00B95728"/>
    <w:rsid w:val="00B96EE2"/>
    <w:rsid w:val="00B97CCA"/>
    <w:rsid w:val="00BA05C9"/>
    <w:rsid w:val="00BA1440"/>
    <w:rsid w:val="00BA1548"/>
    <w:rsid w:val="00BA2227"/>
    <w:rsid w:val="00BA5D15"/>
    <w:rsid w:val="00BB2D6F"/>
    <w:rsid w:val="00BB3F58"/>
    <w:rsid w:val="00BB47EF"/>
    <w:rsid w:val="00BB58DD"/>
    <w:rsid w:val="00BB5945"/>
    <w:rsid w:val="00BB5F77"/>
    <w:rsid w:val="00BB6224"/>
    <w:rsid w:val="00BB67CE"/>
    <w:rsid w:val="00BB6E56"/>
    <w:rsid w:val="00BC0E03"/>
    <w:rsid w:val="00BC144F"/>
    <w:rsid w:val="00BC2D98"/>
    <w:rsid w:val="00BC7AC4"/>
    <w:rsid w:val="00BD159D"/>
    <w:rsid w:val="00BD24A7"/>
    <w:rsid w:val="00BD4CB7"/>
    <w:rsid w:val="00BD5B39"/>
    <w:rsid w:val="00BD5E8B"/>
    <w:rsid w:val="00BD7594"/>
    <w:rsid w:val="00BE03C5"/>
    <w:rsid w:val="00BE08FD"/>
    <w:rsid w:val="00BE15FC"/>
    <w:rsid w:val="00BE16BF"/>
    <w:rsid w:val="00BE1793"/>
    <w:rsid w:val="00BE3474"/>
    <w:rsid w:val="00BE3A0B"/>
    <w:rsid w:val="00BF20A7"/>
    <w:rsid w:val="00BF291D"/>
    <w:rsid w:val="00BF4FBE"/>
    <w:rsid w:val="00BF563D"/>
    <w:rsid w:val="00C00CAB"/>
    <w:rsid w:val="00C00F8F"/>
    <w:rsid w:val="00C03068"/>
    <w:rsid w:val="00C04074"/>
    <w:rsid w:val="00C04341"/>
    <w:rsid w:val="00C110A2"/>
    <w:rsid w:val="00C12450"/>
    <w:rsid w:val="00C14309"/>
    <w:rsid w:val="00C14532"/>
    <w:rsid w:val="00C156D9"/>
    <w:rsid w:val="00C156FF"/>
    <w:rsid w:val="00C15708"/>
    <w:rsid w:val="00C177D8"/>
    <w:rsid w:val="00C178D3"/>
    <w:rsid w:val="00C2134A"/>
    <w:rsid w:val="00C21BA1"/>
    <w:rsid w:val="00C23457"/>
    <w:rsid w:val="00C23856"/>
    <w:rsid w:val="00C252DF"/>
    <w:rsid w:val="00C259EC"/>
    <w:rsid w:val="00C31CAF"/>
    <w:rsid w:val="00C32288"/>
    <w:rsid w:val="00C33782"/>
    <w:rsid w:val="00C339C5"/>
    <w:rsid w:val="00C3633A"/>
    <w:rsid w:val="00C3642C"/>
    <w:rsid w:val="00C3687E"/>
    <w:rsid w:val="00C369E1"/>
    <w:rsid w:val="00C408BC"/>
    <w:rsid w:val="00C418FC"/>
    <w:rsid w:val="00C41C18"/>
    <w:rsid w:val="00C42F51"/>
    <w:rsid w:val="00C46117"/>
    <w:rsid w:val="00C46BA1"/>
    <w:rsid w:val="00C502EF"/>
    <w:rsid w:val="00C53223"/>
    <w:rsid w:val="00C535AB"/>
    <w:rsid w:val="00C56FDF"/>
    <w:rsid w:val="00C607A0"/>
    <w:rsid w:val="00C609A4"/>
    <w:rsid w:val="00C62562"/>
    <w:rsid w:val="00C6560A"/>
    <w:rsid w:val="00C66108"/>
    <w:rsid w:val="00C6666C"/>
    <w:rsid w:val="00C703E2"/>
    <w:rsid w:val="00C721B3"/>
    <w:rsid w:val="00C74F83"/>
    <w:rsid w:val="00C7594A"/>
    <w:rsid w:val="00C77CFB"/>
    <w:rsid w:val="00C80200"/>
    <w:rsid w:val="00C805BF"/>
    <w:rsid w:val="00C80850"/>
    <w:rsid w:val="00C80B13"/>
    <w:rsid w:val="00C8179E"/>
    <w:rsid w:val="00C81F5B"/>
    <w:rsid w:val="00C821FF"/>
    <w:rsid w:val="00C8295D"/>
    <w:rsid w:val="00C83A8A"/>
    <w:rsid w:val="00C84500"/>
    <w:rsid w:val="00C84C43"/>
    <w:rsid w:val="00C85E9B"/>
    <w:rsid w:val="00C8653D"/>
    <w:rsid w:val="00C8656B"/>
    <w:rsid w:val="00C86A08"/>
    <w:rsid w:val="00C86F6F"/>
    <w:rsid w:val="00C90FA7"/>
    <w:rsid w:val="00C911B5"/>
    <w:rsid w:val="00C93324"/>
    <w:rsid w:val="00C93D7A"/>
    <w:rsid w:val="00C94CA2"/>
    <w:rsid w:val="00C966F6"/>
    <w:rsid w:val="00CA0065"/>
    <w:rsid w:val="00CA0A71"/>
    <w:rsid w:val="00CA1B76"/>
    <w:rsid w:val="00CA4965"/>
    <w:rsid w:val="00CA520D"/>
    <w:rsid w:val="00CA5D46"/>
    <w:rsid w:val="00CB012E"/>
    <w:rsid w:val="00CB0E90"/>
    <w:rsid w:val="00CB2734"/>
    <w:rsid w:val="00CB2936"/>
    <w:rsid w:val="00CB3F3D"/>
    <w:rsid w:val="00CB4157"/>
    <w:rsid w:val="00CB44DD"/>
    <w:rsid w:val="00CB4883"/>
    <w:rsid w:val="00CB4894"/>
    <w:rsid w:val="00CB5DF2"/>
    <w:rsid w:val="00CB5ED1"/>
    <w:rsid w:val="00CC415F"/>
    <w:rsid w:val="00CC53C1"/>
    <w:rsid w:val="00CC56A2"/>
    <w:rsid w:val="00CC7058"/>
    <w:rsid w:val="00CC74D0"/>
    <w:rsid w:val="00CC7FC2"/>
    <w:rsid w:val="00CD0D0A"/>
    <w:rsid w:val="00CD12B1"/>
    <w:rsid w:val="00CD12FB"/>
    <w:rsid w:val="00CD31B9"/>
    <w:rsid w:val="00CD3435"/>
    <w:rsid w:val="00CD52C4"/>
    <w:rsid w:val="00CD7375"/>
    <w:rsid w:val="00CD7553"/>
    <w:rsid w:val="00CE071C"/>
    <w:rsid w:val="00CE333C"/>
    <w:rsid w:val="00CE4528"/>
    <w:rsid w:val="00CE49E7"/>
    <w:rsid w:val="00CE73F8"/>
    <w:rsid w:val="00CF0CD9"/>
    <w:rsid w:val="00CF1389"/>
    <w:rsid w:val="00CF14F1"/>
    <w:rsid w:val="00CF1C20"/>
    <w:rsid w:val="00CF256D"/>
    <w:rsid w:val="00CF2DDE"/>
    <w:rsid w:val="00CF30C3"/>
    <w:rsid w:val="00CF3794"/>
    <w:rsid w:val="00CF3C39"/>
    <w:rsid w:val="00CF4198"/>
    <w:rsid w:val="00CF556B"/>
    <w:rsid w:val="00CF5A58"/>
    <w:rsid w:val="00CF7D3C"/>
    <w:rsid w:val="00D00638"/>
    <w:rsid w:val="00D00B9E"/>
    <w:rsid w:val="00D0396F"/>
    <w:rsid w:val="00D04AF2"/>
    <w:rsid w:val="00D050D0"/>
    <w:rsid w:val="00D06BF0"/>
    <w:rsid w:val="00D10754"/>
    <w:rsid w:val="00D10B8E"/>
    <w:rsid w:val="00D12792"/>
    <w:rsid w:val="00D12FAC"/>
    <w:rsid w:val="00D13AAD"/>
    <w:rsid w:val="00D17153"/>
    <w:rsid w:val="00D173FB"/>
    <w:rsid w:val="00D20658"/>
    <w:rsid w:val="00D21118"/>
    <w:rsid w:val="00D22189"/>
    <w:rsid w:val="00D2272F"/>
    <w:rsid w:val="00D30016"/>
    <w:rsid w:val="00D3058B"/>
    <w:rsid w:val="00D32FFD"/>
    <w:rsid w:val="00D33A28"/>
    <w:rsid w:val="00D34DFD"/>
    <w:rsid w:val="00D3593A"/>
    <w:rsid w:val="00D36668"/>
    <w:rsid w:val="00D36AB5"/>
    <w:rsid w:val="00D40646"/>
    <w:rsid w:val="00D40F72"/>
    <w:rsid w:val="00D42EA5"/>
    <w:rsid w:val="00D43176"/>
    <w:rsid w:val="00D45FE4"/>
    <w:rsid w:val="00D52868"/>
    <w:rsid w:val="00D5429B"/>
    <w:rsid w:val="00D54573"/>
    <w:rsid w:val="00D567C6"/>
    <w:rsid w:val="00D571BA"/>
    <w:rsid w:val="00D57942"/>
    <w:rsid w:val="00D57B34"/>
    <w:rsid w:val="00D61015"/>
    <w:rsid w:val="00D620FD"/>
    <w:rsid w:val="00D624FD"/>
    <w:rsid w:val="00D6482D"/>
    <w:rsid w:val="00D65742"/>
    <w:rsid w:val="00D71674"/>
    <w:rsid w:val="00D74507"/>
    <w:rsid w:val="00D75D87"/>
    <w:rsid w:val="00D75E1A"/>
    <w:rsid w:val="00D77E74"/>
    <w:rsid w:val="00D8178C"/>
    <w:rsid w:val="00D822B6"/>
    <w:rsid w:val="00D82764"/>
    <w:rsid w:val="00D865B2"/>
    <w:rsid w:val="00D91044"/>
    <w:rsid w:val="00D91B37"/>
    <w:rsid w:val="00D93BE5"/>
    <w:rsid w:val="00D94443"/>
    <w:rsid w:val="00D94A5B"/>
    <w:rsid w:val="00D95647"/>
    <w:rsid w:val="00D962AE"/>
    <w:rsid w:val="00D9673E"/>
    <w:rsid w:val="00D97911"/>
    <w:rsid w:val="00DA00CE"/>
    <w:rsid w:val="00DA1E41"/>
    <w:rsid w:val="00DA1EAE"/>
    <w:rsid w:val="00DA2B23"/>
    <w:rsid w:val="00DA460B"/>
    <w:rsid w:val="00DA60CA"/>
    <w:rsid w:val="00DB0219"/>
    <w:rsid w:val="00DB2EA0"/>
    <w:rsid w:val="00DB2EDB"/>
    <w:rsid w:val="00DB2EEB"/>
    <w:rsid w:val="00DB32A4"/>
    <w:rsid w:val="00DB5C23"/>
    <w:rsid w:val="00DC2ED6"/>
    <w:rsid w:val="00DC452B"/>
    <w:rsid w:val="00DC47B8"/>
    <w:rsid w:val="00DC4D7A"/>
    <w:rsid w:val="00DC70DC"/>
    <w:rsid w:val="00DC70EC"/>
    <w:rsid w:val="00DC760D"/>
    <w:rsid w:val="00DD0063"/>
    <w:rsid w:val="00DD09FA"/>
    <w:rsid w:val="00DD0A8C"/>
    <w:rsid w:val="00DD1950"/>
    <w:rsid w:val="00DD28FA"/>
    <w:rsid w:val="00DD357A"/>
    <w:rsid w:val="00DD47A7"/>
    <w:rsid w:val="00DD553A"/>
    <w:rsid w:val="00DD6E6A"/>
    <w:rsid w:val="00DD6EE8"/>
    <w:rsid w:val="00DE0002"/>
    <w:rsid w:val="00DE0235"/>
    <w:rsid w:val="00DE1110"/>
    <w:rsid w:val="00DE5E49"/>
    <w:rsid w:val="00DF0962"/>
    <w:rsid w:val="00DF0A3D"/>
    <w:rsid w:val="00DF1687"/>
    <w:rsid w:val="00DF39E3"/>
    <w:rsid w:val="00DF5705"/>
    <w:rsid w:val="00DF5BED"/>
    <w:rsid w:val="00DF7A92"/>
    <w:rsid w:val="00DF7D54"/>
    <w:rsid w:val="00E0034C"/>
    <w:rsid w:val="00E009C1"/>
    <w:rsid w:val="00E00E29"/>
    <w:rsid w:val="00E01D24"/>
    <w:rsid w:val="00E04387"/>
    <w:rsid w:val="00E0610F"/>
    <w:rsid w:val="00E066DB"/>
    <w:rsid w:val="00E06F15"/>
    <w:rsid w:val="00E0784D"/>
    <w:rsid w:val="00E10C10"/>
    <w:rsid w:val="00E11348"/>
    <w:rsid w:val="00E115F3"/>
    <w:rsid w:val="00E140E8"/>
    <w:rsid w:val="00E14279"/>
    <w:rsid w:val="00E150DD"/>
    <w:rsid w:val="00E162AC"/>
    <w:rsid w:val="00E17861"/>
    <w:rsid w:val="00E2029D"/>
    <w:rsid w:val="00E23D27"/>
    <w:rsid w:val="00E264AD"/>
    <w:rsid w:val="00E26F37"/>
    <w:rsid w:val="00E27E54"/>
    <w:rsid w:val="00E31342"/>
    <w:rsid w:val="00E3222A"/>
    <w:rsid w:val="00E33277"/>
    <w:rsid w:val="00E3511E"/>
    <w:rsid w:val="00E358A4"/>
    <w:rsid w:val="00E37CB0"/>
    <w:rsid w:val="00E42246"/>
    <w:rsid w:val="00E441C4"/>
    <w:rsid w:val="00E50846"/>
    <w:rsid w:val="00E52999"/>
    <w:rsid w:val="00E54E65"/>
    <w:rsid w:val="00E562FF"/>
    <w:rsid w:val="00E617DB"/>
    <w:rsid w:val="00E61B00"/>
    <w:rsid w:val="00E61EE8"/>
    <w:rsid w:val="00E6343E"/>
    <w:rsid w:val="00E67454"/>
    <w:rsid w:val="00E678D0"/>
    <w:rsid w:val="00E725B6"/>
    <w:rsid w:val="00E730D6"/>
    <w:rsid w:val="00E7356B"/>
    <w:rsid w:val="00E743A6"/>
    <w:rsid w:val="00E74887"/>
    <w:rsid w:val="00E75679"/>
    <w:rsid w:val="00E75C8F"/>
    <w:rsid w:val="00E75CA0"/>
    <w:rsid w:val="00E80ED8"/>
    <w:rsid w:val="00E811E7"/>
    <w:rsid w:val="00E8485A"/>
    <w:rsid w:val="00E852B4"/>
    <w:rsid w:val="00E85E33"/>
    <w:rsid w:val="00E86BF5"/>
    <w:rsid w:val="00E86F23"/>
    <w:rsid w:val="00E875FC"/>
    <w:rsid w:val="00E9082A"/>
    <w:rsid w:val="00E9425D"/>
    <w:rsid w:val="00E94487"/>
    <w:rsid w:val="00E9462E"/>
    <w:rsid w:val="00E97386"/>
    <w:rsid w:val="00EA2CD4"/>
    <w:rsid w:val="00EA6915"/>
    <w:rsid w:val="00EA69C7"/>
    <w:rsid w:val="00EB0500"/>
    <w:rsid w:val="00EB1DF7"/>
    <w:rsid w:val="00EB315A"/>
    <w:rsid w:val="00EB48C9"/>
    <w:rsid w:val="00EC1DC0"/>
    <w:rsid w:val="00EC4526"/>
    <w:rsid w:val="00EC59FB"/>
    <w:rsid w:val="00EC7DAF"/>
    <w:rsid w:val="00ED070B"/>
    <w:rsid w:val="00ED0BAA"/>
    <w:rsid w:val="00ED2D5D"/>
    <w:rsid w:val="00ED3963"/>
    <w:rsid w:val="00ED3EDC"/>
    <w:rsid w:val="00ED4057"/>
    <w:rsid w:val="00ED539C"/>
    <w:rsid w:val="00ED60B5"/>
    <w:rsid w:val="00ED619A"/>
    <w:rsid w:val="00EE0133"/>
    <w:rsid w:val="00EE29FE"/>
    <w:rsid w:val="00EE2E29"/>
    <w:rsid w:val="00EE426F"/>
    <w:rsid w:val="00EE513B"/>
    <w:rsid w:val="00EE5464"/>
    <w:rsid w:val="00EF0D8C"/>
    <w:rsid w:val="00EF24D9"/>
    <w:rsid w:val="00EF4371"/>
    <w:rsid w:val="00EF55C5"/>
    <w:rsid w:val="00EF592B"/>
    <w:rsid w:val="00EF5E6D"/>
    <w:rsid w:val="00EF62A4"/>
    <w:rsid w:val="00EF6D0B"/>
    <w:rsid w:val="00F00A6B"/>
    <w:rsid w:val="00F01578"/>
    <w:rsid w:val="00F01A5E"/>
    <w:rsid w:val="00F0376A"/>
    <w:rsid w:val="00F04BC2"/>
    <w:rsid w:val="00F05561"/>
    <w:rsid w:val="00F05EF3"/>
    <w:rsid w:val="00F0735D"/>
    <w:rsid w:val="00F116E4"/>
    <w:rsid w:val="00F1211B"/>
    <w:rsid w:val="00F130B5"/>
    <w:rsid w:val="00F14424"/>
    <w:rsid w:val="00F17C77"/>
    <w:rsid w:val="00F20117"/>
    <w:rsid w:val="00F219C8"/>
    <w:rsid w:val="00F24610"/>
    <w:rsid w:val="00F250BF"/>
    <w:rsid w:val="00F26B47"/>
    <w:rsid w:val="00F32728"/>
    <w:rsid w:val="00F32C39"/>
    <w:rsid w:val="00F33050"/>
    <w:rsid w:val="00F347D7"/>
    <w:rsid w:val="00F353D9"/>
    <w:rsid w:val="00F35EFE"/>
    <w:rsid w:val="00F403B0"/>
    <w:rsid w:val="00F41C12"/>
    <w:rsid w:val="00F422E1"/>
    <w:rsid w:val="00F460C6"/>
    <w:rsid w:val="00F47F47"/>
    <w:rsid w:val="00F51454"/>
    <w:rsid w:val="00F51C36"/>
    <w:rsid w:val="00F525F1"/>
    <w:rsid w:val="00F538B0"/>
    <w:rsid w:val="00F54295"/>
    <w:rsid w:val="00F54C89"/>
    <w:rsid w:val="00F561E0"/>
    <w:rsid w:val="00F56B95"/>
    <w:rsid w:val="00F56CA9"/>
    <w:rsid w:val="00F576EB"/>
    <w:rsid w:val="00F57730"/>
    <w:rsid w:val="00F60A80"/>
    <w:rsid w:val="00F61890"/>
    <w:rsid w:val="00F6242A"/>
    <w:rsid w:val="00F63237"/>
    <w:rsid w:val="00F640BB"/>
    <w:rsid w:val="00F65700"/>
    <w:rsid w:val="00F6713B"/>
    <w:rsid w:val="00F71C98"/>
    <w:rsid w:val="00F77391"/>
    <w:rsid w:val="00F77CCA"/>
    <w:rsid w:val="00F8325B"/>
    <w:rsid w:val="00F8482F"/>
    <w:rsid w:val="00F869C6"/>
    <w:rsid w:val="00F86F99"/>
    <w:rsid w:val="00F87E7D"/>
    <w:rsid w:val="00F87FC0"/>
    <w:rsid w:val="00F90006"/>
    <w:rsid w:val="00F92E1F"/>
    <w:rsid w:val="00F92FDC"/>
    <w:rsid w:val="00F956C8"/>
    <w:rsid w:val="00F97E8D"/>
    <w:rsid w:val="00F97FA0"/>
    <w:rsid w:val="00FA1B08"/>
    <w:rsid w:val="00FA216A"/>
    <w:rsid w:val="00FA290C"/>
    <w:rsid w:val="00FA5B01"/>
    <w:rsid w:val="00FA673E"/>
    <w:rsid w:val="00FB0FAE"/>
    <w:rsid w:val="00FB1934"/>
    <w:rsid w:val="00FB505B"/>
    <w:rsid w:val="00FB5602"/>
    <w:rsid w:val="00FC33DE"/>
    <w:rsid w:val="00FC441B"/>
    <w:rsid w:val="00FC62A1"/>
    <w:rsid w:val="00FC7009"/>
    <w:rsid w:val="00FC73D8"/>
    <w:rsid w:val="00FC749D"/>
    <w:rsid w:val="00FC771C"/>
    <w:rsid w:val="00FD0666"/>
    <w:rsid w:val="00FD1253"/>
    <w:rsid w:val="00FD1853"/>
    <w:rsid w:val="00FD4AA4"/>
    <w:rsid w:val="00FD5B1B"/>
    <w:rsid w:val="00FD5DA4"/>
    <w:rsid w:val="00FE3A6E"/>
    <w:rsid w:val="00FE623A"/>
    <w:rsid w:val="00FE6D2E"/>
    <w:rsid w:val="00FE787C"/>
    <w:rsid w:val="00FF047E"/>
    <w:rsid w:val="00FF2DAE"/>
    <w:rsid w:val="00FF498E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D4DA5"/>
  <w15:chartTrackingRefBased/>
  <w15:docId w15:val="{14144EA8-BBD0-46C1-B06D-DF7808F9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C9"/>
    <w:pPr>
      <w:spacing w:before="23" w:after="23" w:line="276" w:lineRule="auto"/>
      <w:ind w:left="720" w:firstLine="0"/>
    </w:pPr>
    <w:rPr>
      <w:sz w:val="22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E42246"/>
    <w:pPr>
      <w:pBdr>
        <w:top w:val="single" w:sz="4" w:space="1" w:color="auto"/>
        <w:bottom w:val="single" w:sz="4" w:space="1" w:color="auto"/>
      </w:pBdr>
      <w:spacing w:before="100" w:beforeAutospacing="1"/>
      <w:ind w:left="0"/>
      <w:outlineLvl w:val="0"/>
    </w:pPr>
    <w:rPr>
      <w:rFonts w:asciiTheme="majorHAnsi" w:eastAsiaTheme="majorEastAsia" w:hAnsiTheme="majorHAnsi" w:cstheme="majorBidi"/>
      <w:b/>
      <w:bCs/>
      <w:color w:val="783F04" w:themeColor="accent1" w:themeShade="80"/>
      <w:sz w:val="28"/>
    </w:rPr>
  </w:style>
  <w:style w:type="paragraph" w:styleId="Heading2">
    <w:name w:val="heading 2"/>
    <w:basedOn w:val="ListNumber"/>
    <w:next w:val="Heading3"/>
    <w:link w:val="Heading2Char"/>
    <w:autoRedefine/>
    <w:uiPriority w:val="3"/>
    <w:unhideWhenUsed/>
    <w:qFormat/>
    <w:rsid w:val="00CF1C20"/>
    <w:pPr>
      <w:keepNext/>
      <w:keepLines/>
      <w:numPr>
        <w:numId w:val="12"/>
      </w:numPr>
      <w:tabs>
        <w:tab w:val="left" w:pos="360"/>
      </w:tabs>
      <w:spacing w:before="0"/>
      <w:ind w:left="0" w:firstLine="0"/>
      <w:contextualSpacing w:val="0"/>
      <w:outlineLvl w:val="1"/>
    </w:pPr>
    <w:rPr>
      <w:rFonts w:asciiTheme="majorHAnsi" w:eastAsiaTheme="majorEastAsia" w:hAnsiTheme="majorHAnsi" w:cstheme="majorBidi"/>
      <w:b/>
      <w:bCs/>
      <w:color w:val="0D2B3E" w:themeColor="accent3" w:themeShade="80"/>
      <w:sz w:val="24"/>
    </w:rPr>
  </w:style>
  <w:style w:type="paragraph" w:styleId="Heading3">
    <w:name w:val="heading 3"/>
    <w:basedOn w:val="ListNumber"/>
    <w:next w:val="ListParagraph"/>
    <w:link w:val="Heading3Char"/>
    <w:autoRedefine/>
    <w:uiPriority w:val="3"/>
    <w:unhideWhenUsed/>
    <w:qFormat/>
    <w:rsid w:val="00405521"/>
    <w:pPr>
      <w:keepNext/>
      <w:keepLines/>
      <w:numPr>
        <w:numId w:val="13"/>
      </w:numPr>
      <w:outlineLvl w:val="2"/>
    </w:pPr>
    <w:rPr>
      <w:rFonts w:asciiTheme="majorHAnsi" w:eastAsiaTheme="majorEastAsia" w:hAnsiTheme="majorHAnsi" w:cstheme="majorBidi"/>
      <w:b/>
      <w:bCs/>
      <w:i/>
      <w:color w:val="274221" w:themeColor="accent4" w:themeShade="80"/>
    </w:rPr>
  </w:style>
  <w:style w:type="paragraph" w:styleId="Heading4">
    <w:name w:val="heading 4"/>
    <w:basedOn w:val="Normal"/>
    <w:next w:val="Normal"/>
    <w:link w:val="Heading4Char"/>
    <w:autoRedefine/>
    <w:uiPriority w:val="3"/>
    <w:unhideWhenUsed/>
    <w:qFormat/>
    <w:rsid w:val="00470B8F"/>
    <w:pPr>
      <w:keepNext/>
      <w:keepLines/>
      <w:ind w:left="0"/>
      <w:outlineLvl w:val="3"/>
    </w:pPr>
    <w:rPr>
      <w:rFonts w:asciiTheme="majorHAnsi" w:eastAsiaTheme="majorEastAsia" w:hAnsiTheme="majorHAnsi" w:cstheme="majorBidi"/>
      <w:b/>
      <w:bCs/>
      <w:iCs/>
      <w:u w:val="single"/>
    </w:rPr>
  </w:style>
  <w:style w:type="paragraph" w:styleId="Heading5">
    <w:name w:val="heading 5"/>
    <w:basedOn w:val="TableFigure"/>
    <w:next w:val="Normal"/>
    <w:link w:val="Heading5Char"/>
    <w:uiPriority w:val="3"/>
    <w:unhideWhenUsed/>
    <w:qFormat/>
    <w:rsid w:val="00CC7FC2"/>
    <w:pPr>
      <w:outlineLvl w:val="4"/>
    </w:pPr>
    <w:rPr>
      <w:b w:val="0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73F0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773F0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autoRedefine/>
    <w:uiPriority w:val="15"/>
    <w:qFormat/>
    <w:rsid w:val="00CB4883"/>
    <w:pPr>
      <w:ind w:left="0"/>
    </w:pPr>
    <w:rPr>
      <w:b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List Indent"/>
    <w:basedOn w:val="ListBullet"/>
    <w:next w:val="Normal"/>
    <w:autoRedefine/>
    <w:uiPriority w:val="3"/>
    <w:rsid w:val="001E5D88"/>
    <w:pPr>
      <w:numPr>
        <w:numId w:val="15"/>
      </w:numPr>
    </w:pPr>
    <w:rPr>
      <w:color w:val="7030A0"/>
    </w:rPr>
  </w:style>
  <w:style w:type="character" w:customStyle="1" w:styleId="Heading1Char">
    <w:name w:val="Heading 1 Char"/>
    <w:basedOn w:val="DefaultParagraphFont"/>
    <w:link w:val="Heading1"/>
    <w:uiPriority w:val="9"/>
    <w:rsid w:val="00E42246"/>
    <w:rPr>
      <w:rFonts w:asciiTheme="majorHAnsi" w:eastAsiaTheme="majorEastAsia" w:hAnsiTheme="majorHAnsi" w:cstheme="majorBidi"/>
      <w:b/>
      <w:bCs/>
      <w:color w:val="783F04" w:themeColor="accent1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CF1C20"/>
    <w:rPr>
      <w:rFonts w:asciiTheme="majorHAnsi" w:eastAsiaTheme="majorEastAsia" w:hAnsiTheme="majorHAnsi" w:cstheme="majorBidi"/>
      <w:b/>
      <w:bCs/>
      <w:color w:val="0D2B3E" w:themeColor="accent3" w:themeShade="80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224494"/>
    <w:rPr>
      <w:rFonts w:asciiTheme="majorHAnsi" w:eastAsiaTheme="majorEastAsia" w:hAnsiTheme="majorHAnsi" w:cstheme="majorBidi"/>
      <w:b/>
      <w:bCs/>
      <w:i/>
      <w:color w:val="274221" w:themeColor="accent4" w:themeShade="80"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470B8F"/>
    <w:rPr>
      <w:rFonts w:asciiTheme="majorHAnsi" w:eastAsiaTheme="majorEastAsia" w:hAnsiTheme="majorHAnsi" w:cstheme="majorBidi"/>
      <w:b/>
      <w:bCs/>
      <w:iCs/>
      <w:sz w:val="22"/>
      <w:u w:val="single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eastAsiaTheme="minorHAnsi"/>
      <w:b/>
      <w:i/>
      <w:iCs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5139B4"/>
    <w:pPr>
      <w:ind w:hanging="432"/>
    </w:pPr>
    <w:rPr>
      <w:noProof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F07F09" w:themeColor="accent1" w:shadow="1"/>
        <w:left w:val="single" w:sz="2" w:space="10" w:color="F07F09" w:themeColor="accent1" w:shadow="1"/>
        <w:bottom w:val="single" w:sz="2" w:space="10" w:color="F07F09" w:themeColor="accent1" w:shadow="1"/>
        <w:right w:val="single" w:sz="2" w:space="10" w:color="F07F09" w:themeColor="accent1" w:shadow="1"/>
      </w:pBdr>
      <w:ind w:left="1152" w:right="1152"/>
    </w:pPr>
    <w:rPr>
      <w:i/>
      <w:iCs/>
      <w:color w:val="F07F09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73F04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73F04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F07F09" w:themeColor="accent1"/>
        <w:bottom w:val="single" w:sz="4" w:space="10" w:color="F07F09" w:themeColor="accent1"/>
      </w:pBdr>
      <w:spacing w:before="360" w:after="360"/>
      <w:ind w:left="864" w:right="864"/>
      <w:jc w:val="center"/>
    </w:pPr>
    <w:rPr>
      <w:i/>
      <w:iCs/>
      <w:color w:val="F07F0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F07F09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contextualSpacing/>
    </w:pPr>
  </w:style>
  <w:style w:type="paragraph" w:styleId="List2">
    <w:name w:val="List 2"/>
    <w:basedOn w:val="Normal"/>
    <w:uiPriority w:val="99"/>
    <w:semiHidden/>
    <w:unhideWhenUsed/>
    <w:pPr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Bullet">
    <w:name w:val="List Bullet"/>
    <w:basedOn w:val="Normal"/>
    <w:autoRedefine/>
    <w:uiPriority w:val="9"/>
    <w:unhideWhenUsed/>
    <w:qFormat/>
    <w:rsid w:val="00604785"/>
    <w:pPr>
      <w:numPr>
        <w:numId w:val="1"/>
      </w:numPr>
      <w:tabs>
        <w:tab w:val="clear" w:pos="1080"/>
      </w:tabs>
      <w:spacing w:line="240" w:lineRule="auto"/>
      <w:ind w:left="360"/>
      <w:contextualSpacing/>
    </w:pPr>
    <w:rPr>
      <w:sz w:val="20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rsid w:val="00DC70DC"/>
    <w:pPr>
      <w:numPr>
        <w:ilvl w:val="1"/>
        <w:numId w:val="48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CaptionCallout"/>
    <w:uiPriority w:val="4"/>
    <w:qFormat/>
    <w:rsid w:val="008E286B"/>
    <w:pPr>
      <w:spacing w:line="240" w:lineRule="auto"/>
    </w:pPr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6B9F25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Steps">
    <w:name w:val="Steps"/>
    <w:basedOn w:val="ListParagraph"/>
    <w:autoRedefine/>
    <w:qFormat/>
    <w:rsid w:val="002A007B"/>
    <w:pPr>
      <w:numPr>
        <w:ilvl w:val="0"/>
        <w:numId w:val="42"/>
      </w:numPr>
    </w:pPr>
  </w:style>
  <w:style w:type="paragraph" w:customStyle="1" w:styleId="TableHeading">
    <w:name w:val="Table Heading"/>
    <w:basedOn w:val="Normal"/>
    <w:uiPriority w:val="10"/>
    <w:qFormat/>
    <w:rsid w:val="00476AF3"/>
    <w:pPr>
      <w:spacing w:before="0" w:after="0" w:line="480" w:lineRule="auto"/>
      <w:ind w:left="0" w:firstLine="720"/>
      <w:jc w:val="center"/>
    </w:pPr>
    <w:rPr>
      <w:rFonts w:eastAsiaTheme="minorHAnsi"/>
      <w:b/>
      <w:bCs/>
      <w:color w:val="auto"/>
      <w:szCs w:val="22"/>
      <w:lang w:eastAsia="en-US"/>
    </w:rPr>
  </w:style>
  <w:style w:type="paragraph" w:customStyle="1" w:styleId="NoIndent">
    <w:name w:val="No Indent"/>
    <w:basedOn w:val="Normal"/>
    <w:qFormat/>
    <w:rsid w:val="00476AF3"/>
    <w:pPr>
      <w:spacing w:before="0" w:after="0" w:line="480" w:lineRule="auto"/>
      <w:ind w:left="0"/>
    </w:pPr>
    <w:rPr>
      <w:rFonts w:eastAsiaTheme="minorHAnsi"/>
      <w:color w:val="auto"/>
      <w:szCs w:val="22"/>
      <w:lang w:eastAsia="en-US"/>
    </w:rPr>
  </w:style>
  <w:style w:type="paragraph" w:customStyle="1" w:styleId="CaptionCallout">
    <w:name w:val="Caption Callout"/>
    <w:basedOn w:val="Normal"/>
    <w:qFormat/>
    <w:rsid w:val="00476AF3"/>
    <w:pPr>
      <w:spacing w:before="0" w:after="0" w:line="480" w:lineRule="auto"/>
      <w:ind w:left="0"/>
    </w:pPr>
    <w:rPr>
      <w:rFonts w:eastAsiaTheme="minorHAnsi"/>
      <w:b/>
      <w:color w:val="auto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D2D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6A2"/>
    <w:rPr>
      <w:color w:val="B26B02" w:themeColor="followedHyperlink"/>
      <w:u w:val="single"/>
    </w:rPr>
  </w:style>
  <w:style w:type="paragraph" w:customStyle="1" w:styleId="Link">
    <w:name w:val="Link"/>
    <w:basedOn w:val="Steps"/>
    <w:qFormat/>
    <w:rsid w:val="005F1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gu.hosted.panopto.com/Panopto/Pages/Viewer.aspx?id=55457772-edb3-4db8-8bdc-b204012cac68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558B8B415DC441BAE576172ABBAC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32CC4-53F7-4A7F-B3F2-890A7BE0EEA1}"/>
      </w:docPartPr>
      <w:docPartBody>
        <w:p w:rsidR="00CA5B43" w:rsidRDefault="00543B13" w:rsidP="00543B13">
          <w:pPr>
            <w:pStyle w:val="D558B8B415DC441BAE576172ABBAC4CA"/>
          </w:pPr>
          <w:bookmarkStart w:id="0" w:name="_Int_pGJ5iSU8"/>
          <w:bookmarkEnd w:id="0"/>
          <w:r w:rsidRPr="00B5233A">
            <w:t>Figures Title</w:t>
          </w:r>
        </w:p>
      </w:docPartBody>
    </w:docPart>
    <w:docPart>
      <w:docPartPr>
        <w:name w:val="AC9D22C6497F4B6CB16EFAB49FDD5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88150-2A14-45BD-9CD9-2D48B086182B}"/>
      </w:docPartPr>
      <w:docPartBody>
        <w:p w:rsidR="00CA5B43" w:rsidRDefault="00543B13" w:rsidP="00543B13">
          <w:pPr>
            <w:pStyle w:val="AC9D22C6497F4B6CB16EFAB49FDD5B54"/>
          </w:pPr>
          <w:r w:rsidRPr="00530EF3">
            <w:rPr>
              <w:b/>
            </w:rPr>
            <w:t>Figure 1.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43"/>
    <w:rsid w:val="000C1DAA"/>
    <w:rsid w:val="001534C8"/>
    <w:rsid w:val="002A113E"/>
    <w:rsid w:val="00481E13"/>
    <w:rsid w:val="00543B13"/>
    <w:rsid w:val="005858A1"/>
    <w:rsid w:val="00780CC8"/>
    <w:rsid w:val="00B26E3C"/>
    <w:rsid w:val="00CA5B43"/>
    <w:rsid w:val="00CF3C64"/>
    <w:rsid w:val="00D50B43"/>
    <w:rsid w:val="00DB2EEB"/>
    <w:rsid w:val="00FA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3704FF1BECCB4B1FA5962731EC4B02E1">
    <w:name w:val="3704FF1BECCB4B1FA5962731EC4B02E1"/>
  </w:style>
  <w:style w:type="paragraph" w:customStyle="1" w:styleId="840B17F57A9C45228AFDEC34162A2EAB">
    <w:name w:val="840B17F57A9C45228AFDEC34162A2EAB"/>
  </w:style>
  <w:style w:type="paragraph" w:customStyle="1" w:styleId="A13E758660C3409CABFC894B8B362412">
    <w:name w:val="A13E758660C3409CABFC894B8B362412"/>
  </w:style>
  <w:style w:type="paragraph" w:customStyle="1" w:styleId="47E8B62A9DDD4D02A5D5DFB51018250F">
    <w:name w:val="47E8B62A9DDD4D02A5D5DFB51018250F"/>
  </w:style>
  <w:style w:type="paragraph" w:customStyle="1" w:styleId="BDC82791539849E6BD3B8F4A78A2F3D7">
    <w:name w:val="BDC82791539849E6BD3B8F4A78A2F3D7"/>
  </w:style>
  <w:style w:type="character" w:styleId="Hyperlink">
    <w:name w:val="Hyperlink"/>
    <w:basedOn w:val="DefaultParagraphFont"/>
    <w:uiPriority w:val="99"/>
    <w:unhideWhenUsed/>
    <w:rsid w:val="00543B13"/>
    <w:rPr>
      <w:color w:val="467886" w:themeColor="hyperlink"/>
      <w:u w:val="single"/>
    </w:rPr>
  </w:style>
  <w:style w:type="paragraph" w:customStyle="1" w:styleId="D558B8B415DC441BAE576172ABBAC4CA">
    <w:name w:val="D558B8B415DC441BAE576172ABBAC4CA"/>
    <w:rsid w:val="00543B13"/>
  </w:style>
  <w:style w:type="paragraph" w:customStyle="1" w:styleId="AC9D22C6497F4B6CB16EFAB49FDD5B54">
    <w:name w:val="AC9D22C6497F4B6CB16EFAB49FDD5B54"/>
    <w:rsid w:val="00543B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Gan24</b:Tag>
    <b:SourceType>Report</b:SourceType>
    <b:Guid>{089257FB-CD56-466C-8DBA-A2420F5FD770}</b:Guid>
    <b:Author>
      <b:Author>
        <b:NameList>
          <b:Person>
            <b:Last>Ganger</b:Last>
            <b:First>Kiara</b:First>
          </b:Person>
        </b:NameList>
      </b:Author>
    </b:Author>
    <b:Title>Task 1 D206</b:Title>
    <b:Year>2024</b:Year>
    <b:RefOrder>1</b:RefOrder>
  </b:Source>
  <b:Source>
    <b:Tag>Dep24</b:Tag>
    <b:SourceType>DocumentFromInternetSite</b:SourceType>
    <b:Guid>{549B2FB4-7FC5-4C2B-ABFC-A3AF594AD1A0}</b:Guid>
    <b:Title>Telecommunications Industry Sample Data</b:Title>
    <b:Year>2023</b:Year>
    <b:Month>April</b:Month>
    <b:Day>5</b:Day>
    <b:URL>https://accelerator.ca.analytics.ibm.com/bi/?perspective=authoring&amp;pathRef=.public_folders%2FIBM%2BAccelerator%2BCatalog%2FContent%2FDAT00148&amp;id=i9710CF25EF75468D95FFFC7D57D45204&amp;objRef=i9710CF25EF75468D95FFFC7D57D45204&amp;action=run&amp;format=HTML&amp;cmPropStr=%7</b:URL>
    <b:StateProvince>DC</b:StateProvince>
    <b:CountryRegion>US</b:CountryRegion>
    <b:Publisher>HUD GIS Helpdesk</b:Publisher>
    <b:Author>
      <b:Editor>
        <b:NameList>
          <b:Person>
            <b:Last>Development</b:Last>
            <b:First>Department</b:First>
            <b:Middle>of Housing and Urban</b:Middle>
          </b:Person>
        </b:NameList>
      </b:Editor>
      <b:Author>
        <b:Corporate>IBM</b:Corporate>
      </b:Author>
    </b:Author>
    <b:InternetSiteTitle>IBM Cognos Analytics with Watson</b:InternetSiteTitle>
    <b:RefOrder>2</b:RefOrder>
  </b:Source>
  <b:Source>
    <b:Tag>Gan241</b:Tag>
    <b:SourceType>Report</b:SourceType>
    <b:Guid>{72C0012B-3ABA-4D0B-B648-47597048B135}</b:Guid>
    <b:Author>
      <b:Author>
        <b:NameList>
          <b:Person>
            <b:Last>Ganger</b:Last>
            <b:First>Kiara</b:First>
            <b:Middle>A</b:Middle>
          </b:Person>
        </b:NameList>
      </b:Author>
    </b:Author>
    <b:Title>Task 1 D209</b:Title>
    <b:Year>2024</b:Year>
    <b:RefOrder>3</b:RefOrder>
  </b:Source>
  <b:Source>
    <b:Tag>Gan242</b:Tag>
    <b:SourceType>Report</b:SourceType>
    <b:Guid>{CF6F00C6-67BF-422D-831E-D94D79781CDC}</b:Guid>
    <b:Title>Task 1 D210</b:Title>
    <b:Year>2024</b:Year>
    <b:Author>
      <b:Author>
        <b:NameList>
          <b:Person>
            <b:Last>Ganger</b:Last>
            <b:First>Kiara</b:First>
            <b:Middle>A</b:Middle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DDD32A-D6BE-4C54-B15C-6B6F7F786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26942</TotalTime>
  <Pages>19</Pages>
  <Words>4347</Words>
  <Characters>24778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Ganger</dc:creator>
  <cp:keywords/>
  <dc:description/>
  <cp:lastModifiedBy>Kiara Ganger</cp:lastModifiedBy>
  <cp:revision>1241</cp:revision>
  <dcterms:created xsi:type="dcterms:W3CDTF">2024-09-11T15:33:00Z</dcterms:created>
  <dcterms:modified xsi:type="dcterms:W3CDTF">2024-10-09T18:32:00Z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